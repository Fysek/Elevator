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w:t>
      </w:r>
      <w:proofErr w:type="spellStart"/>
      <w:r w:rsidRPr="00413467">
        <w:rPr>
          <w:sz w:val="22"/>
        </w:rPr>
        <w:t>t.j</w:t>
      </w:r>
      <w:proofErr w:type="spellEnd"/>
      <w:r w:rsidRPr="00413467">
        <w:rPr>
          <w:sz w:val="22"/>
        </w:rPr>
        <w:t xml:space="preserve">. Dz.U. z 2018 r. poz. 1191 z </w:t>
      </w:r>
      <w:proofErr w:type="spellStart"/>
      <w:r w:rsidRPr="00413467">
        <w:rPr>
          <w:sz w:val="22"/>
        </w:rPr>
        <w:t>późn</w:t>
      </w:r>
      <w:proofErr w:type="spellEnd"/>
      <w:r w:rsidRPr="00413467">
        <w:rPr>
          <w:sz w:val="22"/>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 xml:space="preserve">z 2018 r. poz. 1668 z </w:t>
      </w:r>
      <w:proofErr w:type="spellStart"/>
      <w:r w:rsidRPr="00413467">
        <w:rPr>
          <w:sz w:val="22"/>
        </w:rPr>
        <w:t>późn</w:t>
      </w:r>
      <w:proofErr w:type="spellEnd"/>
      <w:r w:rsidRPr="00413467">
        <w:rPr>
          <w:sz w:val="22"/>
        </w:rPr>
        <w:t>. zm.) „Student podlega odpowiedzialności dyscyplinarnej za naruszenie przepisów obowiązujących w uczelni oraz za czyn uchybiający godności studenta.”, oświadczam, że niniejszą pracę dyplomową wykonałem(-</w:t>
      </w:r>
      <w:proofErr w:type="spellStart"/>
      <w:r w:rsidRPr="00413467">
        <w:rPr>
          <w:sz w:val="22"/>
        </w:rPr>
        <w:t>am</w:t>
      </w:r>
      <w:proofErr w:type="spellEnd"/>
      <w:r w:rsidRPr="00413467">
        <w:rPr>
          <w:sz w:val="22"/>
        </w:rPr>
        <w:t>) osobiście i samodzielnie i nie korzystałem(-</w:t>
      </w:r>
      <w:proofErr w:type="spellStart"/>
      <w:r w:rsidRPr="00413467">
        <w:rPr>
          <w:sz w:val="22"/>
        </w:rPr>
        <w:t>am</w:t>
      </w:r>
      <w:proofErr w:type="spellEnd"/>
      <w:r w:rsidRPr="00413467">
        <w:rPr>
          <w:sz w:val="22"/>
        </w:rPr>
        <w:t>)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w:t>
      </w:r>
      <w:proofErr w:type="spellStart"/>
      <w:r w:rsidRPr="00413467">
        <w:rPr>
          <w:sz w:val="22"/>
        </w:rPr>
        <w:t>późn</w:t>
      </w:r>
      <w:proofErr w:type="spellEnd"/>
      <w:r w:rsidRPr="00413467">
        <w:rPr>
          <w:sz w:val="22"/>
        </w:rPr>
        <w:t xml:space="preserve">.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w:t>
      </w:r>
      <w:proofErr w:type="spellStart"/>
      <w:r w:rsidRPr="00413467">
        <w:rPr>
          <w:sz w:val="22"/>
        </w:rPr>
        <w:t>antyplagiatowego</w:t>
      </w:r>
      <w:proofErr w:type="spellEnd"/>
      <w:r w:rsidRPr="00413467">
        <w:rPr>
          <w:sz w:val="22"/>
        </w:rPr>
        <w:t xml:space="preserve">.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6FEC615B" w14:textId="6A8E1508" w:rsidR="00D170C1"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5832426" w:history="1">
        <w:r w:rsidR="00D170C1" w:rsidRPr="008A74C4">
          <w:rPr>
            <w:rStyle w:val="Hipercze"/>
            <w:noProof/>
          </w:rPr>
          <w:t>Wstęp</w:t>
        </w:r>
        <w:r w:rsidR="00D170C1">
          <w:rPr>
            <w:noProof/>
            <w:webHidden/>
          </w:rPr>
          <w:tab/>
        </w:r>
        <w:r w:rsidR="00D170C1">
          <w:rPr>
            <w:noProof/>
            <w:webHidden/>
          </w:rPr>
          <w:fldChar w:fldCharType="begin"/>
        </w:r>
        <w:r w:rsidR="00D170C1">
          <w:rPr>
            <w:noProof/>
            <w:webHidden/>
          </w:rPr>
          <w:instrText xml:space="preserve"> PAGEREF _Toc15832426 \h </w:instrText>
        </w:r>
        <w:r w:rsidR="00D170C1">
          <w:rPr>
            <w:noProof/>
            <w:webHidden/>
          </w:rPr>
        </w:r>
        <w:r w:rsidR="00D170C1">
          <w:rPr>
            <w:noProof/>
            <w:webHidden/>
          </w:rPr>
          <w:fldChar w:fldCharType="separate"/>
        </w:r>
        <w:r w:rsidR="00D170C1">
          <w:rPr>
            <w:noProof/>
            <w:webHidden/>
          </w:rPr>
          <w:t>5</w:t>
        </w:r>
        <w:r w:rsidR="00D170C1">
          <w:rPr>
            <w:noProof/>
            <w:webHidden/>
          </w:rPr>
          <w:fldChar w:fldCharType="end"/>
        </w:r>
      </w:hyperlink>
    </w:p>
    <w:p w14:paraId="5A5FDF49" w14:textId="73721D4B"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27" w:history="1">
        <w:r w:rsidR="00D170C1" w:rsidRPr="008A74C4">
          <w:rPr>
            <w:rStyle w:val="Hipercze"/>
            <w:noProof/>
          </w:rPr>
          <w:t>Cel pracy</w:t>
        </w:r>
        <w:r w:rsidR="00D170C1">
          <w:rPr>
            <w:noProof/>
            <w:webHidden/>
          </w:rPr>
          <w:tab/>
        </w:r>
        <w:r w:rsidR="00D170C1">
          <w:rPr>
            <w:noProof/>
            <w:webHidden/>
          </w:rPr>
          <w:fldChar w:fldCharType="begin"/>
        </w:r>
        <w:r w:rsidR="00D170C1">
          <w:rPr>
            <w:noProof/>
            <w:webHidden/>
          </w:rPr>
          <w:instrText xml:space="preserve"> PAGEREF _Toc15832427 \h </w:instrText>
        </w:r>
        <w:r w:rsidR="00D170C1">
          <w:rPr>
            <w:noProof/>
            <w:webHidden/>
          </w:rPr>
        </w:r>
        <w:r w:rsidR="00D170C1">
          <w:rPr>
            <w:noProof/>
            <w:webHidden/>
          </w:rPr>
          <w:fldChar w:fldCharType="separate"/>
        </w:r>
        <w:r w:rsidR="00D170C1">
          <w:rPr>
            <w:noProof/>
            <w:webHidden/>
          </w:rPr>
          <w:t>6</w:t>
        </w:r>
        <w:r w:rsidR="00D170C1">
          <w:rPr>
            <w:noProof/>
            <w:webHidden/>
          </w:rPr>
          <w:fldChar w:fldCharType="end"/>
        </w:r>
      </w:hyperlink>
    </w:p>
    <w:p w14:paraId="2B05DDD8" w14:textId="352A5802"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28" w:history="1">
        <w:r w:rsidR="00D170C1" w:rsidRPr="008A74C4">
          <w:rPr>
            <w:rStyle w:val="Hipercze"/>
            <w:noProof/>
          </w:rPr>
          <w:t>Rozdział 1 Technologia dźwigów osobowych</w:t>
        </w:r>
        <w:r w:rsidR="00D170C1">
          <w:rPr>
            <w:noProof/>
            <w:webHidden/>
          </w:rPr>
          <w:tab/>
        </w:r>
        <w:r w:rsidR="00D170C1">
          <w:rPr>
            <w:noProof/>
            <w:webHidden/>
          </w:rPr>
          <w:fldChar w:fldCharType="begin"/>
        </w:r>
        <w:r w:rsidR="00D170C1">
          <w:rPr>
            <w:noProof/>
            <w:webHidden/>
          </w:rPr>
          <w:instrText xml:space="preserve"> PAGEREF _Toc15832428 \h </w:instrText>
        </w:r>
        <w:r w:rsidR="00D170C1">
          <w:rPr>
            <w:noProof/>
            <w:webHidden/>
          </w:rPr>
        </w:r>
        <w:r w:rsidR="00D170C1">
          <w:rPr>
            <w:noProof/>
            <w:webHidden/>
          </w:rPr>
          <w:fldChar w:fldCharType="separate"/>
        </w:r>
        <w:r w:rsidR="00D170C1">
          <w:rPr>
            <w:noProof/>
            <w:webHidden/>
          </w:rPr>
          <w:t>7</w:t>
        </w:r>
        <w:r w:rsidR="00D170C1">
          <w:rPr>
            <w:noProof/>
            <w:webHidden/>
          </w:rPr>
          <w:fldChar w:fldCharType="end"/>
        </w:r>
      </w:hyperlink>
    </w:p>
    <w:p w14:paraId="1B1C77A5" w14:textId="0E5DCA45"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29" w:history="1">
        <w:r w:rsidR="00D170C1" w:rsidRPr="008A74C4">
          <w:rPr>
            <w:rStyle w:val="Hipercze"/>
            <w:noProof/>
          </w:rPr>
          <w:t>1.1</w:t>
        </w:r>
        <w:r w:rsidR="00D170C1">
          <w:rPr>
            <w:rFonts w:asciiTheme="minorHAnsi" w:eastAsiaTheme="minorEastAsia" w:hAnsiTheme="minorHAnsi" w:cstheme="minorBidi"/>
            <w:smallCaps w:val="0"/>
            <w:noProof/>
            <w:sz w:val="22"/>
            <w:szCs w:val="22"/>
          </w:rPr>
          <w:tab/>
        </w:r>
        <w:r w:rsidR="00D170C1" w:rsidRPr="008A74C4">
          <w:rPr>
            <w:rStyle w:val="Hipercze"/>
            <w:noProof/>
          </w:rPr>
          <w:t>Pierwsze systemy dźwigowe</w:t>
        </w:r>
        <w:r w:rsidR="00D170C1">
          <w:rPr>
            <w:noProof/>
            <w:webHidden/>
          </w:rPr>
          <w:tab/>
        </w:r>
        <w:r w:rsidR="00D170C1">
          <w:rPr>
            <w:noProof/>
            <w:webHidden/>
          </w:rPr>
          <w:fldChar w:fldCharType="begin"/>
        </w:r>
        <w:r w:rsidR="00D170C1">
          <w:rPr>
            <w:noProof/>
            <w:webHidden/>
          </w:rPr>
          <w:instrText xml:space="preserve"> PAGEREF _Toc15832429 \h </w:instrText>
        </w:r>
        <w:r w:rsidR="00D170C1">
          <w:rPr>
            <w:noProof/>
            <w:webHidden/>
          </w:rPr>
        </w:r>
        <w:r w:rsidR="00D170C1">
          <w:rPr>
            <w:noProof/>
            <w:webHidden/>
          </w:rPr>
          <w:fldChar w:fldCharType="separate"/>
        </w:r>
        <w:r w:rsidR="00D170C1">
          <w:rPr>
            <w:noProof/>
            <w:webHidden/>
          </w:rPr>
          <w:t>7</w:t>
        </w:r>
        <w:r w:rsidR="00D170C1">
          <w:rPr>
            <w:noProof/>
            <w:webHidden/>
          </w:rPr>
          <w:fldChar w:fldCharType="end"/>
        </w:r>
      </w:hyperlink>
    </w:p>
    <w:p w14:paraId="2E26B60E" w14:textId="7C0CD1F0"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0" w:history="1">
        <w:r w:rsidR="00D170C1" w:rsidRPr="008A74C4">
          <w:rPr>
            <w:rStyle w:val="Hipercze"/>
            <w:noProof/>
          </w:rPr>
          <w:t>1.2</w:t>
        </w:r>
        <w:r w:rsidR="00D170C1">
          <w:rPr>
            <w:rFonts w:asciiTheme="minorHAnsi" w:eastAsiaTheme="minorEastAsia" w:hAnsiTheme="minorHAnsi" w:cstheme="minorBidi"/>
            <w:smallCaps w:val="0"/>
            <w:noProof/>
            <w:sz w:val="22"/>
            <w:szCs w:val="22"/>
          </w:rPr>
          <w:tab/>
        </w:r>
        <w:r w:rsidR="00D170C1" w:rsidRPr="008A74C4">
          <w:rPr>
            <w:rStyle w:val="Hipercze"/>
            <w:noProof/>
          </w:rPr>
          <w:t>Strategie sterowania windą</w:t>
        </w:r>
        <w:r w:rsidR="00D170C1">
          <w:rPr>
            <w:noProof/>
            <w:webHidden/>
          </w:rPr>
          <w:tab/>
        </w:r>
        <w:r w:rsidR="00D170C1">
          <w:rPr>
            <w:noProof/>
            <w:webHidden/>
          </w:rPr>
          <w:fldChar w:fldCharType="begin"/>
        </w:r>
        <w:r w:rsidR="00D170C1">
          <w:rPr>
            <w:noProof/>
            <w:webHidden/>
          </w:rPr>
          <w:instrText xml:space="preserve"> PAGEREF _Toc15832430 \h </w:instrText>
        </w:r>
        <w:r w:rsidR="00D170C1">
          <w:rPr>
            <w:noProof/>
            <w:webHidden/>
          </w:rPr>
        </w:r>
        <w:r w:rsidR="00D170C1">
          <w:rPr>
            <w:noProof/>
            <w:webHidden/>
          </w:rPr>
          <w:fldChar w:fldCharType="separate"/>
        </w:r>
        <w:r w:rsidR="00D170C1">
          <w:rPr>
            <w:noProof/>
            <w:webHidden/>
          </w:rPr>
          <w:t>8</w:t>
        </w:r>
        <w:r w:rsidR="00D170C1">
          <w:rPr>
            <w:noProof/>
            <w:webHidden/>
          </w:rPr>
          <w:fldChar w:fldCharType="end"/>
        </w:r>
      </w:hyperlink>
    </w:p>
    <w:p w14:paraId="1E230B02" w14:textId="10427CAC"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1" w:history="1">
        <w:r w:rsidR="00D170C1" w:rsidRPr="008A74C4">
          <w:rPr>
            <w:rStyle w:val="Hipercze"/>
            <w:noProof/>
          </w:rPr>
          <w:t>1.2.1</w:t>
        </w:r>
        <w:r w:rsidR="00D170C1">
          <w:rPr>
            <w:rFonts w:asciiTheme="minorHAnsi" w:eastAsiaTheme="minorEastAsia" w:hAnsiTheme="minorHAnsi" w:cstheme="minorBidi"/>
            <w:i w:val="0"/>
            <w:iCs w:val="0"/>
            <w:noProof/>
            <w:sz w:val="22"/>
            <w:szCs w:val="22"/>
          </w:rPr>
          <w:tab/>
        </w:r>
        <w:r w:rsidR="00D170C1" w:rsidRPr="008A74C4">
          <w:rPr>
            <w:rStyle w:val="Hipercze"/>
            <w:noProof/>
          </w:rPr>
          <w:t>Strategia zbiorowej kontroli</w:t>
        </w:r>
        <w:r w:rsidR="00D170C1">
          <w:rPr>
            <w:noProof/>
            <w:webHidden/>
          </w:rPr>
          <w:tab/>
        </w:r>
        <w:r w:rsidR="00D170C1">
          <w:rPr>
            <w:noProof/>
            <w:webHidden/>
          </w:rPr>
          <w:fldChar w:fldCharType="begin"/>
        </w:r>
        <w:r w:rsidR="00D170C1">
          <w:rPr>
            <w:noProof/>
            <w:webHidden/>
          </w:rPr>
          <w:instrText xml:space="preserve"> PAGEREF _Toc15832431 \h </w:instrText>
        </w:r>
        <w:r w:rsidR="00D170C1">
          <w:rPr>
            <w:noProof/>
            <w:webHidden/>
          </w:rPr>
        </w:r>
        <w:r w:rsidR="00D170C1">
          <w:rPr>
            <w:noProof/>
            <w:webHidden/>
          </w:rPr>
          <w:fldChar w:fldCharType="separate"/>
        </w:r>
        <w:r w:rsidR="00D170C1">
          <w:rPr>
            <w:noProof/>
            <w:webHidden/>
          </w:rPr>
          <w:t>8</w:t>
        </w:r>
        <w:r w:rsidR="00D170C1">
          <w:rPr>
            <w:noProof/>
            <w:webHidden/>
          </w:rPr>
          <w:fldChar w:fldCharType="end"/>
        </w:r>
      </w:hyperlink>
    </w:p>
    <w:p w14:paraId="416A0FFD" w14:textId="40DD81E4"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2" w:history="1">
        <w:r w:rsidR="00D170C1" w:rsidRPr="008A74C4">
          <w:rPr>
            <w:rStyle w:val="Hipercze"/>
            <w:noProof/>
          </w:rPr>
          <w:t>1.2.2</w:t>
        </w:r>
        <w:r w:rsidR="00D170C1">
          <w:rPr>
            <w:rFonts w:asciiTheme="minorHAnsi" w:eastAsiaTheme="minorEastAsia" w:hAnsiTheme="minorHAnsi" w:cstheme="minorBidi"/>
            <w:i w:val="0"/>
            <w:iCs w:val="0"/>
            <w:noProof/>
            <w:sz w:val="22"/>
            <w:szCs w:val="22"/>
          </w:rPr>
          <w:tab/>
        </w:r>
        <w:r w:rsidR="00D170C1" w:rsidRPr="008A74C4">
          <w:rPr>
            <w:rStyle w:val="Hipercze"/>
            <w:noProof/>
          </w:rPr>
          <w:t>Strategia strefowa</w:t>
        </w:r>
        <w:r w:rsidR="00D170C1">
          <w:rPr>
            <w:noProof/>
            <w:webHidden/>
          </w:rPr>
          <w:tab/>
        </w:r>
        <w:r w:rsidR="00D170C1">
          <w:rPr>
            <w:noProof/>
            <w:webHidden/>
          </w:rPr>
          <w:fldChar w:fldCharType="begin"/>
        </w:r>
        <w:r w:rsidR="00D170C1">
          <w:rPr>
            <w:noProof/>
            <w:webHidden/>
          </w:rPr>
          <w:instrText xml:space="preserve"> PAGEREF _Toc15832432 \h </w:instrText>
        </w:r>
        <w:r w:rsidR="00D170C1">
          <w:rPr>
            <w:noProof/>
            <w:webHidden/>
          </w:rPr>
        </w:r>
        <w:r w:rsidR="00D170C1">
          <w:rPr>
            <w:noProof/>
            <w:webHidden/>
          </w:rPr>
          <w:fldChar w:fldCharType="separate"/>
        </w:r>
        <w:r w:rsidR="00D170C1">
          <w:rPr>
            <w:noProof/>
            <w:webHidden/>
          </w:rPr>
          <w:t>10</w:t>
        </w:r>
        <w:r w:rsidR="00D170C1">
          <w:rPr>
            <w:noProof/>
            <w:webHidden/>
          </w:rPr>
          <w:fldChar w:fldCharType="end"/>
        </w:r>
      </w:hyperlink>
    </w:p>
    <w:p w14:paraId="1CF42299" w14:textId="25E86D50"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3" w:history="1">
        <w:r w:rsidR="00D170C1" w:rsidRPr="008A74C4">
          <w:rPr>
            <w:rStyle w:val="Hipercze"/>
            <w:noProof/>
          </w:rPr>
          <w:t>1.2.3</w:t>
        </w:r>
        <w:r w:rsidR="00D170C1">
          <w:rPr>
            <w:rFonts w:asciiTheme="minorHAnsi" w:eastAsiaTheme="minorEastAsia" w:hAnsiTheme="minorHAnsi" w:cstheme="minorBidi"/>
            <w:i w:val="0"/>
            <w:iCs w:val="0"/>
            <w:noProof/>
            <w:sz w:val="22"/>
            <w:szCs w:val="22"/>
          </w:rPr>
          <w:tab/>
        </w:r>
        <w:r w:rsidR="00D170C1" w:rsidRPr="008A74C4">
          <w:rPr>
            <w:rStyle w:val="Hipercze"/>
            <w:noProof/>
          </w:rPr>
          <w:t>Strategia oparta na wyszukiwaniu</w:t>
        </w:r>
        <w:r w:rsidR="00D170C1">
          <w:rPr>
            <w:noProof/>
            <w:webHidden/>
          </w:rPr>
          <w:tab/>
        </w:r>
        <w:r w:rsidR="00D170C1">
          <w:rPr>
            <w:noProof/>
            <w:webHidden/>
          </w:rPr>
          <w:fldChar w:fldCharType="begin"/>
        </w:r>
        <w:r w:rsidR="00D170C1">
          <w:rPr>
            <w:noProof/>
            <w:webHidden/>
          </w:rPr>
          <w:instrText xml:space="preserve"> PAGEREF _Toc15832433 \h </w:instrText>
        </w:r>
        <w:r w:rsidR="00D170C1">
          <w:rPr>
            <w:noProof/>
            <w:webHidden/>
          </w:rPr>
        </w:r>
        <w:r w:rsidR="00D170C1">
          <w:rPr>
            <w:noProof/>
            <w:webHidden/>
          </w:rPr>
          <w:fldChar w:fldCharType="separate"/>
        </w:r>
        <w:r w:rsidR="00D170C1">
          <w:rPr>
            <w:noProof/>
            <w:webHidden/>
          </w:rPr>
          <w:t>12</w:t>
        </w:r>
        <w:r w:rsidR="00D170C1">
          <w:rPr>
            <w:noProof/>
            <w:webHidden/>
          </w:rPr>
          <w:fldChar w:fldCharType="end"/>
        </w:r>
      </w:hyperlink>
    </w:p>
    <w:p w14:paraId="5CDFF836" w14:textId="5FF1B6B7"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4" w:history="1">
        <w:r w:rsidR="00D170C1" w:rsidRPr="008A74C4">
          <w:rPr>
            <w:rStyle w:val="Hipercze"/>
            <w:noProof/>
          </w:rPr>
          <w:t>1.3</w:t>
        </w:r>
        <w:r w:rsidR="00D170C1">
          <w:rPr>
            <w:rFonts w:asciiTheme="minorHAnsi" w:eastAsiaTheme="minorEastAsia" w:hAnsiTheme="minorHAnsi" w:cstheme="minorBidi"/>
            <w:smallCaps w:val="0"/>
            <w:noProof/>
            <w:sz w:val="22"/>
            <w:szCs w:val="22"/>
          </w:rPr>
          <w:tab/>
        </w:r>
        <w:r w:rsidR="00D170C1" w:rsidRPr="008A74C4">
          <w:rPr>
            <w:rStyle w:val="Hipercze"/>
            <w:noProof/>
          </w:rPr>
          <w:t>Cechy standardowej windy</w:t>
        </w:r>
        <w:r w:rsidR="00D170C1">
          <w:rPr>
            <w:noProof/>
            <w:webHidden/>
          </w:rPr>
          <w:tab/>
        </w:r>
        <w:r w:rsidR="00D170C1">
          <w:rPr>
            <w:noProof/>
            <w:webHidden/>
          </w:rPr>
          <w:fldChar w:fldCharType="begin"/>
        </w:r>
        <w:r w:rsidR="00D170C1">
          <w:rPr>
            <w:noProof/>
            <w:webHidden/>
          </w:rPr>
          <w:instrText xml:space="preserve"> PAGEREF _Toc15832434 \h </w:instrText>
        </w:r>
        <w:r w:rsidR="00D170C1">
          <w:rPr>
            <w:noProof/>
            <w:webHidden/>
          </w:rPr>
        </w:r>
        <w:r w:rsidR="00D170C1">
          <w:rPr>
            <w:noProof/>
            <w:webHidden/>
          </w:rPr>
          <w:fldChar w:fldCharType="separate"/>
        </w:r>
        <w:r w:rsidR="00D170C1">
          <w:rPr>
            <w:noProof/>
            <w:webHidden/>
          </w:rPr>
          <w:t>13</w:t>
        </w:r>
        <w:r w:rsidR="00D170C1">
          <w:rPr>
            <w:noProof/>
            <w:webHidden/>
          </w:rPr>
          <w:fldChar w:fldCharType="end"/>
        </w:r>
      </w:hyperlink>
    </w:p>
    <w:p w14:paraId="1742050A" w14:textId="1D714157"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5" w:history="1">
        <w:r w:rsidR="00D170C1" w:rsidRPr="008A74C4">
          <w:rPr>
            <w:rStyle w:val="Hipercze"/>
            <w:noProof/>
          </w:rPr>
          <w:t>1.3.1</w:t>
        </w:r>
        <w:r w:rsidR="00D170C1">
          <w:rPr>
            <w:rFonts w:asciiTheme="minorHAnsi" w:eastAsiaTheme="minorEastAsia" w:hAnsiTheme="minorHAnsi" w:cstheme="minorBidi"/>
            <w:i w:val="0"/>
            <w:iCs w:val="0"/>
            <w:noProof/>
            <w:sz w:val="22"/>
            <w:szCs w:val="22"/>
          </w:rPr>
          <w:tab/>
        </w:r>
        <w:r w:rsidR="00D170C1" w:rsidRPr="008A74C4">
          <w:rPr>
            <w:rStyle w:val="Hipercze"/>
            <w:noProof/>
          </w:rPr>
          <w:t>Zależności czasowe</w:t>
        </w:r>
        <w:r w:rsidR="00D170C1">
          <w:rPr>
            <w:noProof/>
            <w:webHidden/>
          </w:rPr>
          <w:tab/>
        </w:r>
        <w:r w:rsidR="00D170C1">
          <w:rPr>
            <w:noProof/>
            <w:webHidden/>
          </w:rPr>
          <w:fldChar w:fldCharType="begin"/>
        </w:r>
        <w:r w:rsidR="00D170C1">
          <w:rPr>
            <w:noProof/>
            <w:webHidden/>
          </w:rPr>
          <w:instrText xml:space="preserve"> PAGEREF _Toc15832435 \h </w:instrText>
        </w:r>
        <w:r w:rsidR="00D170C1">
          <w:rPr>
            <w:noProof/>
            <w:webHidden/>
          </w:rPr>
        </w:r>
        <w:r w:rsidR="00D170C1">
          <w:rPr>
            <w:noProof/>
            <w:webHidden/>
          </w:rPr>
          <w:fldChar w:fldCharType="separate"/>
        </w:r>
        <w:r w:rsidR="00D170C1">
          <w:rPr>
            <w:noProof/>
            <w:webHidden/>
          </w:rPr>
          <w:t>15</w:t>
        </w:r>
        <w:r w:rsidR="00D170C1">
          <w:rPr>
            <w:noProof/>
            <w:webHidden/>
          </w:rPr>
          <w:fldChar w:fldCharType="end"/>
        </w:r>
      </w:hyperlink>
    </w:p>
    <w:p w14:paraId="5AC806CE" w14:textId="0327C2E4"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36" w:history="1">
        <w:r w:rsidR="00D170C1" w:rsidRPr="008A74C4">
          <w:rPr>
            <w:rStyle w:val="Hipercze"/>
            <w:noProof/>
          </w:rPr>
          <w:t>1.3.2</w:t>
        </w:r>
        <w:r w:rsidR="00D170C1">
          <w:rPr>
            <w:rFonts w:asciiTheme="minorHAnsi" w:eastAsiaTheme="minorEastAsia" w:hAnsiTheme="minorHAnsi" w:cstheme="minorBidi"/>
            <w:i w:val="0"/>
            <w:iCs w:val="0"/>
            <w:noProof/>
            <w:sz w:val="22"/>
            <w:szCs w:val="22"/>
          </w:rPr>
          <w:tab/>
        </w:r>
        <w:r w:rsidR="00D170C1" w:rsidRPr="008A74C4">
          <w:rPr>
            <w:rStyle w:val="Hipercze"/>
            <w:noProof/>
          </w:rPr>
          <w:t>Interfejs użytkownika w standardowej windzie</w:t>
        </w:r>
        <w:r w:rsidR="00D170C1">
          <w:rPr>
            <w:noProof/>
            <w:webHidden/>
          </w:rPr>
          <w:tab/>
        </w:r>
        <w:r w:rsidR="00D170C1">
          <w:rPr>
            <w:noProof/>
            <w:webHidden/>
          </w:rPr>
          <w:fldChar w:fldCharType="begin"/>
        </w:r>
        <w:r w:rsidR="00D170C1">
          <w:rPr>
            <w:noProof/>
            <w:webHidden/>
          </w:rPr>
          <w:instrText xml:space="preserve"> PAGEREF _Toc15832436 \h </w:instrText>
        </w:r>
        <w:r w:rsidR="00D170C1">
          <w:rPr>
            <w:noProof/>
            <w:webHidden/>
          </w:rPr>
        </w:r>
        <w:r w:rsidR="00D170C1">
          <w:rPr>
            <w:noProof/>
            <w:webHidden/>
          </w:rPr>
          <w:fldChar w:fldCharType="separate"/>
        </w:r>
        <w:r w:rsidR="00D170C1">
          <w:rPr>
            <w:noProof/>
            <w:webHidden/>
          </w:rPr>
          <w:t>16</w:t>
        </w:r>
        <w:r w:rsidR="00D170C1">
          <w:rPr>
            <w:noProof/>
            <w:webHidden/>
          </w:rPr>
          <w:fldChar w:fldCharType="end"/>
        </w:r>
      </w:hyperlink>
    </w:p>
    <w:p w14:paraId="46B9F330" w14:textId="6EF9518B"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7" w:history="1">
        <w:r w:rsidR="00D170C1" w:rsidRPr="008A74C4">
          <w:rPr>
            <w:rStyle w:val="Hipercze"/>
            <w:noProof/>
          </w:rPr>
          <w:t>1.4</w:t>
        </w:r>
        <w:r w:rsidR="00D170C1">
          <w:rPr>
            <w:rFonts w:asciiTheme="minorHAnsi" w:eastAsiaTheme="minorEastAsia" w:hAnsiTheme="minorHAnsi" w:cstheme="minorBidi"/>
            <w:smallCaps w:val="0"/>
            <w:noProof/>
            <w:sz w:val="22"/>
            <w:szCs w:val="22"/>
          </w:rPr>
          <w:tab/>
        </w:r>
        <w:r w:rsidR="00D170C1" w:rsidRPr="008A74C4">
          <w:rPr>
            <w:rStyle w:val="Hipercze"/>
            <w:noProof/>
          </w:rPr>
          <w:t>Układy elektroniczne sterujące windą</w:t>
        </w:r>
        <w:r w:rsidR="00D170C1">
          <w:rPr>
            <w:noProof/>
            <w:webHidden/>
          </w:rPr>
          <w:tab/>
        </w:r>
        <w:r w:rsidR="00D170C1">
          <w:rPr>
            <w:noProof/>
            <w:webHidden/>
          </w:rPr>
          <w:fldChar w:fldCharType="begin"/>
        </w:r>
        <w:r w:rsidR="00D170C1">
          <w:rPr>
            <w:noProof/>
            <w:webHidden/>
          </w:rPr>
          <w:instrText xml:space="preserve"> PAGEREF _Toc15832437 \h </w:instrText>
        </w:r>
        <w:r w:rsidR="00D170C1">
          <w:rPr>
            <w:noProof/>
            <w:webHidden/>
          </w:rPr>
        </w:r>
        <w:r w:rsidR="00D170C1">
          <w:rPr>
            <w:noProof/>
            <w:webHidden/>
          </w:rPr>
          <w:fldChar w:fldCharType="separate"/>
        </w:r>
        <w:r w:rsidR="00D170C1">
          <w:rPr>
            <w:noProof/>
            <w:webHidden/>
          </w:rPr>
          <w:t>17</w:t>
        </w:r>
        <w:r w:rsidR="00D170C1">
          <w:rPr>
            <w:noProof/>
            <w:webHidden/>
          </w:rPr>
          <w:fldChar w:fldCharType="end"/>
        </w:r>
      </w:hyperlink>
    </w:p>
    <w:p w14:paraId="66B356EC" w14:textId="24A7214B"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8" w:history="1">
        <w:r w:rsidR="00D170C1" w:rsidRPr="008A74C4">
          <w:rPr>
            <w:rStyle w:val="Hipercze"/>
            <w:noProof/>
          </w:rPr>
          <w:t>1.5</w:t>
        </w:r>
        <w:r w:rsidR="00D170C1">
          <w:rPr>
            <w:rFonts w:asciiTheme="minorHAnsi" w:eastAsiaTheme="minorEastAsia" w:hAnsiTheme="minorHAnsi" w:cstheme="minorBidi"/>
            <w:smallCaps w:val="0"/>
            <w:noProof/>
            <w:sz w:val="22"/>
            <w:szCs w:val="22"/>
          </w:rPr>
          <w:tab/>
        </w:r>
        <w:r w:rsidR="00D170C1" w:rsidRPr="008A74C4">
          <w:rPr>
            <w:rStyle w:val="Hipercze"/>
            <w:noProof/>
          </w:rPr>
          <w:t>Przepisy prawne i normy</w:t>
        </w:r>
        <w:r w:rsidR="00D170C1">
          <w:rPr>
            <w:noProof/>
            <w:webHidden/>
          </w:rPr>
          <w:tab/>
        </w:r>
        <w:r w:rsidR="00D170C1">
          <w:rPr>
            <w:noProof/>
            <w:webHidden/>
          </w:rPr>
          <w:fldChar w:fldCharType="begin"/>
        </w:r>
        <w:r w:rsidR="00D170C1">
          <w:rPr>
            <w:noProof/>
            <w:webHidden/>
          </w:rPr>
          <w:instrText xml:space="preserve"> PAGEREF _Toc15832438 \h </w:instrText>
        </w:r>
        <w:r w:rsidR="00D170C1">
          <w:rPr>
            <w:noProof/>
            <w:webHidden/>
          </w:rPr>
        </w:r>
        <w:r w:rsidR="00D170C1">
          <w:rPr>
            <w:noProof/>
            <w:webHidden/>
          </w:rPr>
          <w:fldChar w:fldCharType="separate"/>
        </w:r>
        <w:r w:rsidR="00D170C1">
          <w:rPr>
            <w:noProof/>
            <w:webHidden/>
          </w:rPr>
          <w:t>18</w:t>
        </w:r>
        <w:r w:rsidR="00D170C1">
          <w:rPr>
            <w:noProof/>
            <w:webHidden/>
          </w:rPr>
          <w:fldChar w:fldCharType="end"/>
        </w:r>
      </w:hyperlink>
    </w:p>
    <w:p w14:paraId="091A7773" w14:textId="5163135C"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39" w:history="1">
        <w:r w:rsidR="00D170C1" w:rsidRPr="008A74C4">
          <w:rPr>
            <w:rStyle w:val="Hipercze"/>
            <w:noProof/>
          </w:rPr>
          <w:t>1.6</w:t>
        </w:r>
        <w:r w:rsidR="00D170C1">
          <w:rPr>
            <w:rFonts w:asciiTheme="minorHAnsi" w:eastAsiaTheme="minorEastAsia" w:hAnsiTheme="minorHAnsi" w:cstheme="minorBidi"/>
            <w:smallCaps w:val="0"/>
            <w:noProof/>
            <w:sz w:val="22"/>
            <w:szCs w:val="22"/>
          </w:rPr>
          <w:tab/>
        </w:r>
        <w:r w:rsidR="00D170C1" w:rsidRPr="008A74C4">
          <w:rPr>
            <w:rStyle w:val="Hipercze"/>
            <w:noProof/>
          </w:rPr>
          <w:t>System przyszłości</w:t>
        </w:r>
        <w:r w:rsidR="00D170C1">
          <w:rPr>
            <w:noProof/>
            <w:webHidden/>
          </w:rPr>
          <w:tab/>
        </w:r>
        <w:r w:rsidR="00D170C1">
          <w:rPr>
            <w:noProof/>
            <w:webHidden/>
          </w:rPr>
          <w:fldChar w:fldCharType="begin"/>
        </w:r>
        <w:r w:rsidR="00D170C1">
          <w:rPr>
            <w:noProof/>
            <w:webHidden/>
          </w:rPr>
          <w:instrText xml:space="preserve"> PAGEREF _Toc15832439 \h </w:instrText>
        </w:r>
        <w:r w:rsidR="00D170C1">
          <w:rPr>
            <w:noProof/>
            <w:webHidden/>
          </w:rPr>
        </w:r>
        <w:r w:rsidR="00D170C1">
          <w:rPr>
            <w:noProof/>
            <w:webHidden/>
          </w:rPr>
          <w:fldChar w:fldCharType="separate"/>
        </w:r>
        <w:r w:rsidR="00D170C1">
          <w:rPr>
            <w:noProof/>
            <w:webHidden/>
          </w:rPr>
          <w:t>20</w:t>
        </w:r>
        <w:r w:rsidR="00D170C1">
          <w:rPr>
            <w:noProof/>
            <w:webHidden/>
          </w:rPr>
          <w:fldChar w:fldCharType="end"/>
        </w:r>
      </w:hyperlink>
    </w:p>
    <w:p w14:paraId="576536D7" w14:textId="7155F00B"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0" w:history="1">
        <w:r w:rsidR="00D170C1" w:rsidRPr="008A74C4">
          <w:rPr>
            <w:rStyle w:val="Hipercze"/>
            <w:noProof/>
          </w:rPr>
          <w:t>1.6.1</w:t>
        </w:r>
        <w:r w:rsidR="00D170C1">
          <w:rPr>
            <w:rFonts w:asciiTheme="minorHAnsi" w:eastAsiaTheme="minorEastAsia" w:hAnsiTheme="minorHAnsi" w:cstheme="minorBidi"/>
            <w:i w:val="0"/>
            <w:iCs w:val="0"/>
            <w:noProof/>
            <w:sz w:val="22"/>
            <w:szCs w:val="22"/>
          </w:rPr>
          <w:tab/>
        </w:r>
        <w:r w:rsidR="00D170C1" w:rsidRPr="008A74C4">
          <w:rPr>
            <w:rStyle w:val="Hipercze"/>
            <w:noProof/>
          </w:rPr>
          <w:t>Algorytm wysyłki docelowej</w:t>
        </w:r>
        <w:r w:rsidR="00D170C1">
          <w:rPr>
            <w:noProof/>
            <w:webHidden/>
          </w:rPr>
          <w:tab/>
        </w:r>
        <w:r w:rsidR="00D170C1">
          <w:rPr>
            <w:noProof/>
            <w:webHidden/>
          </w:rPr>
          <w:fldChar w:fldCharType="begin"/>
        </w:r>
        <w:r w:rsidR="00D170C1">
          <w:rPr>
            <w:noProof/>
            <w:webHidden/>
          </w:rPr>
          <w:instrText xml:space="preserve"> PAGEREF _Toc15832440 \h </w:instrText>
        </w:r>
        <w:r w:rsidR="00D170C1">
          <w:rPr>
            <w:noProof/>
            <w:webHidden/>
          </w:rPr>
        </w:r>
        <w:r w:rsidR="00D170C1">
          <w:rPr>
            <w:noProof/>
            <w:webHidden/>
          </w:rPr>
          <w:fldChar w:fldCharType="separate"/>
        </w:r>
        <w:r w:rsidR="00D170C1">
          <w:rPr>
            <w:noProof/>
            <w:webHidden/>
          </w:rPr>
          <w:t>20</w:t>
        </w:r>
        <w:r w:rsidR="00D170C1">
          <w:rPr>
            <w:noProof/>
            <w:webHidden/>
          </w:rPr>
          <w:fldChar w:fldCharType="end"/>
        </w:r>
      </w:hyperlink>
    </w:p>
    <w:p w14:paraId="60F5BB8F" w14:textId="470C951E"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1" w:history="1">
        <w:r w:rsidR="00D170C1" w:rsidRPr="008A74C4">
          <w:rPr>
            <w:rStyle w:val="Hipercze"/>
            <w:noProof/>
          </w:rPr>
          <w:t>1.6.2</w:t>
        </w:r>
        <w:r w:rsidR="00D170C1">
          <w:rPr>
            <w:rFonts w:asciiTheme="minorHAnsi" w:eastAsiaTheme="minorEastAsia" w:hAnsiTheme="minorHAnsi" w:cstheme="minorBidi"/>
            <w:i w:val="0"/>
            <w:iCs w:val="0"/>
            <w:noProof/>
            <w:sz w:val="22"/>
            <w:szCs w:val="22"/>
          </w:rPr>
          <w:tab/>
        </w:r>
        <w:r w:rsidR="00D170C1" w:rsidRPr="008A74C4">
          <w:rPr>
            <w:rStyle w:val="Hipercze"/>
            <w:noProof/>
          </w:rPr>
          <w:t>Kierunki rozwoju technologii</w:t>
        </w:r>
        <w:r w:rsidR="00D170C1">
          <w:rPr>
            <w:noProof/>
            <w:webHidden/>
          </w:rPr>
          <w:tab/>
        </w:r>
        <w:r w:rsidR="00D170C1">
          <w:rPr>
            <w:noProof/>
            <w:webHidden/>
          </w:rPr>
          <w:fldChar w:fldCharType="begin"/>
        </w:r>
        <w:r w:rsidR="00D170C1">
          <w:rPr>
            <w:noProof/>
            <w:webHidden/>
          </w:rPr>
          <w:instrText xml:space="preserve"> PAGEREF _Toc15832441 \h </w:instrText>
        </w:r>
        <w:r w:rsidR="00D170C1">
          <w:rPr>
            <w:noProof/>
            <w:webHidden/>
          </w:rPr>
        </w:r>
        <w:r w:rsidR="00D170C1">
          <w:rPr>
            <w:noProof/>
            <w:webHidden/>
          </w:rPr>
          <w:fldChar w:fldCharType="separate"/>
        </w:r>
        <w:r w:rsidR="00D170C1">
          <w:rPr>
            <w:noProof/>
            <w:webHidden/>
          </w:rPr>
          <w:t>23</w:t>
        </w:r>
        <w:r w:rsidR="00D170C1">
          <w:rPr>
            <w:noProof/>
            <w:webHidden/>
          </w:rPr>
          <w:fldChar w:fldCharType="end"/>
        </w:r>
      </w:hyperlink>
    </w:p>
    <w:p w14:paraId="4E29348A" w14:textId="2D4553CE"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42" w:history="1">
        <w:r w:rsidR="00D170C1" w:rsidRPr="008A74C4">
          <w:rPr>
            <w:rStyle w:val="Hipercze"/>
            <w:noProof/>
          </w:rPr>
          <w:t>Rozdział 2 Opis algorytmu w języku Verilog</w:t>
        </w:r>
        <w:r w:rsidR="00D170C1">
          <w:rPr>
            <w:noProof/>
            <w:webHidden/>
          </w:rPr>
          <w:tab/>
        </w:r>
        <w:r w:rsidR="00D170C1">
          <w:rPr>
            <w:noProof/>
            <w:webHidden/>
          </w:rPr>
          <w:fldChar w:fldCharType="begin"/>
        </w:r>
        <w:r w:rsidR="00D170C1">
          <w:rPr>
            <w:noProof/>
            <w:webHidden/>
          </w:rPr>
          <w:instrText xml:space="preserve"> PAGEREF _Toc15832442 \h </w:instrText>
        </w:r>
        <w:r w:rsidR="00D170C1">
          <w:rPr>
            <w:noProof/>
            <w:webHidden/>
          </w:rPr>
        </w:r>
        <w:r w:rsidR="00D170C1">
          <w:rPr>
            <w:noProof/>
            <w:webHidden/>
          </w:rPr>
          <w:fldChar w:fldCharType="separate"/>
        </w:r>
        <w:r w:rsidR="00D170C1">
          <w:rPr>
            <w:noProof/>
            <w:webHidden/>
          </w:rPr>
          <w:t>25</w:t>
        </w:r>
        <w:r w:rsidR="00D170C1">
          <w:rPr>
            <w:noProof/>
            <w:webHidden/>
          </w:rPr>
          <w:fldChar w:fldCharType="end"/>
        </w:r>
      </w:hyperlink>
    </w:p>
    <w:p w14:paraId="1DD178F0" w14:textId="7256A51B"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3" w:history="1">
        <w:r w:rsidR="00D170C1" w:rsidRPr="008A74C4">
          <w:rPr>
            <w:rStyle w:val="Hipercze"/>
            <w:noProof/>
          </w:rPr>
          <w:t>2.1</w:t>
        </w:r>
        <w:r w:rsidR="00D170C1">
          <w:rPr>
            <w:rFonts w:asciiTheme="minorHAnsi" w:eastAsiaTheme="minorEastAsia" w:hAnsiTheme="minorHAnsi" w:cstheme="minorBidi"/>
            <w:smallCaps w:val="0"/>
            <w:noProof/>
            <w:sz w:val="22"/>
            <w:szCs w:val="22"/>
          </w:rPr>
          <w:tab/>
        </w:r>
        <w:r w:rsidR="00D170C1" w:rsidRPr="008A74C4">
          <w:rPr>
            <w:rStyle w:val="Hipercze"/>
            <w:noProof/>
          </w:rPr>
          <w:t>Tworzenie modułów z wykorzystaniem języka Verilog</w:t>
        </w:r>
        <w:r w:rsidR="00D170C1">
          <w:rPr>
            <w:noProof/>
            <w:webHidden/>
          </w:rPr>
          <w:tab/>
        </w:r>
        <w:r w:rsidR="00D170C1">
          <w:rPr>
            <w:noProof/>
            <w:webHidden/>
          </w:rPr>
          <w:fldChar w:fldCharType="begin"/>
        </w:r>
        <w:r w:rsidR="00D170C1">
          <w:rPr>
            <w:noProof/>
            <w:webHidden/>
          </w:rPr>
          <w:instrText xml:space="preserve"> PAGEREF _Toc15832443 \h </w:instrText>
        </w:r>
        <w:r w:rsidR="00D170C1">
          <w:rPr>
            <w:noProof/>
            <w:webHidden/>
          </w:rPr>
        </w:r>
        <w:r w:rsidR="00D170C1">
          <w:rPr>
            <w:noProof/>
            <w:webHidden/>
          </w:rPr>
          <w:fldChar w:fldCharType="separate"/>
        </w:r>
        <w:r w:rsidR="00D170C1">
          <w:rPr>
            <w:noProof/>
            <w:webHidden/>
          </w:rPr>
          <w:t>25</w:t>
        </w:r>
        <w:r w:rsidR="00D170C1">
          <w:rPr>
            <w:noProof/>
            <w:webHidden/>
          </w:rPr>
          <w:fldChar w:fldCharType="end"/>
        </w:r>
      </w:hyperlink>
    </w:p>
    <w:p w14:paraId="08194AC2" w14:textId="46C20273"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4" w:history="1">
        <w:r w:rsidR="00D170C1" w:rsidRPr="008A74C4">
          <w:rPr>
            <w:rStyle w:val="Hipercze"/>
            <w:noProof/>
          </w:rPr>
          <w:t>2.2</w:t>
        </w:r>
        <w:r w:rsidR="00D170C1">
          <w:rPr>
            <w:rFonts w:asciiTheme="minorHAnsi" w:eastAsiaTheme="minorEastAsia" w:hAnsiTheme="minorHAnsi" w:cstheme="minorBidi"/>
            <w:smallCaps w:val="0"/>
            <w:noProof/>
            <w:sz w:val="22"/>
            <w:szCs w:val="22"/>
          </w:rPr>
          <w:tab/>
        </w:r>
        <w:r w:rsidR="00D170C1" w:rsidRPr="008A74C4">
          <w:rPr>
            <w:rStyle w:val="Hipercze"/>
            <w:noProof/>
          </w:rPr>
          <w:t>Rozwój oprogramowania w oparciu o cechy użytkowe</w:t>
        </w:r>
        <w:r w:rsidR="00D170C1">
          <w:rPr>
            <w:noProof/>
            <w:webHidden/>
          </w:rPr>
          <w:tab/>
        </w:r>
        <w:r w:rsidR="00D170C1">
          <w:rPr>
            <w:noProof/>
            <w:webHidden/>
          </w:rPr>
          <w:fldChar w:fldCharType="begin"/>
        </w:r>
        <w:r w:rsidR="00D170C1">
          <w:rPr>
            <w:noProof/>
            <w:webHidden/>
          </w:rPr>
          <w:instrText xml:space="preserve"> PAGEREF _Toc15832444 \h </w:instrText>
        </w:r>
        <w:r w:rsidR="00D170C1">
          <w:rPr>
            <w:noProof/>
            <w:webHidden/>
          </w:rPr>
        </w:r>
        <w:r w:rsidR="00D170C1">
          <w:rPr>
            <w:noProof/>
            <w:webHidden/>
          </w:rPr>
          <w:fldChar w:fldCharType="separate"/>
        </w:r>
        <w:r w:rsidR="00D170C1">
          <w:rPr>
            <w:noProof/>
            <w:webHidden/>
          </w:rPr>
          <w:t>26</w:t>
        </w:r>
        <w:r w:rsidR="00D170C1">
          <w:rPr>
            <w:noProof/>
            <w:webHidden/>
          </w:rPr>
          <w:fldChar w:fldCharType="end"/>
        </w:r>
      </w:hyperlink>
    </w:p>
    <w:p w14:paraId="4D55B776" w14:textId="20DDBA2E"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5" w:history="1">
        <w:r w:rsidR="00D170C1" w:rsidRPr="008A74C4">
          <w:rPr>
            <w:rStyle w:val="Hipercze"/>
            <w:noProof/>
          </w:rPr>
          <w:t>2.3</w:t>
        </w:r>
        <w:r w:rsidR="00D170C1">
          <w:rPr>
            <w:rFonts w:asciiTheme="minorHAnsi" w:eastAsiaTheme="minorEastAsia" w:hAnsiTheme="minorHAnsi" w:cstheme="minorBidi"/>
            <w:smallCaps w:val="0"/>
            <w:noProof/>
            <w:sz w:val="22"/>
            <w:szCs w:val="22"/>
          </w:rPr>
          <w:tab/>
        </w:r>
        <w:r w:rsidR="00D170C1" w:rsidRPr="008A74C4">
          <w:rPr>
            <w:rStyle w:val="Hipercze"/>
            <w:noProof/>
          </w:rPr>
          <w:t>Architektura systemu</w:t>
        </w:r>
        <w:r w:rsidR="00D170C1">
          <w:rPr>
            <w:noProof/>
            <w:webHidden/>
          </w:rPr>
          <w:tab/>
        </w:r>
        <w:r w:rsidR="00D170C1">
          <w:rPr>
            <w:noProof/>
            <w:webHidden/>
          </w:rPr>
          <w:fldChar w:fldCharType="begin"/>
        </w:r>
        <w:r w:rsidR="00D170C1">
          <w:rPr>
            <w:noProof/>
            <w:webHidden/>
          </w:rPr>
          <w:instrText xml:space="preserve"> PAGEREF _Toc15832445 \h </w:instrText>
        </w:r>
        <w:r w:rsidR="00D170C1">
          <w:rPr>
            <w:noProof/>
            <w:webHidden/>
          </w:rPr>
        </w:r>
        <w:r w:rsidR="00D170C1">
          <w:rPr>
            <w:noProof/>
            <w:webHidden/>
          </w:rPr>
          <w:fldChar w:fldCharType="separate"/>
        </w:r>
        <w:r w:rsidR="00D170C1">
          <w:rPr>
            <w:noProof/>
            <w:webHidden/>
          </w:rPr>
          <w:t>28</w:t>
        </w:r>
        <w:r w:rsidR="00D170C1">
          <w:rPr>
            <w:noProof/>
            <w:webHidden/>
          </w:rPr>
          <w:fldChar w:fldCharType="end"/>
        </w:r>
      </w:hyperlink>
    </w:p>
    <w:p w14:paraId="6C6C128A" w14:textId="1AF5666E"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6" w:history="1">
        <w:r w:rsidR="00D170C1" w:rsidRPr="008A74C4">
          <w:rPr>
            <w:rStyle w:val="Hipercze"/>
            <w:noProof/>
          </w:rPr>
          <w:t>2.3.1</w:t>
        </w:r>
        <w:r w:rsidR="00D170C1">
          <w:rPr>
            <w:rFonts w:asciiTheme="minorHAnsi" w:eastAsiaTheme="minorEastAsia" w:hAnsiTheme="minorHAnsi" w:cstheme="minorBidi"/>
            <w:i w:val="0"/>
            <w:iCs w:val="0"/>
            <w:noProof/>
            <w:sz w:val="22"/>
            <w:szCs w:val="22"/>
          </w:rPr>
          <w:tab/>
        </w:r>
        <w:r w:rsidR="00D170C1" w:rsidRPr="008A74C4">
          <w:rPr>
            <w:rStyle w:val="Hipercze"/>
            <w:noProof/>
          </w:rPr>
          <w:t>Moduł pełnego piętra</w:t>
        </w:r>
        <w:r w:rsidR="00D170C1">
          <w:rPr>
            <w:noProof/>
            <w:webHidden/>
          </w:rPr>
          <w:tab/>
        </w:r>
        <w:r w:rsidR="00D170C1">
          <w:rPr>
            <w:noProof/>
            <w:webHidden/>
          </w:rPr>
          <w:fldChar w:fldCharType="begin"/>
        </w:r>
        <w:r w:rsidR="00D170C1">
          <w:rPr>
            <w:noProof/>
            <w:webHidden/>
          </w:rPr>
          <w:instrText xml:space="preserve"> PAGEREF _Toc15832446 \h </w:instrText>
        </w:r>
        <w:r w:rsidR="00D170C1">
          <w:rPr>
            <w:noProof/>
            <w:webHidden/>
          </w:rPr>
        </w:r>
        <w:r w:rsidR="00D170C1">
          <w:rPr>
            <w:noProof/>
            <w:webHidden/>
          </w:rPr>
          <w:fldChar w:fldCharType="separate"/>
        </w:r>
        <w:r w:rsidR="00D170C1">
          <w:rPr>
            <w:noProof/>
            <w:webHidden/>
          </w:rPr>
          <w:t>30</w:t>
        </w:r>
        <w:r w:rsidR="00D170C1">
          <w:rPr>
            <w:noProof/>
            <w:webHidden/>
          </w:rPr>
          <w:fldChar w:fldCharType="end"/>
        </w:r>
      </w:hyperlink>
    </w:p>
    <w:p w14:paraId="09102ED3" w14:textId="2B998422"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7" w:history="1">
        <w:r w:rsidR="00D170C1" w:rsidRPr="008A74C4">
          <w:rPr>
            <w:rStyle w:val="Hipercze"/>
            <w:noProof/>
          </w:rPr>
          <w:t>2.3.2</w:t>
        </w:r>
        <w:r w:rsidR="00D170C1">
          <w:rPr>
            <w:rFonts w:asciiTheme="minorHAnsi" w:eastAsiaTheme="minorEastAsia" w:hAnsiTheme="minorHAnsi" w:cstheme="minorBidi"/>
            <w:i w:val="0"/>
            <w:iCs w:val="0"/>
            <w:noProof/>
            <w:sz w:val="22"/>
            <w:szCs w:val="22"/>
          </w:rPr>
          <w:tab/>
        </w:r>
        <w:r w:rsidR="00D170C1" w:rsidRPr="008A74C4">
          <w:rPr>
            <w:rStyle w:val="Hipercze"/>
            <w:noProof/>
          </w:rPr>
          <w:t>Moduł piętra przejściowego</w:t>
        </w:r>
        <w:r w:rsidR="00D170C1">
          <w:rPr>
            <w:noProof/>
            <w:webHidden/>
          </w:rPr>
          <w:tab/>
        </w:r>
        <w:r w:rsidR="00D170C1">
          <w:rPr>
            <w:noProof/>
            <w:webHidden/>
          </w:rPr>
          <w:fldChar w:fldCharType="begin"/>
        </w:r>
        <w:r w:rsidR="00D170C1">
          <w:rPr>
            <w:noProof/>
            <w:webHidden/>
          </w:rPr>
          <w:instrText xml:space="preserve"> PAGEREF _Toc15832447 \h </w:instrText>
        </w:r>
        <w:r w:rsidR="00D170C1">
          <w:rPr>
            <w:noProof/>
            <w:webHidden/>
          </w:rPr>
        </w:r>
        <w:r w:rsidR="00D170C1">
          <w:rPr>
            <w:noProof/>
            <w:webHidden/>
          </w:rPr>
          <w:fldChar w:fldCharType="separate"/>
        </w:r>
        <w:r w:rsidR="00D170C1">
          <w:rPr>
            <w:noProof/>
            <w:webHidden/>
          </w:rPr>
          <w:t>31</w:t>
        </w:r>
        <w:r w:rsidR="00D170C1">
          <w:rPr>
            <w:noProof/>
            <w:webHidden/>
          </w:rPr>
          <w:fldChar w:fldCharType="end"/>
        </w:r>
      </w:hyperlink>
    </w:p>
    <w:p w14:paraId="4CE0FD57" w14:textId="4ABB7021"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48" w:history="1">
        <w:r w:rsidR="00D170C1" w:rsidRPr="008A74C4">
          <w:rPr>
            <w:rStyle w:val="Hipercze"/>
            <w:noProof/>
          </w:rPr>
          <w:t>2.3.3</w:t>
        </w:r>
        <w:r w:rsidR="00D170C1">
          <w:rPr>
            <w:rFonts w:asciiTheme="minorHAnsi" w:eastAsiaTheme="minorEastAsia" w:hAnsiTheme="minorHAnsi" w:cstheme="minorBidi"/>
            <w:i w:val="0"/>
            <w:iCs w:val="0"/>
            <w:noProof/>
            <w:sz w:val="22"/>
            <w:szCs w:val="22"/>
          </w:rPr>
          <w:tab/>
        </w:r>
        <w:r w:rsidR="00D170C1" w:rsidRPr="008A74C4">
          <w:rPr>
            <w:rStyle w:val="Hipercze"/>
            <w:noProof/>
          </w:rPr>
          <w:t>Interfejs użytkownika</w:t>
        </w:r>
        <w:r w:rsidR="00D170C1">
          <w:rPr>
            <w:noProof/>
            <w:webHidden/>
          </w:rPr>
          <w:tab/>
        </w:r>
        <w:r w:rsidR="00D170C1">
          <w:rPr>
            <w:noProof/>
            <w:webHidden/>
          </w:rPr>
          <w:fldChar w:fldCharType="begin"/>
        </w:r>
        <w:r w:rsidR="00D170C1">
          <w:rPr>
            <w:noProof/>
            <w:webHidden/>
          </w:rPr>
          <w:instrText xml:space="preserve"> PAGEREF _Toc15832448 \h </w:instrText>
        </w:r>
        <w:r w:rsidR="00D170C1">
          <w:rPr>
            <w:noProof/>
            <w:webHidden/>
          </w:rPr>
        </w:r>
        <w:r w:rsidR="00D170C1">
          <w:rPr>
            <w:noProof/>
            <w:webHidden/>
          </w:rPr>
          <w:fldChar w:fldCharType="separate"/>
        </w:r>
        <w:r w:rsidR="00D170C1">
          <w:rPr>
            <w:noProof/>
            <w:webHidden/>
          </w:rPr>
          <w:t>32</w:t>
        </w:r>
        <w:r w:rsidR="00D170C1">
          <w:rPr>
            <w:noProof/>
            <w:webHidden/>
          </w:rPr>
          <w:fldChar w:fldCharType="end"/>
        </w:r>
      </w:hyperlink>
    </w:p>
    <w:p w14:paraId="6E63BE48" w14:textId="2588B7C1"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49" w:history="1">
        <w:r w:rsidR="00D170C1" w:rsidRPr="008A74C4">
          <w:rPr>
            <w:rStyle w:val="Hipercze"/>
            <w:noProof/>
          </w:rPr>
          <w:t>2.4</w:t>
        </w:r>
        <w:r w:rsidR="00D170C1">
          <w:rPr>
            <w:rFonts w:asciiTheme="minorHAnsi" w:eastAsiaTheme="minorEastAsia" w:hAnsiTheme="minorHAnsi" w:cstheme="minorBidi"/>
            <w:smallCaps w:val="0"/>
            <w:noProof/>
            <w:sz w:val="22"/>
            <w:szCs w:val="22"/>
          </w:rPr>
          <w:tab/>
        </w:r>
        <w:r w:rsidR="00D170C1" w:rsidRPr="008A74C4">
          <w:rPr>
            <w:rStyle w:val="Hipercze"/>
            <w:noProof/>
          </w:rPr>
          <w:t>Weryfikacja kodu</w:t>
        </w:r>
        <w:r w:rsidR="00D170C1">
          <w:rPr>
            <w:noProof/>
            <w:webHidden/>
          </w:rPr>
          <w:tab/>
        </w:r>
        <w:r w:rsidR="00D170C1">
          <w:rPr>
            <w:noProof/>
            <w:webHidden/>
          </w:rPr>
          <w:fldChar w:fldCharType="begin"/>
        </w:r>
        <w:r w:rsidR="00D170C1">
          <w:rPr>
            <w:noProof/>
            <w:webHidden/>
          </w:rPr>
          <w:instrText xml:space="preserve"> PAGEREF _Toc15832449 \h </w:instrText>
        </w:r>
        <w:r w:rsidR="00D170C1">
          <w:rPr>
            <w:noProof/>
            <w:webHidden/>
          </w:rPr>
        </w:r>
        <w:r w:rsidR="00D170C1">
          <w:rPr>
            <w:noProof/>
            <w:webHidden/>
          </w:rPr>
          <w:fldChar w:fldCharType="separate"/>
        </w:r>
        <w:r w:rsidR="00D170C1">
          <w:rPr>
            <w:noProof/>
            <w:webHidden/>
          </w:rPr>
          <w:t>36</w:t>
        </w:r>
        <w:r w:rsidR="00D170C1">
          <w:rPr>
            <w:noProof/>
            <w:webHidden/>
          </w:rPr>
          <w:fldChar w:fldCharType="end"/>
        </w:r>
      </w:hyperlink>
    </w:p>
    <w:p w14:paraId="0387BB88" w14:textId="012EC5F7"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0" w:history="1">
        <w:r w:rsidR="00D170C1" w:rsidRPr="008A74C4">
          <w:rPr>
            <w:rStyle w:val="Hipercze"/>
            <w:noProof/>
          </w:rPr>
          <w:t>2.4.1</w:t>
        </w:r>
        <w:r w:rsidR="00D170C1">
          <w:rPr>
            <w:rFonts w:asciiTheme="minorHAnsi" w:eastAsiaTheme="minorEastAsia" w:hAnsiTheme="minorHAnsi" w:cstheme="minorBidi"/>
            <w:i w:val="0"/>
            <w:iCs w:val="0"/>
            <w:noProof/>
            <w:sz w:val="22"/>
            <w:szCs w:val="22"/>
          </w:rPr>
          <w:tab/>
        </w:r>
        <w:r w:rsidR="00D170C1" w:rsidRPr="008A74C4">
          <w:rPr>
            <w:rStyle w:val="Hipercze"/>
            <w:noProof/>
          </w:rPr>
          <w:t>Przypadki testowe</w:t>
        </w:r>
        <w:r w:rsidR="00D170C1">
          <w:rPr>
            <w:noProof/>
            <w:webHidden/>
          </w:rPr>
          <w:tab/>
        </w:r>
        <w:r w:rsidR="00D170C1">
          <w:rPr>
            <w:noProof/>
            <w:webHidden/>
          </w:rPr>
          <w:fldChar w:fldCharType="begin"/>
        </w:r>
        <w:r w:rsidR="00D170C1">
          <w:rPr>
            <w:noProof/>
            <w:webHidden/>
          </w:rPr>
          <w:instrText xml:space="preserve"> PAGEREF _Toc15832450 \h </w:instrText>
        </w:r>
        <w:r w:rsidR="00D170C1">
          <w:rPr>
            <w:noProof/>
            <w:webHidden/>
          </w:rPr>
        </w:r>
        <w:r w:rsidR="00D170C1">
          <w:rPr>
            <w:noProof/>
            <w:webHidden/>
          </w:rPr>
          <w:fldChar w:fldCharType="separate"/>
        </w:r>
        <w:r w:rsidR="00D170C1">
          <w:rPr>
            <w:noProof/>
            <w:webHidden/>
          </w:rPr>
          <w:t>37</w:t>
        </w:r>
        <w:r w:rsidR="00D170C1">
          <w:rPr>
            <w:noProof/>
            <w:webHidden/>
          </w:rPr>
          <w:fldChar w:fldCharType="end"/>
        </w:r>
      </w:hyperlink>
    </w:p>
    <w:p w14:paraId="09320F20" w14:textId="37B75D43"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51" w:history="1">
        <w:r w:rsidR="00D170C1" w:rsidRPr="008A74C4">
          <w:rPr>
            <w:rStyle w:val="Hipercze"/>
            <w:noProof/>
          </w:rPr>
          <w:t>Rozdział 3 Projektowanie układu scalonego</w:t>
        </w:r>
        <w:r w:rsidR="00D170C1">
          <w:rPr>
            <w:noProof/>
            <w:webHidden/>
          </w:rPr>
          <w:tab/>
        </w:r>
        <w:r w:rsidR="00D170C1">
          <w:rPr>
            <w:noProof/>
            <w:webHidden/>
          </w:rPr>
          <w:fldChar w:fldCharType="begin"/>
        </w:r>
        <w:r w:rsidR="00D170C1">
          <w:rPr>
            <w:noProof/>
            <w:webHidden/>
          </w:rPr>
          <w:instrText xml:space="preserve"> PAGEREF _Toc15832451 \h </w:instrText>
        </w:r>
        <w:r w:rsidR="00D170C1">
          <w:rPr>
            <w:noProof/>
            <w:webHidden/>
          </w:rPr>
        </w:r>
        <w:r w:rsidR="00D170C1">
          <w:rPr>
            <w:noProof/>
            <w:webHidden/>
          </w:rPr>
          <w:fldChar w:fldCharType="separate"/>
        </w:r>
        <w:r w:rsidR="00D170C1">
          <w:rPr>
            <w:noProof/>
            <w:webHidden/>
          </w:rPr>
          <w:t>39</w:t>
        </w:r>
        <w:r w:rsidR="00D170C1">
          <w:rPr>
            <w:noProof/>
            <w:webHidden/>
          </w:rPr>
          <w:fldChar w:fldCharType="end"/>
        </w:r>
      </w:hyperlink>
    </w:p>
    <w:p w14:paraId="607AF35F" w14:textId="69B11A8B"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52" w:history="1">
        <w:r w:rsidR="00D170C1" w:rsidRPr="008A74C4">
          <w:rPr>
            <w:rStyle w:val="Hipercze"/>
            <w:noProof/>
          </w:rPr>
          <w:t>3.1</w:t>
        </w:r>
        <w:r w:rsidR="00D170C1">
          <w:rPr>
            <w:rFonts w:asciiTheme="minorHAnsi" w:eastAsiaTheme="minorEastAsia" w:hAnsiTheme="minorHAnsi" w:cstheme="minorBidi"/>
            <w:smallCaps w:val="0"/>
            <w:noProof/>
            <w:sz w:val="22"/>
            <w:szCs w:val="22"/>
          </w:rPr>
          <w:tab/>
        </w:r>
        <w:r w:rsidR="00D170C1" w:rsidRPr="008A74C4">
          <w:rPr>
            <w:rStyle w:val="Hipercze"/>
            <w:noProof/>
          </w:rPr>
          <w:t>Synteza układu logicznego</w:t>
        </w:r>
        <w:r w:rsidR="00D170C1">
          <w:rPr>
            <w:noProof/>
            <w:webHidden/>
          </w:rPr>
          <w:tab/>
        </w:r>
        <w:r w:rsidR="00D170C1">
          <w:rPr>
            <w:noProof/>
            <w:webHidden/>
          </w:rPr>
          <w:fldChar w:fldCharType="begin"/>
        </w:r>
        <w:r w:rsidR="00D170C1">
          <w:rPr>
            <w:noProof/>
            <w:webHidden/>
          </w:rPr>
          <w:instrText xml:space="preserve"> PAGEREF _Toc15832452 \h </w:instrText>
        </w:r>
        <w:r w:rsidR="00D170C1">
          <w:rPr>
            <w:noProof/>
            <w:webHidden/>
          </w:rPr>
        </w:r>
        <w:r w:rsidR="00D170C1">
          <w:rPr>
            <w:noProof/>
            <w:webHidden/>
          </w:rPr>
          <w:fldChar w:fldCharType="separate"/>
        </w:r>
        <w:r w:rsidR="00D170C1">
          <w:rPr>
            <w:noProof/>
            <w:webHidden/>
          </w:rPr>
          <w:t>39</w:t>
        </w:r>
        <w:r w:rsidR="00D170C1">
          <w:rPr>
            <w:noProof/>
            <w:webHidden/>
          </w:rPr>
          <w:fldChar w:fldCharType="end"/>
        </w:r>
      </w:hyperlink>
    </w:p>
    <w:p w14:paraId="67D77EEB" w14:textId="02FA373A"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3" w:history="1">
        <w:r w:rsidR="00D170C1" w:rsidRPr="008A74C4">
          <w:rPr>
            <w:rStyle w:val="Hipercze"/>
            <w:noProof/>
          </w:rPr>
          <w:t>3.1.1</w:t>
        </w:r>
        <w:r w:rsidR="00D170C1">
          <w:rPr>
            <w:rFonts w:asciiTheme="minorHAnsi" w:eastAsiaTheme="minorEastAsia" w:hAnsiTheme="minorHAnsi" w:cstheme="minorBidi"/>
            <w:i w:val="0"/>
            <w:iCs w:val="0"/>
            <w:noProof/>
            <w:sz w:val="22"/>
            <w:szCs w:val="22"/>
          </w:rPr>
          <w:tab/>
        </w:r>
        <w:r w:rsidR="00D170C1" w:rsidRPr="008A74C4">
          <w:rPr>
            <w:rStyle w:val="Hipercze"/>
            <w:noProof/>
          </w:rPr>
          <w:t>Symulacja po syntezie</w:t>
        </w:r>
        <w:r w:rsidR="00D170C1">
          <w:rPr>
            <w:noProof/>
            <w:webHidden/>
          </w:rPr>
          <w:tab/>
        </w:r>
        <w:r w:rsidR="00D170C1">
          <w:rPr>
            <w:noProof/>
            <w:webHidden/>
          </w:rPr>
          <w:fldChar w:fldCharType="begin"/>
        </w:r>
        <w:r w:rsidR="00D170C1">
          <w:rPr>
            <w:noProof/>
            <w:webHidden/>
          </w:rPr>
          <w:instrText xml:space="preserve"> PAGEREF _Toc15832453 \h </w:instrText>
        </w:r>
        <w:r w:rsidR="00D170C1">
          <w:rPr>
            <w:noProof/>
            <w:webHidden/>
          </w:rPr>
        </w:r>
        <w:r w:rsidR="00D170C1">
          <w:rPr>
            <w:noProof/>
            <w:webHidden/>
          </w:rPr>
          <w:fldChar w:fldCharType="separate"/>
        </w:r>
        <w:r w:rsidR="00D170C1">
          <w:rPr>
            <w:noProof/>
            <w:webHidden/>
          </w:rPr>
          <w:t>41</w:t>
        </w:r>
        <w:r w:rsidR="00D170C1">
          <w:rPr>
            <w:noProof/>
            <w:webHidden/>
          </w:rPr>
          <w:fldChar w:fldCharType="end"/>
        </w:r>
      </w:hyperlink>
    </w:p>
    <w:p w14:paraId="512CDD6E" w14:textId="40008B40"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54" w:history="1">
        <w:r w:rsidR="00D170C1" w:rsidRPr="008A74C4">
          <w:rPr>
            <w:rStyle w:val="Hipercze"/>
            <w:noProof/>
          </w:rPr>
          <w:t>3.2</w:t>
        </w:r>
        <w:r w:rsidR="00D170C1">
          <w:rPr>
            <w:rFonts w:asciiTheme="minorHAnsi" w:eastAsiaTheme="minorEastAsia" w:hAnsiTheme="minorHAnsi" w:cstheme="minorBidi"/>
            <w:smallCaps w:val="0"/>
            <w:noProof/>
            <w:sz w:val="22"/>
            <w:szCs w:val="22"/>
          </w:rPr>
          <w:tab/>
        </w:r>
        <w:r w:rsidR="00D170C1" w:rsidRPr="008A74C4">
          <w:rPr>
            <w:rStyle w:val="Hipercze"/>
            <w:noProof/>
          </w:rPr>
          <w:t>Projektowanie topografii</w:t>
        </w:r>
        <w:r w:rsidR="00D170C1">
          <w:rPr>
            <w:noProof/>
            <w:webHidden/>
          </w:rPr>
          <w:tab/>
        </w:r>
        <w:r w:rsidR="00D170C1">
          <w:rPr>
            <w:noProof/>
            <w:webHidden/>
          </w:rPr>
          <w:fldChar w:fldCharType="begin"/>
        </w:r>
        <w:r w:rsidR="00D170C1">
          <w:rPr>
            <w:noProof/>
            <w:webHidden/>
          </w:rPr>
          <w:instrText xml:space="preserve"> PAGEREF _Toc15832454 \h </w:instrText>
        </w:r>
        <w:r w:rsidR="00D170C1">
          <w:rPr>
            <w:noProof/>
            <w:webHidden/>
          </w:rPr>
        </w:r>
        <w:r w:rsidR="00D170C1">
          <w:rPr>
            <w:noProof/>
            <w:webHidden/>
          </w:rPr>
          <w:fldChar w:fldCharType="separate"/>
        </w:r>
        <w:r w:rsidR="00D170C1">
          <w:rPr>
            <w:noProof/>
            <w:webHidden/>
          </w:rPr>
          <w:t>42</w:t>
        </w:r>
        <w:r w:rsidR="00D170C1">
          <w:rPr>
            <w:noProof/>
            <w:webHidden/>
          </w:rPr>
          <w:fldChar w:fldCharType="end"/>
        </w:r>
      </w:hyperlink>
    </w:p>
    <w:p w14:paraId="4137998E" w14:textId="1805C2D7"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5" w:history="1">
        <w:r w:rsidR="00D170C1" w:rsidRPr="008A74C4">
          <w:rPr>
            <w:rStyle w:val="Hipercze"/>
            <w:noProof/>
          </w:rPr>
          <w:t>3.2.1</w:t>
        </w:r>
        <w:r w:rsidR="00D170C1">
          <w:rPr>
            <w:rFonts w:asciiTheme="minorHAnsi" w:eastAsiaTheme="minorEastAsia" w:hAnsiTheme="minorHAnsi" w:cstheme="minorBidi"/>
            <w:i w:val="0"/>
            <w:iCs w:val="0"/>
            <w:noProof/>
            <w:sz w:val="22"/>
            <w:szCs w:val="22"/>
          </w:rPr>
          <w:tab/>
        </w:r>
        <w:r w:rsidR="00D170C1" w:rsidRPr="008A74C4">
          <w:rPr>
            <w:rStyle w:val="Hipercze"/>
            <w:noProof/>
          </w:rPr>
          <w:t>Generacja układu</w:t>
        </w:r>
        <w:r w:rsidR="00D170C1">
          <w:rPr>
            <w:noProof/>
            <w:webHidden/>
          </w:rPr>
          <w:tab/>
        </w:r>
        <w:r w:rsidR="00D170C1">
          <w:rPr>
            <w:noProof/>
            <w:webHidden/>
          </w:rPr>
          <w:fldChar w:fldCharType="begin"/>
        </w:r>
        <w:r w:rsidR="00D170C1">
          <w:rPr>
            <w:noProof/>
            <w:webHidden/>
          </w:rPr>
          <w:instrText xml:space="preserve"> PAGEREF _Toc15832455 \h </w:instrText>
        </w:r>
        <w:r w:rsidR="00D170C1">
          <w:rPr>
            <w:noProof/>
            <w:webHidden/>
          </w:rPr>
        </w:r>
        <w:r w:rsidR="00D170C1">
          <w:rPr>
            <w:noProof/>
            <w:webHidden/>
          </w:rPr>
          <w:fldChar w:fldCharType="separate"/>
        </w:r>
        <w:r w:rsidR="00D170C1">
          <w:rPr>
            <w:noProof/>
            <w:webHidden/>
          </w:rPr>
          <w:t>43</w:t>
        </w:r>
        <w:r w:rsidR="00D170C1">
          <w:rPr>
            <w:noProof/>
            <w:webHidden/>
          </w:rPr>
          <w:fldChar w:fldCharType="end"/>
        </w:r>
      </w:hyperlink>
    </w:p>
    <w:p w14:paraId="0D0AB933" w14:textId="0A0CD66C"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6" w:history="1">
        <w:r w:rsidR="00D170C1" w:rsidRPr="008A74C4">
          <w:rPr>
            <w:rStyle w:val="Hipercze"/>
            <w:noProof/>
          </w:rPr>
          <w:t>3.2.2</w:t>
        </w:r>
        <w:r w:rsidR="00D170C1">
          <w:rPr>
            <w:rFonts w:asciiTheme="minorHAnsi" w:eastAsiaTheme="minorEastAsia" w:hAnsiTheme="minorHAnsi" w:cstheme="minorBidi"/>
            <w:i w:val="0"/>
            <w:iCs w:val="0"/>
            <w:noProof/>
            <w:sz w:val="22"/>
            <w:szCs w:val="22"/>
          </w:rPr>
          <w:tab/>
        </w:r>
        <w:r w:rsidR="00D170C1" w:rsidRPr="008A74C4">
          <w:rPr>
            <w:rStyle w:val="Hipercze"/>
            <w:noProof/>
          </w:rPr>
          <w:t>Planowanie podłoża</w:t>
        </w:r>
        <w:r w:rsidR="00D170C1">
          <w:rPr>
            <w:noProof/>
            <w:webHidden/>
          </w:rPr>
          <w:tab/>
        </w:r>
        <w:r w:rsidR="00D170C1">
          <w:rPr>
            <w:noProof/>
            <w:webHidden/>
          </w:rPr>
          <w:fldChar w:fldCharType="begin"/>
        </w:r>
        <w:r w:rsidR="00D170C1">
          <w:rPr>
            <w:noProof/>
            <w:webHidden/>
          </w:rPr>
          <w:instrText xml:space="preserve"> PAGEREF _Toc15832456 \h </w:instrText>
        </w:r>
        <w:r w:rsidR="00D170C1">
          <w:rPr>
            <w:noProof/>
            <w:webHidden/>
          </w:rPr>
        </w:r>
        <w:r w:rsidR="00D170C1">
          <w:rPr>
            <w:noProof/>
            <w:webHidden/>
          </w:rPr>
          <w:fldChar w:fldCharType="separate"/>
        </w:r>
        <w:r w:rsidR="00D170C1">
          <w:rPr>
            <w:noProof/>
            <w:webHidden/>
          </w:rPr>
          <w:t>45</w:t>
        </w:r>
        <w:r w:rsidR="00D170C1">
          <w:rPr>
            <w:noProof/>
            <w:webHidden/>
          </w:rPr>
          <w:fldChar w:fldCharType="end"/>
        </w:r>
      </w:hyperlink>
    </w:p>
    <w:p w14:paraId="6F6FA07B" w14:textId="5489F5DF"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7" w:history="1">
        <w:r w:rsidR="00D170C1" w:rsidRPr="008A74C4">
          <w:rPr>
            <w:rStyle w:val="Hipercze"/>
            <w:noProof/>
          </w:rPr>
          <w:t>3.2.3</w:t>
        </w:r>
        <w:r w:rsidR="00D170C1">
          <w:rPr>
            <w:rFonts w:asciiTheme="minorHAnsi" w:eastAsiaTheme="minorEastAsia" w:hAnsiTheme="minorHAnsi" w:cstheme="minorBidi"/>
            <w:i w:val="0"/>
            <w:iCs w:val="0"/>
            <w:noProof/>
            <w:sz w:val="22"/>
            <w:szCs w:val="22"/>
          </w:rPr>
          <w:tab/>
        </w:r>
        <w:r w:rsidR="00D170C1" w:rsidRPr="008A74C4">
          <w:rPr>
            <w:rStyle w:val="Hipercze"/>
            <w:noProof/>
          </w:rPr>
          <w:t>Układanie warstw zasilania</w:t>
        </w:r>
        <w:r w:rsidR="00D170C1">
          <w:rPr>
            <w:noProof/>
            <w:webHidden/>
          </w:rPr>
          <w:tab/>
        </w:r>
        <w:r w:rsidR="00D170C1">
          <w:rPr>
            <w:noProof/>
            <w:webHidden/>
          </w:rPr>
          <w:fldChar w:fldCharType="begin"/>
        </w:r>
        <w:r w:rsidR="00D170C1">
          <w:rPr>
            <w:noProof/>
            <w:webHidden/>
          </w:rPr>
          <w:instrText xml:space="preserve"> PAGEREF _Toc15832457 \h </w:instrText>
        </w:r>
        <w:r w:rsidR="00D170C1">
          <w:rPr>
            <w:noProof/>
            <w:webHidden/>
          </w:rPr>
        </w:r>
        <w:r w:rsidR="00D170C1">
          <w:rPr>
            <w:noProof/>
            <w:webHidden/>
          </w:rPr>
          <w:fldChar w:fldCharType="separate"/>
        </w:r>
        <w:r w:rsidR="00D170C1">
          <w:rPr>
            <w:noProof/>
            <w:webHidden/>
          </w:rPr>
          <w:t>46</w:t>
        </w:r>
        <w:r w:rsidR="00D170C1">
          <w:rPr>
            <w:noProof/>
            <w:webHidden/>
          </w:rPr>
          <w:fldChar w:fldCharType="end"/>
        </w:r>
      </w:hyperlink>
    </w:p>
    <w:p w14:paraId="286C8F6A" w14:textId="00B20BAE"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8" w:history="1">
        <w:r w:rsidR="00D170C1" w:rsidRPr="008A74C4">
          <w:rPr>
            <w:rStyle w:val="Hipercze"/>
            <w:noProof/>
          </w:rPr>
          <w:t>3.2.4</w:t>
        </w:r>
        <w:r w:rsidR="00D170C1">
          <w:rPr>
            <w:rFonts w:asciiTheme="minorHAnsi" w:eastAsiaTheme="minorEastAsia" w:hAnsiTheme="minorHAnsi" w:cstheme="minorBidi"/>
            <w:i w:val="0"/>
            <w:iCs w:val="0"/>
            <w:noProof/>
            <w:sz w:val="22"/>
            <w:szCs w:val="22"/>
          </w:rPr>
          <w:tab/>
        </w:r>
        <w:r w:rsidR="00D170C1" w:rsidRPr="008A74C4">
          <w:rPr>
            <w:rStyle w:val="Hipercze"/>
            <w:noProof/>
          </w:rPr>
          <w:t>Planowanie komórek standardowych</w:t>
        </w:r>
        <w:r w:rsidR="00D170C1">
          <w:rPr>
            <w:noProof/>
            <w:webHidden/>
          </w:rPr>
          <w:tab/>
        </w:r>
        <w:r w:rsidR="00D170C1">
          <w:rPr>
            <w:noProof/>
            <w:webHidden/>
          </w:rPr>
          <w:fldChar w:fldCharType="begin"/>
        </w:r>
        <w:r w:rsidR="00D170C1">
          <w:rPr>
            <w:noProof/>
            <w:webHidden/>
          </w:rPr>
          <w:instrText xml:space="preserve"> PAGEREF _Toc15832458 \h </w:instrText>
        </w:r>
        <w:r w:rsidR="00D170C1">
          <w:rPr>
            <w:noProof/>
            <w:webHidden/>
          </w:rPr>
        </w:r>
        <w:r w:rsidR="00D170C1">
          <w:rPr>
            <w:noProof/>
            <w:webHidden/>
          </w:rPr>
          <w:fldChar w:fldCharType="separate"/>
        </w:r>
        <w:r w:rsidR="00D170C1">
          <w:rPr>
            <w:noProof/>
            <w:webHidden/>
          </w:rPr>
          <w:t>47</w:t>
        </w:r>
        <w:r w:rsidR="00D170C1">
          <w:rPr>
            <w:noProof/>
            <w:webHidden/>
          </w:rPr>
          <w:fldChar w:fldCharType="end"/>
        </w:r>
      </w:hyperlink>
    </w:p>
    <w:p w14:paraId="67C68B61" w14:textId="0FAF2965"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59" w:history="1">
        <w:r w:rsidR="00D170C1" w:rsidRPr="008A74C4">
          <w:rPr>
            <w:rStyle w:val="Hipercze"/>
            <w:noProof/>
          </w:rPr>
          <w:t>3.2.5</w:t>
        </w:r>
        <w:r w:rsidR="00D170C1">
          <w:rPr>
            <w:rFonts w:asciiTheme="minorHAnsi" w:eastAsiaTheme="minorEastAsia" w:hAnsiTheme="minorHAnsi" w:cstheme="minorBidi"/>
            <w:i w:val="0"/>
            <w:iCs w:val="0"/>
            <w:noProof/>
            <w:sz w:val="22"/>
            <w:szCs w:val="22"/>
          </w:rPr>
          <w:tab/>
        </w:r>
        <w:r w:rsidR="00D170C1" w:rsidRPr="008A74C4">
          <w:rPr>
            <w:rStyle w:val="Hipercze"/>
            <w:noProof/>
          </w:rPr>
          <w:t>Optymalizacja</w:t>
        </w:r>
        <w:r w:rsidR="00D170C1">
          <w:rPr>
            <w:noProof/>
            <w:webHidden/>
          </w:rPr>
          <w:tab/>
        </w:r>
        <w:r w:rsidR="00D170C1">
          <w:rPr>
            <w:noProof/>
            <w:webHidden/>
          </w:rPr>
          <w:fldChar w:fldCharType="begin"/>
        </w:r>
        <w:r w:rsidR="00D170C1">
          <w:rPr>
            <w:noProof/>
            <w:webHidden/>
          </w:rPr>
          <w:instrText xml:space="preserve"> PAGEREF _Toc15832459 \h </w:instrText>
        </w:r>
        <w:r w:rsidR="00D170C1">
          <w:rPr>
            <w:noProof/>
            <w:webHidden/>
          </w:rPr>
        </w:r>
        <w:r w:rsidR="00D170C1">
          <w:rPr>
            <w:noProof/>
            <w:webHidden/>
          </w:rPr>
          <w:fldChar w:fldCharType="separate"/>
        </w:r>
        <w:r w:rsidR="00D170C1">
          <w:rPr>
            <w:noProof/>
            <w:webHidden/>
          </w:rPr>
          <w:t>48</w:t>
        </w:r>
        <w:r w:rsidR="00D170C1">
          <w:rPr>
            <w:noProof/>
            <w:webHidden/>
          </w:rPr>
          <w:fldChar w:fldCharType="end"/>
        </w:r>
      </w:hyperlink>
    </w:p>
    <w:p w14:paraId="46DDF915" w14:textId="7794F0E5" w:rsidR="00D170C1" w:rsidRDefault="00953912">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832460" w:history="1">
        <w:r w:rsidR="00D170C1" w:rsidRPr="008A74C4">
          <w:rPr>
            <w:rStyle w:val="Hipercze"/>
            <w:noProof/>
          </w:rPr>
          <w:t>3.2.6</w:t>
        </w:r>
        <w:r w:rsidR="00D170C1">
          <w:rPr>
            <w:rFonts w:asciiTheme="minorHAnsi" w:eastAsiaTheme="minorEastAsia" w:hAnsiTheme="minorHAnsi" w:cstheme="minorBidi"/>
            <w:i w:val="0"/>
            <w:iCs w:val="0"/>
            <w:noProof/>
            <w:sz w:val="22"/>
            <w:szCs w:val="22"/>
          </w:rPr>
          <w:tab/>
        </w:r>
        <w:r w:rsidR="00D170C1" w:rsidRPr="008A74C4">
          <w:rPr>
            <w:rStyle w:val="Hipercze"/>
            <w:noProof/>
          </w:rPr>
          <w:t>Weryfikacja</w:t>
        </w:r>
        <w:r w:rsidR="00D170C1">
          <w:rPr>
            <w:noProof/>
            <w:webHidden/>
          </w:rPr>
          <w:tab/>
        </w:r>
        <w:r w:rsidR="00D170C1">
          <w:rPr>
            <w:noProof/>
            <w:webHidden/>
          </w:rPr>
          <w:fldChar w:fldCharType="begin"/>
        </w:r>
        <w:r w:rsidR="00D170C1">
          <w:rPr>
            <w:noProof/>
            <w:webHidden/>
          </w:rPr>
          <w:instrText xml:space="preserve"> PAGEREF _Toc15832460 \h </w:instrText>
        </w:r>
        <w:r w:rsidR="00D170C1">
          <w:rPr>
            <w:noProof/>
            <w:webHidden/>
          </w:rPr>
        </w:r>
        <w:r w:rsidR="00D170C1">
          <w:rPr>
            <w:noProof/>
            <w:webHidden/>
          </w:rPr>
          <w:fldChar w:fldCharType="separate"/>
        </w:r>
        <w:r w:rsidR="00D170C1">
          <w:rPr>
            <w:noProof/>
            <w:webHidden/>
          </w:rPr>
          <w:t>50</w:t>
        </w:r>
        <w:r w:rsidR="00D170C1">
          <w:rPr>
            <w:noProof/>
            <w:webHidden/>
          </w:rPr>
          <w:fldChar w:fldCharType="end"/>
        </w:r>
      </w:hyperlink>
    </w:p>
    <w:p w14:paraId="4CA9633C" w14:textId="1EF83E1B" w:rsidR="00D170C1" w:rsidRDefault="00953912">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832461" w:history="1">
        <w:r w:rsidR="00D170C1" w:rsidRPr="008A74C4">
          <w:rPr>
            <w:rStyle w:val="Hipercze"/>
            <w:noProof/>
          </w:rPr>
          <w:t>3.3</w:t>
        </w:r>
        <w:r w:rsidR="00D170C1">
          <w:rPr>
            <w:rFonts w:asciiTheme="minorHAnsi" w:eastAsiaTheme="minorEastAsia" w:hAnsiTheme="minorHAnsi" w:cstheme="minorBidi"/>
            <w:smallCaps w:val="0"/>
            <w:noProof/>
            <w:sz w:val="22"/>
            <w:szCs w:val="22"/>
          </w:rPr>
          <w:tab/>
        </w:r>
        <w:r w:rsidR="00D170C1" w:rsidRPr="008A74C4">
          <w:rPr>
            <w:rStyle w:val="Hipercze"/>
            <w:noProof/>
          </w:rPr>
          <w:t>Przygotowanie do fabrykacji</w:t>
        </w:r>
        <w:r w:rsidR="00D170C1">
          <w:rPr>
            <w:noProof/>
            <w:webHidden/>
          </w:rPr>
          <w:tab/>
        </w:r>
        <w:r w:rsidR="00D170C1">
          <w:rPr>
            <w:noProof/>
            <w:webHidden/>
          </w:rPr>
          <w:fldChar w:fldCharType="begin"/>
        </w:r>
        <w:r w:rsidR="00D170C1">
          <w:rPr>
            <w:noProof/>
            <w:webHidden/>
          </w:rPr>
          <w:instrText xml:space="preserve"> PAGEREF _Toc15832461 \h </w:instrText>
        </w:r>
        <w:r w:rsidR="00D170C1">
          <w:rPr>
            <w:noProof/>
            <w:webHidden/>
          </w:rPr>
        </w:r>
        <w:r w:rsidR="00D170C1">
          <w:rPr>
            <w:noProof/>
            <w:webHidden/>
          </w:rPr>
          <w:fldChar w:fldCharType="separate"/>
        </w:r>
        <w:r w:rsidR="00D170C1">
          <w:rPr>
            <w:noProof/>
            <w:webHidden/>
          </w:rPr>
          <w:t>51</w:t>
        </w:r>
        <w:r w:rsidR="00D170C1">
          <w:rPr>
            <w:noProof/>
            <w:webHidden/>
          </w:rPr>
          <w:fldChar w:fldCharType="end"/>
        </w:r>
      </w:hyperlink>
    </w:p>
    <w:p w14:paraId="1950CF03" w14:textId="65A2789C"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2" w:history="1">
        <w:r w:rsidR="00D170C1" w:rsidRPr="008A74C4">
          <w:rPr>
            <w:rStyle w:val="Hipercze"/>
            <w:noProof/>
          </w:rPr>
          <w:t>Podsumowanie i wnioski</w:t>
        </w:r>
        <w:r w:rsidR="00D170C1">
          <w:rPr>
            <w:noProof/>
            <w:webHidden/>
          </w:rPr>
          <w:tab/>
        </w:r>
        <w:r w:rsidR="00D170C1">
          <w:rPr>
            <w:noProof/>
            <w:webHidden/>
          </w:rPr>
          <w:fldChar w:fldCharType="begin"/>
        </w:r>
        <w:r w:rsidR="00D170C1">
          <w:rPr>
            <w:noProof/>
            <w:webHidden/>
          </w:rPr>
          <w:instrText xml:space="preserve"> PAGEREF _Toc15832462 \h </w:instrText>
        </w:r>
        <w:r w:rsidR="00D170C1">
          <w:rPr>
            <w:noProof/>
            <w:webHidden/>
          </w:rPr>
        </w:r>
        <w:r w:rsidR="00D170C1">
          <w:rPr>
            <w:noProof/>
            <w:webHidden/>
          </w:rPr>
          <w:fldChar w:fldCharType="separate"/>
        </w:r>
        <w:r w:rsidR="00D170C1">
          <w:rPr>
            <w:noProof/>
            <w:webHidden/>
          </w:rPr>
          <w:t>55</w:t>
        </w:r>
        <w:r w:rsidR="00D170C1">
          <w:rPr>
            <w:noProof/>
            <w:webHidden/>
          </w:rPr>
          <w:fldChar w:fldCharType="end"/>
        </w:r>
      </w:hyperlink>
    </w:p>
    <w:p w14:paraId="4C22743D" w14:textId="69F43E5E"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3" w:history="1">
        <w:r w:rsidR="00D170C1" w:rsidRPr="008A74C4">
          <w:rPr>
            <w:rStyle w:val="Hipercze"/>
            <w:noProof/>
          </w:rPr>
          <w:t>Streszczenie</w:t>
        </w:r>
        <w:r w:rsidR="00D170C1">
          <w:rPr>
            <w:noProof/>
            <w:webHidden/>
          </w:rPr>
          <w:tab/>
        </w:r>
        <w:r w:rsidR="00D170C1">
          <w:rPr>
            <w:noProof/>
            <w:webHidden/>
          </w:rPr>
          <w:fldChar w:fldCharType="begin"/>
        </w:r>
        <w:r w:rsidR="00D170C1">
          <w:rPr>
            <w:noProof/>
            <w:webHidden/>
          </w:rPr>
          <w:instrText xml:space="preserve"> PAGEREF _Toc15832463 \h </w:instrText>
        </w:r>
        <w:r w:rsidR="00D170C1">
          <w:rPr>
            <w:noProof/>
            <w:webHidden/>
          </w:rPr>
        </w:r>
        <w:r w:rsidR="00D170C1">
          <w:rPr>
            <w:noProof/>
            <w:webHidden/>
          </w:rPr>
          <w:fldChar w:fldCharType="separate"/>
        </w:r>
        <w:r w:rsidR="00D170C1">
          <w:rPr>
            <w:noProof/>
            <w:webHidden/>
          </w:rPr>
          <w:t>57</w:t>
        </w:r>
        <w:r w:rsidR="00D170C1">
          <w:rPr>
            <w:noProof/>
            <w:webHidden/>
          </w:rPr>
          <w:fldChar w:fldCharType="end"/>
        </w:r>
      </w:hyperlink>
    </w:p>
    <w:p w14:paraId="60D2334E" w14:textId="0C7F6A7F"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4" w:history="1">
        <w:r w:rsidR="00D170C1" w:rsidRPr="008A74C4">
          <w:rPr>
            <w:rStyle w:val="Hipercze"/>
            <w:noProof/>
            <w:lang w:val="en-US"/>
          </w:rPr>
          <w:t>Summary</w:t>
        </w:r>
        <w:r w:rsidR="00D170C1">
          <w:rPr>
            <w:noProof/>
            <w:webHidden/>
          </w:rPr>
          <w:tab/>
        </w:r>
        <w:r w:rsidR="00D170C1">
          <w:rPr>
            <w:noProof/>
            <w:webHidden/>
          </w:rPr>
          <w:fldChar w:fldCharType="begin"/>
        </w:r>
        <w:r w:rsidR="00D170C1">
          <w:rPr>
            <w:noProof/>
            <w:webHidden/>
          </w:rPr>
          <w:instrText xml:space="preserve"> PAGEREF _Toc15832464 \h </w:instrText>
        </w:r>
        <w:r w:rsidR="00D170C1">
          <w:rPr>
            <w:noProof/>
            <w:webHidden/>
          </w:rPr>
        </w:r>
        <w:r w:rsidR="00D170C1">
          <w:rPr>
            <w:noProof/>
            <w:webHidden/>
          </w:rPr>
          <w:fldChar w:fldCharType="separate"/>
        </w:r>
        <w:r w:rsidR="00D170C1">
          <w:rPr>
            <w:noProof/>
            <w:webHidden/>
          </w:rPr>
          <w:t>58</w:t>
        </w:r>
        <w:r w:rsidR="00D170C1">
          <w:rPr>
            <w:noProof/>
            <w:webHidden/>
          </w:rPr>
          <w:fldChar w:fldCharType="end"/>
        </w:r>
      </w:hyperlink>
    </w:p>
    <w:p w14:paraId="7B072DCB" w14:textId="702EEFFF"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5" w:history="1">
        <w:r w:rsidR="00D170C1" w:rsidRPr="008A74C4">
          <w:rPr>
            <w:rStyle w:val="Hipercze"/>
            <w:noProof/>
            <w:lang w:val="en-US"/>
          </w:rPr>
          <w:t>Spis stosowanych skrótów</w:t>
        </w:r>
        <w:r w:rsidR="00D170C1">
          <w:rPr>
            <w:noProof/>
            <w:webHidden/>
          </w:rPr>
          <w:tab/>
        </w:r>
        <w:r w:rsidR="00D170C1">
          <w:rPr>
            <w:noProof/>
            <w:webHidden/>
          </w:rPr>
          <w:fldChar w:fldCharType="begin"/>
        </w:r>
        <w:r w:rsidR="00D170C1">
          <w:rPr>
            <w:noProof/>
            <w:webHidden/>
          </w:rPr>
          <w:instrText xml:space="preserve"> PAGEREF _Toc15832465 \h </w:instrText>
        </w:r>
        <w:r w:rsidR="00D170C1">
          <w:rPr>
            <w:noProof/>
            <w:webHidden/>
          </w:rPr>
        </w:r>
        <w:r w:rsidR="00D170C1">
          <w:rPr>
            <w:noProof/>
            <w:webHidden/>
          </w:rPr>
          <w:fldChar w:fldCharType="separate"/>
        </w:r>
        <w:r w:rsidR="00D170C1">
          <w:rPr>
            <w:noProof/>
            <w:webHidden/>
          </w:rPr>
          <w:t>59</w:t>
        </w:r>
        <w:r w:rsidR="00D170C1">
          <w:rPr>
            <w:noProof/>
            <w:webHidden/>
          </w:rPr>
          <w:fldChar w:fldCharType="end"/>
        </w:r>
      </w:hyperlink>
    </w:p>
    <w:p w14:paraId="5D74CB9E" w14:textId="0600C9F8"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6" w:history="1">
        <w:r w:rsidR="00D170C1" w:rsidRPr="008A74C4">
          <w:rPr>
            <w:rStyle w:val="Hipercze"/>
            <w:noProof/>
            <w:lang w:val="en-US"/>
          </w:rPr>
          <w:t>Słowa kluczowe</w:t>
        </w:r>
        <w:r w:rsidR="00D170C1">
          <w:rPr>
            <w:noProof/>
            <w:webHidden/>
          </w:rPr>
          <w:tab/>
        </w:r>
        <w:r w:rsidR="00D170C1">
          <w:rPr>
            <w:noProof/>
            <w:webHidden/>
          </w:rPr>
          <w:fldChar w:fldCharType="begin"/>
        </w:r>
        <w:r w:rsidR="00D170C1">
          <w:rPr>
            <w:noProof/>
            <w:webHidden/>
          </w:rPr>
          <w:instrText xml:space="preserve"> PAGEREF _Toc15832466 \h </w:instrText>
        </w:r>
        <w:r w:rsidR="00D170C1">
          <w:rPr>
            <w:noProof/>
            <w:webHidden/>
          </w:rPr>
        </w:r>
        <w:r w:rsidR="00D170C1">
          <w:rPr>
            <w:noProof/>
            <w:webHidden/>
          </w:rPr>
          <w:fldChar w:fldCharType="separate"/>
        </w:r>
        <w:r w:rsidR="00D170C1">
          <w:rPr>
            <w:noProof/>
            <w:webHidden/>
          </w:rPr>
          <w:t>60</w:t>
        </w:r>
        <w:r w:rsidR="00D170C1">
          <w:rPr>
            <w:noProof/>
            <w:webHidden/>
          </w:rPr>
          <w:fldChar w:fldCharType="end"/>
        </w:r>
      </w:hyperlink>
    </w:p>
    <w:p w14:paraId="64B44470" w14:textId="6EDA36BF"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7" w:history="1">
        <w:r w:rsidR="00D170C1" w:rsidRPr="008A74C4">
          <w:rPr>
            <w:rStyle w:val="Hipercze"/>
            <w:noProof/>
          </w:rPr>
          <w:t>Keywords</w:t>
        </w:r>
        <w:r w:rsidR="00D170C1">
          <w:rPr>
            <w:noProof/>
            <w:webHidden/>
          </w:rPr>
          <w:tab/>
        </w:r>
        <w:r w:rsidR="00D170C1">
          <w:rPr>
            <w:noProof/>
            <w:webHidden/>
          </w:rPr>
          <w:fldChar w:fldCharType="begin"/>
        </w:r>
        <w:r w:rsidR="00D170C1">
          <w:rPr>
            <w:noProof/>
            <w:webHidden/>
          </w:rPr>
          <w:instrText xml:space="preserve"> PAGEREF _Toc15832467 \h </w:instrText>
        </w:r>
        <w:r w:rsidR="00D170C1">
          <w:rPr>
            <w:noProof/>
            <w:webHidden/>
          </w:rPr>
        </w:r>
        <w:r w:rsidR="00D170C1">
          <w:rPr>
            <w:noProof/>
            <w:webHidden/>
          </w:rPr>
          <w:fldChar w:fldCharType="separate"/>
        </w:r>
        <w:r w:rsidR="00D170C1">
          <w:rPr>
            <w:noProof/>
            <w:webHidden/>
          </w:rPr>
          <w:t>61</w:t>
        </w:r>
        <w:r w:rsidR="00D170C1">
          <w:rPr>
            <w:noProof/>
            <w:webHidden/>
          </w:rPr>
          <w:fldChar w:fldCharType="end"/>
        </w:r>
      </w:hyperlink>
    </w:p>
    <w:p w14:paraId="72B266EF" w14:textId="3971F906"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8" w:history="1">
        <w:r w:rsidR="00D170C1" w:rsidRPr="008A74C4">
          <w:rPr>
            <w:rStyle w:val="Hipercze"/>
            <w:noProof/>
          </w:rPr>
          <w:t>Bibliografia</w:t>
        </w:r>
        <w:r w:rsidR="00D170C1">
          <w:rPr>
            <w:noProof/>
            <w:webHidden/>
          </w:rPr>
          <w:tab/>
        </w:r>
        <w:r w:rsidR="00D170C1">
          <w:rPr>
            <w:noProof/>
            <w:webHidden/>
          </w:rPr>
          <w:fldChar w:fldCharType="begin"/>
        </w:r>
        <w:r w:rsidR="00D170C1">
          <w:rPr>
            <w:noProof/>
            <w:webHidden/>
          </w:rPr>
          <w:instrText xml:space="preserve"> PAGEREF _Toc15832468 \h </w:instrText>
        </w:r>
        <w:r w:rsidR="00D170C1">
          <w:rPr>
            <w:noProof/>
            <w:webHidden/>
          </w:rPr>
        </w:r>
        <w:r w:rsidR="00D170C1">
          <w:rPr>
            <w:noProof/>
            <w:webHidden/>
          </w:rPr>
          <w:fldChar w:fldCharType="separate"/>
        </w:r>
        <w:r w:rsidR="00D170C1">
          <w:rPr>
            <w:noProof/>
            <w:webHidden/>
          </w:rPr>
          <w:t>62</w:t>
        </w:r>
        <w:r w:rsidR="00D170C1">
          <w:rPr>
            <w:noProof/>
            <w:webHidden/>
          </w:rPr>
          <w:fldChar w:fldCharType="end"/>
        </w:r>
      </w:hyperlink>
    </w:p>
    <w:p w14:paraId="4123CE65" w14:textId="6F94BB12"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69" w:history="1">
        <w:r w:rsidR="00D170C1" w:rsidRPr="008A74C4">
          <w:rPr>
            <w:rStyle w:val="Hipercze"/>
            <w:noProof/>
          </w:rPr>
          <w:t>Dodatek A.  Skrypt do syntezy w programie Cadence Genus</w:t>
        </w:r>
        <w:r w:rsidR="00D170C1">
          <w:rPr>
            <w:noProof/>
            <w:webHidden/>
          </w:rPr>
          <w:tab/>
        </w:r>
        <w:r w:rsidR="00D170C1">
          <w:rPr>
            <w:noProof/>
            <w:webHidden/>
          </w:rPr>
          <w:fldChar w:fldCharType="begin"/>
        </w:r>
        <w:r w:rsidR="00D170C1">
          <w:rPr>
            <w:noProof/>
            <w:webHidden/>
          </w:rPr>
          <w:instrText xml:space="preserve"> PAGEREF _Toc15832469 \h </w:instrText>
        </w:r>
        <w:r w:rsidR="00D170C1">
          <w:rPr>
            <w:noProof/>
            <w:webHidden/>
          </w:rPr>
        </w:r>
        <w:r w:rsidR="00D170C1">
          <w:rPr>
            <w:noProof/>
            <w:webHidden/>
          </w:rPr>
          <w:fldChar w:fldCharType="separate"/>
        </w:r>
        <w:r w:rsidR="00D170C1">
          <w:rPr>
            <w:noProof/>
            <w:webHidden/>
          </w:rPr>
          <w:t>64</w:t>
        </w:r>
        <w:r w:rsidR="00D170C1">
          <w:rPr>
            <w:noProof/>
            <w:webHidden/>
          </w:rPr>
          <w:fldChar w:fldCharType="end"/>
        </w:r>
      </w:hyperlink>
    </w:p>
    <w:p w14:paraId="15B1BE01" w14:textId="64D350CD"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0" w:history="1">
        <w:r w:rsidR="00D170C1" w:rsidRPr="008A74C4">
          <w:rPr>
            <w:rStyle w:val="Hipercze"/>
            <w:noProof/>
            <w:lang w:val="en-US"/>
          </w:rPr>
          <w:t>Dodatek B.  Raport weryfikacji topografii</w:t>
        </w:r>
        <w:r w:rsidR="00D170C1">
          <w:rPr>
            <w:noProof/>
            <w:webHidden/>
          </w:rPr>
          <w:tab/>
        </w:r>
        <w:r w:rsidR="00D170C1">
          <w:rPr>
            <w:noProof/>
            <w:webHidden/>
          </w:rPr>
          <w:fldChar w:fldCharType="begin"/>
        </w:r>
        <w:r w:rsidR="00D170C1">
          <w:rPr>
            <w:noProof/>
            <w:webHidden/>
          </w:rPr>
          <w:instrText xml:space="preserve"> PAGEREF _Toc15832470 \h </w:instrText>
        </w:r>
        <w:r w:rsidR="00D170C1">
          <w:rPr>
            <w:noProof/>
            <w:webHidden/>
          </w:rPr>
        </w:r>
        <w:r w:rsidR="00D170C1">
          <w:rPr>
            <w:noProof/>
            <w:webHidden/>
          </w:rPr>
          <w:fldChar w:fldCharType="separate"/>
        </w:r>
        <w:r w:rsidR="00D170C1">
          <w:rPr>
            <w:noProof/>
            <w:webHidden/>
          </w:rPr>
          <w:t>65</w:t>
        </w:r>
        <w:r w:rsidR="00D170C1">
          <w:rPr>
            <w:noProof/>
            <w:webHidden/>
          </w:rPr>
          <w:fldChar w:fldCharType="end"/>
        </w:r>
      </w:hyperlink>
    </w:p>
    <w:p w14:paraId="5ED2E083" w14:textId="66D1815F"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1" w:history="1">
        <w:r w:rsidR="00D170C1" w:rsidRPr="008A74C4">
          <w:rPr>
            <w:rStyle w:val="Hipercze"/>
            <w:noProof/>
          </w:rPr>
          <w:t>Dodatek C.  Spis zawartości dołączonej płyty CD</w:t>
        </w:r>
        <w:r w:rsidR="00D170C1">
          <w:rPr>
            <w:noProof/>
            <w:webHidden/>
          </w:rPr>
          <w:tab/>
        </w:r>
        <w:r w:rsidR="00D170C1">
          <w:rPr>
            <w:noProof/>
            <w:webHidden/>
          </w:rPr>
          <w:fldChar w:fldCharType="begin"/>
        </w:r>
        <w:r w:rsidR="00D170C1">
          <w:rPr>
            <w:noProof/>
            <w:webHidden/>
          </w:rPr>
          <w:instrText xml:space="preserve"> PAGEREF _Toc15832471 \h </w:instrText>
        </w:r>
        <w:r w:rsidR="00D170C1">
          <w:rPr>
            <w:noProof/>
            <w:webHidden/>
          </w:rPr>
        </w:r>
        <w:r w:rsidR="00D170C1">
          <w:rPr>
            <w:noProof/>
            <w:webHidden/>
          </w:rPr>
          <w:fldChar w:fldCharType="separate"/>
        </w:r>
        <w:r w:rsidR="00D170C1">
          <w:rPr>
            <w:noProof/>
            <w:webHidden/>
          </w:rPr>
          <w:t>66</w:t>
        </w:r>
        <w:r w:rsidR="00D170C1">
          <w:rPr>
            <w:noProof/>
            <w:webHidden/>
          </w:rPr>
          <w:fldChar w:fldCharType="end"/>
        </w:r>
      </w:hyperlink>
    </w:p>
    <w:p w14:paraId="5AFBEB9D" w14:textId="73F86EFB" w:rsidR="00D170C1" w:rsidRDefault="00953912">
      <w:pPr>
        <w:pStyle w:val="Spistreci1"/>
        <w:tabs>
          <w:tab w:val="right" w:leader="dot" w:pos="8493"/>
        </w:tabs>
        <w:rPr>
          <w:rFonts w:asciiTheme="minorHAnsi" w:eastAsiaTheme="minorEastAsia" w:hAnsiTheme="minorHAnsi" w:cstheme="minorBidi"/>
          <w:b w:val="0"/>
          <w:bCs w:val="0"/>
          <w:caps w:val="0"/>
          <w:noProof/>
          <w:sz w:val="22"/>
          <w:szCs w:val="22"/>
        </w:rPr>
      </w:pPr>
      <w:hyperlink w:anchor="_Toc15832472" w:history="1">
        <w:r w:rsidR="00D170C1" w:rsidRPr="008A74C4">
          <w:rPr>
            <w:rStyle w:val="Hipercze"/>
            <w:noProof/>
          </w:rPr>
          <w:t>Spis ilustracji</w:t>
        </w:r>
        <w:r w:rsidR="00D170C1">
          <w:rPr>
            <w:noProof/>
            <w:webHidden/>
          </w:rPr>
          <w:tab/>
        </w:r>
        <w:r w:rsidR="00D170C1">
          <w:rPr>
            <w:noProof/>
            <w:webHidden/>
          </w:rPr>
          <w:fldChar w:fldCharType="begin"/>
        </w:r>
        <w:r w:rsidR="00D170C1">
          <w:rPr>
            <w:noProof/>
            <w:webHidden/>
          </w:rPr>
          <w:instrText xml:space="preserve"> PAGEREF _Toc15832472 \h </w:instrText>
        </w:r>
        <w:r w:rsidR="00D170C1">
          <w:rPr>
            <w:noProof/>
            <w:webHidden/>
          </w:rPr>
        </w:r>
        <w:r w:rsidR="00D170C1">
          <w:rPr>
            <w:noProof/>
            <w:webHidden/>
          </w:rPr>
          <w:fldChar w:fldCharType="separate"/>
        </w:r>
        <w:r w:rsidR="00D170C1">
          <w:rPr>
            <w:noProof/>
            <w:webHidden/>
          </w:rPr>
          <w:t>67</w:t>
        </w:r>
        <w:r w:rsidR="00D170C1">
          <w:rPr>
            <w:noProof/>
            <w:webHidden/>
          </w:rPr>
          <w:fldChar w:fldCharType="end"/>
        </w:r>
      </w:hyperlink>
    </w:p>
    <w:p w14:paraId="4A745810" w14:textId="1C89DCE8"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0" w:name="_Toc39028588"/>
      <w:bookmarkStart w:id="1" w:name="_Toc65426897"/>
      <w:bookmarkStart w:id="2" w:name="_Toc65427130"/>
      <w:bookmarkStart w:id="3" w:name="_Toc501052342"/>
      <w:bookmarkStart w:id="4" w:name="_Toc15832426"/>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45946309"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w:t>
      </w:r>
      <w:r w:rsidR="008E7FF6">
        <w:t>ch</w:t>
      </w:r>
      <w:r w:rsidR="009F6DA9">
        <w:t xml:space="preserve"> trzeba dopasować odpowiednie podejście</w:t>
      </w:r>
      <w:r w:rsidR="00070A33">
        <w:t xml:space="preserve"> transportu ludzi na piętra</w:t>
      </w:r>
      <w:r w:rsidRPr="006868DA">
        <w:t>.</w:t>
      </w:r>
      <w:r w:rsidR="00021DDE">
        <w:t xml:space="preserve"> </w:t>
      </w:r>
      <w:r w:rsidR="009F6DA9">
        <w:t>Z</w:t>
      </w:r>
      <w:r w:rsidRPr="006868DA">
        <w:t>większ</w:t>
      </w:r>
      <w:r w:rsidR="009F6DA9">
        <w:t>enie</w:t>
      </w:r>
      <w:r w:rsidRPr="006868DA">
        <w:t xml:space="preserve"> poziom</w:t>
      </w:r>
      <w:r w:rsidR="00070A33">
        <w:t>u</w:t>
      </w:r>
      <w:r w:rsidRPr="006868DA">
        <w:t xml:space="preserve">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8" w:name="_Toc15832427"/>
      <w:r w:rsidRPr="00A6751C">
        <w:lastRenderedPageBreak/>
        <w:t>Cel pracy</w:t>
      </w:r>
      <w:bookmarkEnd w:id="5"/>
      <w:bookmarkEnd w:id="6"/>
      <w:bookmarkEnd w:id="8"/>
    </w:p>
    <w:p w14:paraId="2C27207F" w14:textId="5051122E"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behawioralny układu cyfrowego został</w:t>
      </w:r>
      <w:r w:rsidR="00221AC1">
        <w:t xml:space="preserve"> napisany</w:t>
      </w:r>
      <w:r w:rsidR="00EA6AF9" w:rsidRPr="00A6751C">
        <w:t xml:space="preserve">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1068450C"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w:t>
      </w:r>
      <w:r w:rsidR="00B41F6C">
        <w:rPr>
          <w:color w:val="000000"/>
        </w:rPr>
        <w:t xml:space="preserve"> dlatego</w:t>
      </w:r>
      <w:r w:rsidR="00590E8D" w:rsidRPr="00A6751C">
        <w:rPr>
          <w:color w:val="000000"/>
        </w:rPr>
        <w:t xml:space="preserve"> sterowanie</w:t>
      </w:r>
      <w:r w:rsidR="001D4B18">
        <w:rPr>
          <w:color w:val="000000"/>
        </w:rPr>
        <w:t xml:space="preserve"> zgodnie ze strategią </w:t>
      </w:r>
      <w:r w:rsidR="00093CBC">
        <w:rPr>
          <w:color w:val="000000"/>
        </w:rPr>
        <w:t>zbiorowej kontroli</w:t>
      </w:r>
      <w:r w:rsidR="00590E8D" w:rsidRPr="00A6751C">
        <w:rPr>
          <w:color w:val="000000"/>
        </w:rPr>
        <w:t xml:space="preserve"> będzie odbywać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 xml:space="preserve">Analogiczna funkcjonalność </w:t>
      </w:r>
      <w:r w:rsidR="001D4B18">
        <w:t>pięter</w:t>
      </w:r>
      <w:r w:rsidR="000E5C01">
        <w:t xml:space="preserve"> skłoniła autora pracy do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w:t>
      </w:r>
      <w:r w:rsidR="00D170C1">
        <w:rPr>
          <w:bCs/>
        </w:rPr>
        <w:t>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w:t>
      </w:r>
      <w:proofErr w:type="spellStart"/>
      <w:r w:rsidR="006F34EC">
        <w:t>Cadence</w:t>
      </w:r>
      <w:proofErr w:type="spellEnd"/>
      <w:r w:rsidR="006F34EC">
        <w:t xml:space="preserv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5832428"/>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8F0CD5">
      <w:pPr>
        <w:pStyle w:val="Nagwek2"/>
        <w:spacing w:after="240"/>
        <w:ind w:left="578" w:hanging="578"/>
        <w:rPr>
          <w:rFonts w:cs="Times New Roman"/>
          <w:i w:val="0"/>
          <w:iCs w:val="0"/>
        </w:rPr>
      </w:pPr>
      <w:bookmarkStart w:id="14" w:name="_Toc15832429"/>
      <w:r w:rsidRPr="00460988">
        <w:rPr>
          <w:rFonts w:cs="Times New Roman"/>
          <w:i w:val="0"/>
          <w:iCs w:val="0"/>
        </w:rPr>
        <w:t>Pierwsze systemy dźwigowe</w:t>
      </w:r>
      <w:bookmarkEnd w:id="14"/>
    </w:p>
    <w:p w14:paraId="3845C2E5" w14:textId="023ACB02"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w:t>
      </w:r>
      <w:r w:rsidR="00743320">
        <w:rPr>
          <w:rFonts w:ascii="Times New Roman" w:hAnsi="Times New Roman" w:cs="Times New Roman"/>
          <w:sz w:val="24"/>
        </w:rPr>
        <w:t xml:space="preserve"> </w:t>
      </w:r>
      <w:r w:rsidR="00743320" w:rsidRPr="00A6751C">
        <w:rPr>
          <w:rFonts w:ascii="Times New Roman" w:hAnsi="Times New Roman" w:cs="Times New Roman"/>
          <w:sz w:val="24"/>
        </w:rPr>
        <w:t>napędzaną przez człowieka</w:t>
      </w:r>
      <w:r w:rsidR="00743320">
        <w:rPr>
          <w:rFonts w:ascii="Times New Roman" w:hAnsi="Times New Roman" w:cs="Times New Roman"/>
          <w:sz w:val="24"/>
        </w:rPr>
        <w:t xml:space="preserve"> jako </w:t>
      </w:r>
      <w:r w:rsidR="00743320" w:rsidRPr="00A6751C">
        <w:rPr>
          <w:rFonts w:ascii="Times New Roman" w:hAnsi="Times New Roman" w:cs="Times New Roman"/>
          <w:sz w:val="24"/>
        </w:rPr>
        <w:t>osobistą windę</w:t>
      </w:r>
      <w:r w:rsidRPr="00A6751C">
        <w:rPr>
          <w:rFonts w:ascii="Times New Roman" w:hAnsi="Times New Roman" w:cs="Times New Roman"/>
          <w:sz w:val="24"/>
        </w:rPr>
        <w:t xml:space="preserve">,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w:t>
      </w:r>
      <w:r w:rsidR="00AB5578">
        <w:rPr>
          <w:rFonts w:ascii="Times New Roman" w:hAnsi="Times New Roman" w:cs="Times New Roman"/>
          <w:sz w:val="24"/>
        </w:rPr>
        <w:t xml:space="preserve">zaprojektowano </w:t>
      </w:r>
      <w:r w:rsidR="00CC5C0F" w:rsidRPr="00A6751C">
        <w:rPr>
          <w:rFonts w:ascii="Times New Roman" w:hAnsi="Times New Roman" w:cs="Times New Roman"/>
          <w:sz w:val="24"/>
        </w:rPr>
        <w:t xml:space="preserve">nie więcej niż 150 lat temu. Windy parowe i hydrauliczne zostały już wprowadzone </w:t>
      </w:r>
      <w:r w:rsidR="00103E04">
        <w:rPr>
          <w:rFonts w:ascii="Times New Roman" w:hAnsi="Times New Roman" w:cs="Times New Roman"/>
          <w:sz w:val="24"/>
        </w:rPr>
        <w:t>w</w:t>
      </w:r>
      <w:r w:rsidR="00CC5C0F" w:rsidRPr="00A6751C">
        <w:rPr>
          <w:rFonts w:ascii="Times New Roman" w:hAnsi="Times New Roman" w:cs="Times New Roman"/>
          <w:sz w:val="24"/>
        </w:rPr>
        <w:t xml:space="preserve">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w:t>
      </w:r>
      <w:r w:rsidR="00536CFF">
        <w:rPr>
          <w:rFonts w:ascii="Times New Roman" w:hAnsi="Times New Roman" w:cs="Times New Roman"/>
          <w:sz w:val="24"/>
        </w:rPr>
        <w:t>en</w:t>
      </w:r>
      <w:r w:rsidR="00CC5C0F" w:rsidRPr="00A6751C">
        <w:rPr>
          <w:rFonts w:ascii="Times New Roman" w:hAnsi="Times New Roman" w:cs="Times New Roman"/>
          <w:sz w:val="24"/>
        </w:rPr>
        <w:t xml:space="preserve"> z najważniejszych wynalazków </w:t>
      </w:r>
      <w:r w:rsidR="00536CFF">
        <w:rPr>
          <w:rFonts w:ascii="Times New Roman" w:hAnsi="Times New Roman" w:cs="Times New Roman"/>
          <w:sz w:val="24"/>
        </w:rPr>
        <w:t xml:space="preserve"> </w:t>
      </w:r>
      <w:r w:rsidR="00403B4A">
        <w:rPr>
          <w:rFonts w:ascii="Times New Roman" w:hAnsi="Times New Roman" w:cs="Times New Roman"/>
          <w:sz w:val="24"/>
        </w:rPr>
        <w:t xml:space="preserve">związanych </w:t>
      </w:r>
      <w:r w:rsidR="00536CFF">
        <w:rPr>
          <w:rFonts w:ascii="Times New Roman" w:hAnsi="Times New Roman" w:cs="Times New Roman"/>
          <w:sz w:val="24"/>
        </w:rPr>
        <w:t xml:space="preserve">z </w:t>
      </w:r>
      <w:r w:rsidR="00CC5C0F" w:rsidRPr="00A6751C">
        <w:rPr>
          <w:rFonts w:ascii="Times New Roman" w:hAnsi="Times New Roman" w:cs="Times New Roman"/>
          <w:sz w:val="24"/>
        </w:rPr>
        <w:t>wind</w:t>
      </w:r>
      <w:r w:rsidR="00536CFF">
        <w:rPr>
          <w:rFonts w:ascii="Times New Roman" w:hAnsi="Times New Roman" w:cs="Times New Roman"/>
          <w:sz w:val="24"/>
        </w:rPr>
        <w:t>ą, sprzęgło, które uniemożliwia</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1953879E"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3919A49D"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w:t>
      </w:r>
      <w:r w:rsidR="003E479D">
        <w:t>n</w:t>
      </w:r>
      <w:r w:rsidR="008F4E8A">
        <w:t>ych</w:t>
      </w:r>
      <w:r w:rsidRPr="00A6751C">
        <w:t xml:space="preserve"> parą do mocy hydraulicznej. Pierwsze hydrauliczne </w:t>
      </w:r>
      <w:r w:rsidR="00590E8D" w:rsidRPr="00A6751C">
        <w:t xml:space="preserve">dźwigi </w:t>
      </w:r>
      <w:r w:rsidRPr="00A6751C">
        <w:t xml:space="preserve">zostały zaprojektowane z wykorzystaniem ciśnienia wody jako źródła energii. Technologia silnika i metody sterowania </w:t>
      </w:r>
      <w:r w:rsidR="00087668">
        <w:t xml:space="preserve">zmieniały się szybko, a elektryczność </w:t>
      </w:r>
      <w:r w:rsidRPr="00A6751C">
        <w:t>stała się akceptowanym źródłem energii.</w:t>
      </w:r>
      <w:r w:rsidR="00054EEB" w:rsidRPr="00A6751C">
        <w:t xml:space="preserve"> Pierwsza elektryczna winda została zbudowana przez niemieckiego wynalazcę We</w:t>
      </w:r>
      <w:r w:rsidR="00187F0E">
        <w:t>r</w:t>
      </w:r>
      <w:r w:rsidR="00054EEB" w:rsidRPr="00A6751C">
        <w:t>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63A37689"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urządzenie, które nadaje się zarówno do przewozu osób, jak i towaru,</w:t>
      </w:r>
    </w:p>
    <w:p w14:paraId="4285E443" w14:textId="5B9785E4"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00AF3EB4">
        <w:rPr>
          <w:lang w:eastAsia="zh-CN"/>
        </w:rPr>
        <w:t xml:space="preserve"> zwykle przeznaczone</w:t>
      </w:r>
      <w:r w:rsidRPr="00A6751C">
        <w:rPr>
          <w:lang w:eastAsia="zh-CN"/>
        </w:rPr>
        <w:t xml:space="preserve">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02AF5F10" w14:textId="02CF4575"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w:t>
      </w:r>
      <w:r w:rsidR="008F0337">
        <w:t xml:space="preserve"> budowane</w:t>
      </w:r>
      <w:r w:rsidR="00FB35AD" w:rsidRPr="00A6751C">
        <w:t xml:space="preserve">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1CDE9CBE" w14:textId="77777777" w:rsidR="00560669" w:rsidRPr="00A6751C" w:rsidRDefault="00560669"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5" w:name="_Toc501052346"/>
      <w:bookmarkStart w:id="16" w:name="_Toc15832430"/>
      <w:r w:rsidRPr="005B55F6">
        <w:rPr>
          <w:rFonts w:cs="Times New Roman"/>
          <w:i w:val="0"/>
          <w:iCs w:val="0"/>
        </w:rPr>
        <w:t>S</w:t>
      </w:r>
      <w:bookmarkEnd w:id="15"/>
      <w:r w:rsidR="00163464" w:rsidRPr="005B55F6">
        <w:rPr>
          <w:rFonts w:cs="Times New Roman"/>
          <w:i w:val="0"/>
          <w:iCs w:val="0"/>
        </w:rPr>
        <w:t>trategie sterowania windą</w:t>
      </w:r>
      <w:bookmarkEnd w:id="16"/>
    </w:p>
    <w:p w14:paraId="7CDC7752" w14:textId="70D68B36"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w:t>
      </w:r>
      <w:r w:rsidR="00983F0F">
        <w:rPr>
          <w:rFonts w:eastAsiaTheme="minorEastAsia"/>
          <w:szCs w:val="28"/>
        </w:rPr>
        <w:t>ów</w:t>
      </w:r>
      <w:r w:rsidR="00E578BA" w:rsidRPr="00A6751C">
        <w:rPr>
          <w:rFonts w:eastAsiaTheme="minorEastAsia"/>
          <w:szCs w:val="28"/>
        </w:rPr>
        <w:t xml:space="preserve">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stnieje wiele różnych wind w</w:t>
      </w:r>
      <w:r w:rsidR="006F3FD6">
        <w:rPr>
          <w:rFonts w:eastAsiaTheme="minorEastAsia"/>
          <w:szCs w:val="28"/>
        </w:rPr>
        <w:t>e wszelakich</w:t>
      </w:r>
      <w:r w:rsidR="00E578BA" w:rsidRPr="00A6751C">
        <w:rPr>
          <w:rFonts w:eastAsiaTheme="minorEastAsia"/>
          <w:szCs w:val="28"/>
        </w:rPr>
        <w:t xml:space="preserve">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8F0CD5">
      <w:pPr>
        <w:pStyle w:val="Nagwek3"/>
        <w:spacing w:after="120"/>
        <w:rPr>
          <w:sz w:val="24"/>
          <w:szCs w:val="24"/>
        </w:rPr>
      </w:pPr>
      <w:bookmarkStart w:id="17" w:name="_Toc15832431"/>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2CC761DA" w:rsidR="000266A3" w:rsidRPr="00A6751C" w:rsidRDefault="007115BB" w:rsidP="00D733B2">
      <w:pPr>
        <w:pStyle w:val="Tekstpodstawowyzwciciem"/>
        <w:spacing w:after="0"/>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2F79A8">
        <w:rPr>
          <w:color w:val="000000"/>
        </w:rPr>
        <w:t>systemów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35CE8AA2" w:rsidR="00731177" w:rsidRPr="00A6751C" w:rsidRDefault="00077F56" w:rsidP="00D733B2">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Dostęp do danych na dysków odbywa się w ruchu uporządkowanym. Nadejście nowego żądania, gdy napęd jest w stanie bezczynności, zapoczątkowuje ruch ramienia w kierunku cylindra, w którym przechowywane są dane, zarówno w</w:t>
      </w:r>
      <w:r w:rsidR="00D733B2">
        <w:rPr>
          <w:szCs w:val="28"/>
        </w:rPr>
        <w:t>ewnątrz</w:t>
      </w:r>
      <w:r w:rsidR="000266A3" w:rsidRPr="00A6751C">
        <w:rPr>
          <w:szCs w:val="28"/>
        </w:rPr>
        <w:t xml:space="preserve">,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73B4A86E" w:rsidR="00731177" w:rsidRPr="000944E7" w:rsidRDefault="00731177" w:rsidP="00FD2244">
      <w:pPr>
        <w:pStyle w:val="Legenda"/>
        <w:spacing w:before="0" w:after="0"/>
        <w:jc w:val="center"/>
        <w:rPr>
          <w:b w:val="0"/>
          <w:bCs w:val="0"/>
          <w:i/>
          <w:szCs w:val="16"/>
        </w:rPr>
      </w:pPr>
      <w:bookmarkStart w:id="20" w:name="_Toc12878986"/>
      <w:r w:rsidRPr="000944E7">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8F0CD5">
      <w:pPr>
        <w:pStyle w:val="Nagwek3"/>
        <w:spacing w:after="120"/>
        <w:rPr>
          <w:sz w:val="24"/>
          <w:szCs w:val="24"/>
        </w:rPr>
      </w:pPr>
      <w:bookmarkStart w:id="21" w:name="_Toc15832432"/>
      <w:bookmarkStart w:id="22" w:name="_Toc65426902"/>
      <w:bookmarkStart w:id="23" w:name="_Toc65427135"/>
      <w:r w:rsidRPr="00A6751C">
        <w:rPr>
          <w:rFonts w:cs="Times New Roman"/>
          <w:sz w:val="24"/>
          <w:szCs w:val="24"/>
        </w:rPr>
        <w:lastRenderedPageBreak/>
        <w:t>Strategia strefowa</w:t>
      </w:r>
      <w:bookmarkEnd w:id="21"/>
    </w:p>
    <w:p w14:paraId="2CCF39B9" w14:textId="745E4640" w:rsidR="00831725"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w:t>
      </w:r>
      <w:r w:rsidR="00D733B2">
        <w:rPr>
          <w:color w:val="000000"/>
        </w:rPr>
        <w:t>y</w:t>
      </w:r>
      <w:r w:rsidR="00157E87" w:rsidRPr="00A6751C">
        <w:rPr>
          <w:color w:val="000000"/>
        </w:rPr>
        <w:t xml:space="preserve"> opis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w:t>
      </w:r>
      <w:r w:rsidR="00D733B2">
        <w:rPr>
          <w:color w:val="000000"/>
        </w:rPr>
        <w:t xml:space="preserve"> stworzony </w:t>
      </w:r>
      <w:r w:rsidRPr="00A6751C">
        <w:rPr>
          <w:color w:val="000000"/>
        </w:rPr>
        <w:t>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w:t>
      </w:r>
      <w:proofErr w:type="spellStart"/>
      <w:r w:rsidR="00CA1D74" w:rsidRPr="00A6751C">
        <w:rPr>
          <w:i/>
          <w:iCs/>
          <w:color w:val="000000"/>
        </w:rPr>
        <w:t>Transportation</w:t>
      </w:r>
      <w:proofErr w:type="spellEnd"/>
      <w:r w:rsidR="00CA1D74" w:rsidRPr="00A6751C">
        <w:rPr>
          <w:i/>
          <w:iCs/>
          <w:color w:val="000000"/>
        </w:rPr>
        <w:t xml:space="preserve">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F75F56">
        <w:rPr>
          <w:color w:val="000000"/>
        </w:rPr>
        <w:t xml:space="preserve"> strategii.</w:t>
      </w:r>
      <w:r w:rsidR="00A957A6" w:rsidRPr="00A6751C">
        <w:rPr>
          <w:color w:val="000000"/>
        </w:rPr>
        <w:t>[4]</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4E6382A" w14:textId="77777777" w:rsidR="00F63B6A" w:rsidRPr="00A6751C" w:rsidRDefault="00F63B6A" w:rsidP="00A82C12">
      <w:pPr>
        <w:autoSpaceDE w:val="0"/>
        <w:autoSpaceDN w:val="0"/>
        <w:adjustRightInd w:val="0"/>
        <w:ind w:firstLine="284"/>
        <w:rPr>
          <w:color w:val="000000"/>
        </w:rPr>
      </w:pPr>
    </w:p>
    <w:p w14:paraId="2F056173" w14:textId="658CF3B8" w:rsidR="006C1B1D" w:rsidRPr="00A6751C"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w:t>
      </w:r>
      <w:r w:rsidR="003622AB">
        <w:rPr>
          <w:color w:val="000000"/>
        </w:rPr>
        <w:t xml:space="preserve"> Strefy można</w:t>
      </w:r>
      <w:r w:rsidRPr="00A6751C">
        <w:rPr>
          <w:color w:val="000000"/>
        </w:rPr>
        <w:t xml:space="preserve"> podzielić w zależności na populacji pięter lub</w:t>
      </w:r>
      <w:r w:rsidR="003622AB">
        <w:rPr>
          <w:color w:val="000000"/>
        </w:rPr>
        <w:t xml:space="preserve"> z uwagą na to czy</w:t>
      </w:r>
      <w:r w:rsidRPr="00A6751C">
        <w:rPr>
          <w:color w:val="000000"/>
        </w:rPr>
        <w:t xml:space="preserve">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5BD6ED75" w:rsidR="00FD2244" w:rsidRPr="00760C5F" w:rsidRDefault="00032D7D" w:rsidP="00FD2244">
      <w:pPr>
        <w:pStyle w:val="Legenda"/>
        <w:spacing w:before="0" w:after="0"/>
        <w:jc w:val="center"/>
        <w:rPr>
          <w:b w:val="0"/>
          <w:bCs w:val="0"/>
          <w:i/>
          <w:iCs/>
          <w:sz w:val="24"/>
          <w:szCs w:val="24"/>
        </w:rPr>
      </w:pPr>
      <w:bookmarkStart w:id="25" w:name="_Toc12878987"/>
      <w:r w:rsidRPr="00D218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5"/>
    </w:p>
    <w:p w14:paraId="18FCDF5D" w14:textId="77777777" w:rsidR="00D21873" w:rsidRDefault="00D21873" w:rsidP="00C8352D">
      <w:pPr>
        <w:autoSpaceDE w:val="0"/>
        <w:autoSpaceDN w:val="0"/>
        <w:adjustRightInd w:val="0"/>
        <w:ind w:firstLine="284"/>
        <w:rPr>
          <w:i/>
          <w:iCs/>
        </w:rPr>
      </w:pPr>
    </w:p>
    <w:p w14:paraId="32EE0FF3" w14:textId="3276F760"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1E6B0AB" w14:textId="77777777"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14:anchorId="058E5D9F" wp14:editId="41AA612C">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14:paraId="3A1496B1" w14:textId="44836E66" w:rsidR="008928BF" w:rsidRPr="000215AF" w:rsidRDefault="008928BF" w:rsidP="008928BF">
      <w:pPr>
        <w:pStyle w:val="Legenda"/>
        <w:spacing w:before="0" w:after="0"/>
        <w:jc w:val="center"/>
        <w:rPr>
          <w:b w:val="0"/>
          <w:bCs w:val="0"/>
          <w:i/>
          <w:iCs/>
        </w:rPr>
      </w:pPr>
      <w:bookmarkStart w:id="26" w:name="_Toc12878988"/>
      <w:r w:rsidRPr="000215A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DD0903">
        <w:rPr>
          <w:b w:val="0"/>
          <w:bCs w:val="0"/>
          <w:i/>
          <w:iCs/>
        </w:rPr>
        <w:t>:</w:t>
      </w:r>
      <w:r w:rsidRPr="000215AF">
        <w:rPr>
          <w:b w:val="0"/>
          <w:bCs w:val="0"/>
          <w:i/>
          <w:iCs/>
        </w:rPr>
        <w:t xml:space="preserve"> Przykład połączenia dwóch stref</w:t>
      </w:r>
      <w:r w:rsidR="000215AF" w:rsidRPr="000215AF">
        <w:rPr>
          <w:b w:val="0"/>
          <w:bCs w:val="0"/>
          <w:i/>
          <w:iCs/>
        </w:rPr>
        <w:t xml:space="preserve"> [17]</w:t>
      </w:r>
      <w:bookmarkEnd w:id="26"/>
    </w:p>
    <w:p w14:paraId="5C3E0263" w14:textId="77777777" w:rsidR="000215AF" w:rsidRDefault="000215AF" w:rsidP="00A82C12">
      <w:pPr>
        <w:autoSpaceDE w:val="0"/>
        <w:autoSpaceDN w:val="0"/>
        <w:adjustRightInd w:val="0"/>
        <w:ind w:firstLine="284"/>
        <w:rPr>
          <w:i/>
          <w:iCs/>
        </w:rPr>
      </w:pPr>
    </w:p>
    <w:p w14:paraId="08D54DC0" w14:textId="7BDDA4ED"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Lokalne strefy są obsługiwane przez windy jednopokładowe w całej wieży, a taras widokowy na szczycie wieży jest obsługiwa</w:t>
      </w:r>
      <w:r w:rsidR="003B24D6">
        <w:rPr>
          <w:color w:val="000000"/>
        </w:rPr>
        <w:t xml:space="preserve">ny przez trzy </w:t>
      </w:r>
      <w:r w:rsidR="003D1F47">
        <w:rPr>
          <w:color w:val="000000"/>
        </w:rPr>
        <w:t xml:space="preserve">szybkie </w:t>
      </w:r>
      <w:r w:rsidR="003B24D6">
        <w:rPr>
          <w:color w:val="000000"/>
        </w:rPr>
        <w:t xml:space="preserve">windy wahadłowe, </w:t>
      </w:r>
      <w:r w:rsidRPr="00A6751C">
        <w:rPr>
          <w:color w:val="000000"/>
        </w:rPr>
        <w:t xml:space="preserve">które poruszają się z prędkością 18 metrów na sekundę. Te trzy windy wahadłowe są uzupełnione trzema </w:t>
      </w:r>
      <w:r w:rsidR="00D55638">
        <w:rPr>
          <w:color w:val="000000"/>
        </w:rPr>
        <w:t xml:space="preserve">dodatkowymi </w:t>
      </w:r>
      <w:r w:rsidRPr="00A6751C">
        <w:rPr>
          <w:color w:val="000000"/>
        </w:rPr>
        <w:t xml:space="preserve">windami,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7A148674" w14:textId="77777777" w:rsidR="007B1409" w:rsidRPr="00A6751C" w:rsidRDefault="007B1409" w:rsidP="007B1409">
      <w:pPr>
        <w:autoSpaceDE w:val="0"/>
        <w:autoSpaceDN w:val="0"/>
        <w:adjustRightInd w:val="0"/>
        <w:spacing w:line="240" w:lineRule="auto"/>
        <w:rPr>
          <w:color w:val="000000"/>
          <w:szCs w:val="22"/>
        </w:rPr>
      </w:pPr>
    </w:p>
    <w:p w14:paraId="007709D4" w14:textId="77777777" w:rsidR="000F107A" w:rsidRPr="00A6751C" w:rsidRDefault="00A151FB" w:rsidP="008F0CD5">
      <w:pPr>
        <w:pStyle w:val="Nagwek3"/>
        <w:spacing w:after="120"/>
        <w:rPr>
          <w:sz w:val="24"/>
          <w:szCs w:val="24"/>
        </w:rPr>
      </w:pPr>
      <w:bookmarkStart w:id="27" w:name="_Toc15832433"/>
      <w:bookmarkEnd w:id="24"/>
      <w:r w:rsidRPr="00A6751C">
        <w:rPr>
          <w:sz w:val="24"/>
          <w:szCs w:val="24"/>
        </w:rPr>
        <w:t>S</w:t>
      </w:r>
      <w:r w:rsidR="0072482D" w:rsidRPr="00A6751C">
        <w:rPr>
          <w:sz w:val="24"/>
          <w:szCs w:val="24"/>
        </w:rPr>
        <w:t>trategia oparta na wyszukiwaniu</w:t>
      </w:r>
      <w:bookmarkEnd w:id="27"/>
    </w:p>
    <w:p w14:paraId="71C0BCE4" w14:textId="4B4D5D22"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w:t>
      </w:r>
      <w:r w:rsidR="00BD6BC5">
        <w:t xml:space="preserve"> </w:t>
      </w:r>
      <w:r w:rsidR="0072482D" w:rsidRPr="00A6751C">
        <w:t>Chciw</w:t>
      </w:r>
      <w:r w:rsidR="007325E0" w:rsidRPr="00A6751C">
        <w:t>e</w:t>
      </w:r>
      <w:r w:rsidR="00BD6BC5">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E212EA">
        <w:t xml:space="preserve"> informacji</w:t>
      </w:r>
      <w:r w:rsidR="0072482D" w:rsidRPr="00A6751C">
        <w:t xml:space="preserve">, które mogą otrzymać </w:t>
      </w:r>
      <w:r w:rsidR="00141D7E" w:rsidRPr="00A6751C">
        <w:t xml:space="preserve">w </w:t>
      </w:r>
      <w:r w:rsidR="00AF5470">
        <w:t xml:space="preserve">postaci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0A1B5D7C" w14:textId="2418212B"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6DE1737" w14:textId="77777777" w:rsidR="00526363" w:rsidRPr="00A6751C" w:rsidRDefault="00526363"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8" w:name="_Toc15832434"/>
      <w:r w:rsidRPr="00425A9B">
        <w:rPr>
          <w:rFonts w:cs="Times New Roman"/>
          <w:i w:val="0"/>
          <w:iCs w:val="0"/>
        </w:rPr>
        <w:t>Cechy standardowej windy</w:t>
      </w:r>
      <w:bookmarkEnd w:id="28"/>
    </w:p>
    <w:p w14:paraId="6B01ACC6" w14:textId="7342CAA9"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w:t>
      </w:r>
      <w:r w:rsidR="00853EB1">
        <w:rPr>
          <w:szCs w:val="28"/>
        </w:rPr>
        <w:t xml:space="preserve">komercyjnym </w:t>
      </w:r>
      <w:r w:rsidRPr="00A6751C">
        <w:rPr>
          <w:szCs w:val="28"/>
        </w:rPr>
        <w:t>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D0F4C5C"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w:t>
      </w:r>
      <w:r w:rsidR="00D30D4D">
        <w:rPr>
          <w:iCs/>
          <w:szCs w:val="28"/>
        </w:rPr>
        <w:t>a</w:t>
      </w:r>
      <w:r w:rsidRPr="00A6751C">
        <w:rPr>
          <w:iCs/>
          <w:szCs w:val="28"/>
        </w:rPr>
        <w:t xml:space="preserve">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 xml:space="preserve">dopóki kolejna partia nie zostanie przeniesiona, zwykle w wiadrze. </w:t>
      </w:r>
      <w:r w:rsidR="00E6164D">
        <w:rPr>
          <w:iCs/>
          <w:szCs w:val="28"/>
        </w:rPr>
        <w:t>Podobnie można przedstawić działanie</w:t>
      </w:r>
      <w:r w:rsidRPr="00A6751C">
        <w:rPr>
          <w:iCs/>
          <w:szCs w:val="28"/>
        </w:rPr>
        <w:t xml:space="preserve"> wind</w:t>
      </w:r>
      <w:r w:rsidR="00E6164D">
        <w:rPr>
          <w:iCs/>
          <w:szCs w:val="28"/>
        </w:rPr>
        <w:t>y</w:t>
      </w:r>
      <w:r w:rsidRPr="00A6751C">
        <w:rPr>
          <w:iCs/>
          <w:szCs w:val="28"/>
        </w:rPr>
        <w:t xml:space="preserve">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3C1D85A2" w:rsidR="00F22A02" w:rsidRPr="00A6751C" w:rsidRDefault="00F22A02" w:rsidP="00F22A02">
      <w:pPr>
        <w:suppressAutoHyphens/>
        <w:ind w:firstLine="284"/>
        <w:rPr>
          <w:iCs/>
          <w:szCs w:val="28"/>
        </w:rPr>
      </w:pPr>
      <w:r w:rsidRPr="00A6751C">
        <w:rPr>
          <w:iCs/>
          <w:szCs w:val="28"/>
        </w:rPr>
        <w:lastRenderedPageBreak/>
        <w:t>Z tych obserwacji można wywnioskować pierwsze wymagan</w:t>
      </w:r>
      <w:r w:rsidR="00BB69A2">
        <w:rPr>
          <w:iCs/>
          <w:szCs w:val="28"/>
        </w:rPr>
        <w:t>i</w:t>
      </w:r>
      <w:r w:rsidRPr="00A6751C">
        <w:rPr>
          <w:iCs/>
          <w:szCs w:val="28"/>
        </w:rPr>
        <w:t>e dla dobrej obsługi windy: system musi zapewniać wystarczającą ilości usług windy dla maksymaln</w:t>
      </w:r>
      <w:r w:rsidR="00D9759E">
        <w:rPr>
          <w:iCs/>
          <w:szCs w:val="28"/>
        </w:rPr>
        <w:t>ej</w:t>
      </w:r>
      <w:r w:rsidRPr="00A6751C">
        <w:rPr>
          <w:iCs/>
          <w:szCs w:val="28"/>
        </w:rPr>
        <w:t xml:space="preserve"> stawk</w:t>
      </w:r>
      <w:r w:rsidR="00D9759E">
        <w:rPr>
          <w:iCs/>
          <w:szCs w:val="28"/>
        </w:rPr>
        <w:t>i</w:t>
      </w:r>
      <w:r w:rsidRPr="00A6751C">
        <w:rPr>
          <w:iCs/>
          <w:szCs w:val="28"/>
        </w:rPr>
        <w:t xml:space="preserve"> pasażer</w:t>
      </w:r>
      <w:r w:rsidR="00D9759E">
        <w:rPr>
          <w:iCs/>
          <w:szCs w:val="28"/>
        </w:rPr>
        <w:t>ów</w:t>
      </w:r>
      <w:r w:rsidRPr="00A6751C">
        <w:rPr>
          <w:iCs/>
          <w:szCs w:val="28"/>
        </w:rPr>
        <w:t xml:space="preserve"> oczekiwan</w:t>
      </w:r>
      <w:r w:rsidR="00D9759E">
        <w:rPr>
          <w:iCs/>
          <w:szCs w:val="28"/>
        </w:rPr>
        <w:t>ej</w:t>
      </w:r>
      <w:r w:rsidRPr="00A6751C">
        <w:rPr>
          <w:iCs/>
          <w:szCs w:val="28"/>
        </w:rPr>
        <w:t xml:space="preserve">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w:t>
      </w:r>
      <w:r w:rsidR="00D9759E">
        <w:rPr>
          <w:iCs/>
          <w:szCs w:val="28"/>
        </w:rPr>
        <w:t>e</w:t>
      </w:r>
      <w:r w:rsidRPr="00A6751C">
        <w:rPr>
          <w:iCs/>
          <w:szCs w:val="28"/>
        </w:rPr>
        <w:t xml:space="preserve">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5EB78962"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aby pomieścić tylko jedną lub dwie osoby</w:t>
      </w:r>
      <w:r w:rsidR="00687BC4">
        <w:rPr>
          <w:iCs/>
          <w:szCs w:val="28"/>
        </w:rPr>
        <w:t>. W przypadku, gdy</w:t>
      </w:r>
      <w:r w:rsidRPr="00A6751C">
        <w:rPr>
          <w:iCs/>
          <w:szCs w:val="28"/>
        </w:rPr>
        <w:t xml:space="preserve">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25613BBD"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29" w:name="_Toc15832435"/>
      <w:r w:rsidRPr="00992D60">
        <w:rPr>
          <w:rFonts w:cs="Times New Roman"/>
          <w:bCs w:val="0"/>
          <w:sz w:val="24"/>
          <w:szCs w:val="24"/>
        </w:rPr>
        <w:lastRenderedPageBreak/>
        <w:t>Zależności czasowe</w:t>
      </w:r>
      <w:bookmarkEnd w:id="29"/>
    </w:p>
    <w:p w14:paraId="7BA71255" w14:textId="5687E9AC" w:rsidR="00225574" w:rsidRPr="00A6751C" w:rsidRDefault="007719F5" w:rsidP="002A45A4">
      <w:pPr>
        <w:pStyle w:val="Tekstpodstawowyzwciciem"/>
      </w:pPr>
      <w:r w:rsidRPr="00A6751C">
        <w:t>Bazując na poprzednich</w:t>
      </w:r>
      <w:r w:rsidR="006D70BF">
        <w:t xml:space="preserve"> obserwacjach</w:t>
      </w:r>
      <w:r w:rsidRPr="00A6751C">
        <w:t xml:space="preserve"> można zauważyć jak bardzo ważne</w:t>
      </w:r>
      <w:r w:rsidR="007A38A9">
        <w:t xml:space="preserve"> są </w:t>
      </w:r>
      <w:r w:rsidRPr="00A6751C">
        <w:t xml:space="preserve">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w:t>
      </w:r>
      <w:r w:rsidR="00532D53">
        <w:t>m</w:t>
      </w:r>
      <w:r w:rsidRPr="00A6751C">
        <w:t xml:space="preserve">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209B63A2" w14:textId="77777777" w:rsidR="00D045DB" w:rsidRPr="00A6751C" w:rsidRDefault="008626F2" w:rsidP="00D045DB">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0449FD8B" w14:textId="7D57AB25" w:rsidR="00D20C42" w:rsidRPr="009B24A9" w:rsidRDefault="00D045DB" w:rsidP="00D045DB">
      <w:pPr>
        <w:pStyle w:val="Legenda"/>
        <w:spacing w:before="0" w:after="0"/>
        <w:jc w:val="center"/>
        <w:rPr>
          <w:b w:val="0"/>
          <w:bCs w:val="0"/>
          <w:i/>
          <w:iCs/>
        </w:rPr>
      </w:pPr>
      <w:bookmarkStart w:id="30" w:name="_Toc12878989"/>
      <w:r w:rsidRPr="009B24A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332DE7">
        <w:rPr>
          <w:b w:val="0"/>
          <w:bCs w:val="0"/>
          <w:i/>
          <w:iCs/>
        </w:rPr>
        <w:t>:</w:t>
      </w:r>
      <w:r w:rsidRPr="009B24A9">
        <w:rPr>
          <w:b w:val="0"/>
          <w:bCs w:val="0"/>
          <w:i/>
          <w:iCs/>
        </w:rPr>
        <w:t xml:space="preserve"> </w:t>
      </w:r>
      <w:r w:rsidR="00020752" w:rsidRPr="009B24A9">
        <w:rPr>
          <w:b w:val="0"/>
          <w:bCs w:val="0"/>
          <w:i/>
          <w:iCs/>
        </w:rPr>
        <w:t>Model windy dwuprzystankowej</w:t>
      </w:r>
      <w:r w:rsidR="00D0172E" w:rsidRPr="009B24A9">
        <w:rPr>
          <w:b w:val="0"/>
          <w:bCs w:val="0"/>
          <w:i/>
          <w:iCs/>
        </w:rPr>
        <w:t xml:space="preserve"> [7]</w:t>
      </w:r>
      <w:bookmarkEnd w:id="30"/>
    </w:p>
    <w:p w14:paraId="338F7802" w14:textId="77777777" w:rsidR="00020752" w:rsidRPr="00A6751C" w:rsidRDefault="00020752" w:rsidP="00020752">
      <w:pPr>
        <w:jc w:val="center"/>
        <w:rPr>
          <w:b/>
          <w:bCs/>
          <w:i/>
          <w:iCs/>
          <w:u w:val="single"/>
        </w:rPr>
      </w:pPr>
    </w:p>
    <w:p w14:paraId="21FBA34B" w14:textId="538BFA09" w:rsidR="00E85CC4" w:rsidRPr="00A6751C" w:rsidRDefault="004B3736" w:rsidP="00991871">
      <w:pPr>
        <w:pStyle w:val="Tekstpodstawowyzwciciem"/>
        <w:spacing w:after="0"/>
      </w:pPr>
      <w:r w:rsidRPr="00A6751C">
        <w:t xml:space="preserve">Odnosząc się do rysunku </w:t>
      </w:r>
      <w:r w:rsidR="00EA11CD" w:rsidRPr="00A6751C">
        <w:t>1</w:t>
      </w:r>
      <w:r w:rsidR="00DD6905">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 xml:space="preserve">Całkowity czas podróży w obie strony </w:t>
      </w:r>
      <w:r w:rsidRPr="00A6751C">
        <w:lastRenderedPageBreak/>
        <w:t>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DB4416C" w14:textId="44E845B0"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1" w:name="_Toc15832436"/>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14:paraId="6E74FFC3" w14:textId="754B363B" w:rsidR="0020641A" w:rsidRPr="00A6751C"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 xml:space="preserve">W </w:t>
      </w:r>
      <w:r w:rsidR="00D924C3" w:rsidRPr="00A6751C">
        <w:rPr>
          <w:szCs w:val="28"/>
        </w:rPr>
        <w:lastRenderedPageBreak/>
        <w:t>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004D1E00">
        <w:rPr>
          <w:szCs w:val="28"/>
        </w:rPr>
        <w:t xml:space="preserve"> podróż</w:t>
      </w:r>
      <w:r w:rsidRPr="00A6751C">
        <w:rPr>
          <w:szCs w:val="28"/>
        </w:rPr>
        <w:t xml:space="preserve"> od nowa. Zaletą systemu jest to, że ma tendencję do zmniejszania liczby</w:t>
      </w:r>
      <w:r w:rsidR="009F27A8" w:rsidRPr="00A6751C">
        <w:rPr>
          <w:szCs w:val="28"/>
        </w:rPr>
        <w:t xml:space="preserve"> </w:t>
      </w:r>
      <w:r w:rsidR="00DC7260">
        <w:rPr>
          <w:szCs w:val="28"/>
        </w:rPr>
        <w:t>zatrzymań windy</w:t>
      </w:r>
      <w:r w:rsidRPr="00A6751C">
        <w:rPr>
          <w:szCs w:val="28"/>
        </w:rPr>
        <w:t xml:space="preserve"> i poprawia obsługę</w:t>
      </w:r>
      <w:r w:rsidR="00C112B2">
        <w:rPr>
          <w:szCs w:val="28"/>
        </w:rPr>
        <w:t xml:space="preserve"> </w:t>
      </w:r>
      <w:r w:rsidR="007F2188">
        <w:rPr>
          <w:szCs w:val="28"/>
        </w:rPr>
        <w:t>podróżnych</w:t>
      </w:r>
      <w:r w:rsidRPr="00A6751C">
        <w:rPr>
          <w:szCs w:val="28"/>
        </w:rPr>
        <w:t xml:space="preserve">.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 xml:space="preserve">w hotelach, </w:t>
      </w:r>
      <w:r w:rsidR="00B57B9D">
        <w:rPr>
          <w:szCs w:val="28"/>
        </w:rPr>
        <w:t>gdzie</w:t>
      </w:r>
      <w:r w:rsidR="00D924C3" w:rsidRPr="00A6751C">
        <w:rPr>
          <w:szCs w:val="28"/>
        </w:rPr>
        <w:t xml:space="preserve">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984BB4D" w14:textId="77777777" w:rsidR="000F107A" w:rsidRPr="00AD408C" w:rsidRDefault="00F44737" w:rsidP="008F0CD5">
      <w:pPr>
        <w:pStyle w:val="Nagwek2"/>
        <w:spacing w:after="240"/>
        <w:ind w:left="578" w:hanging="578"/>
        <w:rPr>
          <w:rFonts w:cs="Times New Roman"/>
          <w:i w:val="0"/>
          <w:iCs w:val="0"/>
          <w:szCs w:val="32"/>
        </w:rPr>
      </w:pPr>
      <w:bookmarkStart w:id="32" w:name="_Toc15832437"/>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2"/>
    </w:p>
    <w:p w14:paraId="14123C56" w14:textId="1B3A2F95"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 xml:space="preserve">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w:t>
      </w:r>
      <w:r w:rsidR="00ED798C">
        <w:t>głownie</w:t>
      </w:r>
      <w:r w:rsidR="000108ED" w:rsidRPr="00A6751C">
        <w:t xml:space="preserve"> dlatego, że przekaźniki są droższe niż elementy elektroniczne. </w:t>
      </w:r>
      <w:r w:rsidR="003D1791">
        <w:t>Ponadto układy</w:t>
      </w:r>
      <w:r w:rsidR="000108ED" w:rsidRPr="00A6751C">
        <w:t xml:space="preserve"> PLC ułatwia</w:t>
      </w:r>
      <w:r w:rsidR="003D1791">
        <w:t>ją</w:t>
      </w:r>
      <w:r w:rsidR="000108ED" w:rsidRPr="00A6751C">
        <w:t xml:space="preserve"> proste połączenia elektryczne i zmniejsza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2E87C86F" w:rsidR="004C2216" w:rsidRPr="004C2216" w:rsidRDefault="00C53176" w:rsidP="008F0CD5">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w:t>
      </w:r>
      <w:r w:rsidR="00532D53">
        <w:t>e</w:t>
      </w:r>
      <w:r w:rsidR="00DC0D9F" w:rsidRPr="00A6751C">
        <w:t xml:space="preserve">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601F37CF" w14:textId="77777777" w:rsidR="00863ED6" w:rsidRPr="00D51BFD" w:rsidRDefault="00863ED6" w:rsidP="008F0CD5">
      <w:pPr>
        <w:pStyle w:val="Nagwek2"/>
        <w:spacing w:after="240"/>
        <w:ind w:left="578" w:hanging="578"/>
        <w:rPr>
          <w:i w:val="0"/>
          <w:iCs w:val="0"/>
        </w:rPr>
      </w:pPr>
      <w:bookmarkStart w:id="33" w:name="_Toc15832438"/>
      <w:r w:rsidRPr="00D51BFD">
        <w:rPr>
          <w:i w:val="0"/>
          <w:iCs w:val="0"/>
        </w:rPr>
        <w:t>Przepisy prawne i normy</w:t>
      </w:r>
      <w:bookmarkEnd w:id="33"/>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4DFA3342"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w:t>
      </w:r>
      <w:r w:rsidR="00DD4FCC">
        <w:rPr>
          <w:rStyle w:val="Pogrubienie0"/>
          <w:b w:val="0"/>
          <w:bCs w:val="0"/>
        </w:rPr>
        <w:t>z</w:t>
      </w:r>
      <w:r w:rsidRPr="00A6751C">
        <w:rPr>
          <w:rStyle w:val="Pogrubienie0"/>
          <w:b w:val="0"/>
          <w:bCs w:val="0"/>
        </w:rPr>
        <w:t>astępując poprzednią dyrektywę 95/16/WE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36491AF5"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7D6CB8EF"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7FFD6B45"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68166474" w14:textId="77777777" w:rsidR="00073917" w:rsidRPr="00E86F69" w:rsidRDefault="00BF5314" w:rsidP="008F0CD5">
      <w:pPr>
        <w:pStyle w:val="Nagwek2"/>
        <w:spacing w:after="240"/>
        <w:ind w:left="578" w:hanging="578"/>
        <w:rPr>
          <w:i w:val="0"/>
          <w:iCs w:val="0"/>
        </w:rPr>
      </w:pPr>
      <w:bookmarkStart w:id="34" w:name="_Toc15832439"/>
      <w:r w:rsidRPr="00E86F69">
        <w:rPr>
          <w:i w:val="0"/>
          <w:iCs w:val="0"/>
        </w:rPr>
        <w:lastRenderedPageBreak/>
        <w:t>System</w:t>
      </w:r>
      <w:r w:rsidR="00F01073" w:rsidRPr="00E86F69">
        <w:rPr>
          <w:i w:val="0"/>
          <w:iCs w:val="0"/>
        </w:rPr>
        <w:t xml:space="preserve"> przyszłości</w:t>
      </w:r>
      <w:bookmarkEnd w:id="34"/>
    </w:p>
    <w:p w14:paraId="3E18AFF9" w14:textId="77777777" w:rsidR="0016192B" w:rsidRPr="00A6751C" w:rsidRDefault="0016192B" w:rsidP="008F0CD5">
      <w:pPr>
        <w:pStyle w:val="Nagwek3"/>
        <w:spacing w:after="120"/>
        <w:rPr>
          <w:sz w:val="24"/>
          <w:szCs w:val="24"/>
        </w:rPr>
      </w:pPr>
      <w:bookmarkStart w:id="35" w:name="_Toc15832440"/>
      <w:r w:rsidRPr="00A6751C">
        <w:rPr>
          <w:sz w:val="24"/>
          <w:szCs w:val="24"/>
        </w:rPr>
        <w:t>Algorytm wysyłki docelowej</w:t>
      </w:r>
      <w:bookmarkEnd w:id="35"/>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4988279C"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t>
      </w:r>
      <w:r w:rsidRPr="00DD25CC">
        <w:rPr>
          <w:i/>
          <w:iCs/>
        </w:rPr>
        <w:t>wysyłka docelowa</w:t>
      </w:r>
      <w:r w:rsidRPr="00A6751C">
        <w:t>, który w ostatnich latach stał się bardziej atrakcyjną technologią dla wind, przerywając stosowanie tradycyjnych systemów wind i metod dystrybucji.</w:t>
      </w:r>
    </w:p>
    <w:p w14:paraId="2D4EEA16" w14:textId="2CAB0B52"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lub ekran dotykowy.</w:t>
      </w:r>
    </w:p>
    <w:p w14:paraId="47771240" w14:textId="77777777" w:rsidR="0061491D" w:rsidRPr="00A6751C" w:rsidRDefault="004A1E5B" w:rsidP="004A1E5B">
      <w:pPr>
        <w:pStyle w:val="Tekstpodstawowyzwciciem"/>
        <w:spacing w:after="0"/>
        <w:jc w:val="center"/>
      </w:pPr>
      <w:r w:rsidRPr="00A6751C">
        <w:rPr>
          <w:noProof/>
        </w:rPr>
        <w:lastRenderedPageBreak/>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3E040D4C" w14:textId="5435C671" w:rsidR="00183F31" w:rsidRPr="0091523E" w:rsidRDefault="00183F31" w:rsidP="001C571A">
      <w:pPr>
        <w:pStyle w:val="Legenda"/>
        <w:spacing w:before="0" w:after="0"/>
        <w:jc w:val="center"/>
        <w:rPr>
          <w:b w:val="0"/>
          <w:bCs w:val="0"/>
          <w:i/>
          <w:szCs w:val="16"/>
        </w:rPr>
      </w:pPr>
      <w:bookmarkStart w:id="36" w:name="_Toc12878990"/>
      <w:r w:rsidRPr="0091523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5</w:t>
      </w:r>
      <w:r w:rsidR="00B93A59">
        <w:rPr>
          <w:b w:val="0"/>
          <w:bCs w:val="0"/>
          <w:i/>
          <w:szCs w:val="16"/>
        </w:rPr>
        <w:fldChar w:fldCharType="end"/>
      </w:r>
      <w:r w:rsidR="00FC5B82">
        <w:rPr>
          <w:b w:val="0"/>
          <w:bCs w:val="0"/>
          <w:i/>
          <w:szCs w:val="16"/>
        </w:rPr>
        <w:t>:</w:t>
      </w:r>
      <w:r w:rsidRPr="0091523E">
        <w:rPr>
          <w:b w:val="0"/>
          <w:bCs w:val="0"/>
          <w:i/>
          <w:szCs w:val="16"/>
        </w:rPr>
        <w:t xml:space="preserve"> Wybór piętra w systemie z wysyłką docelową</w:t>
      </w:r>
      <w:r w:rsidR="0091523E" w:rsidRPr="0091523E">
        <w:rPr>
          <w:b w:val="0"/>
          <w:bCs w:val="0"/>
          <w:i/>
          <w:szCs w:val="16"/>
        </w:rPr>
        <w:t xml:space="preserve"> [19]</w:t>
      </w:r>
      <w:bookmarkEnd w:id="36"/>
    </w:p>
    <w:p w14:paraId="287D23D9" w14:textId="77777777" w:rsidR="0091523E" w:rsidRPr="00A6751C" w:rsidRDefault="0091523E" w:rsidP="00F708D9">
      <w:pPr>
        <w:jc w:val="center"/>
        <w:rPr>
          <w:b/>
          <w:bCs/>
          <w:i/>
          <w:iCs/>
          <w:u w:val="single"/>
        </w:rPr>
      </w:pPr>
    </w:p>
    <w:p w14:paraId="51D03C52" w14:textId="1191E698" w:rsidR="00AF6ECF" w:rsidRPr="00A6751C" w:rsidRDefault="002A6A4A" w:rsidP="00F708D9">
      <w:pPr>
        <w:ind w:firstLine="284"/>
      </w:pPr>
      <w:r w:rsidRPr="00A6751C">
        <w:t>System wysyłania</w:t>
      </w:r>
      <w:r w:rsidR="00BF62FB">
        <w:t xml:space="preserve"> do</w:t>
      </w:r>
      <w:r w:rsidRPr="00A6751C">
        <w:t xml:space="preserve"> miejsc docelowych polega na grupowaniu pasażerów według tego samego miejsca docelowego, gdy tylko znajdą się w miejscu </w:t>
      </w:r>
      <w:r w:rsidR="007D3CBA" w:rsidRPr="00A6751C">
        <w:t>przeznaczenia</w:t>
      </w:r>
      <w:r w:rsidRPr="00A6751C">
        <w:t xml:space="preserve"> i przypisuje ich do tych samych wagonów windowych. </w:t>
      </w:r>
      <w:r w:rsidR="006624DF">
        <w:t>Kontroler k</w:t>
      </w:r>
      <w:r w:rsidRPr="00A6751C">
        <w:t>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w:t>
      </w:r>
      <w:r w:rsidR="000A6FA9">
        <w:t xml:space="preserve"> możliwie najkrótszym czasie w mniejszym skupisku ludzi</w:t>
      </w:r>
      <w:r w:rsidRPr="00A6751C">
        <w:t xml:space="preserve"> i </w:t>
      </w:r>
      <w:r w:rsidR="004F08F7">
        <w:t xml:space="preserve">większym </w:t>
      </w:r>
      <w:r w:rsidRPr="00A6751C">
        <w:t>komfortem.</w:t>
      </w:r>
    </w:p>
    <w:p w14:paraId="3CA6FC37" w14:textId="77777777" w:rsidR="00462C9B" w:rsidRPr="00A6751C" w:rsidRDefault="00AF6ECF" w:rsidP="00183F31">
      <w:pPr>
        <w:pStyle w:val="Legenda"/>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6D26AF6E" w14:textId="7F9696EE" w:rsidR="00214801" w:rsidRPr="00DB5D3D" w:rsidRDefault="003E5B7B" w:rsidP="001C571A">
      <w:pPr>
        <w:pStyle w:val="Legenda"/>
        <w:spacing w:before="0" w:after="0"/>
        <w:jc w:val="center"/>
        <w:rPr>
          <w:b w:val="0"/>
          <w:bCs w:val="0"/>
          <w:i/>
          <w:szCs w:val="16"/>
        </w:rPr>
      </w:pPr>
      <w:bookmarkStart w:id="37" w:name="_Toc12878991"/>
      <w:r w:rsidRPr="00DB5D3D">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6</w:t>
      </w:r>
      <w:r w:rsidR="00B93A59">
        <w:rPr>
          <w:b w:val="0"/>
          <w:bCs w:val="0"/>
          <w:i/>
          <w:szCs w:val="16"/>
        </w:rPr>
        <w:fldChar w:fldCharType="end"/>
      </w:r>
      <w:r w:rsidR="00E92DFE">
        <w:rPr>
          <w:b w:val="0"/>
          <w:bCs w:val="0"/>
          <w:i/>
          <w:szCs w:val="16"/>
        </w:rPr>
        <w:t>:</w:t>
      </w:r>
      <w:r w:rsidRPr="00DB5D3D">
        <w:rPr>
          <w:b w:val="0"/>
          <w:bCs w:val="0"/>
          <w:i/>
          <w:szCs w:val="16"/>
        </w:rPr>
        <w:t xml:space="preserve"> </w:t>
      </w:r>
      <w:r w:rsidR="00C95B43" w:rsidRPr="00DB5D3D">
        <w:rPr>
          <w:b w:val="0"/>
          <w:bCs w:val="0"/>
          <w:i/>
          <w:szCs w:val="16"/>
        </w:rPr>
        <w:t>Przyciski</w:t>
      </w:r>
      <w:r w:rsidR="0014430B" w:rsidRPr="00DB5D3D">
        <w:rPr>
          <w:b w:val="0"/>
          <w:bCs w:val="0"/>
          <w:i/>
          <w:szCs w:val="16"/>
        </w:rPr>
        <w:t xml:space="preserve"> </w:t>
      </w:r>
      <w:r w:rsidR="00C95B43" w:rsidRPr="00DB5D3D">
        <w:rPr>
          <w:b w:val="0"/>
          <w:bCs w:val="0"/>
          <w:i/>
          <w:szCs w:val="16"/>
        </w:rPr>
        <w:t>w windzie z wysyłką docelową i</w:t>
      </w:r>
      <w:r w:rsidR="00B01729" w:rsidRPr="00DB5D3D">
        <w:rPr>
          <w:b w:val="0"/>
          <w:bCs w:val="0"/>
          <w:i/>
          <w:szCs w:val="16"/>
        </w:rPr>
        <w:t xml:space="preserve"> klasycznej </w:t>
      </w:r>
      <w:r w:rsidRPr="00DB5D3D">
        <w:rPr>
          <w:b w:val="0"/>
          <w:bCs w:val="0"/>
          <w:i/>
          <w:szCs w:val="16"/>
        </w:rPr>
        <w:t>wind</w:t>
      </w:r>
      <w:r w:rsidR="00477DA9" w:rsidRPr="00DB5D3D">
        <w:rPr>
          <w:b w:val="0"/>
          <w:bCs w:val="0"/>
          <w:i/>
          <w:szCs w:val="16"/>
        </w:rPr>
        <w:t>zie</w:t>
      </w:r>
      <w:r w:rsidR="00DB5D3D" w:rsidRPr="00DB5D3D">
        <w:rPr>
          <w:b w:val="0"/>
          <w:bCs w:val="0"/>
          <w:i/>
          <w:szCs w:val="16"/>
        </w:rPr>
        <w:t xml:space="preserve"> [11]</w:t>
      </w:r>
      <w:bookmarkEnd w:id="37"/>
    </w:p>
    <w:p w14:paraId="286D53E3" w14:textId="77777777" w:rsidR="00F708D9" w:rsidRPr="00A6751C" w:rsidRDefault="00F708D9" w:rsidP="00F708D9">
      <w:pPr>
        <w:jc w:val="center"/>
        <w:rPr>
          <w:b/>
          <w:bCs/>
          <w:i/>
          <w:iCs/>
          <w:u w:val="single"/>
        </w:rPr>
      </w:pPr>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3BA3BF98"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 xml:space="preserve">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w:t>
      </w:r>
      <w:r w:rsidR="007D288F">
        <w:rPr>
          <w:rFonts w:ascii="Times New Roman" w:hAnsi="Times New Roman" w:cs="Times New Roman"/>
          <w:sz w:val="24"/>
          <w:szCs w:val="24"/>
        </w:rPr>
        <w:t xml:space="preserve">oznaczenia </w:t>
      </w:r>
      <w:r w:rsidRPr="00A6751C">
        <w:rPr>
          <w:rFonts w:ascii="Times New Roman" w:hAnsi="Times New Roman" w:cs="Times New Roman"/>
          <w:sz w:val="24"/>
          <w:szCs w:val="24"/>
        </w:rPr>
        <w:t>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6ECE4211" w14:textId="77777777"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79C9888C" w14:textId="16170CE1" w:rsidR="001356DF" w:rsidRPr="007875EC" w:rsidRDefault="00EA0A11" w:rsidP="0087550E">
      <w:pPr>
        <w:pStyle w:val="Legenda"/>
        <w:spacing w:before="0" w:after="0"/>
        <w:jc w:val="center"/>
        <w:rPr>
          <w:b w:val="0"/>
          <w:bCs w:val="0"/>
          <w:i/>
        </w:rPr>
      </w:pPr>
      <w:bookmarkStart w:id="38" w:name="_Toc12878992"/>
      <w:r w:rsidRPr="007875EC">
        <w:rPr>
          <w:b w:val="0"/>
          <w:bCs w:val="0"/>
          <w:i/>
        </w:rPr>
        <w:t xml:space="preserve">Rysunek </w:t>
      </w:r>
      <w:r w:rsidR="00B93A59">
        <w:rPr>
          <w:b w:val="0"/>
          <w:bCs w:val="0"/>
          <w:i/>
        </w:rPr>
        <w:fldChar w:fldCharType="begin"/>
      </w:r>
      <w:r w:rsidR="00B93A59">
        <w:rPr>
          <w:b w:val="0"/>
          <w:bCs w:val="0"/>
          <w:i/>
        </w:rPr>
        <w:instrText xml:space="preserve"> STYLEREF 1 \s </w:instrText>
      </w:r>
      <w:r w:rsidR="00B93A59">
        <w:rPr>
          <w:b w:val="0"/>
          <w:bCs w:val="0"/>
          <w:i/>
        </w:rPr>
        <w:fldChar w:fldCharType="separate"/>
      </w:r>
      <w:r w:rsidR="00D8689F">
        <w:rPr>
          <w:b w:val="0"/>
          <w:bCs w:val="0"/>
          <w:i/>
          <w:noProof/>
        </w:rPr>
        <w:t>1</w:t>
      </w:r>
      <w:r w:rsidR="00B93A59">
        <w:rPr>
          <w:b w:val="0"/>
          <w:bCs w:val="0"/>
          <w:i/>
        </w:rPr>
        <w:fldChar w:fldCharType="end"/>
      </w:r>
      <w:r w:rsidR="00B93A59">
        <w:rPr>
          <w:b w:val="0"/>
          <w:bCs w:val="0"/>
          <w:i/>
        </w:rPr>
        <w:noBreakHyphen/>
      </w:r>
      <w:r w:rsidR="00B93A59">
        <w:rPr>
          <w:b w:val="0"/>
          <w:bCs w:val="0"/>
          <w:i/>
        </w:rPr>
        <w:fldChar w:fldCharType="begin"/>
      </w:r>
      <w:r w:rsidR="00B93A59">
        <w:rPr>
          <w:b w:val="0"/>
          <w:bCs w:val="0"/>
          <w:i/>
        </w:rPr>
        <w:instrText xml:space="preserve"> SEQ Rysunek \* ARABIC \s 1 </w:instrText>
      </w:r>
      <w:r w:rsidR="00B93A59">
        <w:rPr>
          <w:b w:val="0"/>
          <w:bCs w:val="0"/>
          <w:i/>
        </w:rPr>
        <w:fldChar w:fldCharType="separate"/>
      </w:r>
      <w:r w:rsidR="00D8689F">
        <w:rPr>
          <w:b w:val="0"/>
          <w:bCs w:val="0"/>
          <w:i/>
          <w:noProof/>
        </w:rPr>
        <w:t>7</w:t>
      </w:r>
      <w:r w:rsidR="00B93A59">
        <w:rPr>
          <w:b w:val="0"/>
          <w:bCs w:val="0"/>
          <w:i/>
        </w:rPr>
        <w:fldChar w:fldCharType="end"/>
      </w:r>
      <w:r w:rsidR="00B80CDC">
        <w:rPr>
          <w:b w:val="0"/>
          <w:bCs w:val="0"/>
          <w:i/>
        </w:rPr>
        <w:t>:</w:t>
      </w:r>
      <w:r w:rsidRPr="007875EC">
        <w:rPr>
          <w:b w:val="0"/>
          <w:bCs w:val="0"/>
          <w:i/>
        </w:rPr>
        <w:t xml:space="preserve"> Identyfikacja wind w systemie </w:t>
      </w:r>
      <w:r w:rsidR="00326078" w:rsidRPr="007875EC">
        <w:rPr>
          <w:b w:val="0"/>
          <w:bCs w:val="0"/>
          <w:i/>
        </w:rPr>
        <w:t>wysyłkowym</w:t>
      </w:r>
      <w:r w:rsidR="007875EC" w:rsidRPr="007875EC">
        <w:rPr>
          <w:b w:val="0"/>
          <w:bCs w:val="0"/>
          <w:i/>
        </w:rPr>
        <w:t xml:space="preserve"> </w:t>
      </w:r>
      <w:r w:rsidR="007875EC" w:rsidRPr="007875EC">
        <w:rPr>
          <w:b w:val="0"/>
          <w:bCs w:val="0"/>
          <w:i/>
          <w:iCs/>
        </w:rPr>
        <w:t>[10]</w:t>
      </w:r>
      <w:bookmarkEnd w:id="38"/>
    </w:p>
    <w:p w14:paraId="629DAAF0" w14:textId="77777777" w:rsidR="008775AD" w:rsidRPr="00A6751C" w:rsidRDefault="008775AD" w:rsidP="008775AD">
      <w:pPr>
        <w:jc w:val="center"/>
        <w:rPr>
          <w:b/>
          <w:bCs/>
          <w:i/>
          <w:iCs/>
          <w:u w:val="single"/>
        </w:rPr>
      </w:pPr>
    </w:p>
    <w:p w14:paraId="55B3993F" w14:textId="37903F3A"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E12488">
      <w:pPr>
        <w:pStyle w:val="Nagwek3"/>
        <w:spacing w:after="240"/>
        <w:rPr>
          <w:sz w:val="24"/>
          <w:szCs w:val="24"/>
        </w:rPr>
      </w:pPr>
      <w:bookmarkStart w:id="39" w:name="_Toc15832441"/>
      <w:r w:rsidRPr="00A4737A">
        <w:rPr>
          <w:sz w:val="24"/>
          <w:szCs w:val="24"/>
        </w:rPr>
        <w:t>Kierunki rozwoju technologii</w:t>
      </w:r>
      <w:bookmarkEnd w:id="39"/>
    </w:p>
    <w:p w14:paraId="496C7D4B" w14:textId="4D2A480A"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w:t>
      </w:r>
      <w:r w:rsidR="00D831B9">
        <w:t xml:space="preserve"> istnieją ogromne możliwości do</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0A9CFC0B" w14:textId="77777777" w:rsidR="00C65DD8" w:rsidRPr="00A6751C" w:rsidRDefault="00C65DD8" w:rsidP="00F33CD2">
      <w:pPr>
        <w:pStyle w:val="Tekstpodstawowyzwciciem"/>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437DE7B8" w14:textId="44ACFA6C" w:rsidR="00145991" w:rsidRPr="008E7D06" w:rsidRDefault="00145991" w:rsidP="00F33CD2">
      <w:pPr>
        <w:pStyle w:val="Legenda"/>
        <w:spacing w:before="0" w:after="0"/>
        <w:jc w:val="center"/>
        <w:rPr>
          <w:b w:val="0"/>
          <w:bCs w:val="0"/>
          <w:i/>
          <w:iCs/>
        </w:rPr>
      </w:pPr>
      <w:bookmarkStart w:id="40" w:name="_Toc12878993"/>
      <w:r w:rsidRPr="008E7D0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1</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5E3744">
        <w:rPr>
          <w:b w:val="0"/>
          <w:bCs w:val="0"/>
          <w:i/>
          <w:iCs/>
        </w:rPr>
        <w:t>:</w:t>
      </w:r>
      <w:r w:rsidR="000C4532" w:rsidRPr="008E7D06">
        <w:rPr>
          <w:b w:val="0"/>
          <w:bCs w:val="0"/>
          <w:i/>
          <w:iCs/>
        </w:rPr>
        <w:t xml:space="preserve"> Nowa generacja mechanizmów wind GEN2 LIFT firmy OTIS</w:t>
      </w:r>
      <w:r w:rsidR="008E7D06" w:rsidRPr="008E7D06">
        <w:rPr>
          <w:b w:val="0"/>
          <w:bCs w:val="0"/>
          <w:i/>
          <w:iCs/>
        </w:rPr>
        <w:t xml:space="preserve"> [15]</w:t>
      </w:r>
      <w:bookmarkEnd w:id="40"/>
    </w:p>
    <w:p w14:paraId="37817493" w14:textId="77777777" w:rsidR="008E7D06" w:rsidRDefault="008E7D06" w:rsidP="009A21FC">
      <w:pPr>
        <w:pStyle w:val="Tekstpodstawowyzwciciem"/>
        <w:spacing w:after="0"/>
      </w:pPr>
    </w:p>
    <w:p w14:paraId="449F7699" w14:textId="14A99E4F" w:rsidR="009A21FC" w:rsidRPr="00A6751C" w:rsidRDefault="00C8510D" w:rsidP="009A21FC">
      <w:pPr>
        <w:pStyle w:val="Tekstpodstawowyzwciciem"/>
        <w:spacing w:after="0"/>
      </w:pPr>
      <w:r w:rsidRPr="00A6751C">
        <w:t xml:space="preserve">Brak maszynowni pozwala architektom na większą elastyczność projektowania. Konstruktorzy korzystają z kontrolowanego, usprawnionego procesu instalacji i minimalnej ingerencji w inne </w:t>
      </w:r>
      <w:r w:rsidR="000458BE">
        <w:t>elementy budowli</w:t>
      </w:r>
      <w:r w:rsidRPr="00A6751C">
        <w:t>. Dla właścicieli budynków system Gen2 przekłada się na niższe koszty budowy i znaczny wzrost powierzchni do wynajęcia.</w:t>
      </w:r>
      <w:r w:rsidR="008E003E" w:rsidRPr="00A6751C">
        <w:t xml:space="preserve"> Modułowy kontroler, zaprojektowany dla grup składających się z maksymalnie trzech w</w:t>
      </w:r>
      <w:r w:rsidR="009D39E4">
        <w:t>ózków</w:t>
      </w:r>
      <w:r w:rsidR="008E003E" w:rsidRPr="00A6751C">
        <w:t>,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1" w:name="_Toc15832442"/>
      <w:bookmarkEnd w:id="18"/>
      <w:bookmarkEnd w:id="19"/>
      <w:r w:rsidR="00321EA6" w:rsidRPr="00A6751C">
        <w:t>Opis algorytmu w języku Verilog</w:t>
      </w:r>
      <w:bookmarkEnd w:id="41"/>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2" w:name="_Toc15832443"/>
      <w:r w:rsidRPr="00245154">
        <w:rPr>
          <w:i w:val="0"/>
          <w:iCs w:val="0"/>
        </w:rPr>
        <w:t>Tworzenie modułów z wykorzystaniem języka Verilog</w:t>
      </w:r>
      <w:bookmarkEnd w:id="42"/>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 xml:space="preserve">Hardware </w:t>
      </w:r>
      <w:proofErr w:type="spellStart"/>
      <w:r w:rsidR="00421AF8" w:rsidRPr="00B77680">
        <w:rPr>
          <w:rFonts w:ascii="Times New Roman" w:hAnsi="Times New Roman" w:cs="Times New Roman"/>
          <w:i/>
          <w:iCs/>
          <w:sz w:val="24"/>
          <w:szCs w:val="24"/>
        </w:rPr>
        <w:t>Description</w:t>
      </w:r>
      <w:proofErr w:type="spellEnd"/>
      <w:r w:rsidR="00421AF8" w:rsidRPr="00B77680">
        <w:rPr>
          <w:rFonts w:ascii="Times New Roman" w:hAnsi="Times New Roman" w:cs="Times New Roman"/>
          <w:i/>
          <w:iCs/>
          <w:sz w:val="24"/>
          <w:szCs w:val="24"/>
        </w:rPr>
        <w:t xml:space="preserve">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35C239D3"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proofErr w:type="spellStart"/>
      <w:r w:rsidR="00665E16">
        <w:rPr>
          <w:rFonts w:ascii="Times New Roman" w:hAnsi="Times New Roman" w:cs="Times New Roman"/>
          <w:sz w:val="24"/>
        </w:rPr>
        <w:t>Icarus</w:t>
      </w:r>
      <w:proofErr w:type="spellEnd"/>
      <w:r w:rsidR="00665E16">
        <w:rPr>
          <w:rFonts w:ascii="Times New Roman" w:hAnsi="Times New Roman" w:cs="Times New Roman"/>
          <w:sz w:val="24"/>
        </w:rPr>
        <w:t xml:space="preserve">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w:t>
      </w:r>
      <w:proofErr w:type="spellStart"/>
      <w:r w:rsidR="00665D96">
        <w:rPr>
          <w:rFonts w:ascii="Times New Roman" w:hAnsi="Times New Roman" w:cs="Times New Roman"/>
          <w:sz w:val="24"/>
        </w:rPr>
        <w:t>Aldec</w:t>
      </w:r>
      <w:proofErr w:type="spellEnd"/>
      <w:r w:rsidR="00665D96">
        <w:rPr>
          <w:rFonts w:ascii="Times New Roman" w:hAnsi="Times New Roman" w:cs="Times New Roman"/>
          <w:sz w:val="24"/>
        </w:rPr>
        <w:t xml:space="preserve">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proofErr w:type="spellStart"/>
      <w:r w:rsidR="000B607C">
        <w:rPr>
          <w:rFonts w:ascii="Times New Roman" w:hAnsi="Times New Roman" w:cs="Times New Roman"/>
          <w:sz w:val="24"/>
        </w:rPr>
        <w:t>Iverilog</w:t>
      </w:r>
      <w:proofErr w:type="spellEnd"/>
      <w:r w:rsidR="000B607C">
        <w:rPr>
          <w:rFonts w:ascii="Times New Roman" w:hAnsi="Times New Roman" w:cs="Times New Roman"/>
          <w:sz w:val="24"/>
        </w:rPr>
        <w:t xml:space="preserve"> </w:t>
      </w:r>
      <w:r w:rsidR="006C7962">
        <w:rPr>
          <w:rFonts w:ascii="Times New Roman" w:hAnsi="Times New Roman" w:cs="Times New Roman"/>
          <w:sz w:val="24"/>
        </w:rPr>
        <w:t>je</w:t>
      </w:r>
      <w:r w:rsidR="003D5639">
        <w:rPr>
          <w:rFonts w:ascii="Times New Roman" w:hAnsi="Times New Roman" w:cs="Times New Roman"/>
          <w:sz w:val="24"/>
        </w:rPr>
        <w:t>s</w:t>
      </w:r>
      <w:r w:rsidR="006C7962">
        <w:rPr>
          <w:rFonts w:ascii="Times New Roman" w:hAnsi="Times New Roman" w:cs="Times New Roman"/>
          <w:sz w:val="24"/>
        </w:rPr>
        <w:t xml:space="preserv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xml:space="preserve">. Z kolei firma </w:t>
      </w:r>
      <w:proofErr w:type="spellStart"/>
      <w:r w:rsidR="00664434">
        <w:rPr>
          <w:rFonts w:ascii="Times New Roman" w:hAnsi="Times New Roman" w:cs="Times New Roman"/>
          <w:sz w:val="24"/>
        </w:rPr>
        <w:t>Aldec</w:t>
      </w:r>
      <w:proofErr w:type="spellEnd"/>
      <w:r w:rsidR="00664434">
        <w:rPr>
          <w:rFonts w:ascii="Times New Roman" w:hAnsi="Times New Roman" w:cs="Times New Roman"/>
          <w:sz w:val="24"/>
        </w:rPr>
        <w:t xml:space="preserve">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w:t>
      </w:r>
      <w:proofErr w:type="spellStart"/>
      <w:r w:rsidR="00E34B90" w:rsidRPr="006C2C43">
        <w:rPr>
          <w:rFonts w:ascii="Times New Roman" w:hAnsi="Times New Roman" w:cs="Times New Roman"/>
          <w:sz w:val="24"/>
        </w:rPr>
        <w:t>Icarus</w:t>
      </w:r>
      <w:proofErr w:type="spellEnd"/>
      <w:r w:rsidR="00E34B90" w:rsidRPr="006C2C43">
        <w:rPr>
          <w:rFonts w:ascii="Times New Roman" w:hAnsi="Times New Roman" w:cs="Times New Roman"/>
          <w:sz w:val="24"/>
        </w:rPr>
        <w:t xml:space="preserve">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0CE1BAA0" w:rsidR="00B06CAA" w:rsidRPr="00BB406B" w:rsidRDefault="00792483" w:rsidP="00AA6EAC">
      <w:pPr>
        <w:pStyle w:val="Legenda"/>
        <w:spacing w:before="0" w:after="0"/>
        <w:jc w:val="center"/>
        <w:rPr>
          <w:b w:val="0"/>
          <w:bCs w:val="0"/>
          <w:i/>
          <w:sz w:val="24"/>
          <w:szCs w:val="16"/>
        </w:rPr>
      </w:pPr>
      <w:bookmarkStart w:id="43" w:name="_Toc12878994"/>
      <w:r w:rsidRPr="00BB406B">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1</w:t>
      </w:r>
      <w:r w:rsidR="00B93A59">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3"/>
    </w:p>
    <w:p w14:paraId="03277EF2" w14:textId="2EEE42CD" w:rsidR="00B40C00" w:rsidRPr="00BB406B" w:rsidRDefault="00B40C00" w:rsidP="003F421D">
      <w:pPr>
        <w:pStyle w:val="Nagwek2"/>
        <w:spacing w:after="240"/>
        <w:ind w:left="578" w:hanging="578"/>
        <w:rPr>
          <w:i w:val="0"/>
          <w:iCs w:val="0"/>
        </w:rPr>
      </w:pPr>
      <w:bookmarkStart w:id="44" w:name="_Toc15832444"/>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4"/>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proofErr w:type="spellStart"/>
      <w:r w:rsidR="00003480" w:rsidRPr="00A6751C">
        <w:rPr>
          <w:rFonts w:ascii="Times New Roman" w:hAnsi="Times New Roman" w:cs="Times New Roman"/>
          <w:i/>
          <w:sz w:val="24"/>
        </w:rPr>
        <w:t>Driven</w:t>
      </w:r>
      <w:proofErr w:type="spellEnd"/>
      <w:r w:rsidR="00003480" w:rsidRPr="00A6751C">
        <w:rPr>
          <w:rFonts w:ascii="Times New Roman" w:hAnsi="Times New Roman" w:cs="Times New Roman"/>
          <w:i/>
          <w:sz w:val="24"/>
        </w:rPr>
        <w:t xml:space="preserve">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w:t>
      </w:r>
      <w:r w:rsidR="001C3BF6" w:rsidRPr="00113297">
        <w:rPr>
          <w:rFonts w:ascii="Times New Roman" w:hAnsi="Times New Roman" w:cs="Times New Roman"/>
          <w:sz w:val="24"/>
          <w:szCs w:val="24"/>
        </w:rPr>
        <w:lastRenderedPageBreak/>
        <w:t xml:space="preserve">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w:t>
      </w:r>
      <w:proofErr w:type="spellStart"/>
      <w:r w:rsidRPr="00A6751C">
        <w:rPr>
          <w:rFonts w:ascii="Times New Roman" w:hAnsi="Times New Roman" w:cs="Times New Roman"/>
          <w:sz w:val="24"/>
        </w:rPr>
        <w:t>Sc</w:t>
      </w:r>
      <w:r w:rsidR="00D53436" w:rsidRPr="00A6751C">
        <w:rPr>
          <w:rFonts w:ascii="Times New Roman" w:hAnsi="Times New Roman" w:cs="Times New Roman"/>
          <w:sz w:val="24"/>
        </w:rPr>
        <w:t>r</w:t>
      </w:r>
      <w:r w:rsidRPr="00A6751C">
        <w:rPr>
          <w:rFonts w:ascii="Times New Roman" w:hAnsi="Times New Roman" w:cs="Times New Roman"/>
          <w:sz w:val="24"/>
        </w:rPr>
        <w:t>um</w:t>
      </w:r>
      <w:proofErr w:type="spellEnd"/>
      <w:r w:rsidRPr="00A6751C">
        <w:rPr>
          <w:rFonts w:ascii="Times New Roman" w:hAnsi="Times New Roman" w:cs="Times New Roman"/>
          <w:sz w:val="24"/>
        </w:rPr>
        <w:t xml:space="preserve">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5" w:name="_Toc15832445"/>
      <w:r w:rsidRPr="003F53BB">
        <w:rPr>
          <w:i w:val="0"/>
          <w:iCs w:val="0"/>
        </w:rPr>
        <w:lastRenderedPageBreak/>
        <w:t>Architektura systemu</w:t>
      </w:r>
      <w:bookmarkEnd w:id="45"/>
    </w:p>
    <w:p w14:paraId="314D15D9" w14:textId="162222EF"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955B9A">
        <w:t xml:space="preserve"> w</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464F86F8" w:rsidR="00D76EA1" w:rsidRPr="00DD08CF" w:rsidRDefault="002C189E" w:rsidP="00C157C6">
      <w:pPr>
        <w:pStyle w:val="Legenda"/>
        <w:spacing w:before="0" w:after="0"/>
        <w:jc w:val="center"/>
        <w:rPr>
          <w:b w:val="0"/>
          <w:bCs w:val="0"/>
          <w:i/>
          <w:iCs/>
          <w:sz w:val="24"/>
          <w:szCs w:val="24"/>
        </w:rPr>
      </w:pPr>
      <w:bookmarkStart w:id="46" w:name="_Toc12878995"/>
      <w:r w:rsidRPr="00D8375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6"/>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pochodzi od słowa „</w:t>
      </w:r>
      <w:proofErr w:type="spellStart"/>
      <w:r w:rsidR="006E4EB9">
        <w:t>floor</w:t>
      </w:r>
      <w:proofErr w:type="spellEnd"/>
      <w:r w:rsidR="006E4EB9">
        <w:t xml:space="preserve">”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7F5413C3" w:rsidR="00A5706F" w:rsidRPr="00FB06D8" w:rsidRDefault="00D337B2" w:rsidP="00CF05B9">
      <w:pPr>
        <w:pStyle w:val="Legenda"/>
        <w:spacing w:before="0" w:after="0"/>
        <w:jc w:val="center"/>
        <w:rPr>
          <w:b w:val="0"/>
          <w:bCs w:val="0"/>
          <w:i/>
          <w:iCs/>
          <w:sz w:val="24"/>
          <w:szCs w:val="24"/>
        </w:rPr>
      </w:pPr>
      <w:bookmarkStart w:id="47" w:name="_Toc12878996"/>
      <w:r w:rsidRPr="00781694">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7"/>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8" w:name="_Toc15832446"/>
      <w:r w:rsidRPr="0046439B">
        <w:rPr>
          <w:sz w:val="24"/>
          <w:szCs w:val="24"/>
        </w:rPr>
        <w:lastRenderedPageBreak/>
        <w:t>Moduł pełnego piętra</w:t>
      </w:r>
      <w:bookmarkEnd w:id="48"/>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proofErr w:type="spellStart"/>
      <w:r w:rsidR="00A84131" w:rsidRPr="008F7D57">
        <w:rPr>
          <w:i/>
          <w:iCs/>
        </w:rPr>
        <w:t>letout</w:t>
      </w:r>
      <w:proofErr w:type="spellEnd"/>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proofErr w:type="spellStart"/>
      <w:r w:rsidR="00543D67" w:rsidRPr="001409B9">
        <w:rPr>
          <w:i/>
          <w:iCs/>
        </w:rPr>
        <w:t>FLOORx</w:t>
      </w:r>
      <w:proofErr w:type="spellEnd"/>
      <w:r w:rsidR="00543D67" w:rsidRPr="001409B9">
        <w:rPr>
          <w:i/>
          <w:iCs/>
        </w:rPr>
        <w:t xml:space="preserve">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proofErr w:type="spellStart"/>
      <w:r w:rsidR="00E92024" w:rsidRPr="00585D74">
        <w:rPr>
          <w:i/>
          <w:iCs/>
        </w:rPr>
        <w:t>dir</w:t>
      </w:r>
      <w:proofErr w:type="spellEnd"/>
      <w:r w:rsidR="00E92024" w:rsidRPr="00585D74">
        <w:rPr>
          <w:i/>
          <w:iCs/>
        </w:rPr>
        <w:t>==</w:t>
      </w:r>
      <w:proofErr w:type="spellStart"/>
      <w:r w:rsidR="00E92024" w:rsidRPr="00585D74">
        <w:rPr>
          <w:i/>
          <w:iCs/>
        </w:rPr>
        <w:t>i_dir</w:t>
      </w:r>
      <w:proofErr w:type="spellEnd"/>
      <w:r w:rsidR="00050F0E">
        <w:t xml:space="preserve">, </w:t>
      </w:r>
      <w:r w:rsidR="00F4217B">
        <w:t xml:space="preserve">gdzie </w:t>
      </w:r>
      <w:proofErr w:type="spellStart"/>
      <w:r w:rsidR="00F4217B" w:rsidRPr="00302927">
        <w:rPr>
          <w:i/>
          <w:iCs/>
        </w:rPr>
        <w:t>di</w:t>
      </w:r>
      <w:r w:rsidR="0005239A">
        <w:rPr>
          <w:i/>
          <w:iCs/>
        </w:rPr>
        <w:t>r</w:t>
      </w:r>
      <w:proofErr w:type="spellEnd"/>
      <w:r w:rsidR="00F4217B">
        <w:t xml:space="preserve"> to kierunek w ustalonym w tym stanie a </w:t>
      </w:r>
      <w:proofErr w:type="spellStart"/>
      <w:r w:rsidR="00050F0E" w:rsidRPr="008E7C22">
        <w:rPr>
          <w:i/>
          <w:iCs/>
        </w:rPr>
        <w:t>i_dir</w:t>
      </w:r>
      <w:proofErr w:type="spellEnd"/>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708B19D9" w:rsidR="004A27EC" w:rsidRPr="001574C5" w:rsidRDefault="009D7A4A" w:rsidP="00F1545F">
      <w:pPr>
        <w:pStyle w:val="Legenda"/>
        <w:spacing w:before="0" w:after="0"/>
        <w:jc w:val="center"/>
        <w:rPr>
          <w:b w:val="0"/>
          <w:bCs w:val="0"/>
          <w:i/>
          <w:iCs/>
          <w:sz w:val="24"/>
          <w:szCs w:val="24"/>
        </w:rPr>
      </w:pPr>
      <w:bookmarkStart w:id="49" w:name="_Toc12878997"/>
      <w:r w:rsidRPr="0067621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49"/>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DB05C4">
        <w:t xml:space="preserve">drzewa. </w:t>
      </w:r>
      <w:r w:rsidR="00D60B49">
        <w:t xml:space="preserve">Pierwsza sprawdzana jest kombinacja przycisków w górę choć w tej sytuacji kolejność 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597F73">
      <w:pPr>
        <w:pStyle w:val="Nagwek3"/>
        <w:spacing w:after="120"/>
        <w:rPr>
          <w:sz w:val="24"/>
          <w:szCs w:val="24"/>
        </w:rPr>
      </w:pPr>
      <w:bookmarkStart w:id="50" w:name="_Toc15832447"/>
      <w:r w:rsidRPr="00575444">
        <w:rPr>
          <w:sz w:val="24"/>
          <w:szCs w:val="24"/>
        </w:rPr>
        <w:t>Moduł piętra przejściowego</w:t>
      </w:r>
      <w:bookmarkEnd w:id="50"/>
    </w:p>
    <w:p w14:paraId="6453E5E1" w14:textId="0F3B2CCF"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w:t>
      </w:r>
      <w:r w:rsidR="00CF2108">
        <w:t>ó</w:t>
      </w:r>
      <w:r w:rsidR="006E6F86">
        <w:t>wnie</w:t>
      </w:r>
      <w:r>
        <w:t xml:space="preserve"> od pozycji kabiny</w:t>
      </w:r>
      <w:r w:rsidR="009B1A26">
        <w:t xml:space="preserve"> względem platformy na piętrze</w:t>
      </w:r>
      <w:r>
        <w:t xml:space="preserve">. </w:t>
      </w:r>
      <w:r w:rsidR="000271E4">
        <w:t>Zgodnie z rysunkiem 2-5</w:t>
      </w:r>
      <w:r w:rsidR="009E43DA">
        <w:t xml:space="preserve"> d</w:t>
      </w:r>
      <w:r>
        <w:t xml:space="preserve">ecyzja o kolejnym stanie nie </w:t>
      </w:r>
      <w:r w:rsidR="00073342">
        <w:t>zapada,</w:t>
      </w:r>
      <w:r w:rsidR="009E43DA">
        <w:t xml:space="preserve"> dopóki</w:t>
      </w:r>
      <w:r w:rsidR="00CD707B">
        <w:t xml:space="preserve"> sygnał </w:t>
      </w:r>
      <w:proofErr w:type="spellStart"/>
      <w:r w:rsidR="00CD707B" w:rsidRPr="00CD707B">
        <w:rPr>
          <w:i/>
          <w:iCs/>
        </w:rPr>
        <w:t>reached</w:t>
      </w:r>
      <w:proofErr w:type="spellEnd"/>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17D2AC55" w:rsidR="00B06814" w:rsidRPr="00182ADB" w:rsidRDefault="005F4D0D" w:rsidP="00064377">
      <w:pPr>
        <w:pStyle w:val="Legenda"/>
        <w:spacing w:before="0" w:after="0"/>
        <w:jc w:val="center"/>
        <w:rPr>
          <w:b w:val="0"/>
          <w:bCs w:val="0"/>
          <w:i/>
          <w:iCs/>
        </w:rPr>
      </w:pPr>
      <w:bookmarkStart w:id="51" w:name="_Toc12878998"/>
      <w:r w:rsidRPr="00182AD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1"/>
    </w:p>
    <w:p w14:paraId="6E6A6B38" w14:textId="77777777" w:rsidR="005D10ED" w:rsidRPr="005D10ED" w:rsidRDefault="005D10ED" w:rsidP="00064377"/>
    <w:p w14:paraId="3269905B" w14:textId="37CB2AD9" w:rsidR="007469DB" w:rsidRPr="00A6751C" w:rsidRDefault="00E509F6" w:rsidP="00A57E87">
      <w:pPr>
        <w:pStyle w:val="Tekstpodstawowyzwciciem"/>
      </w:pPr>
      <w:r>
        <w:lastRenderedPageBreak/>
        <w:t>Na rysunku 2-5</w:t>
      </w:r>
      <w:r w:rsidR="005D05CF">
        <w:t xml:space="preserve"> nazwą </w:t>
      </w:r>
      <w:proofErr w:type="spellStart"/>
      <w:r w:rsidR="005D05CF">
        <w:t>FLOORxy</w:t>
      </w:r>
      <w:proofErr w:type="spellEnd"/>
      <w:r w:rsidR="005D05CF">
        <w:t xml:space="preserve">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proofErr w:type="spellStart"/>
      <w:r w:rsidR="00934A43" w:rsidRPr="00336BA6">
        <w:rPr>
          <w:i/>
          <w:iCs/>
        </w:rPr>
        <w:t>change_dir</w:t>
      </w:r>
      <w:proofErr w:type="spellEnd"/>
      <w:r w:rsidR="00934A43" w:rsidRPr="00336BA6">
        <w:rPr>
          <w:i/>
          <w:iCs/>
        </w:rPr>
        <w:t>()</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bookmarkStart w:id="52" w:name="_GoBack"/>
      <w:bookmarkEnd w:id="52"/>
    </w:p>
    <w:p w14:paraId="16D3B380" w14:textId="77777777" w:rsidR="004425DA" w:rsidRPr="004425DA" w:rsidRDefault="00B0454C" w:rsidP="00597F73">
      <w:pPr>
        <w:pStyle w:val="Nagwek3"/>
        <w:spacing w:after="120"/>
      </w:pPr>
      <w:r w:rsidRPr="00A6751C">
        <w:t xml:space="preserve"> </w:t>
      </w:r>
      <w:bookmarkStart w:id="53" w:name="_Toc15832448"/>
      <w:r w:rsidR="00F22C14" w:rsidRPr="008E5ACF">
        <w:rPr>
          <w:sz w:val="24"/>
          <w:szCs w:val="24"/>
        </w:rPr>
        <w:t>Interfejs użytkownika</w:t>
      </w:r>
      <w:bookmarkEnd w:id="53"/>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1BC1AD6C" w:rsidR="004A5443" w:rsidRPr="00A4136B" w:rsidRDefault="003945D9" w:rsidP="003945D9">
      <w:pPr>
        <w:pStyle w:val="Legenda"/>
        <w:spacing w:before="0" w:after="0"/>
        <w:jc w:val="center"/>
        <w:rPr>
          <w:b w:val="0"/>
          <w:bCs w:val="0"/>
          <w:i/>
          <w:iCs/>
        </w:rPr>
      </w:pPr>
      <w:bookmarkStart w:id="54" w:name="_Toc12878999"/>
      <w:r w:rsidRPr="00A4136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4"/>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w:t>
      </w:r>
      <w:proofErr w:type="spellStart"/>
      <w:r>
        <w:rPr>
          <w:bCs/>
        </w:rPr>
        <w:t>an_reset</w:t>
      </w:r>
      <w:proofErr w:type="spellEnd"/>
      <w:r>
        <w:rPr>
          <w:bCs/>
        </w:rPr>
        <w:t>,</w:t>
      </w:r>
      <w:r w:rsidR="006C7373">
        <w:rPr>
          <w:bCs/>
        </w:rPr>
        <w:t xml:space="preserve"> </w:t>
      </w:r>
      <w:proofErr w:type="spellStart"/>
      <w:r>
        <w:rPr>
          <w:bCs/>
        </w:rPr>
        <w:t>btn_up_out</w:t>
      </w:r>
      <w:proofErr w:type="spellEnd"/>
      <w:r>
        <w:rPr>
          <w:bCs/>
        </w:rPr>
        <w:t>, butt</w:t>
      </w:r>
      <w:r w:rsidR="00FE1AC0">
        <w:rPr>
          <w:bCs/>
        </w:rPr>
        <w:t>o</w:t>
      </w:r>
      <w:r>
        <w:rPr>
          <w:bCs/>
        </w:rPr>
        <w:t xml:space="preserve">ns_block i </w:t>
      </w:r>
      <w:proofErr w:type="spellStart"/>
      <w:r>
        <w:rPr>
          <w:bCs/>
        </w:rPr>
        <w:t>inactive_out_up_levels</w:t>
      </w:r>
      <w:proofErr w:type="spellEnd"/>
      <w:r>
        <w:rPr>
          <w:bCs/>
        </w:rPr>
        <w:t xml:space="preserve">. </w:t>
      </w:r>
      <w:r w:rsidR="004D66CE">
        <w:rPr>
          <w:bCs/>
        </w:rPr>
        <w:t>Wartość jest</w:t>
      </w:r>
      <w:r>
        <w:rPr>
          <w:bCs/>
        </w:rPr>
        <w:t xml:space="preserve"> przechowywana w </w:t>
      </w:r>
      <w:r w:rsidR="002F772D">
        <w:rPr>
          <w:bCs/>
        </w:rPr>
        <w:t>rejestrze</w:t>
      </w:r>
      <w:r>
        <w:rPr>
          <w:bCs/>
        </w:rPr>
        <w:t xml:space="preserve"> </w:t>
      </w:r>
      <w:proofErr w:type="spellStart"/>
      <w:r>
        <w:rPr>
          <w:bCs/>
        </w:rPr>
        <w:t>active</w:t>
      </w:r>
      <w:r w:rsidR="002F772D">
        <w:rPr>
          <w:bCs/>
        </w:rPr>
        <w:t>_out_up_levels</w:t>
      </w:r>
      <w:proofErr w:type="spellEnd"/>
      <w:r w:rsidR="002F772D">
        <w:rPr>
          <w:bCs/>
        </w:rPr>
        <w:t xml:space="preserve">,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proofErr w:type="spellEnd"/>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w:t>
      </w: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proofErr w:type="spellEnd"/>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an_reset</w:t>
      </w:r>
      <w:proofErr w:type="spellEnd"/>
      <w:r w:rsidRPr="00E35A0D">
        <w:rPr>
          <w:rFonts w:ascii="Times New Roman" w:hAnsi="Times New Roman" w:cs="Times New Roman"/>
          <w:bCs/>
          <w:sz w:val="24"/>
          <w:szCs w:val="24"/>
        </w:rPr>
        <w:t xml:space="preserve">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430FCDF1" w:rsidR="006E07AF" w:rsidRPr="00F0139E" w:rsidRDefault="00067B91" w:rsidP="00067B91">
      <w:pPr>
        <w:pStyle w:val="Legenda"/>
        <w:spacing w:before="0" w:after="0"/>
        <w:jc w:val="center"/>
        <w:rPr>
          <w:b w:val="0"/>
          <w:bCs w:val="0"/>
          <w:i/>
          <w:szCs w:val="16"/>
        </w:rPr>
      </w:pPr>
      <w:bookmarkStart w:id="55" w:name="_Toc12879000"/>
      <w:r w:rsidRPr="00F0139E">
        <w:rPr>
          <w:b w:val="0"/>
          <w:bCs w:val="0"/>
          <w:i/>
          <w:szCs w:val="16"/>
        </w:rPr>
        <w:t xml:space="preserve">Rysunek </w:t>
      </w:r>
      <w:r w:rsidR="00B93A59">
        <w:rPr>
          <w:b w:val="0"/>
          <w:bCs w:val="0"/>
          <w:i/>
          <w:szCs w:val="16"/>
        </w:rPr>
        <w:fldChar w:fldCharType="begin"/>
      </w:r>
      <w:r w:rsidR="00B93A59">
        <w:rPr>
          <w:b w:val="0"/>
          <w:bCs w:val="0"/>
          <w:i/>
          <w:szCs w:val="16"/>
        </w:rPr>
        <w:instrText xml:space="preserve"> STYLEREF 1 \s </w:instrText>
      </w:r>
      <w:r w:rsidR="00B93A59">
        <w:rPr>
          <w:b w:val="0"/>
          <w:bCs w:val="0"/>
          <w:i/>
          <w:szCs w:val="16"/>
        </w:rPr>
        <w:fldChar w:fldCharType="separate"/>
      </w:r>
      <w:r w:rsidR="00D8689F">
        <w:rPr>
          <w:b w:val="0"/>
          <w:bCs w:val="0"/>
          <w:i/>
          <w:noProof/>
          <w:szCs w:val="16"/>
        </w:rPr>
        <w:t>2</w:t>
      </w:r>
      <w:r w:rsidR="00B93A59">
        <w:rPr>
          <w:b w:val="0"/>
          <w:bCs w:val="0"/>
          <w:i/>
          <w:szCs w:val="16"/>
        </w:rPr>
        <w:fldChar w:fldCharType="end"/>
      </w:r>
      <w:r w:rsidR="00B93A59">
        <w:rPr>
          <w:b w:val="0"/>
          <w:bCs w:val="0"/>
          <w:i/>
          <w:szCs w:val="16"/>
        </w:rPr>
        <w:noBreakHyphen/>
      </w:r>
      <w:r w:rsidR="00B93A59">
        <w:rPr>
          <w:b w:val="0"/>
          <w:bCs w:val="0"/>
          <w:i/>
          <w:szCs w:val="16"/>
        </w:rPr>
        <w:fldChar w:fldCharType="begin"/>
      </w:r>
      <w:r w:rsidR="00B93A59">
        <w:rPr>
          <w:b w:val="0"/>
          <w:bCs w:val="0"/>
          <w:i/>
          <w:szCs w:val="16"/>
        </w:rPr>
        <w:instrText xml:space="preserve"> SEQ Rysunek \* ARABIC \s 1 </w:instrText>
      </w:r>
      <w:r w:rsidR="00B93A59">
        <w:rPr>
          <w:b w:val="0"/>
          <w:bCs w:val="0"/>
          <w:i/>
          <w:szCs w:val="16"/>
        </w:rPr>
        <w:fldChar w:fldCharType="separate"/>
      </w:r>
      <w:r w:rsidR="00D8689F">
        <w:rPr>
          <w:b w:val="0"/>
          <w:bCs w:val="0"/>
          <w:i/>
          <w:noProof/>
          <w:szCs w:val="16"/>
        </w:rPr>
        <w:t>7</w:t>
      </w:r>
      <w:r w:rsidR="00B93A59">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5"/>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492F0A8" w:rsidR="00F13936" w:rsidRPr="00E35A0D"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active_out_up_levels</w:t>
      </w:r>
      <w:proofErr w:type="spellEnd"/>
      <w:r w:rsidRPr="00E35A0D">
        <w:rPr>
          <w:rFonts w:ascii="Times New Roman" w:hAnsi="Times New Roman" w:cs="Times New Roman"/>
          <w:bCs/>
          <w:sz w:val="24"/>
          <w:szCs w:val="24"/>
        </w:rPr>
        <w:t xml:space="preserve"> – </w:t>
      </w:r>
      <w:r w:rsidR="00B47EBD">
        <w:rPr>
          <w:rFonts w:ascii="Times New Roman" w:hAnsi="Times New Roman" w:cs="Times New Roman"/>
          <w:bCs/>
          <w:sz w:val="24"/>
          <w:szCs w:val="24"/>
        </w:rPr>
        <w:t>rejestr zapisujący żądanie jazdy na dane piętro</w:t>
      </w:r>
      <w:r w:rsidR="00405E3E">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122CEF33"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zapisujący</w:t>
      </w:r>
      <w:r w:rsidR="002F582D">
        <w:rPr>
          <w:rFonts w:ascii="Times New Roman" w:hAnsi="Times New Roman" w:cs="Times New Roman"/>
          <w:bCs/>
          <w:sz w:val="24"/>
          <w:szCs w:val="24"/>
        </w:rPr>
        <w:t xml:space="preserve"> stan przycisku</w:t>
      </w:r>
      <w:r w:rsidR="00405E3E">
        <w:rPr>
          <w:rFonts w:ascii="Times New Roman" w:hAnsi="Times New Roman" w:cs="Times New Roman"/>
          <w:bCs/>
          <w:sz w:val="24"/>
          <w:szCs w:val="24"/>
        </w:rPr>
        <w:t>,</w:t>
      </w:r>
      <w:r w:rsidR="00045F4F">
        <w:rPr>
          <w:rFonts w:ascii="Times New Roman" w:hAnsi="Times New Roman" w:cs="Times New Roman"/>
          <w:bCs/>
          <w:sz w:val="24"/>
          <w:szCs w:val="24"/>
        </w:rPr>
        <w:t xml:space="preserve">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btn_in</w:t>
      </w:r>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 xml:space="preserve">_levels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a rejestrze 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 po wykonaniu żądania przez windę</w:t>
      </w:r>
      <w:r>
        <w:rPr>
          <w:rFonts w:ascii="Times New Roman" w:hAnsi="Times New Roman" w:cs="Times New Roman"/>
          <w:bCs/>
          <w:sz w:val="24"/>
          <w:szCs w:val="24"/>
        </w:rPr>
        <w:t>,</w:t>
      </w:r>
    </w:p>
    <w:p w14:paraId="6F8FD496" w14:textId="746D9375" w:rsidR="00811D15" w:rsidRDefault="00F46BA6" w:rsidP="00F46BA6">
      <w:pPr>
        <w:pStyle w:val="Akapitzlist"/>
        <w:numPr>
          <w:ilvl w:val="0"/>
          <w:numId w:val="31"/>
        </w:numPr>
        <w:jc w:val="both"/>
        <w:rPr>
          <w:rFonts w:ascii="Times New Roman" w:hAnsi="Times New Roman" w:cs="Times New Roman"/>
          <w:bCs/>
          <w:sz w:val="24"/>
          <w:szCs w:val="24"/>
        </w:rPr>
      </w:pPr>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 xml:space="preserve">_levels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 xml:space="preserve">_levels </w:t>
      </w:r>
      <w:r w:rsidR="005F658D">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38E192CC" w:rsidR="00C33A43" w:rsidRPr="00B31CE0" w:rsidRDefault="00C33A43" w:rsidP="008004CF">
      <w:pPr>
        <w:pStyle w:val="Legenda"/>
        <w:spacing w:before="0" w:after="0"/>
        <w:jc w:val="center"/>
        <w:rPr>
          <w:b w:val="0"/>
          <w:bCs w:val="0"/>
          <w:i/>
          <w:iCs/>
        </w:rPr>
      </w:pPr>
      <w:bookmarkStart w:id="56" w:name="_Toc12879001"/>
      <w:r w:rsidRPr="00B31CE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6"/>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6093FE9"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r w:rsidR="00372A4C">
        <w:t>.</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7" w:name="_Toc15832449"/>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7"/>
      <w:r w:rsidR="00704A40" w:rsidRPr="0042365D">
        <w:rPr>
          <w:i w:val="0"/>
        </w:rPr>
        <w:t xml:space="preserve"> </w:t>
      </w:r>
    </w:p>
    <w:p w14:paraId="28871C51" w14:textId="256555D9"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w:t>
      </w:r>
      <w:r w:rsidR="00FE2A6C">
        <w:t xml:space="preserve"> wymagane do zakończenia</w:t>
      </w:r>
      <w:r w:rsidR="0007763C">
        <w:t xml:space="preserve"> prac nad implementacją kodu</w:t>
      </w:r>
      <w:r w:rsidR="00D46A9E">
        <w:t xml:space="preserve">. </w:t>
      </w:r>
      <w:r w:rsidR="00295B90">
        <w:t xml:space="preserve">Najlepszą metodą przy testowaniu algorytmu, którego kod jest znany są testy strukturalne (ang. </w:t>
      </w:r>
      <w:proofErr w:type="spellStart"/>
      <w:r w:rsidR="00295B90" w:rsidRPr="00A463BE">
        <w:rPr>
          <w:i/>
          <w:iCs/>
        </w:rPr>
        <w:t>white</w:t>
      </w:r>
      <w:proofErr w:type="spellEnd"/>
      <w:r w:rsidR="00295B90" w:rsidRPr="00A463BE">
        <w:rPr>
          <w:i/>
          <w:iCs/>
        </w:rPr>
        <w:t xml:space="preserv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 xml:space="preserve">(ang. </w:t>
      </w:r>
      <w:proofErr w:type="spellStart"/>
      <w:r w:rsidR="00D75BCD" w:rsidRPr="00A00ADD">
        <w:rPr>
          <w:rFonts w:ascii="Times New Roman" w:hAnsi="Times New Roman" w:cs="Times New Roman"/>
          <w:i/>
          <w:iCs/>
          <w:sz w:val="24"/>
          <w:szCs w:val="24"/>
        </w:rPr>
        <w:t>s</w:t>
      </w:r>
      <w:r w:rsidR="009C140C" w:rsidRPr="00A00ADD">
        <w:rPr>
          <w:rFonts w:ascii="Times New Roman" w:hAnsi="Times New Roman" w:cs="Times New Roman"/>
          <w:i/>
          <w:iCs/>
          <w:sz w:val="24"/>
          <w:szCs w:val="24"/>
        </w:rPr>
        <w:t>tatement</w:t>
      </w:r>
      <w:proofErr w:type="spellEnd"/>
      <w:r w:rsidR="009C140C" w:rsidRPr="00A00ADD">
        <w:rPr>
          <w:rFonts w:ascii="Times New Roman" w:hAnsi="Times New Roman" w:cs="Times New Roman"/>
          <w:i/>
          <w:iCs/>
          <w:sz w:val="24"/>
          <w:szCs w:val="24"/>
        </w:rPr>
        <w:t xml:space="preserve"> </w:t>
      </w:r>
      <w:proofErr w:type="spellStart"/>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w:t>
      </w:r>
      <w:proofErr w:type="spellStart"/>
      <w:r w:rsidRPr="00A00ADD">
        <w:rPr>
          <w:rFonts w:ascii="Times New Roman" w:hAnsi="Times New Roman" w:cs="Times New Roman"/>
          <w:i/>
          <w:iCs/>
          <w:sz w:val="24"/>
          <w:szCs w:val="24"/>
        </w:rPr>
        <w:t>b</w:t>
      </w:r>
      <w:r w:rsidR="009C140C" w:rsidRPr="00A00ADD">
        <w:rPr>
          <w:rFonts w:ascii="Times New Roman" w:hAnsi="Times New Roman" w:cs="Times New Roman"/>
          <w:i/>
          <w:iCs/>
          <w:sz w:val="24"/>
          <w:szCs w:val="24"/>
        </w:rPr>
        <w:t>ranch</w:t>
      </w:r>
      <w:proofErr w:type="spellEnd"/>
      <w:r w:rsidR="009C140C" w:rsidRPr="00A00ADD">
        <w:rPr>
          <w:rFonts w:ascii="Times New Roman" w:hAnsi="Times New Roman" w:cs="Times New Roman"/>
          <w:i/>
          <w:iCs/>
          <w:sz w:val="24"/>
          <w:szCs w:val="24"/>
        </w:rPr>
        <w:t xml:space="preserve"> </w:t>
      </w:r>
      <w:proofErr w:type="spellStart"/>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proofErr w:type="spellEnd"/>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 xml:space="preserve">True and </w:t>
      </w:r>
      <w:proofErr w:type="spellStart"/>
      <w:r w:rsidR="009C140C" w:rsidRPr="00A00ADD">
        <w:rPr>
          <w:rFonts w:ascii="Times New Roman" w:hAnsi="Times New Roman" w:cs="Times New Roman"/>
          <w:i/>
          <w:iCs/>
          <w:sz w:val="24"/>
          <w:szCs w:val="24"/>
        </w:rPr>
        <w:t>False</w:t>
      </w:r>
      <w:proofErr w:type="spellEnd"/>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w:t>
      </w:r>
      <w:proofErr w:type="spellStart"/>
      <w:r w:rsidR="00A067FC" w:rsidRPr="00A067FC">
        <w:rPr>
          <w:rFonts w:ascii="Times New Roman" w:hAnsi="Times New Roman" w:cs="Times New Roman"/>
          <w:sz w:val="24"/>
          <w:szCs w:val="24"/>
        </w:rPr>
        <w:t>static</w:t>
      </w:r>
      <w:proofErr w:type="spellEnd"/>
      <w:r w:rsidR="00A067FC" w:rsidRPr="00A067FC">
        <w:rPr>
          <w:rFonts w:ascii="Times New Roman" w:hAnsi="Times New Roman" w:cs="Times New Roman"/>
          <w:sz w:val="24"/>
          <w:szCs w:val="24"/>
        </w:rPr>
        <w:t xml:space="preserve">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lastRenderedPageBreak/>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8" w:name="_Toc15832450"/>
      <w:r w:rsidRPr="00112A5C">
        <w:rPr>
          <w:sz w:val="24"/>
          <w:szCs w:val="24"/>
        </w:rPr>
        <w:t>Przypadki testowe</w:t>
      </w:r>
      <w:bookmarkEnd w:id="58"/>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 xml:space="preserve">jest utworzenie </w:t>
      </w:r>
      <w:proofErr w:type="spellStart"/>
      <w:r w:rsidR="00695598" w:rsidRPr="00A6751C">
        <w:t>testbench</w:t>
      </w:r>
      <w:r w:rsidR="00AC65C6">
        <w:t>’a</w:t>
      </w:r>
      <w:proofErr w:type="spellEnd"/>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551C1E2B" w:rsidR="00095556" w:rsidRPr="005A2930" w:rsidRDefault="002B3963" w:rsidP="002B3963">
      <w:pPr>
        <w:pStyle w:val="Legenda"/>
        <w:spacing w:before="0" w:after="0"/>
        <w:jc w:val="center"/>
        <w:rPr>
          <w:b w:val="0"/>
          <w:bCs w:val="0"/>
          <w:i/>
          <w:iCs/>
          <w:sz w:val="24"/>
          <w:szCs w:val="24"/>
        </w:rPr>
      </w:pPr>
      <w:bookmarkStart w:id="59" w:name="_Toc12879002"/>
      <w:r w:rsidRPr="00EC2419">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2</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CD45DA">
        <w:rPr>
          <w:b w:val="0"/>
          <w:bCs w:val="0"/>
          <w:i/>
          <w:iCs/>
        </w:rPr>
        <w:t>:</w:t>
      </w:r>
      <w:r w:rsidR="00BC65C8" w:rsidRPr="00EC2419">
        <w:rPr>
          <w:b w:val="0"/>
          <w:bCs w:val="0"/>
          <w:i/>
          <w:iCs/>
        </w:rPr>
        <w:t xml:space="preserve"> Przykładowy </w:t>
      </w:r>
      <w:proofErr w:type="spellStart"/>
      <w:r w:rsidR="00BC65C8" w:rsidRPr="00EC2419">
        <w:rPr>
          <w:b w:val="0"/>
          <w:bCs w:val="0"/>
          <w:i/>
          <w:iCs/>
        </w:rPr>
        <w:t>testbench</w:t>
      </w:r>
      <w:proofErr w:type="spellEnd"/>
      <w:r w:rsidR="00BC65C8" w:rsidRPr="00EC2419">
        <w:rPr>
          <w:b w:val="0"/>
          <w:bCs w:val="0"/>
          <w:i/>
          <w:iCs/>
        </w:rPr>
        <w:t xml:space="preserve"> </w:t>
      </w:r>
      <w:r w:rsidR="00EC2419">
        <w:rPr>
          <w:b w:val="0"/>
          <w:bCs w:val="0"/>
          <w:i/>
          <w:iCs/>
        </w:rPr>
        <w:t>[opr. własne]</w:t>
      </w:r>
      <w:bookmarkEnd w:id="59"/>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0C4563">
      <w:pPr>
        <w:pStyle w:val="Tekstpodstawowyzwciciem"/>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60" w:name="_Toc65426908"/>
      <w:bookmarkStart w:id="61" w:name="_Toc65427141"/>
      <w:r w:rsidRPr="00A6751C">
        <w:lastRenderedPageBreak/>
        <w:br/>
      </w:r>
      <w:bookmarkStart w:id="62" w:name="_Toc15832451"/>
      <w:bookmarkEnd w:id="60"/>
      <w:bookmarkEnd w:id="61"/>
      <w:r w:rsidR="001841AC" w:rsidRPr="00A6751C">
        <w:t>Projektowanie układu scalonego</w:t>
      </w:r>
      <w:bookmarkEnd w:id="62"/>
    </w:p>
    <w:p w14:paraId="10ECD1C7" w14:textId="19309E3B" w:rsidR="001E7DBF" w:rsidRPr="00E868EE" w:rsidRDefault="00535281" w:rsidP="00FB5FCE">
      <w:pPr>
        <w:pStyle w:val="Nagwek2"/>
        <w:spacing w:after="240"/>
        <w:ind w:left="578" w:hanging="578"/>
        <w:rPr>
          <w:i w:val="0"/>
          <w:iCs w:val="0"/>
        </w:rPr>
      </w:pPr>
      <w:bookmarkStart w:id="63" w:name="_Toc15832452"/>
      <w:bookmarkStart w:id="64" w:name="_Toc65426909"/>
      <w:bookmarkStart w:id="65" w:name="_Toc65427142"/>
      <w:r w:rsidRPr="00E868EE">
        <w:rPr>
          <w:i w:val="0"/>
          <w:iCs w:val="0"/>
        </w:rPr>
        <w:t xml:space="preserve">Synteza </w:t>
      </w:r>
      <w:r w:rsidR="00420374" w:rsidRPr="00E868EE">
        <w:rPr>
          <w:i w:val="0"/>
          <w:iCs w:val="0"/>
        </w:rPr>
        <w:t>układu logicznego</w:t>
      </w:r>
      <w:bookmarkEnd w:id="63"/>
    </w:p>
    <w:p w14:paraId="220148D4" w14:textId="165B918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w:t>
      </w:r>
      <w:r w:rsidR="00BD2C96">
        <w:t>,</w:t>
      </w:r>
      <w:r w:rsidR="00D76FE5">
        <w:t xml:space="preserve">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w:t>
      </w:r>
      <w:r w:rsidR="00165B13">
        <w:t>a</w:t>
      </w:r>
      <w:r w:rsidRPr="00932EBE">
        <w:t xml:space="preserve"> RTL</w:t>
      </w:r>
      <w:r w:rsidR="00325EDA" w:rsidRPr="00932EBE">
        <w:t>,</w:t>
      </w:r>
      <w:r w:rsidRPr="00932EBE">
        <w:t xml:space="preserve"> tworząc</w:t>
      </w:r>
      <w:r w:rsidR="00165B13">
        <w:t>a</w:t>
      </w:r>
      <w:r w:rsidRPr="00932EBE">
        <w:t xml:space="preserve"> poziom bramki</w:t>
      </w:r>
      <w:r w:rsidR="005B089E">
        <w:t xml:space="preserve"> </w:t>
      </w:r>
      <w:proofErr w:type="spellStart"/>
      <w:r w:rsidRPr="00932EBE">
        <w:t>netlist</w:t>
      </w:r>
      <w:proofErr w:type="spellEnd"/>
      <w:r w:rsidRPr="00932EBE">
        <w:t xml:space="preserve"> z zachowani</w:t>
      </w:r>
      <w:r w:rsidR="00AF1FA0">
        <w:t>em</w:t>
      </w:r>
      <w:r w:rsidRPr="00932EBE">
        <w:t xml:space="preserve"> RTL</w:t>
      </w:r>
      <w:r w:rsidR="00AF1FA0">
        <w:t xml:space="preserve"> i</w:t>
      </w:r>
      <w:r w:rsidRPr="00932EBE">
        <w:t xml:space="preserve">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w:t>
      </w:r>
      <w:proofErr w:type="spellStart"/>
      <w:r w:rsidR="00BE3485">
        <w:t>Cadence</w:t>
      </w:r>
      <w:proofErr w:type="spellEnd"/>
      <w:r w:rsidR="00BE3485">
        <w:t xml:space="preserve"> </w:t>
      </w:r>
      <w:proofErr w:type="spellStart"/>
      <w:r w:rsidR="00BE3485">
        <w:t>Genus</w:t>
      </w:r>
      <w:proofErr w:type="spellEnd"/>
      <w:r w:rsidR="00BE3485">
        <w:t xml:space="preserve">,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71AEAACF" w:rsidR="00D10AD3" w:rsidRDefault="00C73CF1" w:rsidP="002E6DE4">
      <w:pPr>
        <w:pStyle w:val="Tekstpodstawowyzwciciem"/>
        <w:spacing w:after="0"/>
      </w:pPr>
      <w:r>
        <w:lastRenderedPageBreak/>
        <w:t>Skrypt</w:t>
      </w:r>
      <w:r w:rsidR="00547504">
        <w:t xml:space="preserve"> syntezy</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proofErr w:type="spellStart"/>
      <w:r w:rsidR="0038328B" w:rsidRPr="0038328B">
        <w:rPr>
          <w:b/>
          <w:bCs/>
        </w:rPr>
        <w:t>init</w:t>
      </w:r>
      <w:r w:rsidR="002D3A45" w:rsidRPr="0038328B">
        <w:rPr>
          <w:b/>
          <w:bCs/>
        </w:rPr>
        <w:t>_</w:t>
      </w:r>
      <w:r w:rsidR="002D3A45" w:rsidRPr="00C73CF1">
        <w:rPr>
          <w:b/>
          <w:bCs/>
        </w:rPr>
        <w:t>lib_search_path</w:t>
      </w:r>
      <w:proofErr w:type="spellEnd"/>
      <w:r w:rsidR="002D3A45">
        <w:t xml:space="preserve"> oraz  </w:t>
      </w:r>
      <w:proofErr w:type="spellStart"/>
      <w:r w:rsidR="002D3A45" w:rsidRPr="00C73CF1">
        <w:rPr>
          <w:b/>
          <w:bCs/>
        </w:rPr>
        <w:t>init_hdl_search_path</w:t>
      </w:r>
      <w:proofErr w:type="spellEnd"/>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33CBA74A"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w:t>
      </w:r>
      <w:r w:rsidR="00612213">
        <w:t>wysokich</w:t>
      </w:r>
      <w:r>
        <w:t xml:space="preserve">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w:t>
      </w:r>
      <w:proofErr w:type="spellStart"/>
      <w:r>
        <w:t>Genus</w:t>
      </w:r>
      <w:proofErr w:type="spellEnd"/>
      <w:r>
        <w:t xml:space="preserve">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w:t>
      </w:r>
      <w:proofErr w:type="spellStart"/>
      <w:r>
        <w:t>Verilogu</w:t>
      </w:r>
      <w:proofErr w:type="spellEnd"/>
      <w:r>
        <w:t xml:space="preserve">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proofErr w:type="spellStart"/>
      <w:r w:rsidR="0083351B" w:rsidRPr="0083351B">
        <w:rPr>
          <w:i/>
          <w:iCs/>
        </w:rPr>
        <w:t>check_design</w:t>
      </w:r>
      <w:proofErr w:type="spellEnd"/>
      <w:r w:rsidR="0083351B" w:rsidRPr="0083351B">
        <w:rPr>
          <w:i/>
          <w:iCs/>
        </w:rPr>
        <w:t xml:space="preserve"> -</w:t>
      </w:r>
      <w:proofErr w:type="spellStart"/>
      <w:r w:rsidR="0083351B" w:rsidRPr="0083351B">
        <w:rPr>
          <w:i/>
          <w:iCs/>
        </w:rPr>
        <w:t>unresolved</w:t>
      </w:r>
      <w:proofErr w:type="spellEnd"/>
      <w:r w:rsidR="00D657E9">
        <w:rPr>
          <w:i/>
          <w:iCs/>
        </w:rPr>
        <w:t xml:space="preserve">. </w:t>
      </w:r>
      <w:r w:rsidR="00D657E9">
        <w:t xml:space="preserve">Ostatecznie komenda </w:t>
      </w:r>
      <w:proofErr w:type="spellStart"/>
      <w:r w:rsidR="00D657E9" w:rsidRPr="00D657E9">
        <w:rPr>
          <w:i/>
          <w:iCs/>
        </w:rPr>
        <w:t>synthesize</w:t>
      </w:r>
      <w:proofErr w:type="spellEnd"/>
      <w:r w:rsidR="00D657E9" w:rsidRPr="00D657E9">
        <w:rPr>
          <w:i/>
          <w:iCs/>
        </w:rPr>
        <w:t xml:space="preserve"> -</w:t>
      </w:r>
      <w:proofErr w:type="spellStart"/>
      <w:r w:rsidR="00D657E9" w:rsidRPr="00D657E9">
        <w:rPr>
          <w:i/>
          <w:iCs/>
        </w:rPr>
        <w:t>to_mapped</w:t>
      </w:r>
      <w:proofErr w:type="spellEnd"/>
      <w:r w:rsidR="00D657E9">
        <w:t xml:space="preserve"> wykonuje właściwą syntezę. Dodatkowy argument </w:t>
      </w:r>
      <w:r w:rsidR="00D657E9" w:rsidRPr="00B34C51">
        <w:rPr>
          <w:i/>
        </w:rPr>
        <w:t>-</w:t>
      </w:r>
      <w:proofErr w:type="spellStart"/>
      <w:r w:rsidR="00D657E9" w:rsidRPr="00B34C51">
        <w:rPr>
          <w:i/>
        </w:rPr>
        <w:t>to_mapped</w:t>
      </w:r>
      <w:proofErr w:type="spellEnd"/>
      <w:r w:rsidR="00D657E9">
        <w:t xml:space="preserve"> wskazuje </w:t>
      </w:r>
      <w:proofErr w:type="spellStart"/>
      <w:r w:rsidR="00D657E9">
        <w:t>syntezerow</w:t>
      </w:r>
      <w:r w:rsidR="00C270B2">
        <w:t>i</w:t>
      </w:r>
      <w:proofErr w:type="spellEnd"/>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w:t>
      </w:r>
      <w:proofErr w:type="spellStart"/>
      <w:r w:rsidR="00D657E9">
        <w:t>Genus</w:t>
      </w:r>
      <w:proofErr w:type="spellEnd"/>
      <w:r w:rsidR="00D657E9">
        <w:t xml:space="preserve">.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0C4E111C" w14:textId="0399D8E5" w:rsidR="00BF259D" w:rsidRPr="00636C00" w:rsidRDefault="00D10AD3" w:rsidP="000E3B9F">
      <w:pPr>
        <w:pStyle w:val="Legenda"/>
        <w:spacing w:before="0" w:after="0"/>
        <w:jc w:val="center"/>
        <w:rPr>
          <w:b w:val="0"/>
          <w:bCs w:val="0"/>
          <w:i/>
          <w:iCs/>
          <w:sz w:val="24"/>
          <w:szCs w:val="24"/>
        </w:rPr>
      </w:pPr>
      <w:bookmarkStart w:id="66" w:name="_Toc12879003"/>
      <w:r w:rsidRPr="00F35273">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w:t>
      </w:r>
      <w:r w:rsidR="00B93A59">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6"/>
    </w:p>
    <w:p w14:paraId="4E012D97" w14:textId="77777777" w:rsidR="0041475B" w:rsidRPr="0041475B" w:rsidRDefault="0041475B" w:rsidP="0041475B">
      <w:pPr>
        <w:jc w:val="center"/>
        <w:rPr>
          <w:b/>
        </w:rPr>
      </w:pPr>
    </w:p>
    <w:p w14:paraId="07DB3AFF" w14:textId="6FF78F32" w:rsidR="00D53D95" w:rsidRDefault="00D53D95" w:rsidP="00FB5FCE">
      <w:pPr>
        <w:pStyle w:val="Nagwek3"/>
        <w:spacing w:after="120"/>
        <w:rPr>
          <w:sz w:val="24"/>
          <w:szCs w:val="24"/>
        </w:rPr>
      </w:pPr>
      <w:bookmarkStart w:id="67" w:name="_Toc15832453"/>
      <w:r>
        <w:rPr>
          <w:sz w:val="24"/>
          <w:szCs w:val="24"/>
        </w:rPr>
        <w:t>Symulacja</w:t>
      </w:r>
      <w:r w:rsidR="000D1F25">
        <w:rPr>
          <w:sz w:val="24"/>
          <w:szCs w:val="24"/>
        </w:rPr>
        <w:t xml:space="preserve"> </w:t>
      </w:r>
      <w:r>
        <w:rPr>
          <w:sz w:val="24"/>
          <w:szCs w:val="24"/>
        </w:rPr>
        <w:t>po syntezie</w:t>
      </w:r>
      <w:bookmarkEnd w:id="67"/>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w:t>
      </w:r>
      <w:proofErr w:type="spellStart"/>
      <w:r w:rsidR="00A869BF">
        <w:t>Cadence</w:t>
      </w:r>
      <w:proofErr w:type="spellEnd"/>
      <w:r w:rsidR="00A869BF">
        <w:t xml:space="preserv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8" w:name="_Toc15832454"/>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8"/>
    </w:p>
    <w:p w14:paraId="2FD5977B" w14:textId="03C36E8C"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proofErr w:type="spellStart"/>
      <w:r w:rsidRPr="00D11440">
        <w:rPr>
          <w:i/>
          <w:iCs/>
        </w:rPr>
        <w:t>place&amp;route</w:t>
      </w:r>
      <w:proofErr w:type="spellEnd"/>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w:t>
      </w:r>
      <w:r w:rsidR="00BB2F0F">
        <w:t xml:space="preserve">które </w:t>
      </w:r>
      <w:r w:rsidR="00FF7F19" w:rsidRPr="00FF7F19">
        <w:t xml:space="preserve">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36250E08" w:rsidR="00556FFB" w:rsidRPr="005E7E4E" w:rsidRDefault="00505DBC" w:rsidP="00BC4E33">
      <w:pPr>
        <w:pStyle w:val="Legenda"/>
        <w:spacing w:before="0" w:after="0"/>
        <w:jc w:val="center"/>
        <w:rPr>
          <w:b w:val="0"/>
          <w:bCs w:val="0"/>
          <w:i/>
          <w:iCs/>
          <w:sz w:val="24"/>
          <w:szCs w:val="24"/>
        </w:rPr>
      </w:pPr>
      <w:bookmarkStart w:id="69" w:name="_Toc12879004"/>
      <w:r w:rsidRPr="00BF3E35">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2</w:t>
      </w:r>
      <w:r w:rsidR="00B93A59">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9"/>
    </w:p>
    <w:p w14:paraId="376CFEAE" w14:textId="77777777" w:rsidR="00F56945" w:rsidRPr="00A6751C" w:rsidRDefault="00F56945" w:rsidP="00BC4E33">
      <w:pPr>
        <w:jc w:val="center"/>
        <w:rPr>
          <w:b/>
        </w:rPr>
      </w:pPr>
    </w:p>
    <w:p w14:paraId="07F62DE1" w14:textId="3E5A799D" w:rsidR="00505DBC" w:rsidRPr="00505DBC" w:rsidRDefault="00EA1308" w:rsidP="00505DBC">
      <w:r>
        <w:t xml:space="preserve">Cały projekt topografii jest wykonany w programie </w:t>
      </w:r>
      <w:proofErr w:type="spellStart"/>
      <w:r>
        <w:t>Cadence</w:t>
      </w:r>
      <w:proofErr w:type="spellEnd"/>
      <w:r>
        <w:t xml:space="preserve"> Innovus. Proces ma więcej ważnych zmian wizualnych niż synteza, dlatego warto kolejne punkty w wykonywać nadzorując zmi</w:t>
      </w:r>
      <w:r w:rsidR="00F56945">
        <w:t xml:space="preserve">any </w:t>
      </w:r>
      <w:r w:rsidR="003908EB">
        <w:t xml:space="preserve">w </w:t>
      </w:r>
      <w:r w:rsidR="00513E03">
        <w:t xml:space="preserve">oknie </w:t>
      </w:r>
      <w:r w:rsidR="003908EB">
        <w:t>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70" w:name="_Toc15832455"/>
      <w:r>
        <w:rPr>
          <w:sz w:val="24"/>
          <w:szCs w:val="24"/>
        </w:rPr>
        <w:lastRenderedPageBreak/>
        <w:t>Generacja układu</w:t>
      </w:r>
      <w:bookmarkEnd w:id="70"/>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DCF8040"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r w:rsidR="00D5439D">
        <w:t>,</w:t>
      </w:r>
    </w:p>
    <w:p w14:paraId="40B79806" w14:textId="4B00CA30" w:rsidR="00DD6ACA" w:rsidRDefault="006A7686" w:rsidP="00F777C5">
      <w:pPr>
        <w:pStyle w:val="Tekstpodstawowyzwciciem"/>
        <w:numPr>
          <w:ilvl w:val="0"/>
          <w:numId w:val="36"/>
        </w:numPr>
        <w:spacing w:after="0"/>
        <w:ind w:left="1003" w:hanging="357"/>
      </w:pPr>
      <w:proofErr w:type="spellStart"/>
      <w:r>
        <w:t>Netlista</w:t>
      </w:r>
      <w:proofErr w:type="spellEnd"/>
      <w:r>
        <w:t xml:space="preserve"> po syntezie</w:t>
      </w:r>
      <w:r w:rsidR="00DD6ACA" w:rsidRPr="00DD6ACA">
        <w:t xml:space="preserve"> w formacie Verilog</w:t>
      </w:r>
      <w:r w:rsidR="00D5439D">
        <w:t>,</w:t>
      </w:r>
    </w:p>
    <w:p w14:paraId="46258505" w14:textId="37DC8E2B"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w:t>
      </w:r>
      <w:proofErr w:type="spellStart"/>
      <w:r w:rsidRPr="00B46D69">
        <w:t>Constraint</w:t>
      </w:r>
      <w:proofErr w:type="spellEnd"/>
      <w:r w:rsidRPr="00B46D69">
        <w:t xml:space="preserve"> (SDC)</w:t>
      </w:r>
      <w:r w:rsidR="00D5439D">
        <w:t>,</w:t>
      </w:r>
    </w:p>
    <w:p w14:paraId="7BEEB413" w14:textId="62279050"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r w:rsidR="007458F3">
        <w:t>.</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w:t>
      </w:r>
      <w:proofErr w:type="spellStart"/>
      <w:r>
        <w:t>Genus</w:t>
      </w:r>
      <w:proofErr w:type="spellEnd"/>
      <w:r>
        <w:t xml:space="preserve">,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w:t>
      </w:r>
      <w:proofErr w:type="spellStart"/>
      <w:r w:rsidR="006A7686">
        <w:t>mmode.tcl</w:t>
      </w:r>
      <w:proofErr w:type="spellEnd"/>
      <w:r w:rsidR="006A7686">
        <w:t xml:space="preserve">.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42218B6E"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 xml:space="preserve">AMI C5N </w:t>
      </w:r>
      <w:r w:rsidR="00126FF9">
        <w:t>50</w:t>
      </w:r>
      <w:r w:rsidR="009059D4">
        <w:t>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proofErr w:type="spellStart"/>
      <w:r w:rsidRPr="003073B4">
        <w:t>Netlista</w:t>
      </w:r>
      <w:proofErr w:type="spellEnd"/>
      <w:r w:rsidRPr="003073B4">
        <w:t xml:space="preserve">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t>
      </w:r>
      <w:proofErr w:type="spellStart"/>
      <w:r w:rsidR="0016290C">
        <w:t>write_hdl</w:t>
      </w:r>
      <w:proofErr w:type="spellEnd"/>
      <w:r w:rsidR="0016290C">
        <w:t>.</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 xml:space="preserve">ożna go utworzyć z poziomu kompilatora projektu za pomocą komendy </w:t>
      </w:r>
      <w:proofErr w:type="spellStart"/>
      <w:r w:rsidRPr="005F4E82">
        <w:t>write</w:t>
      </w:r>
      <w:r w:rsidR="001B2D1F">
        <w:t>_</w:t>
      </w:r>
      <w:r w:rsidRPr="005F4E82">
        <w:t>sdc</w:t>
      </w:r>
      <w:proofErr w:type="spellEnd"/>
      <w:r w:rsidRPr="005F4E82">
        <w:t xml:space="preserve"> po syntezie.</w:t>
      </w:r>
    </w:p>
    <w:p w14:paraId="4C09ED29" w14:textId="6F6AF386"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ny pogląd w trybie layout</w:t>
      </w:r>
      <w:r w:rsidR="001E70F8">
        <w:t>.</w:t>
      </w:r>
      <w:r w:rsidR="00C22CFD">
        <w:t xml:space="preserve">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597D0A5F" w:rsidR="00250D44" w:rsidRDefault="0072695E" w:rsidP="005C4905">
      <w:pPr>
        <w:pStyle w:val="Legenda"/>
        <w:spacing w:before="0" w:after="0"/>
        <w:jc w:val="center"/>
        <w:rPr>
          <w:b w:val="0"/>
          <w:bCs w:val="0"/>
          <w:i/>
          <w:iCs/>
        </w:rPr>
      </w:pPr>
      <w:bookmarkStart w:id="71" w:name="_Toc12879005"/>
      <w:r w:rsidRPr="005F46BA">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3</w:t>
      </w:r>
      <w:r w:rsidR="00B93A59">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1"/>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w:t>
      </w:r>
      <w:proofErr w:type="spellStart"/>
      <w:r>
        <w:t>vdd</w:t>
      </w:r>
      <w:proofErr w:type="spellEnd"/>
      <w:r>
        <w:t xml:space="preserve">! i </w:t>
      </w:r>
      <w:proofErr w:type="spellStart"/>
      <w:r>
        <w:t>gnd</w:t>
      </w:r>
      <w:proofErr w:type="spellEnd"/>
      <w:r>
        <w:t xml:space="preserve">!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2" w:name="_Toc15832456"/>
      <w:r>
        <w:rPr>
          <w:sz w:val="24"/>
          <w:szCs w:val="24"/>
        </w:rPr>
        <w:lastRenderedPageBreak/>
        <w:t>Planowanie podłoża</w:t>
      </w:r>
      <w:bookmarkEnd w:id="72"/>
    </w:p>
    <w:p w14:paraId="7DF6C097" w14:textId="21D9E07B"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proofErr w:type="spellStart"/>
      <w:r w:rsidR="00C120E9" w:rsidRPr="007D2018">
        <w:rPr>
          <w:i/>
        </w:rPr>
        <w:t>input</w:t>
      </w:r>
      <w:proofErr w:type="spellEnd"/>
      <w:r w:rsidR="00BF034D" w:rsidRPr="007D2018">
        <w:rPr>
          <w:i/>
        </w:rPr>
        <w:t>/</w:t>
      </w:r>
      <w:proofErr w:type="spellStart"/>
      <w:r w:rsidR="00C120E9" w:rsidRPr="007D2018">
        <w:rPr>
          <w:i/>
        </w:rPr>
        <w:t>output</w:t>
      </w:r>
      <w:proofErr w:type="spellEnd"/>
      <w:r w:rsidR="00C120E9" w:rsidRPr="007D2018">
        <w:rPr>
          <w:i/>
        </w:rPr>
        <w: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 xml:space="preserve">na ramie podkładki i </w:t>
      </w:r>
      <w:r w:rsidR="00C27D9F">
        <w:t xml:space="preserve">ustawienie </w:t>
      </w:r>
      <w:r w:rsidR="009E22D6" w:rsidRPr="009E22D6">
        <w:t>ram</w:t>
      </w:r>
      <w:r w:rsidR="00C27D9F">
        <w:t>y</w:t>
      </w:r>
      <w:r w:rsidR="009E22D6" w:rsidRPr="009E22D6">
        <w:t xml:space="preserve"> podkładki</w:t>
      </w:r>
      <w:r w:rsidR="00C27D9F">
        <w:t xml:space="preserve"> względem</w:t>
      </w:r>
      <w:r w:rsidR="009E22D6" w:rsidRPr="009E22D6">
        <w:t xml:space="preserve"> odległości</w:t>
      </w:r>
      <w:r w:rsidR="00C27D9F">
        <w:t xml:space="preserve"> od</w:t>
      </w:r>
      <w:r w:rsidR="009E22D6" w:rsidRPr="009E22D6">
        <w:t xml:space="preserve"> rdzenia. Co więcej, wiersze</w:t>
      </w:r>
      <w:r w:rsidR="00684222">
        <w:t xml:space="preserve"> rdzenia</w:t>
      </w:r>
      <w:r w:rsidR="009E22D6" w:rsidRPr="009E22D6">
        <w:t xml:space="preserve"> muszą zostać przerwane, gdy </w:t>
      </w:r>
      <w:r w:rsidR="00684222">
        <w:t>zostają</w:t>
      </w:r>
      <w:r w:rsidR="009E22D6" w:rsidRPr="009E22D6">
        <w:t xml:space="preserve"> umieszczone twarde makra.</w:t>
      </w:r>
      <w:r w:rsidR="00C01CE6">
        <w:t>[5]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39D896A4" w:rsidR="00362C5B" w:rsidRDefault="0072695E" w:rsidP="0052351E">
      <w:pPr>
        <w:pStyle w:val="Legenda"/>
        <w:spacing w:before="0" w:after="0"/>
        <w:jc w:val="center"/>
        <w:rPr>
          <w:b w:val="0"/>
          <w:bCs w:val="0"/>
          <w:i/>
          <w:iCs/>
        </w:rPr>
      </w:pPr>
      <w:bookmarkStart w:id="73" w:name="_Toc12879006"/>
      <w:r w:rsidRPr="007110D0">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4</w:t>
      </w:r>
      <w:r w:rsidR="00B93A59">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3"/>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4" w:name="_Toc15832457"/>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4"/>
    </w:p>
    <w:p w14:paraId="6D399873" w14:textId="0E864DE9" w:rsidR="000D069F" w:rsidRPr="000D069F" w:rsidRDefault="000D069F" w:rsidP="000D069F">
      <w:pPr>
        <w:pStyle w:val="Tekstpodstawowyzwciciem"/>
      </w:pPr>
      <w:r w:rsidRPr="000D069F">
        <w:t>Planowanie</w:t>
      </w:r>
      <w:r w:rsidR="00A05E63">
        <w:t xml:space="preserve"> i układanie w</w:t>
      </w:r>
      <w:r w:rsidR="003F0DE2">
        <w:t>a</w:t>
      </w:r>
      <w:r w:rsidR="00A05E63">
        <w:t>rstw zasil</w:t>
      </w:r>
      <w:r w:rsidR="002750C7">
        <w:t>a</w:t>
      </w:r>
      <w:r w:rsidR="00A05E63">
        <w:t xml:space="preserve">nia jest </w:t>
      </w:r>
      <w:r w:rsidR="00424A78">
        <w:t>niezbędne</w:t>
      </w:r>
      <w:r w:rsidR="00A05E63">
        <w:t xml:space="preserve"> do </w:t>
      </w:r>
      <w:r w:rsidRPr="000D069F">
        <w:t xml:space="preserve">dostarczenia </w:t>
      </w:r>
      <w:r w:rsidR="007307A5">
        <w:t>napięcia</w:t>
      </w:r>
      <w:r w:rsidRPr="000D069F">
        <w:t xml:space="preserve">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proofErr w:type="spellStart"/>
      <w:r w:rsidR="00E74061">
        <w:t>vdd</w:t>
      </w:r>
      <w:proofErr w:type="spellEnd"/>
      <w:r w:rsidR="00E74061">
        <w:t>!</w:t>
      </w:r>
      <w:r w:rsidRPr="000D069F">
        <w:t>)</w:t>
      </w:r>
      <w:r w:rsidR="00773B59">
        <w:t xml:space="preserve"> </w:t>
      </w:r>
      <w:r w:rsidRPr="000D069F">
        <w:t xml:space="preserve">i </w:t>
      </w:r>
      <w:r w:rsidR="00B25172">
        <w:t>masy</w:t>
      </w:r>
      <w:r w:rsidR="00B25172" w:rsidRPr="000D069F">
        <w:t xml:space="preserve"> </w:t>
      </w:r>
      <w:r w:rsidR="00B25172">
        <w:t>(</w:t>
      </w:r>
      <w:proofErr w:type="spellStart"/>
      <w:r w:rsidR="00E74061">
        <w:t>gnd</w:t>
      </w:r>
      <w:proofErr w:type="spellEnd"/>
      <w:r w:rsidR="00E74061">
        <w:t>!</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w:t>
      </w:r>
      <w:proofErr w:type="spellStart"/>
      <w:r w:rsidR="00097BE7" w:rsidRPr="00097BE7">
        <w:t>μm</w:t>
      </w:r>
      <w:proofErr w:type="spellEnd"/>
      <w:r w:rsidR="00097BE7" w:rsidRPr="00097BE7">
        <w:t>;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proofErr w:type="spellStart"/>
      <w:r w:rsidR="00B30B68" w:rsidRPr="00D62FBD">
        <w:rPr>
          <w:i/>
          <w:iCs/>
        </w:rPr>
        <w:t>special</w:t>
      </w:r>
      <w:proofErr w:type="spellEnd"/>
      <w:r w:rsidR="00B30B68" w:rsidRPr="00D62FBD">
        <w:rPr>
          <w:i/>
          <w:iCs/>
        </w:rPr>
        <w:t xml:space="preserve"> </w:t>
      </w:r>
      <w:proofErr w:type="spellStart"/>
      <w:r w:rsidR="00B30B68" w:rsidRPr="00D62FBD">
        <w:rPr>
          <w:i/>
          <w:iCs/>
        </w:rPr>
        <w:t>route</w:t>
      </w:r>
      <w:proofErr w:type="spellEnd"/>
      <w:r w:rsidR="00B30B68" w:rsidRPr="00D62FBD">
        <w:rPr>
          <w:i/>
          <w:iCs/>
        </w:rPr>
        <w:t>.</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65A452F4" w:rsidR="00111BD0" w:rsidRPr="00350348" w:rsidRDefault="0072695E" w:rsidP="00B51C74">
      <w:pPr>
        <w:pStyle w:val="Legenda"/>
        <w:spacing w:before="0" w:after="0"/>
        <w:jc w:val="center"/>
        <w:rPr>
          <w:b w:val="0"/>
          <w:bCs w:val="0"/>
          <w:i/>
          <w:iCs/>
          <w:sz w:val="24"/>
          <w:szCs w:val="24"/>
        </w:rPr>
      </w:pPr>
      <w:bookmarkStart w:id="75" w:name="_Toc12879007"/>
      <w:r w:rsidRPr="0069150F">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5</w:t>
      </w:r>
      <w:r w:rsidR="00B93A59">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E626C9">
      <w:pPr>
        <w:pStyle w:val="Nagwek3"/>
        <w:spacing w:after="120"/>
        <w:rPr>
          <w:sz w:val="24"/>
          <w:szCs w:val="24"/>
        </w:rPr>
      </w:pPr>
      <w:bookmarkStart w:id="76" w:name="_Toc15832458"/>
      <w:r>
        <w:rPr>
          <w:sz w:val="24"/>
          <w:szCs w:val="24"/>
        </w:rPr>
        <w:lastRenderedPageBreak/>
        <w:t>Planowanie</w:t>
      </w:r>
      <w:r w:rsidR="00346A73">
        <w:rPr>
          <w:sz w:val="24"/>
          <w:szCs w:val="24"/>
        </w:rPr>
        <w:t xml:space="preserve"> komórek standardowych</w:t>
      </w:r>
      <w:bookmarkEnd w:id="76"/>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w:t>
      </w:r>
      <w:proofErr w:type="spellStart"/>
      <w:r w:rsidR="007D2524" w:rsidRPr="007D2524">
        <w:t>netlist</w:t>
      </w:r>
      <w:proofErr w:type="spellEnd"/>
      <w:r w:rsidR="007D2524" w:rsidRPr="007D2524">
        <w:t xml:space="preserve">,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3A29E6FB" w:rsidR="00373634" w:rsidRPr="00652591" w:rsidRDefault="00BA6538" w:rsidP="009272A0">
      <w:pPr>
        <w:pStyle w:val="Legenda"/>
        <w:spacing w:before="0" w:after="0"/>
        <w:jc w:val="center"/>
        <w:rPr>
          <w:b w:val="0"/>
          <w:bCs w:val="0"/>
          <w:i/>
          <w:iCs/>
          <w:sz w:val="24"/>
          <w:szCs w:val="24"/>
        </w:rPr>
      </w:pPr>
      <w:bookmarkStart w:id="77" w:name="_Toc12879008"/>
      <w:r w:rsidRPr="006156F7">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6</w:t>
      </w:r>
      <w:r w:rsidR="00B93A59">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8" w:name="_Toc15832459"/>
      <w:r>
        <w:rPr>
          <w:sz w:val="24"/>
          <w:szCs w:val="24"/>
        </w:rPr>
        <w:lastRenderedPageBreak/>
        <w:t>Optymalizacja</w:t>
      </w:r>
      <w:bookmarkEnd w:id="78"/>
    </w:p>
    <w:p w14:paraId="7CE017DA" w14:textId="5AA536B2" w:rsidR="000A73FC" w:rsidRPr="000A73FC" w:rsidRDefault="00611256" w:rsidP="007616CE">
      <w:pPr>
        <w:pStyle w:val="Tekstpodstawowyzwciciem"/>
        <w:spacing w:after="0"/>
      </w:pPr>
      <w:r>
        <w:t>Na etapie ł</w:t>
      </w:r>
      <w:r w:rsidR="000A73FC">
        <w:t>ączeni</w:t>
      </w:r>
      <w:r>
        <w:t>a</w:t>
      </w:r>
      <w:r w:rsidR="000A73FC">
        <w:t xml:space="preserve"> występują trzy fazy </w:t>
      </w:r>
      <w:r w:rsidR="006B4FFF">
        <w:t>optymalizacji</w:t>
      </w:r>
      <w:r w:rsidR="000A73FC">
        <w:t xml:space="preserve">, </w:t>
      </w:r>
      <w:r w:rsidR="00A451BC">
        <w:t xml:space="preserve">gdzie </w:t>
      </w:r>
      <w:r w:rsidR="000A73FC">
        <w:t>każda</w:t>
      </w:r>
      <w:r w:rsidR="001E51FC">
        <w:t xml:space="preserve"> następuje</w:t>
      </w:r>
      <w:r w:rsidR="000A73FC">
        <w:t xml:space="preserve"> po zmianie topografii pod pewnym kryterium. Pierwsza optymalizacja </w:t>
      </w:r>
      <w:r w:rsidR="009263AD">
        <w:t>jest wykonywana</w:t>
      </w:r>
      <w:r w:rsidR="000A73FC">
        <w:t xml:space="preserve"> </w:t>
      </w:r>
      <w:r w:rsidR="00B043B8">
        <w:t>bezpośrednio</w:t>
      </w:r>
      <w:r w:rsidR="000A73FC">
        <w:t xml:space="preserve"> po ułożeniu komórek </w:t>
      </w:r>
      <w:r w:rsidR="00B043B8">
        <w:t>standardowych</w:t>
      </w:r>
      <w:r w:rsidR="000A73FC">
        <w:t xml:space="preserve">. Automatyczne </w:t>
      </w:r>
      <w:r w:rsidR="00F372D0">
        <w:t>narzędzie</w:t>
      </w:r>
      <w:r w:rsidR="000A73FC">
        <w:t xml:space="preserve"> wbudowane w </w:t>
      </w:r>
      <w:r w:rsidR="00F372D0">
        <w:t>oprogramowanie</w:t>
      </w:r>
      <w:r w:rsidR="000A73FC">
        <w:t xml:space="preserve"> Innovus próbnie </w:t>
      </w:r>
      <w:r w:rsidR="00F372D0">
        <w:t>łączy</w:t>
      </w:r>
      <w:r w:rsidR="000A73FC">
        <w:t xml:space="preserve"> bloki</w:t>
      </w:r>
      <w:r w:rsidR="00F372D0">
        <w:t xml:space="preserve"> sprawdzając </w:t>
      </w:r>
      <w:r w:rsidR="000B4F55">
        <w:t>parametry</w:t>
      </w:r>
      <w:r w:rsidR="00F372D0">
        <w:t xml:space="preserve"> przebiegów </w:t>
      </w:r>
      <w:r w:rsidR="00C70B5F">
        <w:t>czasowych.</w:t>
      </w:r>
      <w:r w:rsidR="000A73FC">
        <w:t xml:space="preserve"> Na </w:t>
      </w:r>
      <w:r w:rsidR="00BF6209">
        <w:t>każdym</w:t>
      </w:r>
      <w:r w:rsidR="000A73FC">
        <w:t xml:space="preserve"> z etapów można zdecydować jakie </w:t>
      </w:r>
      <w:r w:rsidR="00F372D0">
        <w:t xml:space="preserve">czynniki </w:t>
      </w:r>
      <w:r w:rsidR="000A73FC">
        <w:t xml:space="preserve">są </w:t>
      </w:r>
      <w:r w:rsidR="00EA61A7">
        <w:t>pożądane</w:t>
      </w:r>
      <w:r w:rsidR="000A73FC">
        <w:t xml:space="preserve"> przez na układ. </w:t>
      </w:r>
    </w:p>
    <w:p w14:paraId="1FC72A97" w14:textId="7B7D1CD2" w:rsidR="00FC1641" w:rsidRDefault="001F360C" w:rsidP="00D36377">
      <w:pPr>
        <w:pStyle w:val="Tekstpodstawowyzwciciem"/>
        <w:spacing w:after="0"/>
      </w:pPr>
      <w:r>
        <w:t>Kolejnym krokiem przed drug</w:t>
      </w:r>
      <w:r w:rsidR="00596419">
        <w:t>ą</w:t>
      </w:r>
      <w:r>
        <w:t xml:space="preserve"> faz</w:t>
      </w:r>
      <w:r w:rsidR="00596419">
        <w:t>ą</w:t>
      </w:r>
      <w:r>
        <w:t xml:space="preserve">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6A94BAEE"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w:t>
      </w:r>
      <w:r w:rsidR="00DC2EA2">
        <w:t>zasilania</w:t>
      </w:r>
      <w:r w:rsidRPr="006875BF">
        <w:t xml:space="preserve"> i </w:t>
      </w:r>
      <w:r w:rsidR="00DC2EA2">
        <w:t>masy;</w:t>
      </w:r>
      <w:r w:rsidRPr="006875BF">
        <w:t xml:space="preserve"> </w:t>
      </w:r>
      <w:proofErr w:type="spellStart"/>
      <w:r w:rsidR="00CA3BA8">
        <w:t>vdd</w:t>
      </w:r>
      <w:proofErr w:type="spellEnd"/>
      <w:r w:rsidR="00CA3BA8">
        <w:t>!</w:t>
      </w:r>
      <w:r w:rsidRPr="006875BF">
        <w:t xml:space="preserve"> </w:t>
      </w:r>
      <w:r w:rsidR="000568EF">
        <w:t>i</w:t>
      </w:r>
      <w:r w:rsidR="00CA3BA8">
        <w:t xml:space="preserve"> </w:t>
      </w:r>
      <w:proofErr w:type="spellStart"/>
      <w:r w:rsidR="00CA3BA8">
        <w:t>gnd</w:t>
      </w:r>
      <w:proofErr w:type="spellEnd"/>
      <w:r w:rsidR="00CA3BA8">
        <w:t>!</w:t>
      </w:r>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proofErr w:type="spellStart"/>
      <w:r w:rsidR="007337CD">
        <w:t>Nano</w:t>
      </w:r>
      <w:r w:rsidR="005C231D">
        <w:t>R</w:t>
      </w:r>
      <w:r w:rsidR="007337CD">
        <w:t>oute</w:t>
      </w:r>
      <w:proofErr w:type="spellEnd"/>
      <w:r w:rsidR="007337CD">
        <w:t>.</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58F15295" w:rsidR="0043316B" w:rsidRPr="00996E5B" w:rsidRDefault="0043316B" w:rsidP="009272A0">
      <w:pPr>
        <w:pStyle w:val="Legenda"/>
        <w:spacing w:before="0" w:after="0"/>
        <w:jc w:val="center"/>
        <w:rPr>
          <w:i/>
          <w:iCs/>
        </w:rPr>
      </w:pPr>
      <w:bookmarkStart w:id="79" w:name="_Toc12879009"/>
      <w:r w:rsidRPr="00996E5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7</w:t>
      </w:r>
      <w:r w:rsidR="00B93A59">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01A5E469" w14:textId="7CC7DD76" w:rsidR="00CC11EB" w:rsidRDefault="006F54BD" w:rsidP="0043316B">
      <w:r w:rsidRPr="006F54BD">
        <w:lastRenderedPageBreak/>
        <w:t>Zaawansowan</w:t>
      </w:r>
      <w:r w:rsidR="00977752">
        <w:t>e</w:t>
      </w:r>
      <w:r w:rsidRPr="006F54BD">
        <w:t xml:space="preserve"> </w:t>
      </w:r>
      <w:r w:rsidR="00E23D2E">
        <w:t>narzędzie</w:t>
      </w:r>
      <w:r>
        <w:t xml:space="preserve"> do łączenia</w:t>
      </w:r>
      <w:r w:rsidRPr="006F54BD">
        <w:t xml:space="preserve"> </w:t>
      </w:r>
      <w:proofErr w:type="spellStart"/>
      <w:r w:rsidRPr="006F54BD">
        <w:t>NanoRoute</w:t>
      </w:r>
      <w:proofErr w:type="spellEnd"/>
      <w:r w:rsidRPr="006F54BD">
        <w:t xml:space="preserv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w:t>
      </w:r>
      <w:proofErr w:type="spellStart"/>
      <w:r w:rsidR="00F94347" w:rsidRPr="00F94347">
        <w:t>NanoRoute</w:t>
      </w:r>
      <w:proofErr w:type="spellEnd"/>
      <w:r w:rsidR="00F94347" w:rsidRPr="00F94347">
        <w:t xml:space="preserve"> </w:t>
      </w:r>
      <w:r w:rsidR="009118FD">
        <w:t>wykonuje</w:t>
      </w:r>
      <w:r w:rsidR="00F94347" w:rsidRPr="00F94347">
        <w:t xml:space="preserve"> miliony</w:t>
      </w:r>
      <w:r w:rsidR="009118FD">
        <w:t xml:space="preserve"> </w:t>
      </w:r>
      <w:proofErr w:type="spellStart"/>
      <w:r w:rsidR="009118FD">
        <w:t>połaczeń</w:t>
      </w:r>
      <w:proofErr w:type="spellEnd"/>
      <w:r w:rsidR="00F94347" w:rsidRPr="00F94347">
        <w:t xml:space="preserve"> sieci na godzinę. </w:t>
      </w:r>
      <w:r w:rsidR="00BE21E6">
        <w:t>To narzędzie z</w:t>
      </w:r>
      <w:r w:rsidR="00F94347" w:rsidRPr="00F94347">
        <w:t xml:space="preserve">apewnia najwyższą jakość wyników w ułamku czasu zajmowanego przez inne routery na rynku. Technologia </w:t>
      </w:r>
      <w:proofErr w:type="spellStart"/>
      <w:r w:rsidR="00F94347" w:rsidRPr="00F94347">
        <w:t>NanoRoute</w:t>
      </w:r>
      <w:proofErr w:type="spellEnd"/>
      <w:r w:rsidR="00F94347" w:rsidRPr="00F94347">
        <w:t xml:space="preserve"> jest również w pełni wyposażona, aby sprostać wymaganiom projektowym 20/16/14nm.</w:t>
      </w:r>
      <w:r w:rsidR="00C81806">
        <w:t xml:space="preserve"> [9]</w:t>
      </w:r>
      <w:r w:rsidR="00F94347" w:rsidRPr="00F94347">
        <w:t xml:space="preserve"> Wykorzystując podejście poprawne według konstrukcji, router </w:t>
      </w:r>
      <w:proofErr w:type="spellStart"/>
      <w:r w:rsidR="00F94347" w:rsidRPr="00F94347">
        <w:t>NanoRoute</w:t>
      </w:r>
      <w:proofErr w:type="spellEnd"/>
      <w:r w:rsidR="00F94347" w:rsidRPr="00F94347">
        <w:t xml:space="preserv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06DD535D" w:rsidR="003A7751" w:rsidRDefault="003A7751" w:rsidP="009272A0">
      <w:pPr>
        <w:pStyle w:val="Legenda"/>
        <w:spacing w:before="0" w:after="0"/>
        <w:jc w:val="center"/>
        <w:rPr>
          <w:i/>
          <w:iCs/>
          <w:sz w:val="24"/>
          <w:szCs w:val="24"/>
          <w:u w:val="single"/>
        </w:rPr>
      </w:pPr>
      <w:bookmarkStart w:id="80" w:name="_Toc12879010"/>
      <w:r w:rsidRPr="001D0DFD">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8</w:t>
      </w:r>
      <w:r w:rsidR="00B93A59">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E626C9">
      <w:pPr>
        <w:pStyle w:val="Nagwek3"/>
        <w:spacing w:after="120"/>
        <w:rPr>
          <w:sz w:val="24"/>
          <w:szCs w:val="24"/>
        </w:rPr>
      </w:pPr>
      <w:bookmarkStart w:id="81" w:name="_Toc15832460"/>
      <w:r>
        <w:rPr>
          <w:sz w:val="24"/>
          <w:szCs w:val="24"/>
        </w:rPr>
        <w:lastRenderedPageBreak/>
        <w:t>Weryfikacja</w:t>
      </w:r>
      <w:bookmarkEnd w:id="81"/>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proofErr w:type="spellStart"/>
      <w:r w:rsidR="00291B48">
        <w:t>netliście</w:t>
      </w:r>
      <w:proofErr w:type="spellEnd"/>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273958" w:rsidRPr="00870A29">
        <w:rPr>
          <w:rFonts w:ascii="Courier New" w:hAnsi="Courier New" w:cs="Courier New"/>
          <w:sz w:val="22"/>
          <w:szCs w:val="22"/>
        </w:rPr>
        <w:t xml:space="preserve"> </w:t>
      </w:r>
      <w:r w:rsidRPr="00122D3D">
        <w:rPr>
          <w:rFonts w:ascii="Courier New" w:hAnsi="Courier New" w:cs="Courier New"/>
          <w:sz w:val="22"/>
          <w:szCs w:val="22"/>
        </w:rPr>
        <w:t xml:space="preserve">0 </w:t>
      </w:r>
      <w:proofErr w:type="spellStart"/>
      <w:r w:rsidRPr="00122D3D">
        <w:rPr>
          <w:rFonts w:ascii="Courier New" w:hAnsi="Courier New" w:cs="Courier New"/>
          <w:sz w:val="22"/>
          <w:szCs w:val="22"/>
        </w:rPr>
        <w:t>Wrngs</w:t>
      </w:r>
      <w:proofErr w:type="spellEnd"/>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Complete :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C142C6" w:rsidRPr="00870A29">
        <w:rPr>
          <w:rFonts w:ascii="Courier New" w:hAnsi="Courier New" w:cs="Courier New"/>
          <w:sz w:val="22"/>
          <w:szCs w:val="22"/>
        </w:rPr>
        <w:t xml:space="preserve"> </w:t>
      </w:r>
      <w:r w:rsidRPr="00870A29">
        <w:rPr>
          <w:rFonts w:ascii="Courier New" w:hAnsi="Courier New" w:cs="Courier New"/>
          <w:sz w:val="22"/>
          <w:szCs w:val="22"/>
        </w:rPr>
        <w:t xml:space="preserve">0 </w:t>
      </w:r>
      <w:proofErr w:type="spellStart"/>
      <w:r w:rsidRPr="00870A29">
        <w:rPr>
          <w:rFonts w:ascii="Courier New" w:hAnsi="Courier New" w:cs="Courier New"/>
          <w:sz w:val="22"/>
          <w:szCs w:val="22"/>
        </w:rPr>
        <w:t>Wrngs</w:t>
      </w:r>
      <w:proofErr w:type="spellEnd"/>
      <w:r w:rsidRPr="00870A29">
        <w:rPr>
          <w:rFonts w:ascii="Courier New" w:hAnsi="Courier New" w:cs="Courier New"/>
          <w:sz w:val="22"/>
          <w:szCs w:val="22"/>
        </w:rPr>
        <w:t>.</w:t>
      </w:r>
    </w:p>
    <w:p w14:paraId="7C4BF77C" w14:textId="77777777" w:rsidR="00034602" w:rsidRPr="00870A29" w:rsidRDefault="00034602" w:rsidP="00034602">
      <w:pPr>
        <w:pStyle w:val="Tekstpodstawowyzwciciem"/>
      </w:pPr>
    </w:p>
    <w:p w14:paraId="149B1C80" w14:textId="6ECD0CC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 xml:space="preserve">Design </w:t>
      </w:r>
      <w:proofErr w:type="spellStart"/>
      <w:r w:rsidRPr="00B36E5D">
        <w:rPr>
          <w:i/>
          <w:iCs/>
        </w:rPr>
        <w:t>Rule</w:t>
      </w:r>
      <w:proofErr w:type="spellEnd"/>
      <w:r w:rsidRPr="00B36E5D">
        <w:rPr>
          <w:i/>
          <w:iCs/>
        </w:rPr>
        <w:t xml:space="preserve"> </w:t>
      </w:r>
      <w:proofErr w:type="spellStart"/>
      <w:r w:rsidRPr="00B36E5D">
        <w:rPr>
          <w:i/>
          <w:iCs/>
        </w:rPr>
        <w:t>Check</w:t>
      </w:r>
      <w:proofErr w:type="spellEnd"/>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w:t>
      </w:r>
      <w:proofErr w:type="spellStart"/>
      <w:r w:rsidRPr="009535C5">
        <w:t>nano</w:t>
      </w:r>
      <w:proofErr w:type="spellEnd"/>
      <w:r w:rsidRPr="009535C5">
        <w:t xml:space="preserve">;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8E7FF6" w:rsidRDefault="006021C2" w:rsidP="00C6006D">
      <w:pPr>
        <w:pStyle w:val="Tekstpodstawowyzwciciem"/>
        <w:spacing w:after="0"/>
        <w:ind w:firstLine="0"/>
        <w:jc w:val="center"/>
        <w:rPr>
          <w:rFonts w:ascii="Courier New" w:hAnsi="Courier New" w:cs="Courier New"/>
          <w:sz w:val="22"/>
          <w:szCs w:val="22"/>
        </w:rPr>
      </w:pPr>
      <w:r w:rsidRPr="008E7FF6">
        <w:rPr>
          <w:rFonts w:ascii="Courier New" w:hAnsi="Courier New" w:cs="Courier New"/>
          <w:sz w:val="22"/>
          <w:szCs w:val="22"/>
        </w:rPr>
        <w:t xml:space="preserve">***End </w:t>
      </w:r>
      <w:proofErr w:type="spellStart"/>
      <w:r w:rsidRPr="008E7FF6">
        <w:rPr>
          <w:rFonts w:ascii="Courier New" w:hAnsi="Courier New" w:cs="Courier New"/>
          <w:sz w:val="22"/>
          <w:szCs w:val="22"/>
        </w:rPr>
        <w:t>Verify</w:t>
      </w:r>
      <w:proofErr w:type="spellEnd"/>
      <w:r w:rsidRPr="008E7FF6">
        <w:rPr>
          <w:rFonts w:ascii="Courier New" w:hAnsi="Courier New" w:cs="Courier New"/>
          <w:sz w:val="22"/>
          <w:szCs w:val="22"/>
        </w:rPr>
        <w:t xml:space="preserve"> DRC(CPU:0:00:00.1</w:t>
      </w:r>
      <w:r w:rsidR="00BE5AF6" w:rsidRPr="008E7FF6">
        <w:rPr>
          <w:rFonts w:ascii="Courier New" w:hAnsi="Courier New" w:cs="Courier New"/>
          <w:sz w:val="22"/>
          <w:szCs w:val="22"/>
        </w:rPr>
        <w:t xml:space="preserve"> </w:t>
      </w:r>
      <w:r w:rsidRPr="008E7FF6">
        <w:rPr>
          <w:rFonts w:ascii="Courier New" w:hAnsi="Courier New" w:cs="Courier New"/>
          <w:sz w:val="22"/>
          <w:szCs w:val="22"/>
        </w:rPr>
        <w:t>ELAPSED TIME:0.00</w:t>
      </w:r>
      <w:r w:rsidR="003F738D" w:rsidRPr="008E7FF6">
        <w:rPr>
          <w:rFonts w:ascii="Courier New" w:hAnsi="Courier New" w:cs="Courier New"/>
          <w:sz w:val="22"/>
          <w:szCs w:val="22"/>
        </w:rPr>
        <w:t xml:space="preserve"> </w:t>
      </w:r>
      <w:r w:rsidRPr="008E7FF6">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proofErr w:type="spellStart"/>
      <w:r w:rsidRPr="00C6006D">
        <w:rPr>
          <w:rFonts w:ascii="Courier New" w:hAnsi="Courier New" w:cs="Courier New"/>
          <w:sz w:val="22"/>
          <w:szCs w:val="22"/>
        </w:rPr>
        <w:t>Verification</w:t>
      </w:r>
      <w:proofErr w:type="spellEnd"/>
      <w:r w:rsidRPr="00C6006D">
        <w:rPr>
          <w:rFonts w:ascii="Courier New" w:hAnsi="Courier New" w:cs="Courier New"/>
          <w:sz w:val="22"/>
          <w:szCs w:val="22"/>
        </w:rPr>
        <w:t xml:space="preserve"> Complete : 0 </w:t>
      </w:r>
      <w:proofErr w:type="spellStart"/>
      <w:r w:rsidRPr="00C6006D">
        <w:rPr>
          <w:rFonts w:ascii="Courier New" w:hAnsi="Courier New" w:cs="Courier New"/>
          <w:sz w:val="22"/>
          <w:szCs w:val="22"/>
        </w:rPr>
        <w:t>Viols</w:t>
      </w:r>
      <w:proofErr w:type="spellEnd"/>
      <w:r w:rsidRPr="00C6006D">
        <w:rPr>
          <w:rFonts w:ascii="Courier New" w:hAnsi="Courier New" w:cs="Courier New"/>
          <w:sz w:val="22"/>
          <w:szCs w:val="22"/>
        </w:rPr>
        <w:t>.</w:t>
      </w:r>
    </w:p>
    <w:p w14:paraId="795FA324" w14:textId="5032ABAB" w:rsidR="0073144C" w:rsidRPr="00C6006D" w:rsidRDefault="0073144C" w:rsidP="002B574D">
      <w:pPr>
        <w:pStyle w:val="Tekstpodstawowyzwciciem"/>
      </w:pPr>
    </w:p>
    <w:p w14:paraId="42F092AB" w14:textId="21B3F6D0" w:rsidR="0073144C" w:rsidRPr="002B574D"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5CCD835C" w14:textId="36E82C66" w:rsidR="003E394B" w:rsidRPr="005456C8" w:rsidRDefault="003E394B" w:rsidP="00E626C9">
      <w:pPr>
        <w:pStyle w:val="Nagwek2"/>
        <w:spacing w:after="240"/>
        <w:ind w:left="578" w:hanging="578"/>
        <w:rPr>
          <w:i w:val="0"/>
          <w:iCs w:val="0"/>
        </w:rPr>
      </w:pPr>
      <w:bookmarkStart w:id="82" w:name="_Toc15832461"/>
      <w:r w:rsidRPr="005456C8">
        <w:rPr>
          <w:i w:val="0"/>
          <w:iCs w:val="0"/>
        </w:rPr>
        <w:t>Przygotowanie do fabrykacji</w:t>
      </w:r>
      <w:bookmarkEnd w:id="82"/>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7EC08D58" w:rsidR="0091773C" w:rsidRDefault="0091773C" w:rsidP="008D2DA7">
      <w:pPr>
        <w:pStyle w:val="Legenda"/>
        <w:spacing w:before="0" w:after="0"/>
        <w:jc w:val="center"/>
        <w:rPr>
          <w:i/>
          <w:iCs/>
          <w:sz w:val="24"/>
          <w:szCs w:val="24"/>
          <w:u w:val="single"/>
        </w:rPr>
      </w:pPr>
      <w:bookmarkStart w:id="83" w:name="_Toc12879011"/>
      <w:r w:rsidRPr="00494B2B">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9</w:t>
      </w:r>
      <w:r w:rsidR="00B93A59">
        <w:rPr>
          <w:b w:val="0"/>
          <w:bCs w:val="0"/>
          <w:i/>
          <w:iCs/>
        </w:rPr>
        <w:fldChar w:fldCharType="end"/>
      </w:r>
      <w:r w:rsidR="00337813">
        <w:rPr>
          <w:b w:val="0"/>
          <w:bCs w:val="0"/>
          <w:i/>
          <w:iCs/>
        </w:rPr>
        <w:t>:</w:t>
      </w:r>
      <w:r w:rsidR="00C52F0C">
        <w:rPr>
          <w:b w:val="0"/>
          <w:bCs w:val="0"/>
          <w:i/>
          <w:iCs/>
        </w:rPr>
        <w:t xml:space="preserve"> </w:t>
      </w:r>
      <w:r w:rsidR="00F50572">
        <w:rPr>
          <w:b w:val="0"/>
          <w:bCs w:val="0"/>
          <w:i/>
          <w:iCs/>
        </w:rPr>
        <w:t>Moduł w programie Virtuoso</w:t>
      </w:r>
      <w:r w:rsidR="00300AF2">
        <w:rPr>
          <w:b w:val="0"/>
          <w:bCs w:val="0"/>
          <w:i/>
          <w:iCs/>
        </w:rPr>
        <w:t xml:space="preserve"> </w:t>
      </w:r>
      <w:r w:rsidR="00337813">
        <w:rPr>
          <w:b w:val="0"/>
          <w:bCs w:val="0"/>
          <w:i/>
          <w:iCs/>
        </w:rPr>
        <w:t xml:space="preserve"> </w:t>
      </w:r>
      <w:r w:rsidR="008B3621">
        <w:rPr>
          <w:b w:val="0"/>
          <w:bCs w:val="0"/>
          <w:i/>
          <w:iCs/>
        </w:rPr>
        <w:t>[opr. własne]</w:t>
      </w:r>
      <w:bookmarkEnd w:id="83"/>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gdyż Virtuoso używa ustawień o gamie kolorów zawartych w pliku </w:t>
      </w:r>
      <w:r w:rsidR="00300AF2" w:rsidRPr="008C541B">
        <w:rPr>
          <w:i/>
        </w:rPr>
        <w:t>display.drf,</w:t>
      </w:r>
      <w:r w:rsidR="00300AF2">
        <w:t xml:space="preserve"> któ</w:t>
      </w:r>
      <w:r w:rsidR="008B57C9">
        <w:t xml:space="preserve">rych </w:t>
      </w:r>
      <w:r w:rsidR="008B57C9">
        <w:lastRenderedPageBreak/>
        <w:t>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3E8DEED5" w:rsidR="001E3C22" w:rsidRPr="00522AC8" w:rsidRDefault="00CE25C9" w:rsidP="006C7533">
      <w:pPr>
        <w:pStyle w:val="Legenda"/>
        <w:spacing w:before="0" w:after="0"/>
        <w:jc w:val="center"/>
        <w:rPr>
          <w:b w:val="0"/>
          <w:bCs w:val="0"/>
          <w:i/>
          <w:iCs/>
          <w:sz w:val="24"/>
          <w:szCs w:val="24"/>
          <w:u w:val="single"/>
        </w:rPr>
      </w:pPr>
      <w:bookmarkStart w:id="84" w:name="_Toc12879012"/>
      <w:r w:rsidRPr="006A6256">
        <w:rPr>
          <w:b w:val="0"/>
          <w:bCs w:val="0"/>
          <w:i/>
          <w:iCs/>
        </w:rPr>
        <w:t xml:space="preserve">Rysunek </w:t>
      </w:r>
      <w:r w:rsidR="00B93A59">
        <w:rPr>
          <w:b w:val="0"/>
          <w:bCs w:val="0"/>
          <w:i/>
          <w:iCs/>
        </w:rPr>
        <w:fldChar w:fldCharType="begin"/>
      </w:r>
      <w:r w:rsidR="00B93A59">
        <w:rPr>
          <w:b w:val="0"/>
          <w:bCs w:val="0"/>
          <w:i/>
          <w:iCs/>
        </w:rPr>
        <w:instrText xml:space="preserve"> STYLEREF 1 \s </w:instrText>
      </w:r>
      <w:r w:rsidR="00B93A59">
        <w:rPr>
          <w:b w:val="0"/>
          <w:bCs w:val="0"/>
          <w:i/>
          <w:iCs/>
        </w:rPr>
        <w:fldChar w:fldCharType="separate"/>
      </w:r>
      <w:r w:rsidR="00D8689F">
        <w:rPr>
          <w:b w:val="0"/>
          <w:bCs w:val="0"/>
          <w:i/>
          <w:iCs/>
          <w:noProof/>
        </w:rPr>
        <w:t>3</w:t>
      </w:r>
      <w:r w:rsidR="00B93A59">
        <w:rPr>
          <w:b w:val="0"/>
          <w:bCs w:val="0"/>
          <w:i/>
          <w:iCs/>
        </w:rPr>
        <w:fldChar w:fldCharType="end"/>
      </w:r>
      <w:r w:rsidR="00B93A59">
        <w:rPr>
          <w:b w:val="0"/>
          <w:bCs w:val="0"/>
          <w:i/>
          <w:iCs/>
        </w:rPr>
        <w:noBreakHyphen/>
      </w:r>
      <w:r w:rsidR="00B93A59">
        <w:rPr>
          <w:b w:val="0"/>
          <w:bCs w:val="0"/>
          <w:i/>
          <w:iCs/>
        </w:rPr>
        <w:fldChar w:fldCharType="begin"/>
      </w:r>
      <w:r w:rsidR="00B93A59">
        <w:rPr>
          <w:b w:val="0"/>
          <w:bCs w:val="0"/>
          <w:i/>
          <w:iCs/>
        </w:rPr>
        <w:instrText xml:space="preserve"> SEQ Rysunek \* ARABIC \s 1 </w:instrText>
      </w:r>
      <w:r w:rsidR="00B93A59">
        <w:rPr>
          <w:b w:val="0"/>
          <w:bCs w:val="0"/>
          <w:i/>
          <w:iCs/>
        </w:rPr>
        <w:fldChar w:fldCharType="separate"/>
      </w:r>
      <w:r w:rsidR="00D8689F">
        <w:rPr>
          <w:b w:val="0"/>
          <w:bCs w:val="0"/>
          <w:i/>
          <w:iCs/>
          <w:noProof/>
        </w:rPr>
        <w:t>10</w:t>
      </w:r>
      <w:r w:rsidR="00B93A59">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352DF24E" w14:textId="672DAE2A" w:rsidR="00E91D64"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r w:rsidR="00983AC8">
        <w:t>jest zapewniona przez komórki tranzystorów zawarte w padzie</w:t>
      </w:r>
      <w:r w:rsidR="00011713">
        <w:t xml:space="preserve">. Zbudowana rama w formie pierścienia nie jest </w:t>
      </w:r>
      <w:r w:rsidR="00EC103E">
        <w:t>przypadkowa</w:t>
      </w:r>
      <w:r w:rsidR="00011713">
        <w:t xml:space="preserve">, gdyż przy dużej produkcji jest </w:t>
      </w:r>
      <w:r w:rsidR="002B2006">
        <w:t xml:space="preserve">to </w:t>
      </w:r>
      <w:r w:rsidR="00011713">
        <w:t>wymagane. Niekiedy rama może być zredukowana do minimum przy tworzeniu</w:t>
      </w:r>
      <w:r w:rsidR="001E0C8B">
        <w:t xml:space="preserve"> </w:t>
      </w:r>
      <w:r w:rsidR="00011713">
        <w:t xml:space="preserve">nietypowej obudowy lub </w:t>
      </w:r>
      <w:r w:rsidR="00D502C2">
        <w:t>minimalizacji</w:t>
      </w:r>
      <w:r w:rsidR="00011713">
        <w:t xml:space="preserve"> </w:t>
      </w:r>
      <w:r w:rsidR="007F15BE">
        <w:t>kosztów. Kolejnym krokiem jest umies</w:t>
      </w:r>
      <w:r w:rsidR="00766B21">
        <w:t>zczenie modułu lub mod</w:t>
      </w:r>
      <w:r w:rsidR="00E11E9F">
        <w:t>u</w:t>
      </w:r>
      <w:r w:rsidR="00766B21">
        <w:t>łów w ś</w:t>
      </w:r>
      <w:r w:rsidR="00E300E6">
        <w:t>rod</w:t>
      </w:r>
      <w:r w:rsidR="007F15BE">
        <w:t>ku ramy.</w:t>
      </w:r>
    </w:p>
    <w:p w14:paraId="722D4BC6" w14:textId="77777777" w:rsidR="00B93A59" w:rsidRDefault="00A036B0" w:rsidP="007F15BE">
      <w:pPr>
        <w:keepNext/>
        <w:jc w:val="center"/>
      </w:pPr>
      <w:r>
        <w:rPr>
          <w:noProof/>
        </w:rPr>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0709553F" w14:textId="37005251" w:rsidR="00DA7458" w:rsidRPr="00E11E9F" w:rsidRDefault="00B93A59" w:rsidP="00E11E9F">
      <w:pPr>
        <w:pStyle w:val="Legenda"/>
        <w:spacing w:before="0" w:after="0"/>
        <w:jc w:val="center"/>
        <w:rPr>
          <w:b w:val="0"/>
          <w:bCs w:val="0"/>
          <w:i/>
          <w:iCs/>
        </w:rPr>
      </w:pPr>
      <w:bookmarkStart w:id="85" w:name="_Toc12879013"/>
      <w:r w:rsidRPr="00F74D15">
        <w:rPr>
          <w:b w:val="0"/>
          <w:bCs w:val="0"/>
          <w:i/>
          <w:iCs/>
        </w:rPr>
        <w:t xml:space="preserve">Rysunek </w:t>
      </w:r>
      <w:r w:rsidRPr="00F74D15">
        <w:rPr>
          <w:b w:val="0"/>
          <w:bCs w:val="0"/>
          <w:i/>
          <w:iCs/>
        </w:rPr>
        <w:fldChar w:fldCharType="begin"/>
      </w:r>
      <w:r w:rsidRPr="00F74D15">
        <w:rPr>
          <w:b w:val="0"/>
          <w:bCs w:val="0"/>
          <w:i/>
          <w:iCs/>
        </w:rPr>
        <w:instrText xml:space="preserve"> STYLEREF 1 \s </w:instrText>
      </w:r>
      <w:r w:rsidRPr="00F74D15">
        <w:rPr>
          <w:b w:val="0"/>
          <w:bCs w:val="0"/>
          <w:i/>
          <w:iCs/>
        </w:rPr>
        <w:fldChar w:fldCharType="separate"/>
      </w:r>
      <w:r w:rsidR="00D8689F">
        <w:rPr>
          <w:b w:val="0"/>
          <w:bCs w:val="0"/>
          <w:i/>
          <w:iCs/>
          <w:noProof/>
        </w:rPr>
        <w:t>3</w:t>
      </w:r>
      <w:r w:rsidRPr="00F74D15">
        <w:rPr>
          <w:b w:val="0"/>
          <w:bCs w:val="0"/>
          <w:i/>
          <w:iCs/>
        </w:rPr>
        <w:fldChar w:fldCharType="end"/>
      </w:r>
      <w:r w:rsidRPr="00F74D15">
        <w:rPr>
          <w:b w:val="0"/>
          <w:bCs w:val="0"/>
          <w:i/>
          <w:iCs/>
        </w:rPr>
        <w:noBreakHyphen/>
      </w:r>
      <w:r w:rsidRPr="00F74D15">
        <w:rPr>
          <w:b w:val="0"/>
          <w:bCs w:val="0"/>
          <w:i/>
          <w:iCs/>
        </w:rPr>
        <w:fldChar w:fldCharType="begin"/>
      </w:r>
      <w:r w:rsidRPr="00F74D15">
        <w:rPr>
          <w:b w:val="0"/>
          <w:bCs w:val="0"/>
          <w:i/>
          <w:iCs/>
        </w:rPr>
        <w:instrText xml:space="preserve"> SEQ Rysunek \* ARABIC \s 1 </w:instrText>
      </w:r>
      <w:r w:rsidRPr="00F74D15">
        <w:rPr>
          <w:b w:val="0"/>
          <w:bCs w:val="0"/>
          <w:i/>
          <w:iCs/>
        </w:rPr>
        <w:fldChar w:fldCharType="separate"/>
      </w:r>
      <w:r w:rsidR="00D8689F">
        <w:rPr>
          <w:b w:val="0"/>
          <w:bCs w:val="0"/>
          <w:i/>
          <w:iCs/>
          <w:noProof/>
        </w:rPr>
        <w:t>11</w:t>
      </w:r>
      <w:r w:rsidRPr="00F74D15">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5"/>
    </w:p>
    <w:p w14:paraId="59B9841F" w14:textId="6E9F87A3" w:rsidR="00DA7458" w:rsidRDefault="00721F4B" w:rsidP="00DA7458">
      <w:r>
        <w:lastRenderedPageBreak/>
        <w:t>Ostateczn</w:t>
      </w:r>
      <w:r w:rsidR="00511235">
        <w:t>ym etapem jest</w:t>
      </w:r>
      <w:r w:rsidR="00442F9B">
        <w:t xml:space="preserve"> </w:t>
      </w:r>
      <w:r w:rsidR="00DE045E">
        <w:t xml:space="preserve">      </w:t>
      </w:r>
      <w:r w:rsidR="00511235">
        <w:t>p</w:t>
      </w:r>
      <w:r w:rsidR="00FC3BF3">
        <w:t>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proofErr w:type="spellStart"/>
      <w:r w:rsidR="00442F9B" w:rsidRPr="009E294C">
        <w:rPr>
          <w:i/>
        </w:rPr>
        <w:t>wire</w:t>
      </w:r>
      <w:proofErr w:type="spellEnd"/>
      <w:r w:rsidR="00442F9B" w:rsidRPr="009E294C">
        <w:rPr>
          <w:i/>
        </w:rPr>
        <w:t xml:space="preserve"> </w:t>
      </w:r>
      <w:proofErr w:type="spellStart"/>
      <w:r w:rsidR="00442F9B" w:rsidRPr="009E294C">
        <w:rPr>
          <w:i/>
        </w:rPr>
        <w:t>bonding</w:t>
      </w:r>
      <w:proofErr w:type="spellEnd"/>
      <w:r w:rsidR="00442F9B">
        <w:t xml:space="preserve">, </w:t>
      </w:r>
      <w:r w:rsidR="00E11E9F">
        <w:t>pozostaje sprawdzić</w:t>
      </w:r>
      <w:r w:rsidR="00442F9B">
        <w:t xml:space="preserve">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7A3A1E93" w:rsidR="00A036B0" w:rsidRDefault="00B93A59" w:rsidP="00735E5F">
      <w:pPr>
        <w:pStyle w:val="Legenda"/>
        <w:spacing w:before="0" w:after="0"/>
        <w:jc w:val="center"/>
        <w:rPr>
          <w:b w:val="0"/>
          <w:bCs w:val="0"/>
          <w:i/>
          <w:iCs/>
        </w:rPr>
      </w:pPr>
      <w:bookmarkStart w:id="86" w:name="_Toc12879014"/>
      <w:r w:rsidRPr="009452E5">
        <w:rPr>
          <w:b w:val="0"/>
          <w:bCs w:val="0"/>
          <w:i/>
          <w:iCs/>
        </w:rPr>
        <w:t xml:space="preserve">Rysunek </w:t>
      </w:r>
      <w:r w:rsidRPr="009452E5">
        <w:rPr>
          <w:b w:val="0"/>
          <w:bCs w:val="0"/>
          <w:i/>
          <w:iCs/>
        </w:rPr>
        <w:fldChar w:fldCharType="begin"/>
      </w:r>
      <w:r w:rsidRPr="009452E5">
        <w:rPr>
          <w:b w:val="0"/>
          <w:bCs w:val="0"/>
          <w:i/>
          <w:iCs/>
        </w:rPr>
        <w:instrText xml:space="preserve"> STYLEREF 1 \s </w:instrText>
      </w:r>
      <w:r w:rsidRPr="009452E5">
        <w:rPr>
          <w:b w:val="0"/>
          <w:bCs w:val="0"/>
          <w:i/>
          <w:iCs/>
        </w:rPr>
        <w:fldChar w:fldCharType="separate"/>
      </w:r>
      <w:r w:rsidR="00D8689F">
        <w:rPr>
          <w:b w:val="0"/>
          <w:bCs w:val="0"/>
          <w:i/>
          <w:iCs/>
          <w:noProof/>
        </w:rPr>
        <w:t>3</w:t>
      </w:r>
      <w:r w:rsidRPr="009452E5">
        <w:rPr>
          <w:b w:val="0"/>
          <w:bCs w:val="0"/>
          <w:i/>
          <w:iCs/>
        </w:rPr>
        <w:fldChar w:fldCharType="end"/>
      </w:r>
      <w:r w:rsidRPr="009452E5">
        <w:rPr>
          <w:b w:val="0"/>
          <w:bCs w:val="0"/>
          <w:i/>
          <w:iCs/>
        </w:rPr>
        <w:noBreakHyphen/>
      </w:r>
      <w:r w:rsidRPr="009452E5">
        <w:rPr>
          <w:b w:val="0"/>
          <w:bCs w:val="0"/>
          <w:i/>
          <w:iCs/>
        </w:rPr>
        <w:fldChar w:fldCharType="begin"/>
      </w:r>
      <w:r w:rsidRPr="009452E5">
        <w:rPr>
          <w:b w:val="0"/>
          <w:bCs w:val="0"/>
          <w:i/>
          <w:iCs/>
        </w:rPr>
        <w:instrText xml:space="preserve"> SEQ Rysunek \* ARABIC \s 1 </w:instrText>
      </w:r>
      <w:r w:rsidRPr="009452E5">
        <w:rPr>
          <w:b w:val="0"/>
          <w:bCs w:val="0"/>
          <w:i/>
          <w:iCs/>
        </w:rPr>
        <w:fldChar w:fldCharType="separate"/>
      </w:r>
      <w:r w:rsidR="00D8689F">
        <w:rPr>
          <w:b w:val="0"/>
          <w:bCs w:val="0"/>
          <w:i/>
          <w:iCs/>
          <w:noProof/>
        </w:rPr>
        <w:t>12</w:t>
      </w:r>
      <w:r w:rsidRPr="009452E5">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6"/>
    </w:p>
    <w:p w14:paraId="4AFA1994" w14:textId="77777777" w:rsidR="00C9663A" w:rsidRDefault="00C9663A" w:rsidP="00B93A59"/>
    <w:p w14:paraId="04EA2976" w14:textId="43F6CD89" w:rsidR="00B93A59" w:rsidRDefault="00CC3790" w:rsidP="00B93A59">
      <w:r>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314C4C33"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Jeżeli proces używa tej metod</w:t>
      </w:r>
      <w:r w:rsidR="00DE045E">
        <w:t>y</w:t>
      </w:r>
      <w:r>
        <w:t xml:space="preserve">, niezbędne jest </w:t>
      </w:r>
      <w:r w:rsidR="00347350">
        <w:t>zapewnienie</w:t>
      </w:r>
      <w:r>
        <w:t xml:space="preserve"> minimalnej gęstości dla </w:t>
      </w:r>
      <w:r w:rsidR="00CC3790">
        <w:t>warstwy</w:t>
      </w:r>
      <w:r>
        <w:t xml:space="preserve"> poly oraz niektórych </w:t>
      </w:r>
      <w:r w:rsidR="00CC3790">
        <w:t>warstw</w:t>
      </w:r>
      <w:r>
        <w:t xml:space="preserve"> metalicznych</w:t>
      </w:r>
      <w:r w:rsidR="00EB180B">
        <w:t>.</w:t>
      </w:r>
      <w:r w:rsidR="00D50CEC">
        <w:t xml:space="preserve"> Dla </w:t>
      </w:r>
      <w:r w:rsidR="008D6049">
        <w:t>techniki,</w:t>
      </w:r>
      <w:r w:rsidR="00D50CEC">
        <w:t xml:space="preserve">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 xml:space="preserve">5N, wymagania </w:t>
      </w:r>
      <w:r w:rsidR="00DA3E67">
        <w:t>wypełnienia warstw</w:t>
      </w:r>
      <w:r w:rsidR="00D50CEC">
        <w:t xml:space="preserve"> wynoszą: poly:</w:t>
      </w:r>
      <w:r w:rsidR="00B623D9">
        <w:t xml:space="preserve"> </w:t>
      </w:r>
      <w:r w:rsidR="00D50CEC">
        <w:t>15%, metal</w:t>
      </w:r>
      <w:r w:rsidR="00F40C8F">
        <w:t>1</w:t>
      </w:r>
      <w:r w:rsidR="00D50CEC">
        <w:t>: 30%, metal2: 30%.</w:t>
      </w:r>
      <w:r w:rsidR="00442F9B">
        <w:t>[2]</w:t>
      </w:r>
      <w:r w:rsidR="00EB180B">
        <w:t xml:space="preserve"> Wolne miejsca zostały </w:t>
      </w:r>
      <w:r w:rsidR="00DA3E67">
        <w:t xml:space="preserve">zapełnione </w:t>
      </w:r>
      <w:r w:rsidR="00EB180B">
        <w:t xml:space="preserve">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lastRenderedPageBreak/>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18C4AB21" w:rsidR="00A036B0" w:rsidRDefault="00B93A59" w:rsidP="00F74D15">
      <w:pPr>
        <w:pStyle w:val="Legenda"/>
        <w:spacing w:before="0" w:after="0"/>
        <w:jc w:val="center"/>
        <w:rPr>
          <w:b w:val="0"/>
          <w:bCs w:val="0"/>
          <w:i/>
          <w:iCs/>
        </w:rPr>
      </w:pPr>
      <w:bookmarkStart w:id="87" w:name="_Toc12879015"/>
      <w:r w:rsidRPr="002D3B2F">
        <w:rPr>
          <w:b w:val="0"/>
          <w:bCs w:val="0"/>
          <w:i/>
          <w:iCs/>
        </w:rPr>
        <w:t xml:space="preserve">Rysunek </w:t>
      </w:r>
      <w:r w:rsidRPr="002D3B2F">
        <w:rPr>
          <w:b w:val="0"/>
          <w:bCs w:val="0"/>
          <w:i/>
          <w:iCs/>
        </w:rPr>
        <w:fldChar w:fldCharType="begin"/>
      </w:r>
      <w:r w:rsidRPr="002D3B2F">
        <w:rPr>
          <w:b w:val="0"/>
          <w:bCs w:val="0"/>
          <w:i/>
          <w:iCs/>
        </w:rPr>
        <w:instrText xml:space="preserve"> STYLEREF 1 \s </w:instrText>
      </w:r>
      <w:r w:rsidRPr="002D3B2F">
        <w:rPr>
          <w:b w:val="0"/>
          <w:bCs w:val="0"/>
          <w:i/>
          <w:iCs/>
        </w:rPr>
        <w:fldChar w:fldCharType="separate"/>
      </w:r>
      <w:r w:rsidR="00D8689F">
        <w:rPr>
          <w:b w:val="0"/>
          <w:bCs w:val="0"/>
          <w:i/>
          <w:iCs/>
          <w:noProof/>
        </w:rPr>
        <w:t>3</w:t>
      </w:r>
      <w:r w:rsidRPr="002D3B2F">
        <w:rPr>
          <w:b w:val="0"/>
          <w:bCs w:val="0"/>
          <w:i/>
          <w:iCs/>
        </w:rPr>
        <w:fldChar w:fldCharType="end"/>
      </w:r>
      <w:r w:rsidRPr="002D3B2F">
        <w:rPr>
          <w:b w:val="0"/>
          <w:bCs w:val="0"/>
          <w:i/>
          <w:iCs/>
        </w:rPr>
        <w:noBreakHyphen/>
      </w:r>
      <w:r w:rsidRPr="002D3B2F">
        <w:rPr>
          <w:b w:val="0"/>
          <w:bCs w:val="0"/>
          <w:i/>
          <w:iCs/>
        </w:rPr>
        <w:fldChar w:fldCharType="begin"/>
      </w:r>
      <w:r w:rsidRPr="002D3B2F">
        <w:rPr>
          <w:b w:val="0"/>
          <w:bCs w:val="0"/>
          <w:i/>
          <w:iCs/>
        </w:rPr>
        <w:instrText xml:space="preserve"> SEQ Rysunek \* ARABIC \s 1 </w:instrText>
      </w:r>
      <w:r w:rsidRPr="002D3B2F">
        <w:rPr>
          <w:b w:val="0"/>
          <w:bCs w:val="0"/>
          <w:i/>
          <w:iCs/>
        </w:rPr>
        <w:fldChar w:fldCharType="separate"/>
      </w:r>
      <w:r w:rsidR="00D8689F">
        <w:rPr>
          <w:b w:val="0"/>
          <w:bCs w:val="0"/>
          <w:i/>
          <w:iCs/>
          <w:noProof/>
        </w:rPr>
        <w:t>13</w:t>
      </w:r>
      <w:r w:rsidRPr="002D3B2F">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7"/>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8" w:name="_Toc15832462"/>
      <w:r w:rsidRPr="00A6751C">
        <w:lastRenderedPageBreak/>
        <w:t>Podsumowanie i wnioski</w:t>
      </w:r>
      <w:bookmarkEnd w:id="88"/>
    </w:p>
    <w:p w14:paraId="30279DEA" w14:textId="42AFB14E" w:rsidR="0017258A" w:rsidRDefault="00AE4526" w:rsidP="00032CD2">
      <w:pPr>
        <w:pStyle w:val="Tekstpodstawowyzwciciem"/>
        <w:spacing w:after="0"/>
      </w:pPr>
      <w:r>
        <w:t>Projektowanie układów w metodologii od ogółu do szczegółu ASIC jest bardzo skomplikowanym procesem. Każdy osobny projekt wymaga odpowiedniego podejścia i metod, które wynikają z różnorodnie</w:t>
      </w:r>
      <w:r w:rsidR="00ED7A3A">
        <w:t>j</w:t>
      </w:r>
      <w:r>
        <w:t xml:space="preserv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w:t>
      </w:r>
      <w:r w:rsidR="001452CB">
        <w:t>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 xml:space="preserve">projektowana jest topografia. Ponadto cały proces się </w:t>
      </w:r>
      <w:r w:rsidR="001452CB">
        <w:t>komplikuje,</w:t>
      </w:r>
      <w:r w:rsidR="0029461C">
        <w:t xml:space="preserve"> gdyż gama metodologii prowadzenia procesu tworzenia oraz testowania oprogramowania jest szeroka i zależna od wielkości i cech dla danego projektu. Ludzka natura przy tak dużym nakładzie pracy jest skłonna do </w:t>
      </w:r>
      <w:r w:rsidR="001452CB">
        <w:t>błędów,</w:t>
      </w:r>
      <w:r w:rsidR="0029461C">
        <w:t xml:space="preserve">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3D14A227"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 xml:space="preserve">większa </w:t>
      </w:r>
      <w:r w:rsidR="001452CB">
        <w:t>szansa,</w:t>
      </w:r>
      <w:r w:rsidR="00445C10">
        <w:t xml:space="preserve">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5F8B1211"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w:t>
      </w:r>
      <w:r w:rsidR="009E05BB">
        <w:t>przelotek,</w:t>
      </w:r>
      <w:r w:rsidR="00BA7EA0">
        <w:t xml:space="preserve">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w:t>
      </w:r>
      <w:r w:rsidR="000C625F">
        <w:t>topografii,</w:t>
      </w:r>
      <w:r w:rsidR="00FE5894">
        <w:t xml:space="preserve"> ale dzięki zaawansowanym narzędziom do automatycznego łączenia i optymalizacji gęstości </w:t>
      </w:r>
      <w:r w:rsidR="0019082C">
        <w:t xml:space="preserve">(np. </w:t>
      </w:r>
      <w:proofErr w:type="spellStart"/>
      <w:r w:rsidR="0019082C">
        <w:t>NanoRoute</w:t>
      </w:r>
      <w:proofErr w:type="spellEnd"/>
      <w:r w:rsidR="0019082C">
        <w:t xml:space="preserv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w:t>
      </w:r>
      <w:r w:rsidR="009E05BB">
        <w:t>technologicznym .</w:t>
      </w:r>
      <w:proofErr w:type="spellStart"/>
      <w:r w:rsidR="009E05BB">
        <w:t>lef</w:t>
      </w:r>
      <w:proofErr w:type="spellEnd"/>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74A5A4D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w:t>
      </w:r>
      <w:r w:rsidR="000C625F">
        <w:t>rzecz</w:t>
      </w:r>
      <w:r w:rsidR="009A1512">
        <w:t xml:space="preserve"> aby zapewnić wszystkie cechy dla </w:t>
      </w:r>
      <w:r w:rsidR="00A03295">
        <w:t>układu</w:t>
      </w:r>
      <w:r w:rsidR="009A1512">
        <w:t xml:space="preserve"> scalonego. </w:t>
      </w:r>
      <w:r w:rsidR="00A91C5B">
        <w:t xml:space="preserve">Należy pamiętać, że wszystkie elementy i rama powinny być stworzone w tej samej technologii przy użyciu tym samym </w:t>
      </w:r>
      <w:r w:rsidR="000C625F">
        <w:t>bibliotek</w:t>
      </w:r>
      <w:r w:rsidR="00A91C5B">
        <w:t xml:space="preserve">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9" w:name="_Toc15832463"/>
      <w:r w:rsidRPr="0061459F">
        <w:lastRenderedPageBreak/>
        <w:t>Streszczenie</w:t>
      </w:r>
      <w:bookmarkEnd w:id="89"/>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w:t>
      </w:r>
      <w:proofErr w:type="spellStart"/>
      <w:r w:rsidR="001D7990">
        <w:t>Aldec</w:t>
      </w:r>
      <w:proofErr w:type="spellEnd"/>
      <w:r w:rsidR="001D7990">
        <w:t xml:space="preserve"> Active-HDL oraz </w:t>
      </w:r>
      <w:proofErr w:type="spellStart"/>
      <w:r w:rsidR="001D7990">
        <w:t>Iverilog</w:t>
      </w:r>
      <w:proofErr w:type="spellEnd"/>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w:t>
      </w:r>
      <w:proofErr w:type="spellStart"/>
      <w:r w:rsidR="001C4747">
        <w:t>resetowalne</w:t>
      </w:r>
      <w:proofErr w:type="spellEnd"/>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w:t>
      </w:r>
      <w:proofErr w:type="spellStart"/>
      <w:r w:rsidR="005018D1">
        <w:t>Cadence</w:t>
      </w:r>
      <w:proofErr w:type="spellEnd"/>
      <w:r w:rsidR="005018D1">
        <w:t xml:space="preserv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proofErr w:type="spellStart"/>
      <w:r w:rsidR="00D22411" w:rsidRPr="008E7FF6">
        <w:rPr>
          <w:lang w:val="en-US"/>
        </w:rPr>
        <w:t>Zakończony</w:t>
      </w:r>
      <w:proofErr w:type="spellEnd"/>
      <w:r w:rsidR="00D22411" w:rsidRPr="008E7FF6">
        <w:rPr>
          <w:lang w:val="en-US"/>
        </w:rPr>
        <w:t xml:space="preserve"> </w:t>
      </w:r>
      <w:proofErr w:type="spellStart"/>
      <w:r w:rsidR="00D22411" w:rsidRPr="008E7FF6">
        <w:rPr>
          <w:lang w:val="en-US"/>
        </w:rPr>
        <w:t>układ</w:t>
      </w:r>
      <w:proofErr w:type="spellEnd"/>
      <w:r w:rsidR="00D22411" w:rsidRPr="008E7FF6">
        <w:rPr>
          <w:lang w:val="en-US"/>
        </w:rPr>
        <w:t xml:space="preserve"> jest </w:t>
      </w:r>
      <w:proofErr w:type="spellStart"/>
      <w:r w:rsidR="00D22411" w:rsidRPr="008E7FF6">
        <w:rPr>
          <w:lang w:val="en-US"/>
        </w:rPr>
        <w:t>gotowy</w:t>
      </w:r>
      <w:proofErr w:type="spellEnd"/>
      <w:r w:rsidR="00D22411" w:rsidRPr="008E7FF6">
        <w:rPr>
          <w:lang w:val="en-US"/>
        </w:rPr>
        <w:t xml:space="preserve"> do </w:t>
      </w:r>
      <w:proofErr w:type="spellStart"/>
      <w:r w:rsidR="00D22411" w:rsidRPr="008E7FF6">
        <w:rPr>
          <w:lang w:val="en-US"/>
        </w:rPr>
        <w:t>fabrykacji</w:t>
      </w:r>
      <w:proofErr w:type="spellEnd"/>
      <w:r w:rsidR="00D22411" w:rsidRPr="008E7FF6">
        <w:rPr>
          <w:lang w:val="en-US"/>
        </w:rPr>
        <w:t>.</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5A7CD4">
      <w:pPr>
        <w:pStyle w:val="Nagwek1"/>
        <w:numPr>
          <w:ilvl w:val="0"/>
          <w:numId w:val="0"/>
        </w:numPr>
        <w:spacing w:after="240"/>
        <w:rPr>
          <w:lang w:val="en-US"/>
        </w:rPr>
      </w:pPr>
      <w:bookmarkStart w:id="90" w:name="_Toc15832464"/>
      <w:r w:rsidRPr="0091773C">
        <w:rPr>
          <w:lang w:val="en-US"/>
        </w:rPr>
        <w:lastRenderedPageBreak/>
        <w:t>Summary</w:t>
      </w:r>
      <w:bookmarkEnd w:id="90"/>
    </w:p>
    <w:p w14:paraId="0A23B8BA" w14:textId="17C210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w:t>
      </w:r>
      <w:proofErr w:type="spellStart"/>
      <w:r w:rsidRPr="004941B5">
        <w:rPr>
          <w:lang w:val="en-US"/>
        </w:rPr>
        <w:t>Aldec</w:t>
      </w:r>
      <w:proofErr w:type="spellEnd"/>
      <w:r w:rsidRPr="004941B5">
        <w:rPr>
          <w:lang w:val="en-US"/>
        </w:rPr>
        <w:t xml:space="preserve"> Active-HDL and </w:t>
      </w:r>
      <w:proofErr w:type="spellStart"/>
      <w:r w:rsidRPr="004941B5">
        <w:rPr>
          <w:lang w:val="en-US"/>
        </w:rPr>
        <w:t>Iverilog</w:t>
      </w:r>
      <w:proofErr w:type="spellEnd"/>
      <w:r w:rsidRPr="004941B5">
        <w:rPr>
          <w:lang w:val="en-US"/>
        </w:rPr>
        <w:t xml:space="preserve">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5832465"/>
      <w:proofErr w:type="spellStart"/>
      <w:r w:rsidRPr="00951FF1">
        <w:rPr>
          <w:lang w:val="en-US"/>
        </w:rPr>
        <w:lastRenderedPageBreak/>
        <w:t>Spis</w:t>
      </w:r>
      <w:proofErr w:type="spellEnd"/>
      <w:r w:rsidRPr="00951FF1">
        <w:rPr>
          <w:lang w:val="en-US"/>
        </w:rPr>
        <w:t xml:space="preserve"> </w:t>
      </w:r>
      <w:proofErr w:type="spellStart"/>
      <w:r w:rsidRPr="00951FF1">
        <w:rPr>
          <w:lang w:val="en-US"/>
        </w:rPr>
        <w:t>stosowanych</w:t>
      </w:r>
      <w:proofErr w:type="spellEnd"/>
      <w:r w:rsidRPr="00951FF1">
        <w:rPr>
          <w:lang w:val="en-US"/>
        </w:rPr>
        <w:t xml:space="preserve"> </w:t>
      </w:r>
      <w:proofErr w:type="spellStart"/>
      <w:r w:rsidRPr="00951FF1">
        <w:rPr>
          <w:lang w:val="en-US"/>
        </w:rPr>
        <w:t>skrótów</w:t>
      </w:r>
      <w:bookmarkEnd w:id="93"/>
      <w:proofErr w:type="spellEnd"/>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w:t>
      </w:r>
      <w:proofErr w:type="spellStart"/>
      <w:r w:rsidR="00334867">
        <w:rPr>
          <w:lang w:val="en-US"/>
        </w:rPr>
        <w:t>Input</w:t>
      </w:r>
      <w:r w:rsidR="0034549E">
        <w:rPr>
          <w:lang w:val="en-US"/>
        </w:rPr>
        <w:t>/</w:t>
      </w:r>
      <w:r w:rsidR="00334867">
        <w:rPr>
          <w:lang w:val="en-US"/>
        </w:rPr>
        <w:t>Output</w:t>
      </w:r>
      <w:proofErr w:type="spellEnd"/>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w:t>
      </w:r>
      <w:proofErr w:type="spellStart"/>
      <w:r w:rsidR="00497D93" w:rsidRPr="00700FB2">
        <w:rPr>
          <w:lang w:val="fr-FR"/>
        </w:rPr>
        <w:t>Multi-Mode</w:t>
      </w:r>
      <w:proofErr w:type="spellEnd"/>
      <w:r w:rsidR="00497D93" w:rsidRPr="00700FB2">
        <w:rPr>
          <w:lang w:val="fr-FR"/>
        </w:rPr>
        <w:t xml:space="preserv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proofErr w:type="spellStart"/>
      <w:r w:rsidR="00BF0636" w:rsidRPr="00700FB2">
        <w:rPr>
          <w:lang w:val="fr-FR"/>
        </w:rPr>
        <w:t>Constraint</w:t>
      </w:r>
      <w:proofErr w:type="spellEnd"/>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5832466"/>
      <w:bookmarkEnd w:id="91"/>
      <w:bookmarkEnd w:id="92"/>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4"/>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proofErr w:type="spellStart"/>
      <w:r>
        <w:t>Cadence</w:t>
      </w:r>
      <w:proofErr w:type="spellEnd"/>
      <w:r w:rsidR="00D50366">
        <w:t>,</w:t>
      </w:r>
    </w:p>
    <w:p w14:paraId="6B779D6E" w14:textId="1DE4C914" w:rsidR="00B20673" w:rsidRPr="00A6751C" w:rsidRDefault="005445FD" w:rsidP="00F44E53">
      <w:pPr>
        <w:pStyle w:val="Tekstpodstawowyzwciciem"/>
        <w:numPr>
          <w:ilvl w:val="0"/>
          <w:numId w:val="6"/>
        </w:numPr>
      </w:pPr>
      <w:r>
        <w:t>algorytm windy</w:t>
      </w:r>
      <w:r w:rsidR="00C927F1">
        <w:t>,</w:t>
      </w:r>
    </w:p>
    <w:p w14:paraId="5CBEB5B2" w14:textId="77777777" w:rsidR="00F44E53" w:rsidRPr="00A6751C" w:rsidRDefault="00F44E53" w:rsidP="00FF78EF">
      <w:pPr>
        <w:pStyle w:val="Nagwek1"/>
        <w:numPr>
          <w:ilvl w:val="0"/>
          <w:numId w:val="0"/>
        </w:numPr>
        <w:spacing w:after="240"/>
      </w:pPr>
      <w:bookmarkStart w:id="95" w:name="_Toc15832467"/>
      <w:proofErr w:type="spellStart"/>
      <w:r w:rsidRPr="00A6751C">
        <w:lastRenderedPageBreak/>
        <w:t>Keywords</w:t>
      </w:r>
      <w:bookmarkEnd w:id="95"/>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proofErr w:type="spellStart"/>
      <w:r>
        <w:t>elevator</w:t>
      </w:r>
      <w:proofErr w:type="spellEnd"/>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proofErr w:type="spellStart"/>
      <w:r>
        <w:t>integrated</w:t>
      </w:r>
      <w:proofErr w:type="spellEnd"/>
      <w:r>
        <w:t xml:space="preserve"> </w:t>
      </w:r>
      <w:proofErr w:type="spellStart"/>
      <w:r>
        <w:t>circuit</w:t>
      </w:r>
      <w:proofErr w:type="spellEnd"/>
      <w:r w:rsidR="006675C0">
        <w:t>,</w:t>
      </w:r>
    </w:p>
    <w:p w14:paraId="34093671" w14:textId="40B1E045" w:rsidR="00A045A8" w:rsidRDefault="00F32D26" w:rsidP="00F44E53">
      <w:pPr>
        <w:pStyle w:val="Tekstpodstawowyzwciciem"/>
        <w:numPr>
          <w:ilvl w:val="0"/>
          <w:numId w:val="5"/>
        </w:numPr>
      </w:pPr>
      <w:proofErr w:type="spellStart"/>
      <w:r>
        <w:t>Cadence</w:t>
      </w:r>
      <w:proofErr w:type="spellEnd"/>
      <w:r w:rsidR="006675C0">
        <w:t>,</w:t>
      </w:r>
    </w:p>
    <w:p w14:paraId="02F590D6" w14:textId="698D16F2" w:rsidR="006675C0" w:rsidRPr="00A6751C" w:rsidRDefault="0074578C" w:rsidP="00F44E53">
      <w:pPr>
        <w:pStyle w:val="Tekstpodstawowyzwciciem"/>
        <w:numPr>
          <w:ilvl w:val="0"/>
          <w:numId w:val="5"/>
        </w:numPr>
      </w:pPr>
      <w:proofErr w:type="spellStart"/>
      <w:r>
        <w:t>e</w:t>
      </w:r>
      <w:r w:rsidR="006675C0">
        <w:t>levator</w:t>
      </w:r>
      <w:proofErr w:type="spellEnd"/>
      <w:r w:rsidR="006675C0">
        <w:t xml:space="preserve"> </w:t>
      </w:r>
      <w:proofErr w:type="spellStart"/>
      <w:r w:rsidR="006675C0">
        <w:t>algorithm</w:t>
      </w:r>
      <w:proofErr w:type="spellEnd"/>
    </w:p>
    <w:p w14:paraId="5C352C9A" w14:textId="0F12C6D9" w:rsidR="00204157" w:rsidRPr="0061459F" w:rsidRDefault="00F44E53" w:rsidP="00FF78EF">
      <w:pPr>
        <w:pStyle w:val="Nagwek1"/>
        <w:numPr>
          <w:ilvl w:val="0"/>
          <w:numId w:val="0"/>
        </w:numPr>
        <w:spacing w:after="240"/>
      </w:pPr>
      <w:bookmarkStart w:id="96" w:name="_Ref97827699"/>
      <w:bookmarkStart w:id="97" w:name="_Toc15832468"/>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proofErr w:type="spellStart"/>
      <w:r w:rsidRPr="00237541">
        <w:rPr>
          <w:snapToGrid w:val="0"/>
          <w:lang w:val="en-US"/>
        </w:rPr>
        <w:t>Axelsson</w:t>
      </w:r>
      <w:proofErr w:type="spellEnd"/>
      <w:r w:rsidRPr="00237541">
        <w:rPr>
          <w:snapToGrid w:val="0"/>
          <w:lang w:val="en-US"/>
        </w:rPr>
        <w:t xml:space="preserve"> J., </w:t>
      </w:r>
      <w:proofErr w:type="spellStart"/>
      <w:r w:rsidRPr="00237541">
        <w:rPr>
          <w:snapToGrid w:val="0"/>
          <w:lang w:val="en-US"/>
        </w:rPr>
        <w:t>Bernelind</w:t>
      </w:r>
      <w:proofErr w:type="spellEnd"/>
      <w:r w:rsidRPr="00237541">
        <w:rPr>
          <w:snapToGrid w:val="0"/>
          <w:lang w:val="en-US"/>
        </w:rPr>
        <w:t xml:space="preserve"> S.</w:t>
      </w:r>
      <w:r w:rsidR="0020189E" w:rsidRPr="00237541">
        <w:rPr>
          <w:snapToGrid w:val="0"/>
          <w:lang w:val="en-US"/>
        </w:rPr>
        <w:t>,</w:t>
      </w:r>
      <w:r w:rsidRPr="00237541">
        <w:rPr>
          <w:snapToGrid w:val="0"/>
          <w:lang w:val="en-US"/>
        </w:rPr>
        <w:t xml:space="preserve"> </w:t>
      </w:r>
      <w:r w:rsidRPr="00237541">
        <w:rPr>
          <w:i/>
          <w:iCs/>
          <w:snapToGrid w:val="0"/>
          <w:lang w:val="en-US"/>
        </w:rPr>
        <w:t xml:space="preserve">Elevator Control </w:t>
      </w:r>
      <w:proofErr w:type="spellStart"/>
      <w:r w:rsidRPr="00237541">
        <w:rPr>
          <w:i/>
          <w:iCs/>
          <w:snapToGrid w:val="0"/>
          <w:lang w:val="en-US"/>
        </w:rPr>
        <w:t>Stategies</w:t>
      </w:r>
      <w:proofErr w:type="spellEnd"/>
      <w:r w:rsidR="00390A9F" w:rsidRPr="00237541">
        <w:rPr>
          <w:i/>
          <w:iCs/>
          <w:snapToGrid w:val="0"/>
          <w:lang w:val="en-US"/>
        </w:rPr>
        <w:t xml:space="preserve">, </w:t>
      </w:r>
      <w:proofErr w:type="spellStart"/>
      <w:r w:rsidR="00390A9F" w:rsidRPr="00237541">
        <w:rPr>
          <w:snapToGrid w:val="0"/>
          <w:lang w:val="en-US"/>
        </w:rPr>
        <w:t>praca</w:t>
      </w:r>
      <w:proofErr w:type="spellEnd"/>
      <w:r w:rsidR="005D3F90" w:rsidRPr="00237541">
        <w:rPr>
          <w:snapToGrid w:val="0"/>
          <w:lang w:val="en-US"/>
        </w:rPr>
        <w:t xml:space="preserve"> </w:t>
      </w:r>
      <w:proofErr w:type="spellStart"/>
      <w:r w:rsidR="005D3F90" w:rsidRPr="00237541">
        <w:rPr>
          <w:snapToGrid w:val="0"/>
          <w:lang w:val="en-US"/>
        </w:rPr>
        <w:t>inżynierska</w:t>
      </w:r>
      <w:proofErr w:type="spellEnd"/>
      <w:r w:rsidR="005D3F90" w:rsidRPr="00237541">
        <w:rPr>
          <w:snapToGrid w:val="0"/>
          <w:lang w:val="en-US"/>
        </w:rPr>
        <w:t>,</w:t>
      </w:r>
      <w:r w:rsidR="00237541" w:rsidRPr="00237541">
        <w:rPr>
          <w:snapToGrid w:val="0"/>
          <w:lang w:val="en-US"/>
        </w:rPr>
        <w:t xml:space="preserve"> </w:t>
      </w:r>
      <w:proofErr w:type="spellStart"/>
      <w:r w:rsidR="00237541" w:rsidRPr="00237541">
        <w:rPr>
          <w:snapToGrid w:val="0"/>
          <w:lang w:val="en-US"/>
        </w:rPr>
        <w:t>Sztokholm</w:t>
      </w:r>
      <w:proofErr w:type="spellEnd"/>
      <w:r w:rsidR="00237541" w:rsidRPr="00237541">
        <w:rPr>
          <w:snapToGrid w:val="0"/>
          <w:lang w:val="en-US"/>
        </w:rPr>
        <w:t>: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 xml:space="preserve">Crites R. H., </w:t>
      </w:r>
      <w:proofErr w:type="spellStart"/>
      <w:r w:rsidRPr="00A60719">
        <w:rPr>
          <w:lang w:val="en-US"/>
        </w:rPr>
        <w:t>Barto</w:t>
      </w:r>
      <w:proofErr w:type="spellEnd"/>
      <w:r w:rsidRPr="00A60719">
        <w:rPr>
          <w:lang w:val="en-US"/>
        </w:rPr>
        <w:t xml:space="preserve">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proofErr w:type="spellStart"/>
      <w:r>
        <w:rPr>
          <w:lang w:val="en-US"/>
        </w:rPr>
        <w:t>Khomytskyi</w:t>
      </w:r>
      <w:proofErr w:type="spellEnd"/>
      <w:r>
        <w:rPr>
          <w:lang w:val="en-US"/>
        </w:rPr>
        <w:t xml:space="preserve">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w:t>
      </w:r>
      <w:proofErr w:type="spellStart"/>
      <w:r w:rsidR="00013B40">
        <w:rPr>
          <w:lang w:val="en-US"/>
        </w:rPr>
        <w:t>praca</w:t>
      </w:r>
      <w:proofErr w:type="spellEnd"/>
      <w:r w:rsidR="00013B40">
        <w:rPr>
          <w:lang w:val="en-US"/>
        </w:rPr>
        <w:t xml:space="preserve"> </w:t>
      </w:r>
      <w:proofErr w:type="spellStart"/>
      <w:r w:rsidR="00013B40">
        <w:rPr>
          <w:lang w:val="en-US"/>
        </w:rPr>
        <w:t>magisterska</w:t>
      </w:r>
      <w:proofErr w:type="spellEnd"/>
      <w:r w:rsidR="00013B40">
        <w:rPr>
          <w:lang w:val="en-US"/>
        </w:rPr>
        <w:t>,</w:t>
      </w:r>
      <w:r w:rsidR="00B0589B">
        <w:rPr>
          <w:lang w:val="en-US"/>
        </w:rPr>
        <w:t xml:space="preserve"> </w:t>
      </w:r>
      <w:proofErr w:type="spellStart"/>
      <w:r w:rsidR="00B0589B">
        <w:rPr>
          <w:lang w:val="en-US"/>
        </w:rPr>
        <w:t>Praga</w:t>
      </w:r>
      <w:proofErr w:type="spellEnd"/>
      <w:r w:rsidR="00B0589B">
        <w:rPr>
          <w:lang w:val="en-US"/>
        </w:rPr>
        <w:t xml:space="preserve">: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 xml:space="preserve">Energy Analysis and </w:t>
      </w:r>
      <w:proofErr w:type="spellStart"/>
      <w:r w:rsidRPr="00F66E66">
        <w:rPr>
          <w:i/>
          <w:iCs/>
          <w:snapToGrid w:val="0"/>
          <w:lang w:val="en-US"/>
        </w:rPr>
        <w:t>Optimisation</w:t>
      </w:r>
      <w:proofErr w:type="spellEnd"/>
      <w:r w:rsidRPr="00F66E66">
        <w:rPr>
          <w:i/>
          <w:iCs/>
          <w:snapToGrid w:val="0"/>
          <w:lang w:val="en-US"/>
        </w:rPr>
        <w:t xml:space="preserve"> Techniques for</w:t>
      </w:r>
      <w:r w:rsidR="00825174">
        <w:rPr>
          <w:i/>
          <w:iCs/>
          <w:snapToGrid w:val="0"/>
          <w:lang w:val="en-US"/>
        </w:rPr>
        <w:t xml:space="preserve"> </w:t>
      </w:r>
      <w:r w:rsidRPr="00F66E66">
        <w:rPr>
          <w:i/>
          <w:iCs/>
          <w:snapToGrid w:val="0"/>
          <w:lang w:val="en-US"/>
        </w:rPr>
        <w:t xml:space="preserve">Automatically </w:t>
      </w:r>
      <w:proofErr w:type="spellStart"/>
      <w:r w:rsidRPr="00F66E66">
        <w:rPr>
          <w:i/>
          <w:iCs/>
          <w:snapToGrid w:val="0"/>
          <w:lang w:val="en-US"/>
        </w:rPr>
        <w:t>Synthesised</w:t>
      </w:r>
      <w:proofErr w:type="spellEnd"/>
      <w:r w:rsidRPr="00F66E66">
        <w:rPr>
          <w:i/>
          <w:iCs/>
          <w:snapToGrid w:val="0"/>
          <w:lang w:val="en-US"/>
        </w:rPr>
        <w:t xml:space="preserve"> Coprocessors</w:t>
      </w:r>
      <w:r>
        <w:rPr>
          <w:i/>
          <w:iCs/>
          <w:snapToGrid w:val="0"/>
          <w:lang w:val="en-US"/>
        </w:rPr>
        <w:t xml:space="preserve">, </w:t>
      </w:r>
      <w:proofErr w:type="spellStart"/>
      <w:r>
        <w:rPr>
          <w:snapToGrid w:val="0"/>
          <w:lang w:val="en-US"/>
        </w:rPr>
        <w:t>rozprawa</w:t>
      </w:r>
      <w:proofErr w:type="spellEnd"/>
      <w:r>
        <w:rPr>
          <w:snapToGrid w:val="0"/>
          <w:lang w:val="en-US"/>
        </w:rPr>
        <w:t xml:space="preserve"> </w:t>
      </w:r>
      <w:proofErr w:type="spellStart"/>
      <w:r>
        <w:rPr>
          <w:snapToGrid w:val="0"/>
          <w:lang w:val="en-US"/>
        </w:rPr>
        <w:t>doktorska</w:t>
      </w:r>
      <w:proofErr w:type="spellEnd"/>
      <w:r>
        <w:rPr>
          <w:snapToGrid w:val="0"/>
          <w:lang w:val="en-US"/>
        </w:rPr>
        <w:t xml:space="preserve">, </w:t>
      </w:r>
      <w:r w:rsidR="00CC7287">
        <w:rPr>
          <w:snapToGrid w:val="0"/>
          <w:lang w:val="en-US"/>
        </w:rPr>
        <w:t>Edinburgh</w:t>
      </w:r>
      <w:r w:rsidR="005B2E84">
        <w:rPr>
          <w:snapToGrid w:val="0"/>
          <w:lang w:val="en-US"/>
        </w:rPr>
        <w:t xml:space="preserve">: </w:t>
      </w:r>
      <w:proofErr w:type="spellStart"/>
      <w:r w:rsidR="00825174">
        <w:rPr>
          <w:snapToGrid w:val="0"/>
          <w:lang w:val="en-US"/>
        </w:rPr>
        <w:t>Uniwersyt</w:t>
      </w:r>
      <w:r w:rsidR="00405B45">
        <w:rPr>
          <w:snapToGrid w:val="0"/>
          <w:lang w:val="en-US"/>
        </w:rPr>
        <w:t>et</w:t>
      </w:r>
      <w:proofErr w:type="spellEnd"/>
      <w:r w:rsidR="00405B45">
        <w:rPr>
          <w:snapToGrid w:val="0"/>
          <w:lang w:val="en-US"/>
        </w:rPr>
        <w:t xml:space="preserve"> Heriot-Watt, Glasgow</w:t>
      </w:r>
      <w:r w:rsidR="00731CA4">
        <w:rPr>
          <w:snapToGrid w:val="0"/>
          <w:lang w:val="en-US"/>
        </w:rPr>
        <w:t xml:space="preserve">: </w:t>
      </w:r>
      <w:proofErr w:type="spellStart"/>
      <w:r w:rsidR="00731CA4">
        <w:rPr>
          <w:snapToGrid w:val="0"/>
          <w:lang w:val="en-US"/>
        </w:rPr>
        <w:t>Uniwersytet</w:t>
      </w:r>
      <w:proofErr w:type="spellEnd"/>
      <w:r w:rsidR="00731CA4">
        <w:rPr>
          <w:snapToGrid w:val="0"/>
          <w:lang w:val="en-US"/>
        </w:rPr>
        <w:t xml:space="preserve">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proofErr w:type="spellStart"/>
      <w:r w:rsidRPr="00A5716B">
        <w:rPr>
          <w:lang w:val="en-US"/>
        </w:rPr>
        <w:t>Strakosch</w:t>
      </w:r>
      <w:proofErr w:type="spellEnd"/>
      <w:r w:rsidR="00990083" w:rsidRPr="00A5716B">
        <w:rPr>
          <w:lang w:val="en-US"/>
        </w:rPr>
        <w:t xml:space="preserve"> G. R.</w:t>
      </w:r>
      <w:r w:rsidR="00802651" w:rsidRPr="00A5716B">
        <w:rPr>
          <w:lang w:val="en-US"/>
        </w:rPr>
        <w:t xml:space="preserve">, </w:t>
      </w:r>
      <w:proofErr w:type="spellStart"/>
      <w:r w:rsidR="00802651" w:rsidRPr="00A5716B">
        <w:rPr>
          <w:lang w:val="en-US"/>
        </w:rPr>
        <w:t>Caporale</w:t>
      </w:r>
      <w:proofErr w:type="spellEnd"/>
      <w:r w:rsidR="00802651" w:rsidRPr="00A5716B">
        <w:rPr>
          <w:lang w:val="en-US"/>
        </w:rPr>
        <w:t xml:space="preserv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8E7FF6" w:rsidRDefault="00F70C9B" w:rsidP="00095668">
      <w:pPr>
        <w:pStyle w:val="Literatura"/>
      </w:pPr>
      <w:proofErr w:type="spellStart"/>
      <w:r w:rsidRPr="008E7FF6">
        <w:t>Cadence</w:t>
      </w:r>
      <w:proofErr w:type="spellEnd"/>
      <w:r w:rsidRPr="008E7FF6">
        <w:t xml:space="preserve"> </w:t>
      </w:r>
      <w:proofErr w:type="spellStart"/>
      <w:r w:rsidRPr="008E7FF6">
        <w:t>NanoRoute</w:t>
      </w:r>
      <w:proofErr w:type="spellEnd"/>
      <w:r w:rsidRPr="008E7FF6">
        <w:t xml:space="preserve"> Advanced Digital Router, </w:t>
      </w:r>
      <w:hyperlink r:id="rId45" w:history="1">
        <w:r w:rsidRPr="008E7FF6">
          <w:rPr>
            <w:rStyle w:val="Hipercze"/>
          </w:rPr>
          <w:t>https://www.cadence.com/content/dam/cadence-www/global/en_US/documents/tools/digital-design-signoff/nano-route-advanced-digital-router-ds.pdf</w:t>
        </w:r>
      </w:hyperlink>
      <w:r w:rsidRPr="008E7FF6">
        <w:t xml:space="preserve">, stan na dzień: </w:t>
      </w:r>
      <w:r w:rsidR="009E0726" w:rsidRPr="008E7FF6">
        <w:t>01.07</w:t>
      </w:r>
      <w:r w:rsidRPr="008E7FF6">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proofErr w:type="spellStart"/>
      <w:r w:rsidR="00D4543F" w:rsidRPr="00E84F64">
        <w:rPr>
          <w:lang w:val="en-US"/>
        </w:rPr>
        <w:t>stan</w:t>
      </w:r>
      <w:proofErr w:type="spellEnd"/>
      <w:r w:rsidR="00D4543F" w:rsidRPr="00E84F64">
        <w:rPr>
          <w:lang w:val="en-US"/>
        </w:rPr>
        <w:t xml:space="preserve"> </w:t>
      </w:r>
      <w:proofErr w:type="spellStart"/>
      <w:r w:rsidR="00D4543F" w:rsidRPr="00E84F64">
        <w:rPr>
          <w:lang w:val="en-US"/>
        </w:rPr>
        <w:t>na</w:t>
      </w:r>
      <w:proofErr w:type="spellEnd"/>
      <w:r w:rsidR="00D4543F" w:rsidRPr="00E84F64">
        <w:rPr>
          <w:lang w:val="en-US"/>
        </w:rPr>
        <w:t xml:space="preserve"> </w:t>
      </w:r>
      <w:proofErr w:type="spellStart"/>
      <w:r w:rsidR="00D4543F" w:rsidRPr="00E84F64">
        <w:rPr>
          <w:lang w:val="en-US"/>
        </w:rPr>
        <w:t>dzień</w:t>
      </w:r>
      <w:proofErr w:type="spellEnd"/>
      <w:r w:rsidR="00D4543F" w:rsidRPr="00E84F64">
        <w:rPr>
          <w:lang w:val="en-US"/>
        </w:rPr>
        <w:t xml:space="preserve">: </w:t>
      </w:r>
      <w:r w:rsidR="005538BC">
        <w:rPr>
          <w:lang w:val="en-US"/>
        </w:rPr>
        <w:t>01.07</w:t>
      </w:r>
      <w:r w:rsidR="00D4543F" w:rsidRPr="00E84F64">
        <w:rPr>
          <w:lang w:val="en-US"/>
        </w:rPr>
        <w:t>.2019.</w:t>
      </w:r>
    </w:p>
    <w:p w14:paraId="42B35D72" w14:textId="7AAB5686" w:rsidR="004E6C63" w:rsidRPr="007C15F8" w:rsidRDefault="004E6C63" w:rsidP="00095668">
      <w:pPr>
        <w:pStyle w:val="Literatura"/>
      </w:pPr>
      <w:proofErr w:type="spellStart"/>
      <w:r w:rsidRPr="007C15F8">
        <w:t>Destination</w:t>
      </w:r>
      <w:proofErr w:type="spellEnd"/>
      <w:r w:rsidRPr="007C15F8">
        <w:t xml:space="preserve"> </w:t>
      </w:r>
      <w:proofErr w:type="spellStart"/>
      <w:r w:rsidRPr="007C15F8">
        <w:t>Dispatc</w:t>
      </w:r>
      <w:r w:rsidR="00F033FB" w:rsidRPr="007C15F8">
        <w:t>h</w:t>
      </w:r>
      <w:proofErr w:type="spellEnd"/>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8E7FF6" w:rsidRDefault="00BA1C58" w:rsidP="00FF78EF">
      <w:pPr>
        <w:pStyle w:val="Literatura"/>
      </w:pPr>
      <w:r w:rsidRPr="008E7FF6">
        <w:t xml:space="preserve">Dyrektywa 95/16/EC - </w:t>
      </w:r>
      <w:proofErr w:type="spellStart"/>
      <w:r w:rsidRPr="008E7FF6">
        <w:t>Lifts</w:t>
      </w:r>
      <w:proofErr w:type="spellEnd"/>
      <w:r w:rsidRPr="008E7FF6">
        <w:t xml:space="preserve"> - </w:t>
      </w:r>
      <w:proofErr w:type="spellStart"/>
      <w:r w:rsidRPr="008E7FF6">
        <w:t>European</w:t>
      </w:r>
      <w:proofErr w:type="spellEnd"/>
      <w:r w:rsidRPr="008E7FF6">
        <w:t xml:space="preserve"> </w:t>
      </w:r>
      <w:proofErr w:type="spellStart"/>
      <w:r w:rsidRPr="008E7FF6">
        <w:t>standards</w:t>
      </w:r>
      <w:proofErr w:type="spellEnd"/>
      <w:r w:rsidRPr="008E7FF6">
        <w:t xml:space="preserve"> for </w:t>
      </w:r>
      <w:proofErr w:type="spellStart"/>
      <w:r w:rsidRPr="008E7FF6">
        <w:t>existing</w:t>
      </w:r>
      <w:proofErr w:type="spellEnd"/>
      <w:r w:rsidRPr="008E7FF6">
        <w:t xml:space="preserve"> </w:t>
      </w:r>
      <w:proofErr w:type="spellStart"/>
      <w:r w:rsidRPr="008E7FF6">
        <w:t>lifts</w:t>
      </w:r>
      <w:proofErr w:type="spellEnd"/>
      <w:r w:rsidR="00E84F64" w:rsidRPr="008E7FF6">
        <w:t xml:space="preserve">, </w:t>
      </w:r>
      <w:hyperlink r:id="rId48" w:history="1">
        <w:r w:rsidR="00E84F64" w:rsidRPr="008E7FF6">
          <w:rPr>
            <w:rStyle w:val="Hipercze"/>
          </w:rPr>
          <w:t>https://eur-lex.europa.eu/legal-content/EN/TXT/?uri=CELEX:01995L0016-20130101</w:t>
        </w:r>
      </w:hyperlink>
      <w:r w:rsidR="00E84F64" w:rsidRPr="008E7FF6">
        <w:t xml:space="preserve">, stan na dzień: </w:t>
      </w:r>
      <w:r w:rsidR="00A1391E" w:rsidRPr="008E7FF6">
        <w:t>01.07</w:t>
      </w:r>
      <w:r w:rsidR="00E84F64" w:rsidRPr="008E7FF6">
        <w:t>.2019.</w:t>
      </w:r>
    </w:p>
    <w:p w14:paraId="24319B58" w14:textId="5FCE1237" w:rsidR="00C76E06" w:rsidRDefault="00C76E06" w:rsidP="00C76E06">
      <w:pPr>
        <w:pStyle w:val="Literatura"/>
      </w:pPr>
      <w:proofErr w:type="spellStart"/>
      <w:r w:rsidRPr="00296167">
        <w:t>Elevators</w:t>
      </w:r>
      <w:proofErr w:type="spellEnd"/>
      <w:r w:rsidRPr="00296167">
        <w:t xml:space="preserve">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proofErr w:type="spellStart"/>
      <w:r w:rsidR="000756B7" w:rsidRPr="000756B7">
        <w:rPr>
          <w:lang w:val="en-US"/>
        </w:rPr>
        <w:t>stan</w:t>
      </w:r>
      <w:proofErr w:type="spellEnd"/>
      <w:r w:rsidR="000756B7" w:rsidRPr="000756B7">
        <w:rPr>
          <w:lang w:val="en-US"/>
        </w:rPr>
        <w:t xml:space="preserve"> </w:t>
      </w:r>
      <w:proofErr w:type="spellStart"/>
      <w:r w:rsidR="000756B7" w:rsidRPr="000756B7">
        <w:rPr>
          <w:lang w:val="en-US"/>
        </w:rPr>
        <w:t>na</w:t>
      </w:r>
      <w:proofErr w:type="spellEnd"/>
      <w:r w:rsidR="000756B7" w:rsidRPr="000756B7">
        <w:rPr>
          <w:lang w:val="en-US"/>
        </w:rPr>
        <w:t xml:space="preserve"> </w:t>
      </w:r>
      <w:proofErr w:type="spellStart"/>
      <w:r w:rsidR="000756B7" w:rsidRPr="000756B7">
        <w:rPr>
          <w:lang w:val="en-US"/>
        </w:rPr>
        <w:t>dzień</w:t>
      </w:r>
      <w:proofErr w:type="spellEnd"/>
      <w:r w:rsidR="000756B7" w:rsidRPr="000756B7">
        <w:rPr>
          <w:lang w:val="en-US"/>
        </w:rPr>
        <w:t xml:space="preserve">: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w:t>
      </w:r>
      <w:proofErr w:type="spellStart"/>
      <w:r w:rsidRPr="009D4414">
        <w:t>Otis</w:t>
      </w:r>
      <w:proofErr w:type="spellEnd"/>
      <w:r w:rsidRPr="009D4414">
        <w:t xml:space="preserve">,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proofErr w:type="spellStart"/>
      <w:r w:rsidR="00090729" w:rsidRPr="005705CD">
        <w:rPr>
          <w:lang w:val="en-US"/>
        </w:rPr>
        <w:t>stan</w:t>
      </w:r>
      <w:proofErr w:type="spellEnd"/>
      <w:r w:rsidR="00090729" w:rsidRPr="005705CD">
        <w:rPr>
          <w:lang w:val="en-US"/>
        </w:rPr>
        <w:t xml:space="preserve"> </w:t>
      </w:r>
      <w:proofErr w:type="spellStart"/>
      <w:r w:rsidR="00090729" w:rsidRPr="005705CD">
        <w:rPr>
          <w:lang w:val="en-US"/>
        </w:rPr>
        <w:t>na</w:t>
      </w:r>
      <w:proofErr w:type="spellEnd"/>
      <w:r w:rsidR="00090729" w:rsidRPr="005705CD">
        <w:rPr>
          <w:lang w:val="en-US"/>
        </w:rPr>
        <w:t xml:space="preserve"> </w:t>
      </w:r>
      <w:proofErr w:type="spellStart"/>
      <w:r w:rsidR="00090729" w:rsidRPr="005705CD">
        <w:rPr>
          <w:lang w:val="en-US"/>
        </w:rPr>
        <w:t>dzień</w:t>
      </w:r>
      <w:proofErr w:type="spellEnd"/>
      <w:r w:rsidR="00090729" w:rsidRPr="005705CD">
        <w:rPr>
          <w:lang w:val="en-US"/>
        </w:rPr>
        <w:t xml:space="preserve">: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proofErr w:type="spellStart"/>
      <w:r w:rsidRPr="005705CD">
        <w:rPr>
          <w:lang w:val="en-US"/>
        </w:rPr>
        <w:t>stan</w:t>
      </w:r>
      <w:proofErr w:type="spellEnd"/>
      <w:r w:rsidRPr="005705CD">
        <w:rPr>
          <w:lang w:val="en-US"/>
        </w:rPr>
        <w:t xml:space="preserve"> </w:t>
      </w:r>
      <w:proofErr w:type="spellStart"/>
      <w:r w:rsidRPr="005705CD">
        <w:rPr>
          <w:lang w:val="en-US"/>
        </w:rPr>
        <w:t>na</w:t>
      </w:r>
      <w:proofErr w:type="spellEnd"/>
      <w:r w:rsidRPr="005705CD">
        <w:rPr>
          <w:lang w:val="en-US"/>
        </w:rPr>
        <w:t xml:space="preserve"> </w:t>
      </w:r>
      <w:proofErr w:type="spellStart"/>
      <w:r w:rsidRPr="005705CD">
        <w:rPr>
          <w:lang w:val="en-US"/>
        </w:rPr>
        <w:t>dzień</w:t>
      </w:r>
      <w:proofErr w:type="spellEnd"/>
      <w:r w:rsidRPr="005705CD">
        <w:rPr>
          <w:lang w:val="en-US"/>
        </w:rPr>
        <w:t xml:space="preserve">: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w:t>
      </w:r>
      <w:proofErr w:type="spellStart"/>
      <w:r w:rsidR="00F31965" w:rsidRPr="00B36C3A">
        <w:rPr>
          <w:lang w:val="en-US"/>
        </w:rPr>
        <w:t>stan</w:t>
      </w:r>
      <w:proofErr w:type="spellEnd"/>
      <w:r w:rsidR="00F31965" w:rsidRPr="00B36C3A">
        <w:rPr>
          <w:lang w:val="en-US"/>
        </w:rPr>
        <w:t xml:space="preserve"> </w:t>
      </w:r>
      <w:proofErr w:type="spellStart"/>
      <w:r w:rsidR="00F31965" w:rsidRPr="00B36C3A">
        <w:rPr>
          <w:lang w:val="en-US"/>
        </w:rPr>
        <w:t>na</w:t>
      </w:r>
      <w:proofErr w:type="spellEnd"/>
      <w:r w:rsidR="00F31965" w:rsidRPr="00B36C3A">
        <w:rPr>
          <w:lang w:val="en-US"/>
        </w:rPr>
        <w:t xml:space="preserve"> </w:t>
      </w:r>
      <w:proofErr w:type="spellStart"/>
      <w:r w:rsidR="00F31965" w:rsidRPr="00B36C3A">
        <w:rPr>
          <w:lang w:val="en-US"/>
        </w:rPr>
        <w:t>dzień</w:t>
      </w:r>
      <w:proofErr w:type="spellEnd"/>
      <w:r w:rsidR="00F31965" w:rsidRPr="00B36C3A">
        <w:rPr>
          <w:lang w:val="en-US"/>
        </w:rPr>
        <w:t xml:space="preserve">: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5832469"/>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proofErr w:type="spellStart"/>
      <w:r w:rsidR="005D4CC1">
        <w:t>Cadence</w:t>
      </w:r>
      <w:proofErr w:type="spellEnd"/>
      <w:r w:rsidR="005D4CC1">
        <w:t xml:space="preserve"> </w:t>
      </w:r>
      <w:proofErr w:type="spellStart"/>
      <w:r w:rsidR="00946483">
        <w:t>Genus</w:t>
      </w:r>
      <w:bookmarkEnd w:id="98"/>
      <w:proofErr w:type="spellEnd"/>
    </w:p>
    <w:p w14:paraId="6C60B21B" w14:textId="77777777" w:rsidR="00E77CC3" w:rsidRPr="00221AC1" w:rsidRDefault="00E77CC3" w:rsidP="006F49FC">
      <w:pPr>
        <w:shd w:val="clear" w:color="auto" w:fill="FFFFFF"/>
        <w:spacing w:line="240" w:lineRule="auto"/>
        <w:jc w:val="left"/>
        <w:rPr>
          <w:rFonts w:ascii="Courier New" w:hAnsi="Courier New" w:cs="Courier New"/>
          <w:color w:val="008000"/>
          <w:sz w:val="18"/>
          <w:szCs w:val="18"/>
        </w:rPr>
      </w:pPr>
      <w:r w:rsidRPr="00221AC1">
        <w:rPr>
          <w:rFonts w:ascii="Courier New" w:hAnsi="Courier New" w:cs="Courier New"/>
          <w:color w:val="008000"/>
          <w:sz w:val="18"/>
          <w:szCs w:val="18"/>
        </w:rPr>
        <w:t># *********************************************************</w:t>
      </w:r>
    </w:p>
    <w:p w14:paraId="549DAF57" w14:textId="323E08D5" w:rsidR="00E77CC3" w:rsidRPr="00221AC1" w:rsidRDefault="00E77CC3" w:rsidP="006F49FC">
      <w:pPr>
        <w:shd w:val="clear" w:color="auto" w:fill="FFFFFF"/>
        <w:spacing w:line="240" w:lineRule="auto"/>
        <w:jc w:val="left"/>
        <w:rPr>
          <w:rFonts w:ascii="Courier New" w:hAnsi="Courier New" w:cs="Courier New"/>
          <w:color w:val="008000"/>
          <w:sz w:val="18"/>
          <w:szCs w:val="18"/>
        </w:rPr>
      </w:pPr>
      <w:r w:rsidRPr="00221AC1">
        <w:rPr>
          <w:rFonts w:ascii="Courier New" w:hAnsi="Courier New" w:cs="Courier New"/>
          <w:color w:val="008000"/>
          <w:sz w:val="18"/>
          <w:szCs w:val="18"/>
        </w:rPr>
        <w:t xml:space="preserve"># * </w:t>
      </w:r>
      <w:proofErr w:type="spellStart"/>
      <w:r w:rsidRPr="00221AC1">
        <w:rPr>
          <w:rFonts w:ascii="Courier New" w:hAnsi="Courier New" w:cs="Courier New"/>
          <w:color w:val="008000"/>
          <w:sz w:val="18"/>
          <w:szCs w:val="18"/>
        </w:rPr>
        <w:t>Script</w:t>
      </w:r>
      <w:proofErr w:type="spellEnd"/>
      <w:r w:rsidRPr="00221AC1">
        <w:rPr>
          <w:rFonts w:ascii="Courier New" w:hAnsi="Courier New" w:cs="Courier New"/>
          <w:color w:val="008000"/>
          <w:sz w:val="18"/>
          <w:szCs w:val="18"/>
        </w:rPr>
        <w:t xml:space="preserve"> </w:t>
      </w:r>
      <w:proofErr w:type="spellStart"/>
      <w:r w:rsidRPr="00221AC1">
        <w:rPr>
          <w:rFonts w:ascii="Courier New" w:hAnsi="Courier New" w:cs="Courier New"/>
          <w:color w:val="008000"/>
          <w:sz w:val="18"/>
          <w:szCs w:val="18"/>
        </w:rPr>
        <w:t>Name</w:t>
      </w:r>
      <w:proofErr w:type="spellEnd"/>
      <w:r w:rsidRPr="00221AC1">
        <w:rPr>
          <w:rFonts w:ascii="Courier New" w:hAnsi="Courier New" w:cs="Courier New"/>
          <w:color w:val="008000"/>
          <w:sz w:val="18"/>
          <w:szCs w:val="18"/>
        </w:rPr>
        <w:t xml:space="preserve">  : </w:t>
      </w:r>
      <w:proofErr w:type="spellStart"/>
      <w:r w:rsidRPr="00221AC1">
        <w:rPr>
          <w:rFonts w:ascii="Courier New" w:hAnsi="Courier New" w:cs="Courier New"/>
          <w:color w:val="008000"/>
          <w:sz w:val="18"/>
          <w:szCs w:val="18"/>
        </w:rPr>
        <w:t>Genus</w:t>
      </w:r>
      <w:proofErr w:type="spellEnd"/>
      <w:r w:rsidRPr="00221AC1">
        <w:rPr>
          <w:rFonts w:ascii="Courier New" w:hAnsi="Courier New" w:cs="Courier New"/>
          <w:color w:val="008000"/>
          <w:sz w:val="18"/>
          <w:szCs w:val="18"/>
        </w:rPr>
        <w:t xml:space="preserve"> </w:t>
      </w:r>
      <w:proofErr w:type="spellStart"/>
      <w:r w:rsidRPr="00221AC1">
        <w:rPr>
          <w:rFonts w:ascii="Courier New" w:hAnsi="Courier New" w:cs="Courier New"/>
          <w:color w:val="008000"/>
          <w:sz w:val="18"/>
          <w:szCs w:val="18"/>
        </w:rPr>
        <w:t>Legacy</w:t>
      </w:r>
      <w:proofErr w:type="spellEnd"/>
      <w:r w:rsidRPr="00221AC1">
        <w:rPr>
          <w:rFonts w:ascii="Courier New" w:hAnsi="Courier New" w:cs="Courier New"/>
          <w:color w:val="008000"/>
          <w:sz w:val="18"/>
          <w:szCs w:val="18"/>
        </w:rPr>
        <w:t xml:space="preserve"> </w:t>
      </w:r>
      <w:proofErr w:type="spellStart"/>
      <w:r w:rsidR="00B16CF5" w:rsidRPr="00221AC1">
        <w:rPr>
          <w:rFonts w:ascii="Courier New" w:hAnsi="Courier New" w:cs="Courier New"/>
          <w:color w:val="008000"/>
          <w:sz w:val="18"/>
          <w:szCs w:val="18"/>
        </w:rPr>
        <w:t>syntesis</w:t>
      </w:r>
      <w:proofErr w:type="spellEnd"/>
      <w:r w:rsidR="00B16CF5" w:rsidRPr="00221AC1">
        <w:rPr>
          <w:rFonts w:ascii="Courier New" w:hAnsi="Courier New" w:cs="Courier New"/>
          <w:color w:val="008000"/>
          <w:sz w:val="18"/>
          <w:szCs w:val="18"/>
        </w:rPr>
        <w:t xml:space="preserve"> </w:t>
      </w:r>
      <w:proofErr w:type="spellStart"/>
      <w:r w:rsidR="00B16CF5" w:rsidRPr="00221AC1">
        <w:rPr>
          <w:rFonts w:ascii="Courier New" w:hAnsi="Courier New" w:cs="Courier New"/>
          <w:color w:val="008000"/>
          <w:sz w:val="18"/>
          <w:szCs w:val="18"/>
        </w:rPr>
        <w:t>script</w:t>
      </w:r>
      <w:proofErr w:type="spellEnd"/>
    </w:p>
    <w:p w14:paraId="030F8915" w14:textId="77777777" w:rsidR="00B16CF5" w:rsidRPr="00221AC1" w:rsidRDefault="00B16CF5" w:rsidP="00E77CC3">
      <w:pPr>
        <w:shd w:val="clear" w:color="auto" w:fill="FFFFFF"/>
        <w:spacing w:line="240" w:lineRule="auto"/>
        <w:jc w:val="left"/>
        <w:rPr>
          <w:rFonts w:ascii="Courier New" w:hAnsi="Courier New" w:cs="Courier New"/>
          <w:color w:val="008000"/>
          <w:sz w:val="18"/>
          <w:szCs w:val="18"/>
        </w:rPr>
      </w:pPr>
    </w:p>
    <w:p w14:paraId="12F21366" w14:textId="2AD6F95D" w:rsidR="00E77CC3" w:rsidRPr="00221AC1" w:rsidRDefault="00E77CC3" w:rsidP="00E77CC3">
      <w:pPr>
        <w:shd w:val="clear" w:color="auto" w:fill="FFFFFF"/>
        <w:spacing w:line="240" w:lineRule="auto"/>
        <w:jc w:val="left"/>
        <w:rPr>
          <w:rFonts w:ascii="Courier New" w:hAnsi="Courier New" w:cs="Courier New"/>
          <w:color w:val="000000"/>
          <w:sz w:val="18"/>
          <w:szCs w:val="18"/>
        </w:rPr>
      </w:pPr>
      <w:proofErr w:type="spellStart"/>
      <w:r w:rsidRPr="00221AC1">
        <w:rPr>
          <w:rFonts w:ascii="Courier New" w:hAnsi="Courier New" w:cs="Courier New"/>
          <w:color w:val="000000"/>
          <w:sz w:val="18"/>
          <w:szCs w:val="18"/>
        </w:rPr>
        <w:t>date</w:t>
      </w:r>
      <w:proofErr w:type="spellEnd"/>
    </w:p>
    <w:p w14:paraId="6BDEDCB6" w14:textId="77777777" w:rsidR="00E77CC3" w:rsidRPr="00221AC1" w:rsidRDefault="00E77CC3" w:rsidP="00E77CC3">
      <w:pPr>
        <w:shd w:val="clear" w:color="auto" w:fill="FFFFFF"/>
        <w:spacing w:line="240" w:lineRule="auto"/>
        <w:jc w:val="left"/>
        <w:rPr>
          <w:rFonts w:ascii="Courier New" w:hAnsi="Courier New" w:cs="Courier New"/>
          <w:color w:val="000000"/>
          <w:sz w:val="18"/>
          <w:szCs w:val="18"/>
        </w:rPr>
      </w:pPr>
      <w:r w:rsidRPr="00221AC1">
        <w:rPr>
          <w:rFonts w:ascii="Courier New" w:hAnsi="Courier New" w:cs="Courier New"/>
          <w:b/>
          <w:bCs/>
          <w:color w:val="0000FF"/>
          <w:sz w:val="18"/>
          <w:szCs w:val="18"/>
        </w:rPr>
        <w:t>set</w:t>
      </w:r>
      <w:r w:rsidRPr="00221AC1">
        <w:rPr>
          <w:rFonts w:ascii="Courier New" w:hAnsi="Courier New" w:cs="Courier New"/>
          <w:color w:val="000000"/>
          <w:sz w:val="18"/>
          <w:szCs w:val="18"/>
        </w:rPr>
        <w:t xml:space="preserve"> LOCAL_DIR </w:t>
      </w:r>
      <w:r w:rsidRPr="00221AC1">
        <w:rPr>
          <w:rFonts w:ascii="Courier New" w:hAnsi="Courier New" w:cs="Courier New"/>
          <w:b/>
          <w:bCs/>
          <w:color w:val="000000"/>
          <w:sz w:val="18"/>
          <w:szCs w:val="18"/>
        </w:rPr>
        <w:t>"</w:t>
      </w:r>
      <w:r w:rsidRPr="00221AC1">
        <w:rPr>
          <w:rFonts w:ascii="Courier New" w:hAnsi="Courier New" w:cs="Courier New"/>
          <w:b/>
          <w:bCs/>
          <w:color w:val="000080"/>
          <w:sz w:val="18"/>
          <w:szCs w:val="18"/>
        </w:rPr>
        <w:t>[</w:t>
      </w:r>
      <w:proofErr w:type="spellStart"/>
      <w:r w:rsidRPr="00221AC1">
        <w:rPr>
          <w:rFonts w:ascii="Courier New" w:hAnsi="Courier New" w:cs="Courier New"/>
          <w:b/>
          <w:bCs/>
          <w:color w:val="000000"/>
          <w:sz w:val="18"/>
          <w:szCs w:val="18"/>
        </w:rPr>
        <w:t>exec</w:t>
      </w:r>
      <w:proofErr w:type="spellEnd"/>
      <w:r w:rsidRPr="00221AC1">
        <w:rPr>
          <w:rFonts w:ascii="Courier New" w:hAnsi="Courier New" w:cs="Courier New"/>
          <w:b/>
          <w:bCs/>
          <w:color w:val="000000"/>
          <w:sz w:val="18"/>
          <w:szCs w:val="18"/>
        </w:rPr>
        <w:t xml:space="preserve"> </w:t>
      </w:r>
      <w:proofErr w:type="spellStart"/>
      <w:r w:rsidRPr="00221AC1">
        <w:rPr>
          <w:rFonts w:ascii="Courier New" w:hAnsi="Courier New" w:cs="Courier New"/>
          <w:b/>
          <w:bCs/>
          <w:color w:val="000000"/>
          <w:sz w:val="18"/>
          <w:szCs w:val="18"/>
        </w:rPr>
        <w:t>pwd</w:t>
      </w:r>
      <w:proofErr w:type="spellEnd"/>
      <w:r w:rsidRPr="00221AC1">
        <w:rPr>
          <w:rFonts w:ascii="Courier New" w:hAnsi="Courier New" w:cs="Courier New"/>
          <w:b/>
          <w:bCs/>
          <w:color w:val="000080"/>
          <w:sz w:val="18"/>
          <w:szCs w:val="18"/>
        </w:rPr>
        <w:t>]</w:t>
      </w:r>
      <w:r w:rsidRPr="00221AC1">
        <w:rPr>
          <w:rFonts w:ascii="Courier New" w:hAnsi="Courier New" w:cs="Courier New"/>
          <w:b/>
          <w:bCs/>
          <w:color w:val="000000"/>
          <w:sz w:val="18"/>
          <w:szCs w:val="18"/>
        </w:rPr>
        <w:t>/"</w:t>
      </w:r>
    </w:p>
    <w:p w14:paraId="5FC615D8" w14:textId="6BE8A96D" w:rsidR="00E77CC3" w:rsidRPr="00221AC1" w:rsidRDefault="00E77CC3" w:rsidP="00E77CC3">
      <w:pPr>
        <w:shd w:val="clear" w:color="auto" w:fill="FFFFFF"/>
        <w:spacing w:line="240" w:lineRule="auto"/>
        <w:jc w:val="left"/>
        <w:rPr>
          <w:rFonts w:ascii="Courier New" w:hAnsi="Courier New" w:cs="Courier New"/>
          <w:color w:val="000000"/>
          <w:sz w:val="18"/>
          <w:szCs w:val="18"/>
        </w:rPr>
      </w:pPr>
      <w:r w:rsidRPr="00221AC1">
        <w:rPr>
          <w:rFonts w:ascii="Courier New" w:hAnsi="Courier New" w:cs="Courier New"/>
          <w:b/>
          <w:bCs/>
          <w:color w:val="0000FF"/>
          <w:sz w:val="18"/>
          <w:szCs w:val="18"/>
        </w:rPr>
        <w:t>set</w:t>
      </w:r>
      <w:r w:rsidRPr="00221AC1">
        <w:rPr>
          <w:rFonts w:ascii="Courier New" w:hAnsi="Courier New" w:cs="Courier New"/>
          <w:color w:val="000000"/>
          <w:sz w:val="18"/>
          <w:szCs w:val="18"/>
        </w:rPr>
        <w:t xml:space="preserve"> LIB_PATH    </w:t>
      </w:r>
      <w:r w:rsidR="000173A8" w:rsidRPr="00221AC1">
        <w:rPr>
          <w:rFonts w:ascii="Courier New" w:hAnsi="Courier New" w:cs="Courier New"/>
          <w:b/>
          <w:bCs/>
          <w:color w:val="000000"/>
          <w:sz w:val="18"/>
          <w:szCs w:val="18"/>
        </w:rPr>
        <w:t>"/</w:t>
      </w:r>
      <w:proofErr w:type="spellStart"/>
      <w:r w:rsidR="000173A8" w:rsidRPr="00221AC1">
        <w:rPr>
          <w:rFonts w:ascii="Courier New" w:hAnsi="Courier New" w:cs="Courier New"/>
          <w:b/>
          <w:bCs/>
          <w:color w:val="000000"/>
          <w:sz w:val="18"/>
          <w:szCs w:val="18"/>
        </w:rPr>
        <w:t>home</w:t>
      </w:r>
      <w:proofErr w:type="spellEnd"/>
      <w:r w:rsidR="000173A8" w:rsidRPr="00221AC1">
        <w:rPr>
          <w:rFonts w:ascii="Courier New" w:hAnsi="Courier New" w:cs="Courier New"/>
          <w:b/>
          <w:bCs/>
          <w:color w:val="000000"/>
          <w:sz w:val="18"/>
          <w:szCs w:val="18"/>
        </w:rPr>
        <w:t>/student/DYPLOM/</w:t>
      </w:r>
      <w:proofErr w:type="spellStart"/>
      <w:r w:rsidR="000173A8" w:rsidRPr="00221AC1">
        <w:rPr>
          <w:rFonts w:ascii="Courier New" w:hAnsi="Courier New" w:cs="Courier New"/>
          <w:b/>
          <w:bCs/>
          <w:color w:val="000000"/>
          <w:sz w:val="18"/>
          <w:szCs w:val="18"/>
        </w:rPr>
        <w:t>dyrdol</w:t>
      </w:r>
      <w:proofErr w:type="spellEnd"/>
      <w:r w:rsidR="000173A8" w:rsidRPr="00221AC1">
        <w:rPr>
          <w:rFonts w:ascii="Courier New" w:hAnsi="Courier New" w:cs="Courier New"/>
          <w:b/>
          <w:bCs/>
          <w:color w:val="000000"/>
          <w:sz w:val="18"/>
          <w:szCs w:val="18"/>
        </w:rPr>
        <w:t>/</w:t>
      </w:r>
      <w:proofErr w:type="spellStart"/>
      <w:r w:rsidR="000173A8" w:rsidRPr="00221AC1">
        <w:rPr>
          <w:rFonts w:ascii="Courier New" w:hAnsi="Courier New" w:cs="Courier New"/>
          <w:b/>
          <w:bCs/>
          <w:color w:val="000000"/>
          <w:sz w:val="18"/>
          <w:szCs w:val="18"/>
        </w:rPr>
        <w:t>UofU</w:t>
      </w:r>
      <w:proofErr w:type="spellEnd"/>
      <w:r w:rsidR="000173A8" w:rsidRPr="00221AC1">
        <w:rPr>
          <w:rFonts w:ascii="Courier New" w:hAnsi="Courier New" w:cs="Courier New"/>
          <w:b/>
          <w:bCs/>
          <w:color w:val="000000"/>
          <w:sz w:val="18"/>
          <w:szCs w:val="18"/>
        </w:rPr>
        <w:t>/UofU_Digital_v1_2 /</w:t>
      </w:r>
      <w:proofErr w:type="spellStart"/>
      <w:r w:rsidR="000173A8" w:rsidRPr="00221AC1">
        <w:rPr>
          <w:rFonts w:ascii="Courier New" w:hAnsi="Courier New" w:cs="Courier New"/>
          <w:b/>
          <w:bCs/>
          <w:color w:val="000000"/>
          <w:sz w:val="18"/>
          <w:szCs w:val="18"/>
        </w:rPr>
        <w:t>home</w:t>
      </w:r>
      <w:proofErr w:type="spellEnd"/>
      <w:r w:rsidR="000173A8" w:rsidRPr="00221AC1">
        <w:rPr>
          <w:rFonts w:ascii="Courier New" w:hAnsi="Courier New" w:cs="Courier New"/>
          <w:b/>
          <w:bCs/>
          <w:color w:val="000000"/>
          <w:sz w:val="18"/>
          <w:szCs w:val="18"/>
        </w:rPr>
        <w:t>/student/DYPLOM/</w:t>
      </w:r>
      <w:proofErr w:type="spellStart"/>
      <w:r w:rsidR="000173A8" w:rsidRPr="00221AC1">
        <w:rPr>
          <w:rFonts w:ascii="Courier New" w:hAnsi="Courier New" w:cs="Courier New"/>
          <w:b/>
          <w:bCs/>
          <w:color w:val="000000"/>
          <w:sz w:val="18"/>
          <w:szCs w:val="18"/>
        </w:rPr>
        <w:t>dyrdol</w:t>
      </w:r>
      <w:proofErr w:type="spellEnd"/>
      <w:r w:rsidR="000173A8" w:rsidRPr="00221AC1">
        <w:rPr>
          <w:rFonts w:ascii="Courier New" w:hAnsi="Courier New" w:cs="Courier New"/>
          <w:b/>
          <w:bCs/>
          <w:color w:val="000000"/>
          <w:sz w:val="18"/>
          <w:szCs w:val="18"/>
        </w:rPr>
        <w:t>/</w:t>
      </w:r>
      <w:proofErr w:type="spellStart"/>
      <w:r w:rsidR="000173A8" w:rsidRPr="00221AC1">
        <w:rPr>
          <w:rFonts w:ascii="Courier New" w:hAnsi="Courier New" w:cs="Courier New"/>
          <w:b/>
          <w:bCs/>
          <w:color w:val="000000"/>
          <w:sz w:val="18"/>
          <w:szCs w:val="18"/>
        </w:rPr>
        <w:t>UofU</w:t>
      </w:r>
      <w:proofErr w:type="spellEnd"/>
      <w:r w:rsidR="000173A8" w:rsidRPr="00221AC1">
        <w:rPr>
          <w:rFonts w:ascii="Courier New" w:hAnsi="Courier New" w:cs="Courier New"/>
          <w:b/>
          <w:bCs/>
          <w:color w:val="000000"/>
          <w:sz w:val="18"/>
          <w:szCs w:val="18"/>
        </w:rPr>
        <w:t>/UofU_Digital_v1_2"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elevator.v</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init_lib_search_path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init_hdl_search_path</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w:t>
      </w:r>
      <w:proofErr w:type="spellEnd"/>
      <w:r w:rsidR="00EA4257">
        <w:rPr>
          <w:rFonts w:ascii="Courier New" w:hAnsi="Courier New" w:cs="Courier New"/>
          <w:color w:val="000000"/>
          <w:sz w:val="18"/>
          <w:szCs w:val="18"/>
          <w:lang w:val="en-US"/>
        </w:rPr>
        <w:t xml:space="preserve"> </w:t>
      </w:r>
      <w:proofErr w:type="spellStart"/>
      <w:r w:rsidR="00EA4257">
        <w:rPr>
          <w:rFonts w:ascii="Courier New" w:hAnsi="Courier New" w:cs="Courier New"/>
          <w:color w:val="000000"/>
          <w:sz w:val="18"/>
          <w:szCs w:val="18"/>
          <w:lang w:val="en-US"/>
        </w:rPr>
        <w:t>lef_library</w:t>
      </w:r>
      <w:proofErr w:type="spellEnd"/>
      <w:r w:rsidR="00EA4257">
        <w:rPr>
          <w:rFonts w:ascii="Courier New" w:hAnsi="Courier New" w:cs="Courier New"/>
          <w:color w:val="000000"/>
          <w:sz w:val="18"/>
          <w:szCs w:val="18"/>
          <w:lang w:val="en-US"/>
        </w:rPr>
        <w:t xml:space="preserve">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elevator.v</w:t>
      </w:r>
      <w:proofErr w:type="spell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check_design</w:t>
      </w:r>
      <w:proofErr w:type="spellEnd"/>
      <w:r w:rsidRPr="00E77CC3">
        <w:rPr>
          <w:rFonts w:ascii="Courier New" w:hAnsi="Courier New" w:cs="Courier New"/>
          <w:color w:val="000000"/>
          <w:sz w:val="18"/>
          <w:szCs w:val="18"/>
          <w:lang w:val="en-US"/>
        </w:rPr>
        <w:t xml:space="preserve">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w:t>
      </w:r>
      <w:proofErr w:type="spellStart"/>
      <w:r w:rsidRPr="00E77CC3">
        <w:rPr>
          <w:rFonts w:ascii="Courier New" w:hAnsi="Courier New" w:cs="Courier New"/>
          <w:color w:val="000000"/>
          <w:sz w:val="18"/>
          <w:szCs w:val="18"/>
          <w:lang w:val="en-US"/>
        </w:rPr>
        <w:t>to_mapped</w:t>
      </w:r>
      <w:proofErr w:type="spellEnd"/>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write_hdl</w:t>
      </w:r>
      <w:proofErr w:type="spellEnd"/>
      <w:r w:rsidRPr="00E77CC3">
        <w:rPr>
          <w:rFonts w:ascii="Courier New" w:hAnsi="Courier New" w:cs="Courier New"/>
          <w:color w:val="000000"/>
          <w:sz w:val="18"/>
          <w:szCs w:val="18"/>
          <w:lang w:val="en-US"/>
        </w:rPr>
        <w:t xml:space="preserve">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}.v</w:t>
      </w:r>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write_sdc</w:t>
      </w:r>
      <w:proofErr w:type="spellEnd"/>
      <w:r w:rsidRPr="00E77CC3">
        <w:rPr>
          <w:rFonts w:ascii="Courier New" w:hAnsi="Courier New" w:cs="Courier New"/>
          <w:color w:val="000000"/>
          <w:sz w:val="18"/>
          <w:szCs w:val="18"/>
          <w:lang w:val="en-US"/>
        </w:rPr>
        <w:t xml:space="preserve">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17B85383" w14:textId="034612BE" w:rsidR="00F613FB" w:rsidRPr="00D53D95" w:rsidRDefault="00050280" w:rsidP="00D342CB">
      <w:pPr>
        <w:pStyle w:val="Nagwek1"/>
        <w:numPr>
          <w:ilvl w:val="0"/>
          <w:numId w:val="0"/>
        </w:numPr>
        <w:spacing w:after="240"/>
        <w:rPr>
          <w:lang w:val="en-US"/>
        </w:rPr>
      </w:pPr>
      <w:bookmarkStart w:id="99" w:name="_Toc15832470"/>
      <w:proofErr w:type="spellStart"/>
      <w:r w:rsidRPr="00D53D95">
        <w:rPr>
          <w:sz w:val="28"/>
          <w:lang w:val="en-US"/>
        </w:rPr>
        <w:lastRenderedPageBreak/>
        <w:t>Dodatek</w:t>
      </w:r>
      <w:proofErr w:type="spellEnd"/>
      <w:r w:rsidRPr="00D53D95">
        <w:rPr>
          <w:sz w:val="28"/>
          <w:lang w:val="en-US"/>
        </w:rPr>
        <w:t xml:space="preserve"> B. </w:t>
      </w:r>
      <w:r w:rsidRPr="00D53D95">
        <w:rPr>
          <w:lang w:val="en-US"/>
        </w:rPr>
        <w:br/>
      </w:r>
      <w:proofErr w:type="spellStart"/>
      <w:r w:rsidR="00743E8C" w:rsidRPr="00D53D95">
        <w:rPr>
          <w:lang w:val="en-US"/>
        </w:rPr>
        <w:t>Raport</w:t>
      </w:r>
      <w:proofErr w:type="spellEnd"/>
      <w:r w:rsidR="00743E8C" w:rsidRPr="00D53D95">
        <w:rPr>
          <w:lang w:val="en-US"/>
        </w:rPr>
        <w:t xml:space="preserve"> </w:t>
      </w:r>
      <w:proofErr w:type="spellStart"/>
      <w:r w:rsidR="00743E8C" w:rsidRPr="00D53D95">
        <w:rPr>
          <w:lang w:val="en-US"/>
        </w:rPr>
        <w:t>weryfikacji</w:t>
      </w:r>
      <w:proofErr w:type="spellEnd"/>
      <w:r w:rsidR="00743E8C" w:rsidRPr="00D53D95">
        <w:rPr>
          <w:lang w:val="en-US"/>
        </w:rPr>
        <w:t xml:space="preserve"> </w:t>
      </w:r>
      <w:proofErr w:type="spellStart"/>
      <w:r w:rsidR="00743E8C" w:rsidRPr="00D53D95">
        <w:rPr>
          <w:lang w:val="en-US"/>
        </w:rPr>
        <w:t>topografii</w:t>
      </w:r>
      <w:bookmarkEnd w:id="99"/>
      <w:proofErr w:type="spellEnd"/>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Complete : 0 Viols.  0 </w:t>
      </w:r>
      <w:proofErr w:type="spellStart"/>
      <w:r w:rsidRPr="000A7136">
        <w:rPr>
          <w:rFonts w:ascii="Courier New" w:hAnsi="Courier New" w:cs="Courier New"/>
          <w:color w:val="000000"/>
          <w:sz w:val="18"/>
          <w:szCs w:val="18"/>
          <w:lang w:val="en-US"/>
        </w:rPr>
        <w:t>Wrngs</w:t>
      </w:r>
      <w:proofErr w:type="spellEnd"/>
      <w:r w:rsidRPr="000A7136">
        <w:rPr>
          <w:rFonts w:ascii="Courier New" w:hAnsi="Courier New" w:cs="Courier New"/>
          <w:color w:val="000000"/>
          <w:sz w:val="18"/>
          <w:szCs w:val="18"/>
          <w:lang w:val="en-US"/>
        </w:rPr>
        <w:t>.</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0:00:00.0  MEM: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**WARN: (IMPVFG-257):   </w:t>
      </w:r>
      <w:proofErr w:type="spellStart"/>
      <w:r w:rsidRPr="00A04D3E">
        <w:rPr>
          <w:rFonts w:ascii="Courier New" w:hAnsi="Courier New" w:cs="Courier New"/>
          <w:color w:val="000000"/>
          <w:sz w:val="18"/>
          <w:szCs w:val="18"/>
          <w:lang w:val="en-US"/>
        </w:rPr>
        <w:t>verifyGeometry</w:t>
      </w:r>
      <w:proofErr w:type="spellEnd"/>
      <w:r w:rsidRPr="00A04D3E">
        <w:rPr>
          <w:rFonts w:ascii="Courier New" w:hAnsi="Courier New" w:cs="Courier New"/>
          <w:color w:val="000000"/>
          <w:sz w:val="18"/>
          <w:szCs w:val="18"/>
          <w:lang w:val="en-US"/>
        </w:rPr>
        <w:t xml:space="preserve"> command is replaced by </w:t>
      </w:r>
      <w:proofErr w:type="spellStart"/>
      <w:r w:rsidRPr="00A04D3E">
        <w:rPr>
          <w:rFonts w:ascii="Courier New" w:hAnsi="Courier New" w:cs="Courier New"/>
          <w:color w:val="000000"/>
          <w:sz w:val="18"/>
          <w:szCs w:val="18"/>
          <w:lang w:val="en-US"/>
        </w:rPr>
        <w:t>verify_drc</w:t>
      </w:r>
      <w:proofErr w:type="spellEnd"/>
      <w:r w:rsidRPr="00A04D3E">
        <w:rPr>
          <w:rFonts w:ascii="Courier New" w:hAnsi="Courier New" w:cs="Courier New"/>
          <w:color w:val="000000"/>
          <w:sz w:val="18"/>
          <w:szCs w:val="18"/>
          <w:lang w:val="en-US"/>
        </w:rPr>
        <w:t xml:space="preserve">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SubArea</w:t>
      </w:r>
      <w:proofErr w:type="spellEnd"/>
      <w:r w:rsidRPr="00A04D3E">
        <w:rPr>
          <w:rFonts w:ascii="Courier New" w:hAnsi="Courier New" w:cs="Courier New"/>
          <w:color w:val="000000"/>
          <w:sz w:val="18"/>
          <w:szCs w:val="18"/>
          <w:lang w:val="en-US"/>
        </w:rPr>
        <w:t xml:space="preserve"> :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Sub-Area : 1 complete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Complete :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0:00:00.2  MEM: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roofErr w:type="spellStart"/>
      <w:r w:rsidRPr="00ED0111">
        <w:rPr>
          <w:rFonts w:ascii="Courier New" w:hAnsi="Courier New" w:cs="Courier New"/>
          <w:color w:val="000000"/>
          <w:sz w:val="18"/>
          <w:szCs w:val="18"/>
          <w:lang w:val="en-US"/>
        </w:rPr>
        <w:t>innovus</w:t>
      </w:r>
      <w:proofErr w:type="spellEnd"/>
      <w:r w:rsidRPr="00ED0111">
        <w:rPr>
          <w:rFonts w:ascii="Courier New" w:hAnsi="Courier New" w:cs="Courier New"/>
          <w:color w:val="000000"/>
          <w:sz w:val="18"/>
          <w:szCs w:val="18"/>
          <w:lang w:val="en-US"/>
        </w:rPr>
        <w:t xml:space="preserve"> 3&gt; #-report </w:t>
      </w:r>
      <w:proofErr w:type="spellStart"/>
      <w:r w:rsidRPr="00ED0111">
        <w:rPr>
          <w:rFonts w:ascii="Courier New" w:hAnsi="Courier New" w:cs="Courier New"/>
          <w:color w:val="000000"/>
          <w:sz w:val="18"/>
          <w:szCs w:val="18"/>
          <w:lang w:val="en-US"/>
        </w:rPr>
        <w:t>elevator.drc.rpt</w:t>
      </w:r>
      <w:proofErr w:type="spellEnd"/>
      <w:r w:rsidRPr="00ED0111">
        <w:rPr>
          <w:rFonts w:ascii="Courier New" w:hAnsi="Courier New" w:cs="Courier New"/>
          <w:color w:val="000000"/>
          <w:sz w:val="18"/>
          <w:szCs w:val="18"/>
          <w:lang w:val="en-US"/>
        </w:rPr>
        <w:t xml:space="preserve">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Complete :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0:00:00.1  ELAPSED TIME: 0.00  MEM: 0.0M) ***</w:t>
      </w:r>
    </w:p>
    <w:p w14:paraId="2F3DD4DF" w14:textId="710133CC" w:rsidR="00F44E53" w:rsidRPr="00A6751C" w:rsidRDefault="00B04BD5" w:rsidP="0001553E">
      <w:pPr>
        <w:pStyle w:val="Nagwek1"/>
        <w:numPr>
          <w:ilvl w:val="0"/>
          <w:numId w:val="0"/>
        </w:numPr>
        <w:spacing w:after="240"/>
      </w:pPr>
      <w:bookmarkStart w:id="100" w:name="_Toc15832471"/>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w:t>
      </w:r>
      <w:proofErr w:type="spellStart"/>
      <w:r>
        <w:t>Cadence</w:t>
      </w:r>
      <w:proofErr w:type="spellEnd"/>
      <w:r>
        <w:t xml:space="preserve"> </w:t>
      </w:r>
      <w:proofErr w:type="spellStart"/>
      <w:r w:rsidR="00BF3B04">
        <w:t>Genus</w:t>
      </w:r>
      <w:proofErr w:type="spellEnd"/>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w:t>
      </w:r>
      <w:proofErr w:type="spellStart"/>
      <w:r w:rsidR="00C56D8E">
        <w:t>Cadence</w:t>
      </w:r>
      <w:proofErr w:type="spellEnd"/>
      <w:r w:rsidR="00C56D8E">
        <w:t xml:space="preserve"> </w:t>
      </w:r>
      <w:r w:rsidR="00544087">
        <w:t>Innovus</w:t>
      </w:r>
      <w:r w:rsidR="00790669">
        <w:t>,</w:t>
      </w:r>
    </w:p>
    <w:p w14:paraId="1970E9F0" w14:textId="66304C33" w:rsidR="006B22F7" w:rsidRDefault="00861CA9" w:rsidP="000A20B4">
      <w:pPr>
        <w:pStyle w:val="Tekstpodstawowyzwciciem"/>
        <w:ind w:firstLine="0"/>
      </w:pPr>
      <w:r>
        <w:t xml:space="preserve">Virtuoso.zip – Plik skompresowany z projektem w programie </w:t>
      </w:r>
      <w:proofErr w:type="spellStart"/>
      <w:r>
        <w:t>Cadence</w:t>
      </w:r>
      <w:proofErr w:type="spellEnd"/>
      <w:r>
        <w:t xml:space="preserv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5832472"/>
      <w:r w:rsidRPr="00A6751C">
        <w:lastRenderedPageBreak/>
        <w:t>Spis ilustracji</w:t>
      </w:r>
      <w:bookmarkEnd w:id="101"/>
      <w:bookmarkEnd w:id="102"/>
      <w:bookmarkEnd w:id="103"/>
    </w:p>
    <w:p w14:paraId="1634245F" w14:textId="481C417F" w:rsidR="000A3A30" w:rsidRDefault="00DC124B">
      <w:pPr>
        <w:pStyle w:val="Spisilustracji"/>
        <w:tabs>
          <w:tab w:val="right" w:leader="dot" w:pos="8493"/>
        </w:tabs>
        <w:rPr>
          <w:rFonts w:asciiTheme="minorHAnsi" w:eastAsiaTheme="minorEastAsia" w:hAnsiTheme="minorHAnsi" w:cstheme="minorBidi"/>
          <w:noProof/>
          <w:sz w:val="22"/>
          <w:szCs w:val="22"/>
          <w:lang w:val="en-US" w:eastAsia="zh-CN"/>
        </w:rPr>
      </w:pPr>
      <w:r w:rsidRPr="00A6751C">
        <w:fldChar w:fldCharType="begin"/>
      </w:r>
      <w:r w:rsidRPr="00A6751C">
        <w:instrText xml:space="preserve"> TOC \h \z \c "Rysunek" </w:instrText>
      </w:r>
      <w:r w:rsidRPr="00A6751C">
        <w:fldChar w:fldCharType="separate"/>
      </w:r>
      <w:hyperlink w:anchor="_Toc12878986" w:history="1">
        <w:r w:rsidR="000A3A30" w:rsidRPr="008B59CE">
          <w:rPr>
            <w:rStyle w:val="Hipercze"/>
            <w:noProof/>
          </w:rPr>
          <w:t>Rysunek 1</w:t>
        </w:r>
        <w:r w:rsidR="000A3A30" w:rsidRPr="008B59CE">
          <w:rPr>
            <w:rStyle w:val="Hipercze"/>
            <w:noProof/>
          </w:rPr>
          <w:noBreakHyphen/>
          <w:t>1: Ruch głowicy dysku twardego zgodny z algorytmem SCAN [8]</w:t>
        </w:r>
        <w:r w:rsidR="000A3A30">
          <w:rPr>
            <w:noProof/>
            <w:webHidden/>
          </w:rPr>
          <w:tab/>
        </w:r>
        <w:r w:rsidR="000A3A30">
          <w:rPr>
            <w:noProof/>
            <w:webHidden/>
          </w:rPr>
          <w:fldChar w:fldCharType="begin"/>
        </w:r>
        <w:r w:rsidR="000A3A30">
          <w:rPr>
            <w:noProof/>
            <w:webHidden/>
          </w:rPr>
          <w:instrText xml:space="preserve"> PAGEREF _Toc12878986 \h </w:instrText>
        </w:r>
        <w:r w:rsidR="000A3A30">
          <w:rPr>
            <w:noProof/>
            <w:webHidden/>
          </w:rPr>
        </w:r>
        <w:r w:rsidR="000A3A30">
          <w:rPr>
            <w:noProof/>
            <w:webHidden/>
          </w:rPr>
          <w:fldChar w:fldCharType="separate"/>
        </w:r>
        <w:r w:rsidR="00D8689F">
          <w:rPr>
            <w:noProof/>
            <w:webHidden/>
          </w:rPr>
          <w:t>9</w:t>
        </w:r>
        <w:r w:rsidR="000A3A30">
          <w:rPr>
            <w:noProof/>
            <w:webHidden/>
          </w:rPr>
          <w:fldChar w:fldCharType="end"/>
        </w:r>
      </w:hyperlink>
    </w:p>
    <w:p w14:paraId="6963FF44" w14:textId="2D080F96"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7" w:history="1">
        <w:r w:rsidR="000A3A30" w:rsidRPr="008B59CE">
          <w:rPr>
            <w:rStyle w:val="Hipercze"/>
            <w:noProof/>
          </w:rPr>
          <w:t>Rysunek 1</w:t>
        </w:r>
        <w:r w:rsidR="000A3A30" w:rsidRPr="008B59CE">
          <w:rPr>
            <w:rStyle w:val="Hipercze"/>
            <w:noProof/>
          </w:rPr>
          <w:noBreakHyphen/>
          <w:t>2: System strefowy w budynku Shanghai Tower [17]</w:t>
        </w:r>
        <w:r w:rsidR="000A3A30">
          <w:rPr>
            <w:noProof/>
            <w:webHidden/>
          </w:rPr>
          <w:tab/>
        </w:r>
        <w:r w:rsidR="000A3A30">
          <w:rPr>
            <w:noProof/>
            <w:webHidden/>
          </w:rPr>
          <w:fldChar w:fldCharType="begin"/>
        </w:r>
        <w:r w:rsidR="000A3A30">
          <w:rPr>
            <w:noProof/>
            <w:webHidden/>
          </w:rPr>
          <w:instrText xml:space="preserve"> PAGEREF _Toc12878987 \h </w:instrText>
        </w:r>
        <w:r w:rsidR="000A3A30">
          <w:rPr>
            <w:noProof/>
            <w:webHidden/>
          </w:rPr>
        </w:r>
        <w:r w:rsidR="000A3A30">
          <w:rPr>
            <w:noProof/>
            <w:webHidden/>
          </w:rPr>
          <w:fldChar w:fldCharType="separate"/>
        </w:r>
        <w:r w:rsidR="00D8689F">
          <w:rPr>
            <w:noProof/>
            <w:webHidden/>
          </w:rPr>
          <w:t>11</w:t>
        </w:r>
        <w:r w:rsidR="000A3A30">
          <w:rPr>
            <w:noProof/>
            <w:webHidden/>
          </w:rPr>
          <w:fldChar w:fldCharType="end"/>
        </w:r>
      </w:hyperlink>
    </w:p>
    <w:p w14:paraId="3C44BABB" w14:textId="30DFC6D1"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8" w:history="1">
        <w:r w:rsidR="000A3A30" w:rsidRPr="008B59CE">
          <w:rPr>
            <w:rStyle w:val="Hipercze"/>
            <w:noProof/>
          </w:rPr>
          <w:t>Rysunek 1</w:t>
        </w:r>
        <w:r w:rsidR="000A3A30" w:rsidRPr="008B59CE">
          <w:rPr>
            <w:rStyle w:val="Hipercze"/>
            <w:noProof/>
          </w:rPr>
          <w:noBreakHyphen/>
          <w:t>3: Przykład połączenia dwóch stref [17]</w:t>
        </w:r>
        <w:r w:rsidR="000A3A30">
          <w:rPr>
            <w:noProof/>
            <w:webHidden/>
          </w:rPr>
          <w:tab/>
        </w:r>
        <w:r w:rsidR="000A3A30">
          <w:rPr>
            <w:noProof/>
            <w:webHidden/>
          </w:rPr>
          <w:fldChar w:fldCharType="begin"/>
        </w:r>
        <w:r w:rsidR="000A3A30">
          <w:rPr>
            <w:noProof/>
            <w:webHidden/>
          </w:rPr>
          <w:instrText xml:space="preserve"> PAGEREF _Toc12878988 \h </w:instrText>
        </w:r>
        <w:r w:rsidR="000A3A30">
          <w:rPr>
            <w:noProof/>
            <w:webHidden/>
          </w:rPr>
        </w:r>
        <w:r w:rsidR="000A3A30">
          <w:rPr>
            <w:noProof/>
            <w:webHidden/>
          </w:rPr>
          <w:fldChar w:fldCharType="separate"/>
        </w:r>
        <w:r w:rsidR="00D8689F">
          <w:rPr>
            <w:noProof/>
            <w:webHidden/>
          </w:rPr>
          <w:t>12</w:t>
        </w:r>
        <w:r w:rsidR="000A3A30">
          <w:rPr>
            <w:noProof/>
            <w:webHidden/>
          </w:rPr>
          <w:fldChar w:fldCharType="end"/>
        </w:r>
      </w:hyperlink>
    </w:p>
    <w:p w14:paraId="33BC6868" w14:textId="5516E14B"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89" w:history="1">
        <w:r w:rsidR="000A3A30" w:rsidRPr="008B59CE">
          <w:rPr>
            <w:rStyle w:val="Hipercze"/>
            <w:noProof/>
          </w:rPr>
          <w:t>Rysunek 1</w:t>
        </w:r>
        <w:r w:rsidR="000A3A30" w:rsidRPr="008B59CE">
          <w:rPr>
            <w:rStyle w:val="Hipercze"/>
            <w:noProof/>
          </w:rPr>
          <w:noBreakHyphen/>
          <w:t>4: Model windy dwuprzystankowej [7]</w:t>
        </w:r>
        <w:r w:rsidR="000A3A30">
          <w:rPr>
            <w:noProof/>
            <w:webHidden/>
          </w:rPr>
          <w:tab/>
        </w:r>
        <w:r w:rsidR="000A3A30">
          <w:rPr>
            <w:noProof/>
            <w:webHidden/>
          </w:rPr>
          <w:fldChar w:fldCharType="begin"/>
        </w:r>
        <w:r w:rsidR="000A3A30">
          <w:rPr>
            <w:noProof/>
            <w:webHidden/>
          </w:rPr>
          <w:instrText xml:space="preserve"> PAGEREF _Toc12878989 \h </w:instrText>
        </w:r>
        <w:r w:rsidR="000A3A30">
          <w:rPr>
            <w:noProof/>
            <w:webHidden/>
          </w:rPr>
        </w:r>
        <w:r w:rsidR="000A3A30">
          <w:rPr>
            <w:noProof/>
            <w:webHidden/>
          </w:rPr>
          <w:fldChar w:fldCharType="separate"/>
        </w:r>
        <w:r w:rsidR="00D8689F">
          <w:rPr>
            <w:noProof/>
            <w:webHidden/>
          </w:rPr>
          <w:t>15</w:t>
        </w:r>
        <w:r w:rsidR="000A3A30">
          <w:rPr>
            <w:noProof/>
            <w:webHidden/>
          </w:rPr>
          <w:fldChar w:fldCharType="end"/>
        </w:r>
      </w:hyperlink>
    </w:p>
    <w:p w14:paraId="5DFE3AC4" w14:textId="16EF7172"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0" w:history="1">
        <w:r w:rsidR="000A3A30" w:rsidRPr="008B59CE">
          <w:rPr>
            <w:rStyle w:val="Hipercze"/>
            <w:noProof/>
          </w:rPr>
          <w:t>Rysunek 1</w:t>
        </w:r>
        <w:r w:rsidR="000A3A30" w:rsidRPr="008B59CE">
          <w:rPr>
            <w:rStyle w:val="Hipercze"/>
            <w:noProof/>
          </w:rPr>
          <w:noBreakHyphen/>
          <w:t>5: Wybór piętra w systemie z wysyłką docelową [19]</w:t>
        </w:r>
        <w:r w:rsidR="000A3A30">
          <w:rPr>
            <w:noProof/>
            <w:webHidden/>
          </w:rPr>
          <w:tab/>
        </w:r>
        <w:r w:rsidR="000A3A30">
          <w:rPr>
            <w:noProof/>
            <w:webHidden/>
          </w:rPr>
          <w:fldChar w:fldCharType="begin"/>
        </w:r>
        <w:r w:rsidR="000A3A30">
          <w:rPr>
            <w:noProof/>
            <w:webHidden/>
          </w:rPr>
          <w:instrText xml:space="preserve"> PAGEREF _Toc12878990 \h </w:instrText>
        </w:r>
        <w:r w:rsidR="000A3A30">
          <w:rPr>
            <w:noProof/>
            <w:webHidden/>
          </w:rPr>
        </w:r>
        <w:r w:rsidR="000A3A30">
          <w:rPr>
            <w:noProof/>
            <w:webHidden/>
          </w:rPr>
          <w:fldChar w:fldCharType="separate"/>
        </w:r>
        <w:r w:rsidR="00D8689F">
          <w:rPr>
            <w:noProof/>
            <w:webHidden/>
          </w:rPr>
          <w:t>21</w:t>
        </w:r>
        <w:r w:rsidR="000A3A30">
          <w:rPr>
            <w:noProof/>
            <w:webHidden/>
          </w:rPr>
          <w:fldChar w:fldCharType="end"/>
        </w:r>
      </w:hyperlink>
    </w:p>
    <w:p w14:paraId="7D215B00" w14:textId="78A7574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1" w:history="1">
        <w:r w:rsidR="000A3A30" w:rsidRPr="008B59CE">
          <w:rPr>
            <w:rStyle w:val="Hipercze"/>
            <w:noProof/>
          </w:rPr>
          <w:t>Rysunek 1</w:t>
        </w:r>
        <w:r w:rsidR="000A3A30" w:rsidRPr="008B59CE">
          <w:rPr>
            <w:rStyle w:val="Hipercze"/>
            <w:noProof/>
          </w:rPr>
          <w:noBreakHyphen/>
          <w:t>6: Przyciski  w windzie z wysyłką docelową i klasycznej windzie [11]</w:t>
        </w:r>
        <w:r w:rsidR="000A3A30">
          <w:rPr>
            <w:noProof/>
            <w:webHidden/>
          </w:rPr>
          <w:tab/>
        </w:r>
        <w:r w:rsidR="000A3A30">
          <w:rPr>
            <w:noProof/>
            <w:webHidden/>
          </w:rPr>
          <w:fldChar w:fldCharType="begin"/>
        </w:r>
        <w:r w:rsidR="000A3A30">
          <w:rPr>
            <w:noProof/>
            <w:webHidden/>
          </w:rPr>
          <w:instrText xml:space="preserve"> PAGEREF _Toc12878991 \h </w:instrText>
        </w:r>
        <w:r w:rsidR="000A3A30">
          <w:rPr>
            <w:noProof/>
            <w:webHidden/>
          </w:rPr>
        </w:r>
        <w:r w:rsidR="000A3A30">
          <w:rPr>
            <w:noProof/>
            <w:webHidden/>
          </w:rPr>
          <w:fldChar w:fldCharType="separate"/>
        </w:r>
        <w:r w:rsidR="00D8689F">
          <w:rPr>
            <w:noProof/>
            <w:webHidden/>
          </w:rPr>
          <w:t>22</w:t>
        </w:r>
        <w:r w:rsidR="000A3A30">
          <w:rPr>
            <w:noProof/>
            <w:webHidden/>
          </w:rPr>
          <w:fldChar w:fldCharType="end"/>
        </w:r>
      </w:hyperlink>
    </w:p>
    <w:p w14:paraId="03ACFB20" w14:textId="34E7529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2" w:history="1">
        <w:r w:rsidR="000A3A30" w:rsidRPr="008B59CE">
          <w:rPr>
            <w:rStyle w:val="Hipercze"/>
            <w:noProof/>
          </w:rPr>
          <w:t>Rysunek 1</w:t>
        </w:r>
        <w:r w:rsidR="000A3A30" w:rsidRPr="008B59CE">
          <w:rPr>
            <w:rStyle w:val="Hipercze"/>
            <w:noProof/>
          </w:rPr>
          <w:noBreakHyphen/>
          <w:t>7: Identyfikacja wind w systemie wysyłkowym [10]</w:t>
        </w:r>
        <w:r w:rsidR="000A3A30">
          <w:rPr>
            <w:noProof/>
            <w:webHidden/>
          </w:rPr>
          <w:tab/>
        </w:r>
        <w:r w:rsidR="000A3A30">
          <w:rPr>
            <w:noProof/>
            <w:webHidden/>
          </w:rPr>
          <w:fldChar w:fldCharType="begin"/>
        </w:r>
        <w:r w:rsidR="000A3A30">
          <w:rPr>
            <w:noProof/>
            <w:webHidden/>
          </w:rPr>
          <w:instrText xml:space="preserve"> PAGEREF _Toc12878992 \h </w:instrText>
        </w:r>
        <w:r w:rsidR="000A3A30">
          <w:rPr>
            <w:noProof/>
            <w:webHidden/>
          </w:rPr>
        </w:r>
        <w:r w:rsidR="000A3A30">
          <w:rPr>
            <w:noProof/>
            <w:webHidden/>
          </w:rPr>
          <w:fldChar w:fldCharType="separate"/>
        </w:r>
        <w:r w:rsidR="00D8689F">
          <w:rPr>
            <w:noProof/>
            <w:webHidden/>
          </w:rPr>
          <w:t>23</w:t>
        </w:r>
        <w:r w:rsidR="000A3A30">
          <w:rPr>
            <w:noProof/>
            <w:webHidden/>
          </w:rPr>
          <w:fldChar w:fldCharType="end"/>
        </w:r>
      </w:hyperlink>
    </w:p>
    <w:p w14:paraId="1E2AB24D" w14:textId="4CABFEE3"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3" w:history="1">
        <w:r w:rsidR="000A3A30" w:rsidRPr="008B59CE">
          <w:rPr>
            <w:rStyle w:val="Hipercze"/>
            <w:noProof/>
          </w:rPr>
          <w:t>Rysunek 1</w:t>
        </w:r>
        <w:r w:rsidR="000A3A30" w:rsidRPr="008B59CE">
          <w:rPr>
            <w:rStyle w:val="Hipercze"/>
            <w:noProof/>
          </w:rPr>
          <w:noBreakHyphen/>
          <w:t>8: Nowa generacja mechanizmów wind GEN2 LIFT firmy OTIS [15]</w:t>
        </w:r>
        <w:r w:rsidR="000A3A30">
          <w:rPr>
            <w:noProof/>
            <w:webHidden/>
          </w:rPr>
          <w:tab/>
        </w:r>
        <w:r w:rsidR="000A3A30">
          <w:rPr>
            <w:noProof/>
            <w:webHidden/>
          </w:rPr>
          <w:fldChar w:fldCharType="begin"/>
        </w:r>
        <w:r w:rsidR="000A3A30">
          <w:rPr>
            <w:noProof/>
            <w:webHidden/>
          </w:rPr>
          <w:instrText xml:space="preserve"> PAGEREF _Toc12878993 \h </w:instrText>
        </w:r>
        <w:r w:rsidR="000A3A30">
          <w:rPr>
            <w:noProof/>
            <w:webHidden/>
          </w:rPr>
        </w:r>
        <w:r w:rsidR="000A3A30">
          <w:rPr>
            <w:noProof/>
            <w:webHidden/>
          </w:rPr>
          <w:fldChar w:fldCharType="separate"/>
        </w:r>
        <w:r w:rsidR="00D8689F">
          <w:rPr>
            <w:noProof/>
            <w:webHidden/>
          </w:rPr>
          <w:t>24</w:t>
        </w:r>
        <w:r w:rsidR="000A3A30">
          <w:rPr>
            <w:noProof/>
            <w:webHidden/>
          </w:rPr>
          <w:fldChar w:fldCharType="end"/>
        </w:r>
      </w:hyperlink>
    </w:p>
    <w:p w14:paraId="6706E5DF" w14:textId="21ABDE9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4" w:history="1">
        <w:r w:rsidR="000A3A30" w:rsidRPr="008B59CE">
          <w:rPr>
            <w:rStyle w:val="Hipercze"/>
            <w:noProof/>
          </w:rPr>
          <w:t>Rysunek 2</w:t>
        </w:r>
        <w:r w:rsidR="000A3A30" w:rsidRPr="008B59CE">
          <w:rPr>
            <w:rStyle w:val="Hipercze"/>
            <w:noProof/>
          </w:rPr>
          <w:noBreakHyphen/>
          <w:t>1: Schemat projektowania układu ASIC [6]</w:t>
        </w:r>
        <w:r w:rsidR="000A3A30">
          <w:rPr>
            <w:noProof/>
            <w:webHidden/>
          </w:rPr>
          <w:tab/>
        </w:r>
        <w:r w:rsidR="000A3A30">
          <w:rPr>
            <w:noProof/>
            <w:webHidden/>
          </w:rPr>
          <w:fldChar w:fldCharType="begin"/>
        </w:r>
        <w:r w:rsidR="000A3A30">
          <w:rPr>
            <w:noProof/>
            <w:webHidden/>
          </w:rPr>
          <w:instrText xml:space="preserve"> PAGEREF _Toc12878994 \h </w:instrText>
        </w:r>
        <w:r w:rsidR="000A3A30">
          <w:rPr>
            <w:noProof/>
            <w:webHidden/>
          </w:rPr>
        </w:r>
        <w:r w:rsidR="000A3A30">
          <w:rPr>
            <w:noProof/>
            <w:webHidden/>
          </w:rPr>
          <w:fldChar w:fldCharType="separate"/>
        </w:r>
        <w:r w:rsidR="00D8689F">
          <w:rPr>
            <w:noProof/>
            <w:webHidden/>
          </w:rPr>
          <w:t>26</w:t>
        </w:r>
        <w:r w:rsidR="000A3A30">
          <w:rPr>
            <w:noProof/>
            <w:webHidden/>
          </w:rPr>
          <w:fldChar w:fldCharType="end"/>
        </w:r>
      </w:hyperlink>
    </w:p>
    <w:p w14:paraId="0EAD9B2B" w14:textId="3EA275B2"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5" w:history="1">
        <w:r w:rsidR="000A3A30" w:rsidRPr="008B59CE">
          <w:rPr>
            <w:rStyle w:val="Hipercze"/>
            <w:noProof/>
          </w:rPr>
          <w:t>Rysunek 2</w:t>
        </w:r>
        <w:r w:rsidR="000A3A30" w:rsidRPr="008B59CE">
          <w:rPr>
            <w:rStyle w:val="Hipercze"/>
            <w:noProof/>
          </w:rPr>
          <w:noBreakHyphen/>
          <w:t>2: Ruch wertykalny na końcowych platformach [opr. własne]</w:t>
        </w:r>
        <w:r w:rsidR="000A3A30">
          <w:rPr>
            <w:noProof/>
            <w:webHidden/>
          </w:rPr>
          <w:tab/>
        </w:r>
        <w:r w:rsidR="000A3A30">
          <w:rPr>
            <w:noProof/>
            <w:webHidden/>
          </w:rPr>
          <w:fldChar w:fldCharType="begin"/>
        </w:r>
        <w:r w:rsidR="000A3A30">
          <w:rPr>
            <w:noProof/>
            <w:webHidden/>
          </w:rPr>
          <w:instrText xml:space="preserve"> PAGEREF _Toc12878995 \h </w:instrText>
        </w:r>
        <w:r w:rsidR="000A3A30">
          <w:rPr>
            <w:noProof/>
            <w:webHidden/>
          </w:rPr>
        </w:r>
        <w:r w:rsidR="000A3A30">
          <w:rPr>
            <w:noProof/>
            <w:webHidden/>
          </w:rPr>
          <w:fldChar w:fldCharType="separate"/>
        </w:r>
        <w:r w:rsidR="00D8689F">
          <w:rPr>
            <w:noProof/>
            <w:webHidden/>
          </w:rPr>
          <w:t>28</w:t>
        </w:r>
        <w:r w:rsidR="000A3A30">
          <w:rPr>
            <w:noProof/>
            <w:webHidden/>
          </w:rPr>
          <w:fldChar w:fldCharType="end"/>
        </w:r>
      </w:hyperlink>
    </w:p>
    <w:p w14:paraId="35267D77" w14:textId="3ECA777C"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6" w:history="1">
        <w:r w:rsidR="000A3A30" w:rsidRPr="008B59CE">
          <w:rPr>
            <w:rStyle w:val="Hipercze"/>
            <w:noProof/>
          </w:rPr>
          <w:t>Rysunek 2</w:t>
        </w:r>
        <w:r w:rsidR="000A3A30" w:rsidRPr="008B59CE">
          <w:rPr>
            <w:rStyle w:val="Hipercze"/>
            <w:noProof/>
          </w:rPr>
          <w:noBreakHyphen/>
          <w:t>3: Algorytm ruchu wertykalnego dla ośmiopiętrowej windy [opr. własne]</w:t>
        </w:r>
        <w:r w:rsidR="000A3A30">
          <w:rPr>
            <w:noProof/>
            <w:webHidden/>
          </w:rPr>
          <w:tab/>
        </w:r>
        <w:r w:rsidR="000A3A30">
          <w:rPr>
            <w:noProof/>
            <w:webHidden/>
          </w:rPr>
          <w:fldChar w:fldCharType="begin"/>
        </w:r>
        <w:r w:rsidR="000A3A30">
          <w:rPr>
            <w:noProof/>
            <w:webHidden/>
          </w:rPr>
          <w:instrText xml:space="preserve"> PAGEREF _Toc12878996 \h </w:instrText>
        </w:r>
        <w:r w:rsidR="000A3A30">
          <w:rPr>
            <w:noProof/>
            <w:webHidden/>
          </w:rPr>
        </w:r>
        <w:r w:rsidR="000A3A30">
          <w:rPr>
            <w:noProof/>
            <w:webHidden/>
          </w:rPr>
          <w:fldChar w:fldCharType="separate"/>
        </w:r>
        <w:r w:rsidR="00D8689F">
          <w:rPr>
            <w:noProof/>
            <w:webHidden/>
          </w:rPr>
          <w:t>29</w:t>
        </w:r>
        <w:r w:rsidR="000A3A30">
          <w:rPr>
            <w:noProof/>
            <w:webHidden/>
          </w:rPr>
          <w:fldChar w:fldCharType="end"/>
        </w:r>
      </w:hyperlink>
    </w:p>
    <w:p w14:paraId="20A80497" w14:textId="2F58BFCB"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7" w:history="1">
        <w:r w:rsidR="000A3A30" w:rsidRPr="008B59CE">
          <w:rPr>
            <w:rStyle w:val="Hipercze"/>
            <w:noProof/>
          </w:rPr>
          <w:t>Rysunek 2</w:t>
        </w:r>
        <w:r w:rsidR="000A3A30" w:rsidRPr="008B59CE">
          <w:rPr>
            <w:rStyle w:val="Hipercze"/>
            <w:noProof/>
          </w:rPr>
          <w:noBreakHyphen/>
          <w:t>4: Algorytm na pełnym piętrze [opr. własne]</w:t>
        </w:r>
        <w:r w:rsidR="000A3A30">
          <w:rPr>
            <w:noProof/>
            <w:webHidden/>
          </w:rPr>
          <w:tab/>
        </w:r>
        <w:r w:rsidR="000A3A30">
          <w:rPr>
            <w:noProof/>
            <w:webHidden/>
          </w:rPr>
          <w:fldChar w:fldCharType="begin"/>
        </w:r>
        <w:r w:rsidR="000A3A30">
          <w:rPr>
            <w:noProof/>
            <w:webHidden/>
          </w:rPr>
          <w:instrText xml:space="preserve"> PAGEREF _Toc12878997 \h </w:instrText>
        </w:r>
        <w:r w:rsidR="000A3A30">
          <w:rPr>
            <w:noProof/>
            <w:webHidden/>
          </w:rPr>
        </w:r>
        <w:r w:rsidR="000A3A30">
          <w:rPr>
            <w:noProof/>
            <w:webHidden/>
          </w:rPr>
          <w:fldChar w:fldCharType="separate"/>
        </w:r>
        <w:r w:rsidR="00D8689F">
          <w:rPr>
            <w:noProof/>
            <w:webHidden/>
          </w:rPr>
          <w:t>30</w:t>
        </w:r>
        <w:r w:rsidR="000A3A30">
          <w:rPr>
            <w:noProof/>
            <w:webHidden/>
          </w:rPr>
          <w:fldChar w:fldCharType="end"/>
        </w:r>
      </w:hyperlink>
    </w:p>
    <w:p w14:paraId="68C4DDD5" w14:textId="17FB5D7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8" w:history="1">
        <w:r w:rsidR="000A3A30" w:rsidRPr="008B59CE">
          <w:rPr>
            <w:rStyle w:val="Hipercze"/>
            <w:noProof/>
          </w:rPr>
          <w:t>Rysunek 2</w:t>
        </w:r>
        <w:r w:rsidR="000A3A30" w:rsidRPr="008B59CE">
          <w:rPr>
            <w:rStyle w:val="Hipercze"/>
            <w:noProof/>
          </w:rPr>
          <w:noBreakHyphen/>
          <w:t>5: Algorytm przejazdu między piętrami [opr. własne]</w:t>
        </w:r>
        <w:r w:rsidR="000A3A30">
          <w:rPr>
            <w:noProof/>
            <w:webHidden/>
          </w:rPr>
          <w:tab/>
        </w:r>
        <w:r w:rsidR="000A3A30">
          <w:rPr>
            <w:noProof/>
            <w:webHidden/>
          </w:rPr>
          <w:fldChar w:fldCharType="begin"/>
        </w:r>
        <w:r w:rsidR="000A3A30">
          <w:rPr>
            <w:noProof/>
            <w:webHidden/>
          </w:rPr>
          <w:instrText xml:space="preserve"> PAGEREF _Toc12878998 \h </w:instrText>
        </w:r>
        <w:r w:rsidR="000A3A30">
          <w:rPr>
            <w:noProof/>
            <w:webHidden/>
          </w:rPr>
        </w:r>
        <w:r w:rsidR="000A3A30">
          <w:rPr>
            <w:noProof/>
            <w:webHidden/>
          </w:rPr>
          <w:fldChar w:fldCharType="separate"/>
        </w:r>
        <w:r w:rsidR="00D8689F">
          <w:rPr>
            <w:noProof/>
            <w:webHidden/>
          </w:rPr>
          <w:t>31</w:t>
        </w:r>
        <w:r w:rsidR="000A3A30">
          <w:rPr>
            <w:noProof/>
            <w:webHidden/>
          </w:rPr>
          <w:fldChar w:fldCharType="end"/>
        </w:r>
      </w:hyperlink>
    </w:p>
    <w:p w14:paraId="637F316F" w14:textId="5DE0E7AC"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8999" w:history="1">
        <w:r w:rsidR="000A3A30" w:rsidRPr="008B59CE">
          <w:rPr>
            <w:rStyle w:val="Hipercze"/>
            <w:noProof/>
          </w:rPr>
          <w:t>Rysunek 2</w:t>
        </w:r>
        <w:r w:rsidR="000A3A30" w:rsidRPr="008B59CE">
          <w:rPr>
            <w:rStyle w:val="Hipercze"/>
            <w:noProof/>
          </w:rPr>
          <w:noBreakHyphen/>
          <w:t>6: Układ cyfrowy do rejestru przycisku zewnętrznego [opr. własne]</w:t>
        </w:r>
        <w:r w:rsidR="000A3A30">
          <w:rPr>
            <w:noProof/>
            <w:webHidden/>
          </w:rPr>
          <w:tab/>
        </w:r>
        <w:r w:rsidR="000A3A30">
          <w:rPr>
            <w:noProof/>
            <w:webHidden/>
          </w:rPr>
          <w:fldChar w:fldCharType="begin"/>
        </w:r>
        <w:r w:rsidR="000A3A30">
          <w:rPr>
            <w:noProof/>
            <w:webHidden/>
          </w:rPr>
          <w:instrText xml:space="preserve"> PAGEREF _Toc12878999 \h </w:instrText>
        </w:r>
        <w:r w:rsidR="000A3A30">
          <w:rPr>
            <w:noProof/>
            <w:webHidden/>
          </w:rPr>
        </w:r>
        <w:r w:rsidR="000A3A30">
          <w:rPr>
            <w:noProof/>
            <w:webHidden/>
          </w:rPr>
          <w:fldChar w:fldCharType="separate"/>
        </w:r>
        <w:r w:rsidR="00D8689F">
          <w:rPr>
            <w:noProof/>
            <w:webHidden/>
          </w:rPr>
          <w:t>33</w:t>
        </w:r>
        <w:r w:rsidR="000A3A30">
          <w:rPr>
            <w:noProof/>
            <w:webHidden/>
          </w:rPr>
          <w:fldChar w:fldCharType="end"/>
        </w:r>
      </w:hyperlink>
    </w:p>
    <w:p w14:paraId="21984F3C" w14:textId="4D29FF03"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0" w:history="1">
        <w:r w:rsidR="000A3A30" w:rsidRPr="008B59CE">
          <w:rPr>
            <w:rStyle w:val="Hipercze"/>
            <w:noProof/>
          </w:rPr>
          <w:t>Rysunek 2</w:t>
        </w:r>
        <w:r w:rsidR="000A3A30" w:rsidRPr="008B59CE">
          <w:rPr>
            <w:rStyle w:val="Hipercze"/>
            <w:noProof/>
          </w:rPr>
          <w:noBreakHyphen/>
          <w:t>7: Kod dla resetowalnych przycisków [opr. własne]</w:t>
        </w:r>
        <w:r w:rsidR="000A3A30">
          <w:rPr>
            <w:noProof/>
            <w:webHidden/>
          </w:rPr>
          <w:tab/>
        </w:r>
        <w:r w:rsidR="000A3A30">
          <w:rPr>
            <w:noProof/>
            <w:webHidden/>
          </w:rPr>
          <w:fldChar w:fldCharType="begin"/>
        </w:r>
        <w:r w:rsidR="000A3A30">
          <w:rPr>
            <w:noProof/>
            <w:webHidden/>
          </w:rPr>
          <w:instrText xml:space="preserve"> PAGEREF _Toc12879000 \h </w:instrText>
        </w:r>
        <w:r w:rsidR="000A3A30">
          <w:rPr>
            <w:noProof/>
            <w:webHidden/>
          </w:rPr>
        </w:r>
        <w:r w:rsidR="000A3A30">
          <w:rPr>
            <w:noProof/>
            <w:webHidden/>
          </w:rPr>
          <w:fldChar w:fldCharType="separate"/>
        </w:r>
        <w:r w:rsidR="00D8689F">
          <w:rPr>
            <w:noProof/>
            <w:webHidden/>
          </w:rPr>
          <w:t>34</w:t>
        </w:r>
        <w:r w:rsidR="000A3A30">
          <w:rPr>
            <w:noProof/>
            <w:webHidden/>
          </w:rPr>
          <w:fldChar w:fldCharType="end"/>
        </w:r>
      </w:hyperlink>
    </w:p>
    <w:p w14:paraId="6B247774" w14:textId="43522F0F"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1" w:history="1">
        <w:r w:rsidR="000A3A30" w:rsidRPr="008B59CE">
          <w:rPr>
            <w:rStyle w:val="Hipercze"/>
            <w:noProof/>
          </w:rPr>
          <w:t>Rysunek 2</w:t>
        </w:r>
        <w:r w:rsidR="000A3A30" w:rsidRPr="008B59CE">
          <w:rPr>
            <w:rStyle w:val="Hipercze"/>
            <w:noProof/>
          </w:rPr>
          <w:noBreakHyphen/>
          <w:t>8: Maszyna stanów obsługi drzwi [opr. własne]</w:t>
        </w:r>
        <w:r w:rsidR="000A3A30">
          <w:rPr>
            <w:noProof/>
            <w:webHidden/>
          </w:rPr>
          <w:tab/>
        </w:r>
        <w:r w:rsidR="000A3A30">
          <w:rPr>
            <w:noProof/>
            <w:webHidden/>
          </w:rPr>
          <w:fldChar w:fldCharType="begin"/>
        </w:r>
        <w:r w:rsidR="000A3A30">
          <w:rPr>
            <w:noProof/>
            <w:webHidden/>
          </w:rPr>
          <w:instrText xml:space="preserve"> PAGEREF _Toc12879001 \h </w:instrText>
        </w:r>
        <w:r w:rsidR="000A3A30">
          <w:rPr>
            <w:noProof/>
            <w:webHidden/>
          </w:rPr>
        </w:r>
        <w:r w:rsidR="000A3A30">
          <w:rPr>
            <w:noProof/>
            <w:webHidden/>
          </w:rPr>
          <w:fldChar w:fldCharType="separate"/>
        </w:r>
        <w:r w:rsidR="00D8689F">
          <w:rPr>
            <w:noProof/>
            <w:webHidden/>
          </w:rPr>
          <w:t>35</w:t>
        </w:r>
        <w:r w:rsidR="000A3A30">
          <w:rPr>
            <w:noProof/>
            <w:webHidden/>
          </w:rPr>
          <w:fldChar w:fldCharType="end"/>
        </w:r>
      </w:hyperlink>
    </w:p>
    <w:p w14:paraId="710781FE" w14:textId="48838D89"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2" w:history="1">
        <w:r w:rsidR="000A3A30" w:rsidRPr="008B59CE">
          <w:rPr>
            <w:rStyle w:val="Hipercze"/>
            <w:noProof/>
          </w:rPr>
          <w:t>Rysunek 2</w:t>
        </w:r>
        <w:r w:rsidR="000A3A30" w:rsidRPr="008B59CE">
          <w:rPr>
            <w:rStyle w:val="Hipercze"/>
            <w:noProof/>
          </w:rPr>
          <w:noBreakHyphen/>
          <w:t>9: Przykładowy testbench [opr. własne]</w:t>
        </w:r>
        <w:r w:rsidR="000A3A30">
          <w:rPr>
            <w:noProof/>
            <w:webHidden/>
          </w:rPr>
          <w:tab/>
        </w:r>
        <w:r w:rsidR="000A3A30">
          <w:rPr>
            <w:noProof/>
            <w:webHidden/>
          </w:rPr>
          <w:fldChar w:fldCharType="begin"/>
        </w:r>
        <w:r w:rsidR="000A3A30">
          <w:rPr>
            <w:noProof/>
            <w:webHidden/>
          </w:rPr>
          <w:instrText xml:space="preserve"> PAGEREF _Toc12879002 \h </w:instrText>
        </w:r>
        <w:r w:rsidR="000A3A30">
          <w:rPr>
            <w:noProof/>
            <w:webHidden/>
          </w:rPr>
        </w:r>
        <w:r w:rsidR="000A3A30">
          <w:rPr>
            <w:noProof/>
            <w:webHidden/>
          </w:rPr>
          <w:fldChar w:fldCharType="separate"/>
        </w:r>
        <w:r w:rsidR="00D8689F">
          <w:rPr>
            <w:noProof/>
            <w:webHidden/>
          </w:rPr>
          <w:t>37</w:t>
        </w:r>
        <w:r w:rsidR="000A3A30">
          <w:rPr>
            <w:noProof/>
            <w:webHidden/>
          </w:rPr>
          <w:fldChar w:fldCharType="end"/>
        </w:r>
      </w:hyperlink>
    </w:p>
    <w:p w14:paraId="4812D9FF" w14:textId="2B49AD24"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3" w:history="1">
        <w:r w:rsidR="000A3A30" w:rsidRPr="008B59CE">
          <w:rPr>
            <w:rStyle w:val="Hipercze"/>
            <w:noProof/>
          </w:rPr>
          <w:t>Rysunek 3</w:t>
        </w:r>
        <w:r w:rsidR="000A3A30" w:rsidRPr="008B59CE">
          <w:rPr>
            <w:rStyle w:val="Hipercze"/>
            <w:noProof/>
          </w:rPr>
          <w:noBreakHyphen/>
          <w:t>1: Struktura układu po syntezie [opr. własne]</w:t>
        </w:r>
        <w:r w:rsidR="000A3A30">
          <w:rPr>
            <w:noProof/>
            <w:webHidden/>
          </w:rPr>
          <w:tab/>
        </w:r>
        <w:r w:rsidR="000A3A30">
          <w:rPr>
            <w:noProof/>
            <w:webHidden/>
          </w:rPr>
          <w:fldChar w:fldCharType="begin"/>
        </w:r>
        <w:r w:rsidR="000A3A30">
          <w:rPr>
            <w:noProof/>
            <w:webHidden/>
          </w:rPr>
          <w:instrText xml:space="preserve"> PAGEREF _Toc12879003 \h </w:instrText>
        </w:r>
        <w:r w:rsidR="000A3A30">
          <w:rPr>
            <w:noProof/>
            <w:webHidden/>
          </w:rPr>
        </w:r>
        <w:r w:rsidR="000A3A30">
          <w:rPr>
            <w:noProof/>
            <w:webHidden/>
          </w:rPr>
          <w:fldChar w:fldCharType="separate"/>
        </w:r>
        <w:r w:rsidR="00D8689F">
          <w:rPr>
            <w:noProof/>
            <w:webHidden/>
          </w:rPr>
          <w:t>41</w:t>
        </w:r>
        <w:r w:rsidR="000A3A30">
          <w:rPr>
            <w:noProof/>
            <w:webHidden/>
          </w:rPr>
          <w:fldChar w:fldCharType="end"/>
        </w:r>
      </w:hyperlink>
    </w:p>
    <w:p w14:paraId="1641D4B2" w14:textId="168B929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4" w:history="1">
        <w:r w:rsidR="000A3A30" w:rsidRPr="008B59CE">
          <w:rPr>
            <w:rStyle w:val="Hipercze"/>
            <w:noProof/>
          </w:rPr>
          <w:t>Rysunek 3</w:t>
        </w:r>
        <w:r w:rsidR="000A3A30" w:rsidRPr="008B59CE">
          <w:rPr>
            <w:rStyle w:val="Hipercze"/>
            <w:noProof/>
          </w:rPr>
          <w:noBreakHyphen/>
          <w:t>2: Schemat projektowania topografii [opr. własne]</w:t>
        </w:r>
        <w:r w:rsidR="000A3A30">
          <w:rPr>
            <w:noProof/>
            <w:webHidden/>
          </w:rPr>
          <w:tab/>
        </w:r>
        <w:r w:rsidR="000A3A30">
          <w:rPr>
            <w:noProof/>
            <w:webHidden/>
          </w:rPr>
          <w:fldChar w:fldCharType="begin"/>
        </w:r>
        <w:r w:rsidR="000A3A30">
          <w:rPr>
            <w:noProof/>
            <w:webHidden/>
          </w:rPr>
          <w:instrText xml:space="preserve"> PAGEREF _Toc12879004 \h </w:instrText>
        </w:r>
        <w:r w:rsidR="000A3A30">
          <w:rPr>
            <w:noProof/>
            <w:webHidden/>
          </w:rPr>
        </w:r>
        <w:r w:rsidR="000A3A30">
          <w:rPr>
            <w:noProof/>
            <w:webHidden/>
          </w:rPr>
          <w:fldChar w:fldCharType="separate"/>
        </w:r>
        <w:r w:rsidR="00D8689F">
          <w:rPr>
            <w:noProof/>
            <w:webHidden/>
          </w:rPr>
          <w:t>42</w:t>
        </w:r>
        <w:r w:rsidR="000A3A30">
          <w:rPr>
            <w:noProof/>
            <w:webHidden/>
          </w:rPr>
          <w:fldChar w:fldCharType="end"/>
        </w:r>
      </w:hyperlink>
    </w:p>
    <w:p w14:paraId="768967F5" w14:textId="76D18231"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5" w:history="1">
        <w:r w:rsidR="000A3A30" w:rsidRPr="008B59CE">
          <w:rPr>
            <w:rStyle w:val="Hipercze"/>
            <w:noProof/>
          </w:rPr>
          <w:t>Rysunek 3</w:t>
        </w:r>
        <w:r w:rsidR="000A3A30" w:rsidRPr="008B59CE">
          <w:rPr>
            <w:rStyle w:val="Hipercze"/>
            <w:noProof/>
          </w:rPr>
          <w:noBreakHyphen/>
          <w:t>3: Komórki standardowe po imporcie do programu Innovus [opr. własne]</w:t>
        </w:r>
        <w:r w:rsidR="000A3A30">
          <w:rPr>
            <w:noProof/>
            <w:webHidden/>
          </w:rPr>
          <w:tab/>
        </w:r>
        <w:r w:rsidR="000A3A30">
          <w:rPr>
            <w:noProof/>
            <w:webHidden/>
          </w:rPr>
          <w:fldChar w:fldCharType="begin"/>
        </w:r>
        <w:r w:rsidR="000A3A30">
          <w:rPr>
            <w:noProof/>
            <w:webHidden/>
          </w:rPr>
          <w:instrText xml:space="preserve"> PAGEREF _Toc12879005 \h </w:instrText>
        </w:r>
        <w:r w:rsidR="000A3A30">
          <w:rPr>
            <w:noProof/>
            <w:webHidden/>
          </w:rPr>
        </w:r>
        <w:r w:rsidR="000A3A30">
          <w:rPr>
            <w:noProof/>
            <w:webHidden/>
          </w:rPr>
          <w:fldChar w:fldCharType="separate"/>
        </w:r>
        <w:r w:rsidR="00D8689F">
          <w:rPr>
            <w:noProof/>
            <w:webHidden/>
          </w:rPr>
          <w:t>44</w:t>
        </w:r>
        <w:r w:rsidR="000A3A30">
          <w:rPr>
            <w:noProof/>
            <w:webHidden/>
          </w:rPr>
          <w:fldChar w:fldCharType="end"/>
        </w:r>
      </w:hyperlink>
    </w:p>
    <w:p w14:paraId="10662428" w14:textId="6A229751"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6" w:history="1">
        <w:r w:rsidR="000A3A30" w:rsidRPr="008B59CE">
          <w:rPr>
            <w:rStyle w:val="Hipercze"/>
            <w:noProof/>
          </w:rPr>
          <w:t>Rysunek 3</w:t>
        </w:r>
        <w:r w:rsidR="000A3A30" w:rsidRPr="008B59CE">
          <w:rPr>
            <w:rStyle w:val="Hipercze"/>
            <w:noProof/>
          </w:rPr>
          <w:noBreakHyphen/>
          <w:t>4: Układ po planowaniu podłoża [opr. własne]</w:t>
        </w:r>
        <w:r w:rsidR="000A3A30">
          <w:rPr>
            <w:noProof/>
            <w:webHidden/>
          </w:rPr>
          <w:tab/>
        </w:r>
        <w:r w:rsidR="000A3A30">
          <w:rPr>
            <w:noProof/>
            <w:webHidden/>
          </w:rPr>
          <w:fldChar w:fldCharType="begin"/>
        </w:r>
        <w:r w:rsidR="000A3A30">
          <w:rPr>
            <w:noProof/>
            <w:webHidden/>
          </w:rPr>
          <w:instrText xml:space="preserve"> PAGEREF _Toc12879006 \h </w:instrText>
        </w:r>
        <w:r w:rsidR="000A3A30">
          <w:rPr>
            <w:noProof/>
            <w:webHidden/>
          </w:rPr>
        </w:r>
        <w:r w:rsidR="000A3A30">
          <w:rPr>
            <w:noProof/>
            <w:webHidden/>
          </w:rPr>
          <w:fldChar w:fldCharType="separate"/>
        </w:r>
        <w:r w:rsidR="00D8689F">
          <w:rPr>
            <w:noProof/>
            <w:webHidden/>
          </w:rPr>
          <w:t>45</w:t>
        </w:r>
        <w:r w:rsidR="000A3A30">
          <w:rPr>
            <w:noProof/>
            <w:webHidden/>
          </w:rPr>
          <w:fldChar w:fldCharType="end"/>
        </w:r>
      </w:hyperlink>
    </w:p>
    <w:p w14:paraId="3985D9A4" w14:textId="34E2E642"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7" w:history="1">
        <w:r w:rsidR="000A3A30" w:rsidRPr="008B59CE">
          <w:rPr>
            <w:rStyle w:val="Hipercze"/>
            <w:noProof/>
          </w:rPr>
          <w:t>Rysunek 3</w:t>
        </w:r>
        <w:r w:rsidR="000A3A30" w:rsidRPr="008B59CE">
          <w:rPr>
            <w:rStyle w:val="Hipercze"/>
            <w:noProof/>
          </w:rPr>
          <w:noBreakHyphen/>
          <w:t>5: Zasilanie dołączone do układu scalonego [opr. własne]</w:t>
        </w:r>
        <w:r w:rsidR="000A3A30">
          <w:rPr>
            <w:noProof/>
            <w:webHidden/>
          </w:rPr>
          <w:tab/>
        </w:r>
        <w:r w:rsidR="000A3A30">
          <w:rPr>
            <w:noProof/>
            <w:webHidden/>
          </w:rPr>
          <w:fldChar w:fldCharType="begin"/>
        </w:r>
        <w:r w:rsidR="000A3A30">
          <w:rPr>
            <w:noProof/>
            <w:webHidden/>
          </w:rPr>
          <w:instrText xml:space="preserve"> PAGEREF _Toc12879007 \h </w:instrText>
        </w:r>
        <w:r w:rsidR="000A3A30">
          <w:rPr>
            <w:noProof/>
            <w:webHidden/>
          </w:rPr>
        </w:r>
        <w:r w:rsidR="000A3A30">
          <w:rPr>
            <w:noProof/>
            <w:webHidden/>
          </w:rPr>
          <w:fldChar w:fldCharType="separate"/>
        </w:r>
        <w:r w:rsidR="00D8689F">
          <w:rPr>
            <w:noProof/>
            <w:webHidden/>
          </w:rPr>
          <w:t>46</w:t>
        </w:r>
        <w:r w:rsidR="000A3A30">
          <w:rPr>
            <w:noProof/>
            <w:webHidden/>
          </w:rPr>
          <w:fldChar w:fldCharType="end"/>
        </w:r>
      </w:hyperlink>
    </w:p>
    <w:p w14:paraId="5EFB2A83" w14:textId="74B3D6A4"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8" w:history="1">
        <w:r w:rsidR="000A3A30" w:rsidRPr="008B59CE">
          <w:rPr>
            <w:rStyle w:val="Hipercze"/>
            <w:noProof/>
          </w:rPr>
          <w:t>Rysunek 3</w:t>
        </w:r>
        <w:r w:rsidR="000A3A30" w:rsidRPr="008B59CE">
          <w:rPr>
            <w:rStyle w:val="Hipercze"/>
            <w:noProof/>
          </w:rPr>
          <w:noBreakHyphen/>
          <w:t>6: Widok fizyczny po ułożeniu komórek standardowych [opr. własne]</w:t>
        </w:r>
        <w:r w:rsidR="000A3A30">
          <w:rPr>
            <w:noProof/>
            <w:webHidden/>
          </w:rPr>
          <w:tab/>
        </w:r>
        <w:r w:rsidR="000A3A30">
          <w:rPr>
            <w:noProof/>
            <w:webHidden/>
          </w:rPr>
          <w:fldChar w:fldCharType="begin"/>
        </w:r>
        <w:r w:rsidR="000A3A30">
          <w:rPr>
            <w:noProof/>
            <w:webHidden/>
          </w:rPr>
          <w:instrText xml:space="preserve"> PAGEREF _Toc12879008 \h </w:instrText>
        </w:r>
        <w:r w:rsidR="000A3A30">
          <w:rPr>
            <w:noProof/>
            <w:webHidden/>
          </w:rPr>
        </w:r>
        <w:r w:rsidR="000A3A30">
          <w:rPr>
            <w:noProof/>
            <w:webHidden/>
          </w:rPr>
          <w:fldChar w:fldCharType="separate"/>
        </w:r>
        <w:r w:rsidR="00D8689F">
          <w:rPr>
            <w:noProof/>
            <w:webHidden/>
          </w:rPr>
          <w:t>47</w:t>
        </w:r>
        <w:r w:rsidR="000A3A30">
          <w:rPr>
            <w:noProof/>
            <w:webHidden/>
          </w:rPr>
          <w:fldChar w:fldCharType="end"/>
        </w:r>
      </w:hyperlink>
    </w:p>
    <w:p w14:paraId="649ADDCC" w14:textId="19C34F34"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09" w:history="1">
        <w:r w:rsidR="000A3A30" w:rsidRPr="008B59CE">
          <w:rPr>
            <w:rStyle w:val="Hipercze"/>
            <w:noProof/>
          </w:rPr>
          <w:t>Rysunek 3</w:t>
        </w:r>
        <w:r w:rsidR="000A3A30" w:rsidRPr="008B59CE">
          <w:rPr>
            <w:rStyle w:val="Hipercze"/>
            <w:noProof/>
          </w:rPr>
          <w:noBreakHyphen/>
          <w:t>7: Wypełnienie przerw między komórkami standardowymi [opr. własne]</w:t>
        </w:r>
        <w:r w:rsidR="000A3A30">
          <w:rPr>
            <w:noProof/>
            <w:webHidden/>
          </w:rPr>
          <w:tab/>
        </w:r>
        <w:r w:rsidR="000A3A30">
          <w:rPr>
            <w:noProof/>
            <w:webHidden/>
          </w:rPr>
          <w:fldChar w:fldCharType="begin"/>
        </w:r>
        <w:r w:rsidR="000A3A30">
          <w:rPr>
            <w:noProof/>
            <w:webHidden/>
          </w:rPr>
          <w:instrText xml:space="preserve"> PAGEREF _Toc12879009 \h </w:instrText>
        </w:r>
        <w:r w:rsidR="000A3A30">
          <w:rPr>
            <w:noProof/>
            <w:webHidden/>
          </w:rPr>
        </w:r>
        <w:r w:rsidR="000A3A30">
          <w:rPr>
            <w:noProof/>
            <w:webHidden/>
          </w:rPr>
          <w:fldChar w:fldCharType="separate"/>
        </w:r>
        <w:r w:rsidR="00D8689F">
          <w:rPr>
            <w:noProof/>
            <w:webHidden/>
          </w:rPr>
          <w:t>48</w:t>
        </w:r>
        <w:r w:rsidR="000A3A30">
          <w:rPr>
            <w:noProof/>
            <w:webHidden/>
          </w:rPr>
          <w:fldChar w:fldCharType="end"/>
        </w:r>
      </w:hyperlink>
    </w:p>
    <w:p w14:paraId="243BBEC4" w14:textId="588DD916"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0" w:history="1">
        <w:r w:rsidR="000A3A30" w:rsidRPr="008B59CE">
          <w:rPr>
            <w:rStyle w:val="Hipercze"/>
            <w:noProof/>
          </w:rPr>
          <w:t>Rysunek 3</w:t>
        </w:r>
        <w:r w:rsidR="000A3A30" w:rsidRPr="008B59CE">
          <w:rPr>
            <w:rStyle w:val="Hipercze"/>
            <w:noProof/>
          </w:rPr>
          <w:noBreakHyphen/>
          <w:t>8: Finalny projekt topografii [opr. własne]</w:t>
        </w:r>
        <w:r w:rsidR="000A3A30">
          <w:rPr>
            <w:noProof/>
            <w:webHidden/>
          </w:rPr>
          <w:tab/>
        </w:r>
        <w:r w:rsidR="000A3A30">
          <w:rPr>
            <w:noProof/>
            <w:webHidden/>
          </w:rPr>
          <w:fldChar w:fldCharType="begin"/>
        </w:r>
        <w:r w:rsidR="000A3A30">
          <w:rPr>
            <w:noProof/>
            <w:webHidden/>
          </w:rPr>
          <w:instrText xml:space="preserve"> PAGEREF _Toc12879010 \h </w:instrText>
        </w:r>
        <w:r w:rsidR="000A3A30">
          <w:rPr>
            <w:noProof/>
            <w:webHidden/>
          </w:rPr>
        </w:r>
        <w:r w:rsidR="000A3A30">
          <w:rPr>
            <w:noProof/>
            <w:webHidden/>
          </w:rPr>
          <w:fldChar w:fldCharType="separate"/>
        </w:r>
        <w:r w:rsidR="00D8689F">
          <w:rPr>
            <w:noProof/>
            <w:webHidden/>
          </w:rPr>
          <w:t>49</w:t>
        </w:r>
        <w:r w:rsidR="000A3A30">
          <w:rPr>
            <w:noProof/>
            <w:webHidden/>
          </w:rPr>
          <w:fldChar w:fldCharType="end"/>
        </w:r>
      </w:hyperlink>
    </w:p>
    <w:p w14:paraId="23122F02" w14:textId="00302B9F"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1" w:history="1">
        <w:r w:rsidR="000A3A30" w:rsidRPr="008B59CE">
          <w:rPr>
            <w:rStyle w:val="Hipercze"/>
            <w:noProof/>
          </w:rPr>
          <w:t>Rysunek 3</w:t>
        </w:r>
        <w:r w:rsidR="000A3A30" w:rsidRPr="008B59CE">
          <w:rPr>
            <w:rStyle w:val="Hipercze"/>
            <w:noProof/>
          </w:rPr>
          <w:noBreakHyphen/>
          <w:t>9: Moduł w programie Virtuoso  [opr. własne]</w:t>
        </w:r>
        <w:r w:rsidR="000A3A30">
          <w:rPr>
            <w:noProof/>
            <w:webHidden/>
          </w:rPr>
          <w:tab/>
        </w:r>
        <w:r w:rsidR="000A3A30">
          <w:rPr>
            <w:noProof/>
            <w:webHidden/>
          </w:rPr>
          <w:fldChar w:fldCharType="begin"/>
        </w:r>
        <w:r w:rsidR="000A3A30">
          <w:rPr>
            <w:noProof/>
            <w:webHidden/>
          </w:rPr>
          <w:instrText xml:space="preserve"> PAGEREF _Toc12879011 \h </w:instrText>
        </w:r>
        <w:r w:rsidR="000A3A30">
          <w:rPr>
            <w:noProof/>
            <w:webHidden/>
          </w:rPr>
        </w:r>
        <w:r w:rsidR="000A3A30">
          <w:rPr>
            <w:noProof/>
            <w:webHidden/>
          </w:rPr>
          <w:fldChar w:fldCharType="separate"/>
        </w:r>
        <w:r w:rsidR="00D8689F">
          <w:rPr>
            <w:noProof/>
            <w:webHidden/>
          </w:rPr>
          <w:t>51</w:t>
        </w:r>
        <w:r w:rsidR="000A3A30">
          <w:rPr>
            <w:noProof/>
            <w:webHidden/>
          </w:rPr>
          <w:fldChar w:fldCharType="end"/>
        </w:r>
      </w:hyperlink>
    </w:p>
    <w:p w14:paraId="0BA23659" w14:textId="2B666152"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2" w:history="1">
        <w:r w:rsidR="000A3A30" w:rsidRPr="008B59CE">
          <w:rPr>
            <w:rStyle w:val="Hipercze"/>
            <w:noProof/>
          </w:rPr>
          <w:t>Rysunek 3</w:t>
        </w:r>
        <w:r w:rsidR="000A3A30" w:rsidRPr="008B59CE">
          <w:rPr>
            <w:rStyle w:val="Hipercze"/>
            <w:noProof/>
          </w:rPr>
          <w:noBreakHyphen/>
          <w:t>10: Rama układu scalonego [opr. własne]</w:t>
        </w:r>
        <w:r w:rsidR="000A3A30">
          <w:rPr>
            <w:noProof/>
            <w:webHidden/>
          </w:rPr>
          <w:tab/>
        </w:r>
        <w:r w:rsidR="000A3A30">
          <w:rPr>
            <w:noProof/>
            <w:webHidden/>
          </w:rPr>
          <w:fldChar w:fldCharType="begin"/>
        </w:r>
        <w:r w:rsidR="000A3A30">
          <w:rPr>
            <w:noProof/>
            <w:webHidden/>
          </w:rPr>
          <w:instrText xml:space="preserve"> PAGEREF _Toc12879012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690BA6E8" w14:textId="35A31BBB"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3" w:history="1">
        <w:r w:rsidR="000A3A30" w:rsidRPr="008B59CE">
          <w:rPr>
            <w:rStyle w:val="Hipercze"/>
            <w:noProof/>
          </w:rPr>
          <w:t>Rysunek 3</w:t>
        </w:r>
        <w:r w:rsidR="000A3A30" w:rsidRPr="008B59CE">
          <w:rPr>
            <w:rStyle w:val="Hipercze"/>
            <w:noProof/>
          </w:rPr>
          <w:noBreakHyphen/>
          <w:t>11 Umiejscowienie modułu do połączenia z ramą [opr. własne]</w:t>
        </w:r>
        <w:r w:rsidR="000A3A30">
          <w:rPr>
            <w:noProof/>
            <w:webHidden/>
          </w:rPr>
          <w:tab/>
        </w:r>
        <w:r w:rsidR="000A3A30">
          <w:rPr>
            <w:noProof/>
            <w:webHidden/>
          </w:rPr>
          <w:fldChar w:fldCharType="begin"/>
        </w:r>
        <w:r w:rsidR="000A3A30">
          <w:rPr>
            <w:noProof/>
            <w:webHidden/>
          </w:rPr>
          <w:instrText xml:space="preserve"> PAGEREF _Toc12879013 \h </w:instrText>
        </w:r>
        <w:r w:rsidR="000A3A30">
          <w:rPr>
            <w:noProof/>
            <w:webHidden/>
          </w:rPr>
        </w:r>
        <w:r w:rsidR="000A3A30">
          <w:rPr>
            <w:noProof/>
            <w:webHidden/>
          </w:rPr>
          <w:fldChar w:fldCharType="separate"/>
        </w:r>
        <w:r w:rsidR="00D8689F">
          <w:rPr>
            <w:noProof/>
            <w:webHidden/>
          </w:rPr>
          <w:t>52</w:t>
        </w:r>
        <w:r w:rsidR="000A3A30">
          <w:rPr>
            <w:noProof/>
            <w:webHidden/>
          </w:rPr>
          <w:fldChar w:fldCharType="end"/>
        </w:r>
      </w:hyperlink>
    </w:p>
    <w:p w14:paraId="7F0F036B" w14:textId="36C0B7BE"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4" w:history="1">
        <w:r w:rsidR="000A3A30" w:rsidRPr="008B59CE">
          <w:rPr>
            <w:rStyle w:val="Hipercze"/>
            <w:noProof/>
          </w:rPr>
          <w:t>Rysunek 3</w:t>
        </w:r>
        <w:r w:rsidR="000A3A30" w:rsidRPr="008B59CE">
          <w:rPr>
            <w:rStyle w:val="Hipercze"/>
            <w:noProof/>
          </w:rPr>
          <w:noBreakHyphen/>
          <w:t>12 Moduł kontrolera połączony z ramą [opr. własne]</w:t>
        </w:r>
        <w:r w:rsidR="000A3A30">
          <w:rPr>
            <w:noProof/>
            <w:webHidden/>
          </w:rPr>
          <w:tab/>
        </w:r>
        <w:r w:rsidR="000A3A30">
          <w:rPr>
            <w:noProof/>
            <w:webHidden/>
          </w:rPr>
          <w:fldChar w:fldCharType="begin"/>
        </w:r>
        <w:r w:rsidR="000A3A30">
          <w:rPr>
            <w:noProof/>
            <w:webHidden/>
          </w:rPr>
          <w:instrText xml:space="preserve"> PAGEREF _Toc12879014 \h </w:instrText>
        </w:r>
        <w:r w:rsidR="000A3A30">
          <w:rPr>
            <w:noProof/>
            <w:webHidden/>
          </w:rPr>
        </w:r>
        <w:r w:rsidR="000A3A30">
          <w:rPr>
            <w:noProof/>
            <w:webHidden/>
          </w:rPr>
          <w:fldChar w:fldCharType="separate"/>
        </w:r>
        <w:r w:rsidR="00D8689F">
          <w:rPr>
            <w:noProof/>
            <w:webHidden/>
          </w:rPr>
          <w:t>53</w:t>
        </w:r>
        <w:r w:rsidR="000A3A30">
          <w:rPr>
            <w:noProof/>
            <w:webHidden/>
          </w:rPr>
          <w:fldChar w:fldCharType="end"/>
        </w:r>
      </w:hyperlink>
    </w:p>
    <w:p w14:paraId="7E032AB6" w14:textId="657A4EFA" w:rsidR="000A3A30" w:rsidRDefault="00953912">
      <w:pPr>
        <w:pStyle w:val="Spisilustracji"/>
        <w:tabs>
          <w:tab w:val="right" w:leader="dot" w:pos="8493"/>
        </w:tabs>
        <w:rPr>
          <w:rFonts w:asciiTheme="minorHAnsi" w:eastAsiaTheme="minorEastAsia" w:hAnsiTheme="minorHAnsi" w:cstheme="minorBidi"/>
          <w:noProof/>
          <w:sz w:val="22"/>
          <w:szCs w:val="22"/>
          <w:lang w:val="en-US" w:eastAsia="zh-CN"/>
        </w:rPr>
      </w:pPr>
      <w:hyperlink w:anchor="_Toc12879015" w:history="1">
        <w:r w:rsidR="000A3A30" w:rsidRPr="008B59CE">
          <w:rPr>
            <w:rStyle w:val="Hipercze"/>
            <w:noProof/>
          </w:rPr>
          <w:t>Rysunek 3</w:t>
        </w:r>
        <w:r w:rsidR="000A3A30" w:rsidRPr="008B59CE">
          <w:rPr>
            <w:rStyle w:val="Hipercze"/>
            <w:noProof/>
          </w:rPr>
          <w:noBreakHyphen/>
          <w:t>13 Finalna wersja układu scalonego [opr. własne]</w:t>
        </w:r>
        <w:r w:rsidR="000A3A30">
          <w:rPr>
            <w:noProof/>
            <w:webHidden/>
          </w:rPr>
          <w:tab/>
        </w:r>
        <w:r w:rsidR="000A3A30">
          <w:rPr>
            <w:noProof/>
            <w:webHidden/>
          </w:rPr>
          <w:fldChar w:fldCharType="begin"/>
        </w:r>
        <w:r w:rsidR="000A3A30">
          <w:rPr>
            <w:noProof/>
            <w:webHidden/>
          </w:rPr>
          <w:instrText xml:space="preserve"> PAGEREF _Toc12879015 \h </w:instrText>
        </w:r>
        <w:r w:rsidR="000A3A30">
          <w:rPr>
            <w:noProof/>
            <w:webHidden/>
          </w:rPr>
        </w:r>
        <w:r w:rsidR="000A3A30">
          <w:rPr>
            <w:noProof/>
            <w:webHidden/>
          </w:rPr>
          <w:fldChar w:fldCharType="separate"/>
        </w:r>
        <w:r w:rsidR="00D8689F">
          <w:rPr>
            <w:noProof/>
            <w:webHidden/>
          </w:rPr>
          <w:t>54</w:t>
        </w:r>
        <w:r w:rsidR="000A3A30">
          <w:rPr>
            <w:noProof/>
            <w:webHidden/>
          </w:rPr>
          <w:fldChar w:fldCharType="end"/>
        </w:r>
      </w:hyperlink>
    </w:p>
    <w:p w14:paraId="46ECC655" w14:textId="41FFD328" w:rsidR="00F6059B" w:rsidRPr="00A6751C" w:rsidRDefault="00DC124B" w:rsidP="00B2102C">
      <w:pPr>
        <w:pStyle w:val="Tekstpodstawowyzwciciem"/>
        <w:ind w:firstLine="0"/>
      </w:pPr>
      <w:r w:rsidRPr="00A6751C">
        <w:fldChar w:fldCharType="end"/>
      </w:r>
      <w:bookmarkEnd w:id="7"/>
      <w:bookmarkEnd w:id="64"/>
      <w:bookmarkEnd w:id="65"/>
    </w:p>
    <w:sectPr w:rsidR="00F6059B" w:rsidRPr="00A6751C" w:rsidSect="00ED798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B4CD4" w14:textId="77777777" w:rsidR="00DC0B34" w:rsidRDefault="00DC0B34">
      <w:r>
        <w:separator/>
      </w:r>
    </w:p>
  </w:endnote>
  <w:endnote w:type="continuationSeparator" w:id="0">
    <w:p w14:paraId="67EB17AF" w14:textId="77777777" w:rsidR="00DC0B34" w:rsidRDefault="00DC0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10022FF" w:usb1="C000E47F" w:usb2="00000029" w:usb3="00000000" w:csb0="000001D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438CF782" w:rsidR="00953912" w:rsidRDefault="00953912">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sidR="000271E4">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634CEAB7" w:rsidR="00953912" w:rsidRDefault="00953912"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sidR="000271E4">
      <w:rPr>
        <w:rStyle w:val="Numerstrony"/>
        <w:noProof/>
      </w:rPr>
      <w:t>33</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246C5" w14:textId="77777777" w:rsidR="00DC0B34" w:rsidRDefault="00DC0B34">
      <w:r>
        <w:separator/>
      </w:r>
    </w:p>
  </w:footnote>
  <w:footnote w:type="continuationSeparator" w:id="0">
    <w:p w14:paraId="05D0D125" w14:textId="77777777" w:rsidR="00DC0B34" w:rsidRDefault="00DC0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953912" w:rsidRDefault="00953912">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953912" w:rsidRDefault="00953912">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953912" w:rsidRDefault="00953912">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361126A0" w:rsidR="00953912" w:rsidRDefault="00953912">
    <w:pPr>
      <w:pStyle w:val="Nagwek"/>
    </w:pPr>
    <w:fldSimple w:instr=" STYLEREF &quot;Nagłówek 1&quot; \* MERGEFORMAT ">
      <w:r w:rsidR="000271E4">
        <w:rPr>
          <w:noProof/>
        </w:rPr>
        <w:br/>
        <w:t>Opis algorytmu w języku Verilog</w:t>
      </w:r>
    </w:fldSimple>
  </w:p>
  <w:p w14:paraId="2F04134A" w14:textId="77777777" w:rsidR="00953912" w:rsidRDefault="0095391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953912" w:rsidRDefault="00953912">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48"/>
    <w:rsid w:val="00001064"/>
    <w:rsid w:val="00001225"/>
    <w:rsid w:val="0000334B"/>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1E4"/>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8BE"/>
    <w:rsid w:val="00045F4F"/>
    <w:rsid w:val="00050280"/>
    <w:rsid w:val="00050DA8"/>
    <w:rsid w:val="00050F0E"/>
    <w:rsid w:val="00051B8C"/>
    <w:rsid w:val="00052263"/>
    <w:rsid w:val="0005239A"/>
    <w:rsid w:val="00052BCA"/>
    <w:rsid w:val="00052FAD"/>
    <w:rsid w:val="00053309"/>
    <w:rsid w:val="0005350B"/>
    <w:rsid w:val="00053697"/>
    <w:rsid w:val="0005381B"/>
    <w:rsid w:val="00054081"/>
    <w:rsid w:val="00054E18"/>
    <w:rsid w:val="00054EEB"/>
    <w:rsid w:val="0005559D"/>
    <w:rsid w:val="000557FF"/>
    <w:rsid w:val="00056786"/>
    <w:rsid w:val="000568EF"/>
    <w:rsid w:val="00056A04"/>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A33"/>
    <w:rsid w:val="00070DF4"/>
    <w:rsid w:val="00072517"/>
    <w:rsid w:val="00072968"/>
    <w:rsid w:val="00072C31"/>
    <w:rsid w:val="00073342"/>
    <w:rsid w:val="00073917"/>
    <w:rsid w:val="00073F6F"/>
    <w:rsid w:val="000756B7"/>
    <w:rsid w:val="00075715"/>
    <w:rsid w:val="00075E46"/>
    <w:rsid w:val="0007672A"/>
    <w:rsid w:val="0007690E"/>
    <w:rsid w:val="0007763C"/>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87668"/>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A30"/>
    <w:rsid w:val="000A3BB1"/>
    <w:rsid w:val="000A565A"/>
    <w:rsid w:val="000A60CA"/>
    <w:rsid w:val="000A6FA9"/>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563"/>
    <w:rsid w:val="000C4736"/>
    <w:rsid w:val="000C4ABE"/>
    <w:rsid w:val="000C507F"/>
    <w:rsid w:val="000C524F"/>
    <w:rsid w:val="000C53B7"/>
    <w:rsid w:val="000C5779"/>
    <w:rsid w:val="000C6071"/>
    <w:rsid w:val="000C625F"/>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2D0F"/>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E04"/>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6FF9"/>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2CB"/>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5B1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87F0E"/>
    <w:rsid w:val="001902EA"/>
    <w:rsid w:val="0019082C"/>
    <w:rsid w:val="00191163"/>
    <w:rsid w:val="00191C24"/>
    <w:rsid w:val="00191F4A"/>
    <w:rsid w:val="00192361"/>
    <w:rsid w:val="001926AE"/>
    <w:rsid w:val="00193026"/>
    <w:rsid w:val="00193511"/>
    <w:rsid w:val="00193C39"/>
    <w:rsid w:val="00193E0C"/>
    <w:rsid w:val="001943F8"/>
    <w:rsid w:val="0019673F"/>
    <w:rsid w:val="00197402"/>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07E"/>
    <w:rsid w:val="001D4193"/>
    <w:rsid w:val="001D4B18"/>
    <w:rsid w:val="001D4B84"/>
    <w:rsid w:val="001D5539"/>
    <w:rsid w:val="001D5E39"/>
    <w:rsid w:val="001D6A64"/>
    <w:rsid w:val="001D7990"/>
    <w:rsid w:val="001E0C8B"/>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0F8"/>
    <w:rsid w:val="001E7DBF"/>
    <w:rsid w:val="001F045A"/>
    <w:rsid w:val="001F16D3"/>
    <w:rsid w:val="001F360C"/>
    <w:rsid w:val="001F364F"/>
    <w:rsid w:val="001F4F89"/>
    <w:rsid w:val="001F573A"/>
    <w:rsid w:val="001F7A0B"/>
    <w:rsid w:val="00201789"/>
    <w:rsid w:val="0020189E"/>
    <w:rsid w:val="00201C45"/>
    <w:rsid w:val="00202A06"/>
    <w:rsid w:val="00202E00"/>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1AC1"/>
    <w:rsid w:val="00222326"/>
    <w:rsid w:val="0022288F"/>
    <w:rsid w:val="0022293D"/>
    <w:rsid w:val="00223C37"/>
    <w:rsid w:val="00224A09"/>
    <w:rsid w:val="00224A43"/>
    <w:rsid w:val="00225574"/>
    <w:rsid w:val="00225CAC"/>
    <w:rsid w:val="0022690C"/>
    <w:rsid w:val="00226BAB"/>
    <w:rsid w:val="00226EA1"/>
    <w:rsid w:val="00227721"/>
    <w:rsid w:val="0022779E"/>
    <w:rsid w:val="00230249"/>
    <w:rsid w:val="00231611"/>
    <w:rsid w:val="0023319E"/>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46D9"/>
    <w:rsid w:val="00265121"/>
    <w:rsid w:val="00266158"/>
    <w:rsid w:val="002675E9"/>
    <w:rsid w:val="00267F76"/>
    <w:rsid w:val="0027030F"/>
    <w:rsid w:val="0027153F"/>
    <w:rsid w:val="002728B4"/>
    <w:rsid w:val="00272EDB"/>
    <w:rsid w:val="002730DC"/>
    <w:rsid w:val="002735AE"/>
    <w:rsid w:val="002738C7"/>
    <w:rsid w:val="00273958"/>
    <w:rsid w:val="002750C7"/>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46"/>
    <w:rsid w:val="0028217C"/>
    <w:rsid w:val="00283913"/>
    <w:rsid w:val="002848FD"/>
    <w:rsid w:val="00284B63"/>
    <w:rsid w:val="00284D78"/>
    <w:rsid w:val="0028603E"/>
    <w:rsid w:val="00286046"/>
    <w:rsid w:val="00286324"/>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953"/>
    <w:rsid w:val="002A7E86"/>
    <w:rsid w:val="002B17DC"/>
    <w:rsid w:val="002B1AD5"/>
    <w:rsid w:val="002B2006"/>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82D"/>
    <w:rsid w:val="002F5AAE"/>
    <w:rsid w:val="002F5CDD"/>
    <w:rsid w:val="002F6A8C"/>
    <w:rsid w:val="002F772D"/>
    <w:rsid w:val="002F781E"/>
    <w:rsid w:val="002F79A8"/>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17F1C"/>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BFA"/>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1EEF"/>
    <w:rsid w:val="003539DD"/>
    <w:rsid w:val="0035559A"/>
    <w:rsid w:val="003562A9"/>
    <w:rsid w:val="00356930"/>
    <w:rsid w:val="00356D65"/>
    <w:rsid w:val="00356F89"/>
    <w:rsid w:val="003570BA"/>
    <w:rsid w:val="00360045"/>
    <w:rsid w:val="003605BA"/>
    <w:rsid w:val="00361B99"/>
    <w:rsid w:val="003622AB"/>
    <w:rsid w:val="0036257D"/>
    <w:rsid w:val="0036266C"/>
    <w:rsid w:val="00362C5B"/>
    <w:rsid w:val="00365AD8"/>
    <w:rsid w:val="00367528"/>
    <w:rsid w:val="003677B2"/>
    <w:rsid w:val="003704EA"/>
    <w:rsid w:val="003726B4"/>
    <w:rsid w:val="00372A4C"/>
    <w:rsid w:val="00372B44"/>
    <w:rsid w:val="00372BA2"/>
    <w:rsid w:val="0037303B"/>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4D6"/>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C6F9E"/>
    <w:rsid w:val="003D0855"/>
    <w:rsid w:val="003D1791"/>
    <w:rsid w:val="003D1F47"/>
    <w:rsid w:val="003D2506"/>
    <w:rsid w:val="003D2895"/>
    <w:rsid w:val="003D3694"/>
    <w:rsid w:val="003D3BA7"/>
    <w:rsid w:val="003D543B"/>
    <w:rsid w:val="003D5639"/>
    <w:rsid w:val="003D564B"/>
    <w:rsid w:val="003D59B6"/>
    <w:rsid w:val="003D5B12"/>
    <w:rsid w:val="003D6054"/>
    <w:rsid w:val="003D6177"/>
    <w:rsid w:val="003D7056"/>
    <w:rsid w:val="003D7699"/>
    <w:rsid w:val="003E1099"/>
    <w:rsid w:val="003E2852"/>
    <w:rsid w:val="003E2D78"/>
    <w:rsid w:val="003E394B"/>
    <w:rsid w:val="003E479D"/>
    <w:rsid w:val="003E48AF"/>
    <w:rsid w:val="003E49D0"/>
    <w:rsid w:val="003E5B7B"/>
    <w:rsid w:val="003E76FB"/>
    <w:rsid w:val="003E7ED2"/>
    <w:rsid w:val="003F06D7"/>
    <w:rsid w:val="003F074B"/>
    <w:rsid w:val="003F0787"/>
    <w:rsid w:val="003F0DE2"/>
    <w:rsid w:val="003F1555"/>
    <w:rsid w:val="003F168B"/>
    <w:rsid w:val="003F228E"/>
    <w:rsid w:val="003F3FD5"/>
    <w:rsid w:val="003F421D"/>
    <w:rsid w:val="003F528A"/>
    <w:rsid w:val="003F53BB"/>
    <w:rsid w:val="003F6ABE"/>
    <w:rsid w:val="003F738D"/>
    <w:rsid w:val="003F7AAF"/>
    <w:rsid w:val="004003B1"/>
    <w:rsid w:val="0040204C"/>
    <w:rsid w:val="0040218E"/>
    <w:rsid w:val="0040245C"/>
    <w:rsid w:val="004026B8"/>
    <w:rsid w:val="00403424"/>
    <w:rsid w:val="00403B4A"/>
    <w:rsid w:val="004046CE"/>
    <w:rsid w:val="00405B45"/>
    <w:rsid w:val="00405E3E"/>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999"/>
    <w:rsid w:val="00417A82"/>
    <w:rsid w:val="00420374"/>
    <w:rsid w:val="00420899"/>
    <w:rsid w:val="00421AF8"/>
    <w:rsid w:val="00421F31"/>
    <w:rsid w:val="0042365D"/>
    <w:rsid w:val="0042395E"/>
    <w:rsid w:val="0042407F"/>
    <w:rsid w:val="004244C2"/>
    <w:rsid w:val="004244E1"/>
    <w:rsid w:val="00424A78"/>
    <w:rsid w:val="00424AAD"/>
    <w:rsid w:val="00425371"/>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5D2"/>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46"/>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1E00"/>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8F7"/>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235"/>
    <w:rsid w:val="00511813"/>
    <w:rsid w:val="00512448"/>
    <w:rsid w:val="00512B33"/>
    <w:rsid w:val="00513768"/>
    <w:rsid w:val="00513B02"/>
    <w:rsid w:val="00513D2C"/>
    <w:rsid w:val="00513E03"/>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2D53"/>
    <w:rsid w:val="00533A18"/>
    <w:rsid w:val="00533AED"/>
    <w:rsid w:val="00534194"/>
    <w:rsid w:val="00535281"/>
    <w:rsid w:val="005361D0"/>
    <w:rsid w:val="005364DE"/>
    <w:rsid w:val="00536CFF"/>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6C8"/>
    <w:rsid w:val="00545EED"/>
    <w:rsid w:val="00547504"/>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66C02"/>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6662"/>
    <w:rsid w:val="00587845"/>
    <w:rsid w:val="0059097A"/>
    <w:rsid w:val="00590E8D"/>
    <w:rsid w:val="005917FF"/>
    <w:rsid w:val="005925B2"/>
    <w:rsid w:val="0059330A"/>
    <w:rsid w:val="00593491"/>
    <w:rsid w:val="0059447D"/>
    <w:rsid w:val="005944AD"/>
    <w:rsid w:val="0059482A"/>
    <w:rsid w:val="00594B40"/>
    <w:rsid w:val="00594D17"/>
    <w:rsid w:val="00594DAA"/>
    <w:rsid w:val="0059521D"/>
    <w:rsid w:val="0059529B"/>
    <w:rsid w:val="0059597A"/>
    <w:rsid w:val="0059638D"/>
    <w:rsid w:val="00596419"/>
    <w:rsid w:val="00596464"/>
    <w:rsid w:val="00596E97"/>
    <w:rsid w:val="00596F6F"/>
    <w:rsid w:val="005972E6"/>
    <w:rsid w:val="005973D6"/>
    <w:rsid w:val="00597EDE"/>
    <w:rsid w:val="00597F73"/>
    <w:rsid w:val="005A0096"/>
    <w:rsid w:val="005A26CF"/>
    <w:rsid w:val="005A2930"/>
    <w:rsid w:val="005A322B"/>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58D"/>
    <w:rsid w:val="005F676F"/>
    <w:rsid w:val="005F6901"/>
    <w:rsid w:val="005F6936"/>
    <w:rsid w:val="005F6977"/>
    <w:rsid w:val="005F71E7"/>
    <w:rsid w:val="00600CFE"/>
    <w:rsid w:val="00601B27"/>
    <w:rsid w:val="0060211F"/>
    <w:rsid w:val="006021C2"/>
    <w:rsid w:val="00602B60"/>
    <w:rsid w:val="00602F43"/>
    <w:rsid w:val="00604060"/>
    <w:rsid w:val="00604699"/>
    <w:rsid w:val="00605B45"/>
    <w:rsid w:val="00605DFA"/>
    <w:rsid w:val="00605F35"/>
    <w:rsid w:val="00606A6F"/>
    <w:rsid w:val="00607943"/>
    <w:rsid w:val="00607BE0"/>
    <w:rsid w:val="0061063A"/>
    <w:rsid w:val="00611256"/>
    <w:rsid w:val="0061190F"/>
    <w:rsid w:val="00612213"/>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73"/>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4DF"/>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5632"/>
    <w:rsid w:val="0067621A"/>
    <w:rsid w:val="0067768B"/>
    <w:rsid w:val="00677B6D"/>
    <w:rsid w:val="00680065"/>
    <w:rsid w:val="00680104"/>
    <w:rsid w:val="0068030F"/>
    <w:rsid w:val="00681A4B"/>
    <w:rsid w:val="00681BE8"/>
    <w:rsid w:val="00681C57"/>
    <w:rsid w:val="0068241D"/>
    <w:rsid w:val="00682847"/>
    <w:rsid w:val="00682AE9"/>
    <w:rsid w:val="00682B1F"/>
    <w:rsid w:val="00682F1A"/>
    <w:rsid w:val="00682F4F"/>
    <w:rsid w:val="00684222"/>
    <w:rsid w:val="00684584"/>
    <w:rsid w:val="00684CB9"/>
    <w:rsid w:val="006864A1"/>
    <w:rsid w:val="006868DA"/>
    <w:rsid w:val="00686F30"/>
    <w:rsid w:val="0068725F"/>
    <w:rsid w:val="006875BF"/>
    <w:rsid w:val="00687A60"/>
    <w:rsid w:val="00687BC4"/>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0BF"/>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3FD6"/>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7A5"/>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320"/>
    <w:rsid w:val="00743E8C"/>
    <w:rsid w:val="007446EA"/>
    <w:rsid w:val="0074483B"/>
    <w:rsid w:val="00744EAE"/>
    <w:rsid w:val="007450CE"/>
    <w:rsid w:val="0074578C"/>
    <w:rsid w:val="007458F3"/>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45E9"/>
    <w:rsid w:val="00794604"/>
    <w:rsid w:val="00796B9E"/>
    <w:rsid w:val="00797221"/>
    <w:rsid w:val="007A2D85"/>
    <w:rsid w:val="007A3821"/>
    <w:rsid w:val="007A38A9"/>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52E2"/>
    <w:rsid w:val="007C6219"/>
    <w:rsid w:val="007C637B"/>
    <w:rsid w:val="007C654F"/>
    <w:rsid w:val="007D05FE"/>
    <w:rsid w:val="007D0841"/>
    <w:rsid w:val="007D0FB3"/>
    <w:rsid w:val="007D1237"/>
    <w:rsid w:val="007D1414"/>
    <w:rsid w:val="007D2018"/>
    <w:rsid w:val="007D2524"/>
    <w:rsid w:val="007D26E0"/>
    <w:rsid w:val="007D288F"/>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2528"/>
    <w:rsid w:val="007E4E55"/>
    <w:rsid w:val="007E4FC6"/>
    <w:rsid w:val="007E5B49"/>
    <w:rsid w:val="007E5EB0"/>
    <w:rsid w:val="007E63B4"/>
    <w:rsid w:val="007F0F5A"/>
    <w:rsid w:val="007F15BE"/>
    <w:rsid w:val="007F16C9"/>
    <w:rsid w:val="007F1AAC"/>
    <w:rsid w:val="007F2188"/>
    <w:rsid w:val="007F228F"/>
    <w:rsid w:val="007F2CCC"/>
    <w:rsid w:val="007F3778"/>
    <w:rsid w:val="007F531D"/>
    <w:rsid w:val="007F5DDE"/>
    <w:rsid w:val="007F5E5F"/>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2A2"/>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14D"/>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F63"/>
    <w:rsid w:val="008478BC"/>
    <w:rsid w:val="00850F1B"/>
    <w:rsid w:val="00851EA0"/>
    <w:rsid w:val="0085211F"/>
    <w:rsid w:val="00852643"/>
    <w:rsid w:val="00853679"/>
    <w:rsid w:val="00853EB1"/>
    <w:rsid w:val="00854D02"/>
    <w:rsid w:val="00856226"/>
    <w:rsid w:val="00856326"/>
    <w:rsid w:val="00856613"/>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229"/>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049"/>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E7FF6"/>
    <w:rsid w:val="008F0337"/>
    <w:rsid w:val="008F03DF"/>
    <w:rsid w:val="008F0A37"/>
    <w:rsid w:val="008F0CD5"/>
    <w:rsid w:val="008F185A"/>
    <w:rsid w:val="008F27C3"/>
    <w:rsid w:val="008F4264"/>
    <w:rsid w:val="008F4669"/>
    <w:rsid w:val="008F466C"/>
    <w:rsid w:val="008F4A47"/>
    <w:rsid w:val="008F4E8A"/>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912"/>
    <w:rsid w:val="00953C22"/>
    <w:rsid w:val="00953DEA"/>
    <w:rsid w:val="009542FA"/>
    <w:rsid w:val="0095528A"/>
    <w:rsid w:val="00955B9A"/>
    <w:rsid w:val="009574C9"/>
    <w:rsid w:val="00957F5D"/>
    <w:rsid w:val="00960F3B"/>
    <w:rsid w:val="009619AF"/>
    <w:rsid w:val="0096201B"/>
    <w:rsid w:val="009623CC"/>
    <w:rsid w:val="009638E6"/>
    <w:rsid w:val="00965233"/>
    <w:rsid w:val="00966DF8"/>
    <w:rsid w:val="00970B73"/>
    <w:rsid w:val="00971EB0"/>
    <w:rsid w:val="009724F4"/>
    <w:rsid w:val="00972812"/>
    <w:rsid w:val="009730F4"/>
    <w:rsid w:val="00973A25"/>
    <w:rsid w:val="00973AB7"/>
    <w:rsid w:val="009740C3"/>
    <w:rsid w:val="009752D7"/>
    <w:rsid w:val="00975822"/>
    <w:rsid w:val="00975957"/>
    <w:rsid w:val="00977752"/>
    <w:rsid w:val="00977959"/>
    <w:rsid w:val="00977E45"/>
    <w:rsid w:val="00977FC4"/>
    <w:rsid w:val="00980D1A"/>
    <w:rsid w:val="00981766"/>
    <w:rsid w:val="00981AC6"/>
    <w:rsid w:val="00981D15"/>
    <w:rsid w:val="009821D8"/>
    <w:rsid w:val="009831C3"/>
    <w:rsid w:val="00983569"/>
    <w:rsid w:val="00983AC8"/>
    <w:rsid w:val="00983F0F"/>
    <w:rsid w:val="009843BD"/>
    <w:rsid w:val="009849F5"/>
    <w:rsid w:val="00984C0C"/>
    <w:rsid w:val="00984F1D"/>
    <w:rsid w:val="00985594"/>
    <w:rsid w:val="00985726"/>
    <w:rsid w:val="00985776"/>
    <w:rsid w:val="00985850"/>
    <w:rsid w:val="00985BD2"/>
    <w:rsid w:val="009878EB"/>
    <w:rsid w:val="00990083"/>
    <w:rsid w:val="00990439"/>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9E4"/>
    <w:rsid w:val="009D3AFB"/>
    <w:rsid w:val="009D3B88"/>
    <w:rsid w:val="009D4024"/>
    <w:rsid w:val="009D4414"/>
    <w:rsid w:val="009D46A3"/>
    <w:rsid w:val="009D6040"/>
    <w:rsid w:val="009D62EB"/>
    <w:rsid w:val="009D6CA0"/>
    <w:rsid w:val="009D6FC0"/>
    <w:rsid w:val="009D7A4A"/>
    <w:rsid w:val="009E053C"/>
    <w:rsid w:val="009E05BB"/>
    <w:rsid w:val="009E0726"/>
    <w:rsid w:val="009E1665"/>
    <w:rsid w:val="009E22D6"/>
    <w:rsid w:val="009E24A7"/>
    <w:rsid w:val="009E294C"/>
    <w:rsid w:val="009E3475"/>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1C60"/>
    <w:rsid w:val="00A03295"/>
    <w:rsid w:val="00A036B0"/>
    <w:rsid w:val="00A0381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1BC"/>
    <w:rsid w:val="00A458F8"/>
    <w:rsid w:val="00A45A74"/>
    <w:rsid w:val="00A45D80"/>
    <w:rsid w:val="00A4621C"/>
    <w:rsid w:val="00A463BE"/>
    <w:rsid w:val="00A472FE"/>
    <w:rsid w:val="00A4737A"/>
    <w:rsid w:val="00A47DF6"/>
    <w:rsid w:val="00A50300"/>
    <w:rsid w:val="00A5049D"/>
    <w:rsid w:val="00A52293"/>
    <w:rsid w:val="00A52747"/>
    <w:rsid w:val="00A52965"/>
    <w:rsid w:val="00A52E92"/>
    <w:rsid w:val="00A52FF9"/>
    <w:rsid w:val="00A5306D"/>
    <w:rsid w:val="00A54479"/>
    <w:rsid w:val="00A54524"/>
    <w:rsid w:val="00A55134"/>
    <w:rsid w:val="00A55817"/>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CBB"/>
    <w:rsid w:val="00A65109"/>
    <w:rsid w:val="00A6556E"/>
    <w:rsid w:val="00A6610B"/>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E6"/>
    <w:rsid w:val="00A91B24"/>
    <w:rsid w:val="00A91C5B"/>
    <w:rsid w:val="00A924E1"/>
    <w:rsid w:val="00A926F0"/>
    <w:rsid w:val="00A92E67"/>
    <w:rsid w:val="00A930DF"/>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B1C36"/>
    <w:rsid w:val="00AB1CED"/>
    <w:rsid w:val="00AB2D99"/>
    <w:rsid w:val="00AB3177"/>
    <w:rsid w:val="00AB362B"/>
    <w:rsid w:val="00AB43C8"/>
    <w:rsid w:val="00AB46D5"/>
    <w:rsid w:val="00AB5578"/>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1FA0"/>
    <w:rsid w:val="00AF24B0"/>
    <w:rsid w:val="00AF3156"/>
    <w:rsid w:val="00AF3717"/>
    <w:rsid w:val="00AF37AB"/>
    <w:rsid w:val="00AF3B90"/>
    <w:rsid w:val="00AF3EB4"/>
    <w:rsid w:val="00AF547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30B68"/>
    <w:rsid w:val="00B30BA7"/>
    <w:rsid w:val="00B31580"/>
    <w:rsid w:val="00B31CE0"/>
    <w:rsid w:val="00B32B9B"/>
    <w:rsid w:val="00B332D4"/>
    <w:rsid w:val="00B33F06"/>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1F6C"/>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301"/>
    <w:rsid w:val="00B57995"/>
    <w:rsid w:val="00B57B9D"/>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6709"/>
    <w:rsid w:val="00B97592"/>
    <w:rsid w:val="00B975A6"/>
    <w:rsid w:val="00BA037F"/>
    <w:rsid w:val="00BA0A81"/>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2F0F"/>
    <w:rsid w:val="00BB35A6"/>
    <w:rsid w:val="00BB3C89"/>
    <w:rsid w:val="00BB3CD5"/>
    <w:rsid w:val="00BB3F45"/>
    <w:rsid w:val="00BB4066"/>
    <w:rsid w:val="00BB406B"/>
    <w:rsid w:val="00BB4ECF"/>
    <w:rsid w:val="00BB61FC"/>
    <w:rsid w:val="00BB69A2"/>
    <w:rsid w:val="00BB71C9"/>
    <w:rsid w:val="00BC1AF5"/>
    <w:rsid w:val="00BC303B"/>
    <w:rsid w:val="00BC46A1"/>
    <w:rsid w:val="00BC4E33"/>
    <w:rsid w:val="00BC5738"/>
    <w:rsid w:val="00BC57A4"/>
    <w:rsid w:val="00BC65C8"/>
    <w:rsid w:val="00BC7406"/>
    <w:rsid w:val="00BC7EE9"/>
    <w:rsid w:val="00BD0FD9"/>
    <w:rsid w:val="00BD1013"/>
    <w:rsid w:val="00BD1EFC"/>
    <w:rsid w:val="00BD2C96"/>
    <w:rsid w:val="00BD3880"/>
    <w:rsid w:val="00BD38EB"/>
    <w:rsid w:val="00BD4163"/>
    <w:rsid w:val="00BD4DF2"/>
    <w:rsid w:val="00BD4ECA"/>
    <w:rsid w:val="00BD5F5C"/>
    <w:rsid w:val="00BD646A"/>
    <w:rsid w:val="00BD6BC5"/>
    <w:rsid w:val="00BD7922"/>
    <w:rsid w:val="00BD7F4E"/>
    <w:rsid w:val="00BE03AE"/>
    <w:rsid w:val="00BE0C46"/>
    <w:rsid w:val="00BE1043"/>
    <w:rsid w:val="00BE1119"/>
    <w:rsid w:val="00BE1CCE"/>
    <w:rsid w:val="00BE21E6"/>
    <w:rsid w:val="00BE31C0"/>
    <w:rsid w:val="00BE3485"/>
    <w:rsid w:val="00BE4322"/>
    <w:rsid w:val="00BE44F8"/>
    <w:rsid w:val="00BE53EB"/>
    <w:rsid w:val="00BE5754"/>
    <w:rsid w:val="00BE58C4"/>
    <w:rsid w:val="00BE5A07"/>
    <w:rsid w:val="00BE5AF6"/>
    <w:rsid w:val="00BE5C7B"/>
    <w:rsid w:val="00BE6281"/>
    <w:rsid w:val="00BE74EB"/>
    <w:rsid w:val="00BE75C9"/>
    <w:rsid w:val="00BE78EB"/>
    <w:rsid w:val="00BE7A6A"/>
    <w:rsid w:val="00BF034D"/>
    <w:rsid w:val="00BF03CE"/>
    <w:rsid w:val="00BF0636"/>
    <w:rsid w:val="00BF08FE"/>
    <w:rsid w:val="00BF1351"/>
    <w:rsid w:val="00BF19DB"/>
    <w:rsid w:val="00BF1D42"/>
    <w:rsid w:val="00BF22E7"/>
    <w:rsid w:val="00BF259D"/>
    <w:rsid w:val="00BF2804"/>
    <w:rsid w:val="00BF2F05"/>
    <w:rsid w:val="00BF3417"/>
    <w:rsid w:val="00BF3B04"/>
    <w:rsid w:val="00BF3E35"/>
    <w:rsid w:val="00BF4C5F"/>
    <w:rsid w:val="00BF5314"/>
    <w:rsid w:val="00BF5C92"/>
    <w:rsid w:val="00BF6209"/>
    <w:rsid w:val="00BF62FB"/>
    <w:rsid w:val="00BF6E4C"/>
    <w:rsid w:val="00BF72CA"/>
    <w:rsid w:val="00BF72E8"/>
    <w:rsid w:val="00BF7AFC"/>
    <w:rsid w:val="00BF7DC5"/>
    <w:rsid w:val="00C012F8"/>
    <w:rsid w:val="00C0169A"/>
    <w:rsid w:val="00C01CE6"/>
    <w:rsid w:val="00C02993"/>
    <w:rsid w:val="00C02AD5"/>
    <w:rsid w:val="00C03084"/>
    <w:rsid w:val="00C041DB"/>
    <w:rsid w:val="00C04EC6"/>
    <w:rsid w:val="00C04F23"/>
    <w:rsid w:val="00C05863"/>
    <w:rsid w:val="00C06B78"/>
    <w:rsid w:val="00C07E22"/>
    <w:rsid w:val="00C10FE8"/>
    <w:rsid w:val="00C112B2"/>
    <w:rsid w:val="00C11BC0"/>
    <w:rsid w:val="00C11DF6"/>
    <w:rsid w:val="00C120E9"/>
    <w:rsid w:val="00C126DD"/>
    <w:rsid w:val="00C1334C"/>
    <w:rsid w:val="00C142C6"/>
    <w:rsid w:val="00C156CD"/>
    <w:rsid w:val="00C157C6"/>
    <w:rsid w:val="00C158E9"/>
    <w:rsid w:val="00C16D8C"/>
    <w:rsid w:val="00C213F3"/>
    <w:rsid w:val="00C2254F"/>
    <w:rsid w:val="00C22CFD"/>
    <w:rsid w:val="00C23865"/>
    <w:rsid w:val="00C23985"/>
    <w:rsid w:val="00C23F11"/>
    <w:rsid w:val="00C241F1"/>
    <w:rsid w:val="00C248D3"/>
    <w:rsid w:val="00C25192"/>
    <w:rsid w:val="00C25675"/>
    <w:rsid w:val="00C270B2"/>
    <w:rsid w:val="00C27885"/>
    <w:rsid w:val="00C27D9F"/>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27F1"/>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253"/>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B2A"/>
    <w:rsid w:val="00CE6F58"/>
    <w:rsid w:val="00CE70BF"/>
    <w:rsid w:val="00CE73E8"/>
    <w:rsid w:val="00CE7620"/>
    <w:rsid w:val="00CF05B9"/>
    <w:rsid w:val="00CF0D84"/>
    <w:rsid w:val="00CF19BC"/>
    <w:rsid w:val="00CF2108"/>
    <w:rsid w:val="00CF2C73"/>
    <w:rsid w:val="00CF2C7E"/>
    <w:rsid w:val="00CF4272"/>
    <w:rsid w:val="00CF527C"/>
    <w:rsid w:val="00CF54E8"/>
    <w:rsid w:val="00CF5EB8"/>
    <w:rsid w:val="00CF760C"/>
    <w:rsid w:val="00D00A4C"/>
    <w:rsid w:val="00D010C4"/>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61"/>
    <w:rsid w:val="00D07CC5"/>
    <w:rsid w:val="00D10AD3"/>
    <w:rsid w:val="00D10B93"/>
    <w:rsid w:val="00D10D0B"/>
    <w:rsid w:val="00D10E1F"/>
    <w:rsid w:val="00D1109B"/>
    <w:rsid w:val="00D11440"/>
    <w:rsid w:val="00D11661"/>
    <w:rsid w:val="00D12F0A"/>
    <w:rsid w:val="00D13180"/>
    <w:rsid w:val="00D135A3"/>
    <w:rsid w:val="00D1455E"/>
    <w:rsid w:val="00D149F8"/>
    <w:rsid w:val="00D14E44"/>
    <w:rsid w:val="00D158C2"/>
    <w:rsid w:val="00D16AC2"/>
    <w:rsid w:val="00D170C1"/>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D4D"/>
    <w:rsid w:val="00D30ECB"/>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439D"/>
    <w:rsid w:val="00D55638"/>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3B2"/>
    <w:rsid w:val="00D7382D"/>
    <w:rsid w:val="00D74C4A"/>
    <w:rsid w:val="00D74D7E"/>
    <w:rsid w:val="00D758D1"/>
    <w:rsid w:val="00D75BCD"/>
    <w:rsid w:val="00D76063"/>
    <w:rsid w:val="00D76159"/>
    <w:rsid w:val="00D76EA1"/>
    <w:rsid w:val="00D76FB0"/>
    <w:rsid w:val="00D76FE5"/>
    <w:rsid w:val="00D80653"/>
    <w:rsid w:val="00D81271"/>
    <w:rsid w:val="00D82407"/>
    <w:rsid w:val="00D8299A"/>
    <w:rsid w:val="00D82E11"/>
    <w:rsid w:val="00D831B9"/>
    <w:rsid w:val="00D8375A"/>
    <w:rsid w:val="00D837CA"/>
    <w:rsid w:val="00D85418"/>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59E"/>
    <w:rsid w:val="00D979EA"/>
    <w:rsid w:val="00D97F03"/>
    <w:rsid w:val="00DA00A4"/>
    <w:rsid w:val="00DA02F6"/>
    <w:rsid w:val="00DA04E0"/>
    <w:rsid w:val="00DA24C5"/>
    <w:rsid w:val="00DA36F2"/>
    <w:rsid w:val="00DA3D94"/>
    <w:rsid w:val="00DA3E67"/>
    <w:rsid w:val="00DA537B"/>
    <w:rsid w:val="00DA5F72"/>
    <w:rsid w:val="00DA657B"/>
    <w:rsid w:val="00DA6F06"/>
    <w:rsid w:val="00DA7458"/>
    <w:rsid w:val="00DB05C4"/>
    <w:rsid w:val="00DB0800"/>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B34"/>
    <w:rsid w:val="00DC0D9F"/>
    <w:rsid w:val="00DC124B"/>
    <w:rsid w:val="00DC14A2"/>
    <w:rsid w:val="00DC15D2"/>
    <w:rsid w:val="00DC168F"/>
    <w:rsid w:val="00DC18ED"/>
    <w:rsid w:val="00DC2EA2"/>
    <w:rsid w:val="00DC40DE"/>
    <w:rsid w:val="00DC45B0"/>
    <w:rsid w:val="00DC4B2D"/>
    <w:rsid w:val="00DC4B55"/>
    <w:rsid w:val="00DC5016"/>
    <w:rsid w:val="00DC5236"/>
    <w:rsid w:val="00DC5B09"/>
    <w:rsid w:val="00DC5B6F"/>
    <w:rsid w:val="00DC6567"/>
    <w:rsid w:val="00DC7027"/>
    <w:rsid w:val="00DC7260"/>
    <w:rsid w:val="00DC7635"/>
    <w:rsid w:val="00DD026D"/>
    <w:rsid w:val="00DD0524"/>
    <w:rsid w:val="00DD08CF"/>
    <w:rsid w:val="00DD0903"/>
    <w:rsid w:val="00DD1661"/>
    <w:rsid w:val="00DD1664"/>
    <w:rsid w:val="00DD1A0D"/>
    <w:rsid w:val="00DD1B94"/>
    <w:rsid w:val="00DD25CC"/>
    <w:rsid w:val="00DD2768"/>
    <w:rsid w:val="00DD39D8"/>
    <w:rsid w:val="00DD3BE5"/>
    <w:rsid w:val="00DD3D11"/>
    <w:rsid w:val="00DD4C83"/>
    <w:rsid w:val="00DD4FCC"/>
    <w:rsid w:val="00DD5260"/>
    <w:rsid w:val="00DD53FE"/>
    <w:rsid w:val="00DD566E"/>
    <w:rsid w:val="00DD5AE1"/>
    <w:rsid w:val="00DD5E82"/>
    <w:rsid w:val="00DD628B"/>
    <w:rsid w:val="00DD6905"/>
    <w:rsid w:val="00DD6916"/>
    <w:rsid w:val="00DD6ACA"/>
    <w:rsid w:val="00DE024F"/>
    <w:rsid w:val="00DE045E"/>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E9F"/>
    <w:rsid w:val="00E11FFC"/>
    <w:rsid w:val="00E12105"/>
    <w:rsid w:val="00E12488"/>
    <w:rsid w:val="00E1255A"/>
    <w:rsid w:val="00E146DA"/>
    <w:rsid w:val="00E148CD"/>
    <w:rsid w:val="00E14CB3"/>
    <w:rsid w:val="00E15983"/>
    <w:rsid w:val="00E15F3D"/>
    <w:rsid w:val="00E169E7"/>
    <w:rsid w:val="00E1733E"/>
    <w:rsid w:val="00E175FC"/>
    <w:rsid w:val="00E17D6C"/>
    <w:rsid w:val="00E17FC3"/>
    <w:rsid w:val="00E207AD"/>
    <w:rsid w:val="00E21110"/>
    <w:rsid w:val="00E212EA"/>
    <w:rsid w:val="00E22B54"/>
    <w:rsid w:val="00E22E29"/>
    <w:rsid w:val="00E23665"/>
    <w:rsid w:val="00E238BE"/>
    <w:rsid w:val="00E23D2E"/>
    <w:rsid w:val="00E2426D"/>
    <w:rsid w:val="00E242DA"/>
    <w:rsid w:val="00E24829"/>
    <w:rsid w:val="00E251BD"/>
    <w:rsid w:val="00E25933"/>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9F6"/>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64D"/>
    <w:rsid w:val="00E618DC"/>
    <w:rsid w:val="00E626C9"/>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D798C"/>
    <w:rsid w:val="00ED7A3A"/>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3A8"/>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9B9"/>
    <w:rsid w:val="00F55C47"/>
    <w:rsid w:val="00F55CDF"/>
    <w:rsid w:val="00F55FAD"/>
    <w:rsid w:val="00F5610C"/>
    <w:rsid w:val="00F5650E"/>
    <w:rsid w:val="00F56945"/>
    <w:rsid w:val="00F56FDB"/>
    <w:rsid w:val="00F603B8"/>
    <w:rsid w:val="00F604DC"/>
    <w:rsid w:val="00F6059B"/>
    <w:rsid w:val="00F610D9"/>
    <w:rsid w:val="00F613FB"/>
    <w:rsid w:val="00F61B47"/>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3ED8"/>
    <w:rsid w:val="00F744C1"/>
    <w:rsid w:val="00F74BA6"/>
    <w:rsid w:val="00F74D15"/>
    <w:rsid w:val="00F75C16"/>
    <w:rsid w:val="00F75F56"/>
    <w:rsid w:val="00F76783"/>
    <w:rsid w:val="00F76C75"/>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3E15"/>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5FCE"/>
    <w:rsid w:val="00FB6102"/>
    <w:rsid w:val="00FB6C17"/>
    <w:rsid w:val="00FB6E24"/>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A6C"/>
    <w:rsid w:val="00FE2FE1"/>
    <w:rsid w:val="00FE3A6E"/>
    <w:rsid w:val="00FE3E66"/>
    <w:rsid w:val="00FE40DA"/>
    <w:rsid w:val="00FE432F"/>
    <w:rsid w:val="00FE4ACF"/>
    <w:rsid w:val="00FE5874"/>
    <w:rsid w:val="00FE5894"/>
    <w:rsid w:val="00FE5B95"/>
    <w:rsid w:val="00FE6121"/>
    <w:rsid w:val="00FE76CB"/>
    <w:rsid w:val="00FF106E"/>
    <w:rsid w:val="00FF175B"/>
    <w:rsid w:val="00FF37DF"/>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AE135-2A43-466E-B5DA-73DB255F2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inz.dot</Template>
  <TotalTime>0</TotalTime>
  <Pages>67</Pages>
  <Words>15758</Words>
  <Characters>89827</Characters>
  <Application>Microsoft Office Word</Application>
  <DocSecurity>0</DocSecurity>
  <Lines>748</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105375</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3562</cp:revision>
  <cp:lastPrinted>2019-07-01T11:51:00Z</cp:lastPrinted>
  <dcterms:created xsi:type="dcterms:W3CDTF">2017-12-14T21:19:00Z</dcterms:created>
  <dcterms:modified xsi:type="dcterms:W3CDTF">2019-08-05T11:58:00Z</dcterms:modified>
  <cp:category>Praca dyplomowa</cp:category>
</cp:coreProperties>
</file>