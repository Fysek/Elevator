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0A210E" w14:textId="77777777" w:rsidR="00417829" w:rsidRPr="00A6751C" w:rsidRDefault="00417829" w:rsidP="00417829">
      <w:pPr>
        <w:spacing w:line="240" w:lineRule="auto"/>
        <w:rPr>
          <w:rFonts w:ascii="Titillium" w:eastAsia="Calibri" w:hAnsi="Titillium"/>
        </w:rPr>
      </w:pPr>
    </w:p>
    <w:p w14:paraId="31A2E13D" w14:textId="77777777" w:rsidR="003704EA" w:rsidRPr="00A6751C" w:rsidRDefault="003704EA" w:rsidP="00417829">
      <w:pPr>
        <w:spacing w:line="240" w:lineRule="auto"/>
        <w:rPr>
          <w:rFonts w:ascii="Titillium" w:eastAsia="Calibri" w:hAnsi="Titillium"/>
        </w:rPr>
      </w:pPr>
    </w:p>
    <w:p w14:paraId="50A7C21E" w14:textId="77777777" w:rsidR="00417829" w:rsidRPr="00A6751C" w:rsidRDefault="00417829" w:rsidP="00417829">
      <w:pPr>
        <w:spacing w:line="240" w:lineRule="auto"/>
        <w:rPr>
          <w:rFonts w:ascii="Titillium" w:eastAsia="Calibri" w:hAnsi="Titillium"/>
        </w:rPr>
      </w:pPr>
    </w:p>
    <w:p w14:paraId="4ECED463" w14:textId="77777777" w:rsidR="00417829" w:rsidRPr="00A6751C" w:rsidRDefault="00417829" w:rsidP="00417829">
      <w:pPr>
        <w:spacing w:line="240" w:lineRule="auto"/>
        <w:jc w:val="center"/>
        <w:rPr>
          <w:rFonts w:ascii="Titillium" w:eastAsia="Calibri" w:hAnsi="Titillium"/>
        </w:rPr>
      </w:pPr>
      <w:r w:rsidRPr="00A6751C">
        <w:rPr>
          <w:rFonts w:ascii="Titillium" w:eastAsia="Calibri" w:hAnsi="Titillium"/>
          <w:noProof/>
        </w:rPr>
        <w:drawing>
          <wp:inline distT="0" distB="0" distL="0" distR="0" wp14:anchorId="7F54F51E" wp14:editId="794C8DBC">
            <wp:extent cx="5086350" cy="2466975"/>
            <wp:effectExtent l="0" t="0" r="0" b="9525"/>
            <wp:docPr id="1" name="Obraz 18" descr="agh_nzw_s_pl_1w_wbr_rgb_15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8" descr="agh_nzw_s_pl_1w_wbr_rgb_150pp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86350" cy="2466975"/>
                    </a:xfrm>
                    <a:prstGeom prst="rect">
                      <a:avLst/>
                    </a:prstGeom>
                    <a:noFill/>
                    <a:ln>
                      <a:noFill/>
                    </a:ln>
                  </pic:spPr>
                </pic:pic>
              </a:graphicData>
            </a:graphic>
          </wp:inline>
        </w:drawing>
      </w:r>
    </w:p>
    <w:p w14:paraId="6FB6AB7C" w14:textId="77777777" w:rsidR="00417829" w:rsidRPr="00A6751C" w:rsidRDefault="00417829" w:rsidP="00417829">
      <w:pPr>
        <w:spacing w:line="240" w:lineRule="auto"/>
        <w:jc w:val="center"/>
        <w:rPr>
          <w:rFonts w:eastAsia="Calibri"/>
        </w:rPr>
      </w:pPr>
    </w:p>
    <w:p w14:paraId="4DDDA5DD" w14:textId="77777777" w:rsidR="00417829" w:rsidRPr="00A6751C" w:rsidRDefault="00417829" w:rsidP="00417829">
      <w:pPr>
        <w:spacing w:before="120" w:after="120" w:line="240" w:lineRule="auto"/>
        <w:jc w:val="center"/>
        <w:rPr>
          <w:rFonts w:eastAsia="Calibri"/>
          <w:b/>
        </w:rPr>
      </w:pPr>
      <w:r w:rsidRPr="00A6751C">
        <w:rPr>
          <w:rFonts w:eastAsia="Calibri"/>
          <w:b/>
        </w:rPr>
        <w:t>WYDZIAŁ INFORMATYKI, ELEKTRONIKI I TELEKOMUNIKACJI</w:t>
      </w:r>
    </w:p>
    <w:p w14:paraId="4B30E5D4" w14:textId="77777777" w:rsidR="00417829" w:rsidRPr="00A6751C" w:rsidRDefault="00417829" w:rsidP="00417829">
      <w:pPr>
        <w:spacing w:before="240" w:line="240" w:lineRule="auto"/>
        <w:jc w:val="center"/>
        <w:rPr>
          <w:rFonts w:eastAsia="Calibri"/>
        </w:rPr>
      </w:pPr>
      <w:r w:rsidRPr="00A6751C">
        <w:rPr>
          <w:rFonts w:eastAsia="Calibri"/>
        </w:rPr>
        <w:t>KATEDRA ELEKTRONIKI</w:t>
      </w:r>
    </w:p>
    <w:p w14:paraId="2DEDC7FD" w14:textId="77777777" w:rsidR="00417829" w:rsidRPr="00A6751C" w:rsidRDefault="00417829" w:rsidP="00417829">
      <w:pPr>
        <w:spacing w:before="240" w:line="240" w:lineRule="auto"/>
        <w:jc w:val="center"/>
        <w:rPr>
          <w:rFonts w:eastAsia="Calibri"/>
        </w:rPr>
      </w:pPr>
    </w:p>
    <w:p w14:paraId="161E03D0" w14:textId="77777777" w:rsidR="00417829" w:rsidRPr="00A6751C" w:rsidRDefault="00417829" w:rsidP="00417829">
      <w:pPr>
        <w:spacing w:before="240" w:line="240" w:lineRule="auto"/>
        <w:jc w:val="center"/>
        <w:rPr>
          <w:rFonts w:eastAsia="Calibri"/>
        </w:rPr>
      </w:pPr>
    </w:p>
    <w:p w14:paraId="1885004E" w14:textId="77777777" w:rsidR="00417829" w:rsidRPr="00A6751C" w:rsidRDefault="00417829" w:rsidP="00417829">
      <w:pPr>
        <w:spacing w:before="120" w:line="240" w:lineRule="auto"/>
        <w:jc w:val="center"/>
        <w:rPr>
          <w:b/>
          <w:sz w:val="28"/>
          <w:szCs w:val="28"/>
        </w:rPr>
      </w:pPr>
      <w:r w:rsidRPr="00A6751C">
        <w:rPr>
          <w:b/>
          <w:sz w:val="28"/>
          <w:szCs w:val="28"/>
        </w:rPr>
        <w:t xml:space="preserve">PRACA DYPLOMOWA </w:t>
      </w:r>
      <w:r w:rsidR="00343F57" w:rsidRPr="00A6751C">
        <w:rPr>
          <w:b/>
          <w:sz w:val="28"/>
          <w:szCs w:val="28"/>
        </w:rPr>
        <w:t>MAGISTERSKA</w:t>
      </w:r>
      <w:r w:rsidRPr="00A6751C">
        <w:rPr>
          <w:b/>
          <w:sz w:val="28"/>
          <w:szCs w:val="28"/>
        </w:rPr>
        <w:t xml:space="preserve"> </w:t>
      </w:r>
    </w:p>
    <w:p w14:paraId="41697D96" w14:textId="77777777" w:rsidR="00417829" w:rsidRPr="00A6751C" w:rsidRDefault="00417829" w:rsidP="00417829">
      <w:pPr>
        <w:spacing w:before="120" w:line="240" w:lineRule="auto"/>
        <w:jc w:val="center"/>
        <w:rPr>
          <w:rFonts w:eastAsia="Calibri"/>
          <w:sz w:val="36"/>
        </w:rPr>
      </w:pPr>
    </w:p>
    <w:p w14:paraId="0703C7C0" w14:textId="77777777" w:rsidR="00417829" w:rsidRPr="00A6751C" w:rsidRDefault="00DC5016" w:rsidP="00417829">
      <w:pPr>
        <w:spacing w:line="240" w:lineRule="auto"/>
        <w:jc w:val="center"/>
        <w:rPr>
          <w:rFonts w:eastAsia="Calibri"/>
          <w:i/>
          <w:sz w:val="44"/>
          <w:szCs w:val="36"/>
        </w:rPr>
      </w:pPr>
      <w:r w:rsidRPr="00A6751C">
        <w:rPr>
          <w:rFonts w:eastAsia="Calibri"/>
          <w:sz w:val="36"/>
        </w:rPr>
        <w:t>Scalony system sterowania windą</w:t>
      </w:r>
    </w:p>
    <w:p w14:paraId="3712C593" w14:textId="77777777" w:rsidR="00417829" w:rsidRPr="000E367D" w:rsidRDefault="008828C1" w:rsidP="00417829">
      <w:pPr>
        <w:autoSpaceDE w:val="0"/>
        <w:autoSpaceDN w:val="0"/>
        <w:adjustRightInd w:val="0"/>
        <w:jc w:val="center"/>
        <w:rPr>
          <w:bCs/>
          <w:color w:val="000000"/>
          <w:lang w:val="en-US"/>
        </w:rPr>
      </w:pPr>
      <w:r w:rsidRPr="000E367D">
        <w:rPr>
          <w:bCs/>
          <w:color w:val="000000"/>
          <w:lang w:val="en-US"/>
        </w:rPr>
        <w:t>ASIC for lift control</w:t>
      </w:r>
    </w:p>
    <w:p w14:paraId="6632746A" w14:textId="77777777" w:rsidR="00417829" w:rsidRPr="000E367D" w:rsidRDefault="00417829" w:rsidP="00417829">
      <w:pPr>
        <w:spacing w:line="240" w:lineRule="auto"/>
        <w:rPr>
          <w:rFonts w:eastAsia="Calibri"/>
          <w:lang w:val="en-US"/>
        </w:rPr>
      </w:pPr>
    </w:p>
    <w:p w14:paraId="38A8E272" w14:textId="77777777" w:rsidR="00417829" w:rsidRPr="000E367D" w:rsidRDefault="00417829" w:rsidP="00417829">
      <w:pPr>
        <w:spacing w:line="240" w:lineRule="auto"/>
        <w:rPr>
          <w:rFonts w:eastAsia="Calibri"/>
          <w:lang w:val="en-US"/>
        </w:rPr>
      </w:pPr>
    </w:p>
    <w:p w14:paraId="42040462" w14:textId="77777777" w:rsidR="00417829" w:rsidRPr="000E367D" w:rsidRDefault="00417829" w:rsidP="00417829">
      <w:pPr>
        <w:spacing w:line="240" w:lineRule="auto"/>
        <w:rPr>
          <w:rFonts w:eastAsia="Calibri"/>
          <w:lang w:val="en-US"/>
        </w:rPr>
      </w:pPr>
    </w:p>
    <w:p w14:paraId="2F28FCB1" w14:textId="77777777" w:rsidR="00417829" w:rsidRPr="000E367D" w:rsidRDefault="00417829" w:rsidP="00417829">
      <w:pPr>
        <w:spacing w:line="240" w:lineRule="auto"/>
        <w:rPr>
          <w:rFonts w:eastAsia="Calibri"/>
          <w:b/>
          <w:i/>
          <w:lang w:val="en-US"/>
        </w:rPr>
      </w:pPr>
      <w:r w:rsidRPr="000E367D">
        <w:rPr>
          <w:rFonts w:eastAsia="Calibri"/>
          <w:lang w:val="en-US"/>
        </w:rPr>
        <w:t>Autor:</w:t>
      </w:r>
      <w:r w:rsidRPr="000E367D">
        <w:rPr>
          <w:rFonts w:eastAsia="Calibri"/>
          <w:lang w:val="en-US"/>
        </w:rPr>
        <w:tab/>
      </w:r>
      <w:r w:rsidRPr="000E367D">
        <w:rPr>
          <w:rFonts w:eastAsia="Calibri"/>
          <w:lang w:val="en-US"/>
        </w:rPr>
        <w:tab/>
      </w:r>
      <w:r w:rsidRPr="000E367D">
        <w:rPr>
          <w:rFonts w:eastAsia="Calibri"/>
          <w:lang w:val="en-US"/>
        </w:rPr>
        <w:tab/>
      </w:r>
      <w:r w:rsidRPr="000E367D">
        <w:rPr>
          <w:rFonts w:eastAsia="Calibri"/>
          <w:lang w:val="en-US"/>
        </w:rPr>
        <w:tab/>
        <w:t>Mateusz Dyrdół</w:t>
      </w:r>
    </w:p>
    <w:p w14:paraId="5272EB04" w14:textId="77777777" w:rsidR="00417829" w:rsidRPr="00A6751C" w:rsidRDefault="00417829" w:rsidP="00417829">
      <w:pPr>
        <w:spacing w:line="240" w:lineRule="auto"/>
        <w:rPr>
          <w:rFonts w:eastAsia="Calibri"/>
        </w:rPr>
      </w:pPr>
      <w:r w:rsidRPr="00A6751C">
        <w:rPr>
          <w:rFonts w:eastAsia="Calibri"/>
        </w:rPr>
        <w:t>Kierunek studiów:</w:t>
      </w:r>
      <w:r w:rsidRPr="00A6751C">
        <w:rPr>
          <w:rFonts w:eastAsia="Calibri"/>
        </w:rPr>
        <w:tab/>
      </w:r>
      <w:r w:rsidRPr="00A6751C">
        <w:rPr>
          <w:rFonts w:eastAsia="Calibri"/>
        </w:rPr>
        <w:tab/>
        <w:t xml:space="preserve">Elektronika i Telekomunikacja </w:t>
      </w:r>
    </w:p>
    <w:p w14:paraId="1DAED4B1" w14:textId="77777777" w:rsidR="00417829" w:rsidRPr="00A6751C" w:rsidRDefault="00417829" w:rsidP="00417829">
      <w:pPr>
        <w:spacing w:line="240" w:lineRule="auto"/>
        <w:rPr>
          <w:rFonts w:eastAsia="Calibri"/>
          <w:i/>
        </w:rPr>
      </w:pPr>
      <w:r w:rsidRPr="00A6751C">
        <w:rPr>
          <w:rFonts w:eastAsia="Calibri"/>
        </w:rPr>
        <w:t>Opiekun pracy:</w:t>
      </w:r>
      <w:r w:rsidRPr="00A6751C">
        <w:rPr>
          <w:rFonts w:eastAsia="Calibri"/>
        </w:rPr>
        <w:tab/>
      </w:r>
      <w:r w:rsidRPr="00A6751C">
        <w:rPr>
          <w:rFonts w:eastAsia="Calibri"/>
        </w:rPr>
        <w:tab/>
      </w:r>
      <w:r w:rsidR="009B5EBB" w:rsidRPr="00A6751C">
        <w:rPr>
          <w:rFonts w:eastAsia="Calibri"/>
        </w:rPr>
        <w:t>prof. dr hab. inż.</w:t>
      </w:r>
      <w:r w:rsidR="004116D6" w:rsidRPr="00A6751C">
        <w:rPr>
          <w:rFonts w:eastAsia="Calibri"/>
        </w:rPr>
        <w:t xml:space="preserve"> Andrzej Kos</w:t>
      </w:r>
    </w:p>
    <w:p w14:paraId="572254C7" w14:textId="77777777" w:rsidR="00417829" w:rsidRPr="00A6751C" w:rsidRDefault="00417829" w:rsidP="00417829">
      <w:pPr>
        <w:spacing w:line="240" w:lineRule="auto"/>
        <w:rPr>
          <w:rFonts w:eastAsia="Calibri"/>
          <w:i/>
        </w:rPr>
      </w:pPr>
    </w:p>
    <w:p w14:paraId="5B1B4543" w14:textId="77777777" w:rsidR="00417829" w:rsidRPr="00A6751C" w:rsidRDefault="00417829" w:rsidP="00417829">
      <w:pPr>
        <w:spacing w:line="240" w:lineRule="auto"/>
        <w:rPr>
          <w:rFonts w:eastAsia="Calibri"/>
          <w:i/>
        </w:rPr>
      </w:pPr>
    </w:p>
    <w:p w14:paraId="403CF58E" w14:textId="77777777" w:rsidR="00417829" w:rsidRPr="00A6751C" w:rsidRDefault="00417829" w:rsidP="00417829">
      <w:pPr>
        <w:spacing w:line="240" w:lineRule="auto"/>
        <w:rPr>
          <w:rFonts w:eastAsia="Calibri"/>
        </w:rPr>
      </w:pPr>
    </w:p>
    <w:p w14:paraId="7DA516BC" w14:textId="77777777" w:rsidR="00417829" w:rsidRPr="00A6751C" w:rsidRDefault="00417829" w:rsidP="00417829">
      <w:pPr>
        <w:spacing w:line="240" w:lineRule="auto"/>
        <w:rPr>
          <w:rFonts w:eastAsia="Calibri"/>
        </w:rPr>
      </w:pPr>
    </w:p>
    <w:p w14:paraId="41661572" w14:textId="77777777" w:rsidR="00417829" w:rsidRPr="00A6751C" w:rsidRDefault="00417829" w:rsidP="00417829">
      <w:pPr>
        <w:jc w:val="center"/>
      </w:pPr>
      <w:r w:rsidRPr="00A6751C">
        <w:rPr>
          <w:rFonts w:eastAsia="Calibri"/>
        </w:rPr>
        <w:t>Kraków, 201</w:t>
      </w:r>
      <w:r w:rsidR="00F744C1" w:rsidRPr="00A6751C">
        <w:rPr>
          <w:rFonts w:eastAsia="Calibri"/>
        </w:rPr>
        <w:t>9</w:t>
      </w:r>
    </w:p>
    <w:p w14:paraId="045186AB" w14:textId="77777777" w:rsidR="00157351" w:rsidRPr="00A6751C" w:rsidRDefault="00157351" w:rsidP="00157351">
      <w:pPr>
        <w:spacing w:line="240" w:lineRule="auto"/>
        <w:jc w:val="center"/>
        <w:rPr>
          <w:rFonts w:ascii="Titillium" w:eastAsia="Calibri" w:hAnsi="Titillium"/>
        </w:rPr>
      </w:pPr>
      <w:r w:rsidRPr="00A6751C">
        <w:rPr>
          <w:rFonts w:eastAsia="Calibri"/>
        </w:rPr>
        <w:br w:type="page"/>
      </w:r>
    </w:p>
    <w:p w14:paraId="46A7EFD7" w14:textId="77777777" w:rsidR="008B64AC" w:rsidRPr="00A6751C" w:rsidRDefault="008B64AC" w:rsidP="008B64AC">
      <w:pPr>
        <w:autoSpaceDE w:val="0"/>
        <w:autoSpaceDN w:val="0"/>
        <w:adjustRightInd w:val="0"/>
        <w:jc w:val="center"/>
        <w:rPr>
          <w:rFonts w:eastAsia="Calibri"/>
          <w:b/>
        </w:rPr>
      </w:pPr>
      <w:r w:rsidRPr="00A6751C">
        <w:rPr>
          <w:rFonts w:eastAsia="Calibri"/>
          <w:b/>
        </w:rPr>
        <w:lastRenderedPageBreak/>
        <w:t>O</w:t>
      </w:r>
      <w:r w:rsidRPr="00A6751C">
        <w:rPr>
          <w:rFonts w:eastAsia="TimesNewRoman"/>
          <w:b/>
        </w:rPr>
        <w:t>Ś</w:t>
      </w:r>
      <w:r w:rsidRPr="00A6751C">
        <w:rPr>
          <w:rFonts w:eastAsia="Calibri"/>
          <w:b/>
        </w:rPr>
        <w:t>WIADCZENIE</w:t>
      </w:r>
    </w:p>
    <w:p w14:paraId="11C90DF2" w14:textId="12EBEEA1" w:rsidR="00413467" w:rsidRPr="00413467" w:rsidRDefault="00413467" w:rsidP="00413467">
      <w:pPr>
        <w:rPr>
          <w:sz w:val="22"/>
        </w:rPr>
      </w:pPr>
      <w:r w:rsidRPr="00413467">
        <w:rPr>
          <w:sz w:val="22"/>
        </w:rPr>
        <w:t>Uprzedzony(-a) o odpowiedzialności karnej na podstawie art. 115 ust. 1 i 2 ustawy z dnia 4 lutego 1994 r. o prawie autorskim i prawach pokrewnych (t.j. Dz.U. z 2018 r. poz. 1191 z późn. zm.): „Kto przywłaszcza sobie autorstwo albo wprowadza w błąd co do autorstwa całości lub części cudzego utworu albo artystycznego wykonania, podlega grzywnie, karze ograniczenia wolności albo pozbawienia wolności do lat 3. Tej samej karze podlega, kto rozpowszechnia bez podania nazwiska lub pseudonimu twórcy cudzy utwór w wersji oryginalnej albo w postaci opracowania, artystyczne wykonanie albo publicznie zniekształca taki utwór, artystyczne wykonanie, fonogram, wideogram lub nadanie.”, a także uprzedzony(-a) o odpowiedzialności dyscyplinarnej na podstawie art. 307 ust. 1 ustawy z dnia 20 lipca 2018 r. Prawo o szkolnictwie wyższym i nau</w:t>
      </w:r>
      <w:r w:rsidR="006D41A9">
        <w:rPr>
          <w:sz w:val="22"/>
        </w:rPr>
        <w:t xml:space="preserve">ce (Dz. U. </w:t>
      </w:r>
      <w:r w:rsidRPr="00413467">
        <w:rPr>
          <w:sz w:val="22"/>
        </w:rPr>
        <w:t>z 2018 r. poz. 1668 z późn. zm.) „Student podlega odpowiedzialności dyscyplinarnej za naruszenie przepisów obowiązujących w uczelni oraz za czyn uchybiający godności studenta.”, oświadczam, że niniejszą pracę dyplomową wykonałem(-am) osobiście i samodzielnie i nie korzystałem(-am) ze źródeł innych niż wymienione w pracy.</w:t>
      </w:r>
    </w:p>
    <w:p w14:paraId="6928BA0E" w14:textId="19DDCA78" w:rsidR="00413467" w:rsidRPr="00413467" w:rsidRDefault="00413467" w:rsidP="00413467">
      <w:pPr>
        <w:spacing w:after="840"/>
        <w:rPr>
          <w:sz w:val="22"/>
        </w:rPr>
      </w:pPr>
      <w:r w:rsidRPr="00413467">
        <w:rPr>
          <w:sz w:val="22"/>
        </w:rPr>
        <w:t xml:space="preserve">Jednocześnie Uczelnia informuje, że zgodnie z art. 15a ww. ustawy o prawie autorskim </w:t>
      </w:r>
      <w:r w:rsidRPr="00413467">
        <w:rPr>
          <w:sz w:val="22"/>
        </w:rPr>
        <w:br/>
        <w:t xml:space="preserve">i prawach pokrewnych Uczelni przysługuje pierwszeństwo w opublikowaniu pracy dyplomowej studenta. Jeżeli Uczelnia nie opublikowała pracy dyplomowej w terminie </w:t>
      </w:r>
      <w:r w:rsidRPr="00413467">
        <w:rPr>
          <w:sz w:val="22"/>
        </w:rPr>
        <w:br/>
        <w:t xml:space="preserve">6 miesięcy od dnia jej obrony, autor może ją opublikować, chyba że praca jest częścią utworu zbiorowego. Ponadto Uczelnia jako podmiot, o którym mowa w art. 7 ust. 1 pkt 1 ustawy z dnia 20 lipca 2018 r. – Prawo o szkolnictwie wyższym i nauce (Dz. U. z 2018 r. poz. 1668 z późn. zm.), może korzystać bez wynagrodzenia i bez konieczności uzyskania zgody autora z utworu stworzonego przez studenta w wyniku wykonywania obowiązków związanych z odbywaniem studiów, udostępniać utwór ministrowi właściwemu do spraw szkolnictwa wyższego i nauki oraz korzystać z utworów znajdujących się w prowadzonych przez niego bazach danych, w celu sprawdzania z wykorzystaniem systemu antyplagiatowego. Minister właściwy do spraw szkolnictwa wyższego i nauki może korzystać z prac dyplomowych znajdujących się w prowadzonych przez niego bazach danych w zakresie niezbędnym do zapewnienia prawidłowego utrzymania i rozwoju </w:t>
      </w:r>
      <w:r w:rsidR="00D67FC7">
        <w:rPr>
          <w:sz w:val="22"/>
        </w:rPr>
        <w:t xml:space="preserve">tych baz oraz współpracujących </w:t>
      </w:r>
      <w:r w:rsidRPr="00413467">
        <w:rPr>
          <w:sz w:val="22"/>
        </w:rPr>
        <w:t>z nimi systemów informatycznych.</w:t>
      </w:r>
    </w:p>
    <w:p w14:paraId="55AADDD2" w14:textId="77777777" w:rsidR="009D46AB" w:rsidRDefault="009D46AB" w:rsidP="009D46AB">
      <w:pPr>
        <w:spacing w:line="240" w:lineRule="auto"/>
        <w:jc w:val="right"/>
        <w:rPr>
          <w:sz w:val="22"/>
        </w:rPr>
      </w:pPr>
      <w:r>
        <w:rPr>
          <w:sz w:val="22"/>
        </w:rPr>
        <w:t>……………………………………………</w:t>
      </w:r>
    </w:p>
    <w:p w14:paraId="170CAB3E" w14:textId="77777777" w:rsidR="009D46AB" w:rsidRDefault="009D46AB" w:rsidP="009D46AB">
      <w:pPr>
        <w:spacing w:after="480"/>
        <w:jc w:val="right"/>
        <w:rPr>
          <w:sz w:val="22"/>
        </w:rPr>
      </w:pPr>
      <w:r>
        <w:rPr>
          <w:sz w:val="22"/>
        </w:rPr>
        <w:t>(czytelny podpis studenta)</w:t>
      </w:r>
    </w:p>
    <w:p w14:paraId="1066BAB2" w14:textId="04483F24" w:rsidR="008B64AC" w:rsidRPr="00A6751C" w:rsidRDefault="008B64AC" w:rsidP="003F23F9">
      <w:pPr>
        <w:spacing w:beforeAutospacing="1" w:afterAutospacing="1" w:line="240" w:lineRule="auto"/>
        <w:ind w:firstLine="207"/>
        <w:jc w:val="right"/>
        <w:rPr>
          <w:i/>
          <w:iCs/>
        </w:rPr>
      </w:pPr>
    </w:p>
    <w:p w14:paraId="50150578" w14:textId="25A2C6D3" w:rsidR="00607943" w:rsidRPr="00A6751C" w:rsidRDefault="00607943" w:rsidP="00BE4322">
      <w:pPr>
        <w:rPr>
          <w:bCs/>
          <w:color w:val="000000"/>
          <w:sz w:val="28"/>
          <w:szCs w:val="28"/>
        </w:rPr>
        <w:sectPr w:rsidR="00607943" w:rsidRPr="00A6751C">
          <w:headerReference w:type="default" r:id="rId9"/>
          <w:footerReference w:type="first" r:id="rId10"/>
          <w:pgSz w:w="11906" w:h="16838" w:code="9"/>
          <w:pgMar w:top="1418" w:right="1418" w:bottom="1418" w:left="1985" w:header="709" w:footer="709" w:gutter="0"/>
          <w:cols w:space="708"/>
          <w:vAlign w:val="both"/>
          <w:docGrid w:linePitch="360"/>
        </w:sectPr>
      </w:pPr>
    </w:p>
    <w:p w14:paraId="517FBF62" w14:textId="77777777" w:rsidR="00607943" w:rsidRPr="00A6751C" w:rsidRDefault="00607943" w:rsidP="00D7382D">
      <w:pPr>
        <w:spacing w:after="600" w:line="560" w:lineRule="exact"/>
        <w:jc w:val="left"/>
        <w:rPr>
          <w:b/>
          <w:bCs/>
          <w:sz w:val="32"/>
        </w:rPr>
      </w:pPr>
      <w:r w:rsidRPr="00A6751C">
        <w:rPr>
          <w:b/>
          <w:bCs/>
          <w:sz w:val="32"/>
        </w:rPr>
        <w:lastRenderedPageBreak/>
        <w:t>Spis treści</w:t>
      </w:r>
    </w:p>
    <w:p w14:paraId="4FB3FB49" w14:textId="4FA390FD" w:rsidR="000B59A1" w:rsidRDefault="00607943">
      <w:pPr>
        <w:pStyle w:val="Spistreci1"/>
        <w:tabs>
          <w:tab w:val="right" w:leader="dot" w:pos="8493"/>
        </w:tabs>
        <w:rPr>
          <w:rFonts w:asciiTheme="minorHAnsi" w:eastAsiaTheme="minorEastAsia" w:hAnsiTheme="minorHAnsi" w:cstheme="minorBidi"/>
          <w:b w:val="0"/>
          <w:bCs w:val="0"/>
          <w:caps w:val="0"/>
          <w:noProof/>
          <w:sz w:val="22"/>
          <w:szCs w:val="22"/>
        </w:rPr>
      </w:pPr>
      <w:r w:rsidRPr="00A6751C">
        <w:fldChar w:fldCharType="begin"/>
      </w:r>
      <w:r w:rsidRPr="00A6751C">
        <w:instrText xml:space="preserve"> TOC \o "1-3" \h \z </w:instrText>
      </w:r>
      <w:r w:rsidRPr="00A6751C">
        <w:fldChar w:fldCharType="separate"/>
      </w:r>
      <w:hyperlink w:anchor="_Toc17547326" w:history="1">
        <w:r w:rsidR="000B59A1" w:rsidRPr="00F651FA">
          <w:rPr>
            <w:rStyle w:val="Hipercze"/>
            <w:noProof/>
          </w:rPr>
          <w:t>Wstęp</w:t>
        </w:r>
        <w:r w:rsidR="000B59A1">
          <w:rPr>
            <w:noProof/>
            <w:webHidden/>
          </w:rPr>
          <w:tab/>
        </w:r>
        <w:r w:rsidR="000B59A1">
          <w:rPr>
            <w:noProof/>
            <w:webHidden/>
          </w:rPr>
          <w:fldChar w:fldCharType="begin"/>
        </w:r>
        <w:r w:rsidR="000B59A1">
          <w:rPr>
            <w:noProof/>
            <w:webHidden/>
          </w:rPr>
          <w:instrText xml:space="preserve"> PAGEREF _Toc17547326 \h </w:instrText>
        </w:r>
        <w:r w:rsidR="000B59A1">
          <w:rPr>
            <w:noProof/>
            <w:webHidden/>
          </w:rPr>
        </w:r>
        <w:r w:rsidR="000B59A1">
          <w:rPr>
            <w:noProof/>
            <w:webHidden/>
          </w:rPr>
          <w:fldChar w:fldCharType="separate"/>
        </w:r>
        <w:r w:rsidR="00362E91">
          <w:rPr>
            <w:noProof/>
            <w:webHidden/>
          </w:rPr>
          <w:t>5</w:t>
        </w:r>
        <w:r w:rsidR="000B59A1">
          <w:rPr>
            <w:noProof/>
            <w:webHidden/>
          </w:rPr>
          <w:fldChar w:fldCharType="end"/>
        </w:r>
      </w:hyperlink>
    </w:p>
    <w:p w14:paraId="46BBF131" w14:textId="1B68DFD1" w:rsidR="000B59A1" w:rsidRDefault="001C102B">
      <w:pPr>
        <w:pStyle w:val="Spistreci1"/>
        <w:tabs>
          <w:tab w:val="right" w:leader="dot" w:pos="8493"/>
        </w:tabs>
        <w:rPr>
          <w:rFonts w:asciiTheme="minorHAnsi" w:eastAsiaTheme="minorEastAsia" w:hAnsiTheme="minorHAnsi" w:cstheme="minorBidi"/>
          <w:b w:val="0"/>
          <w:bCs w:val="0"/>
          <w:caps w:val="0"/>
          <w:noProof/>
          <w:sz w:val="22"/>
          <w:szCs w:val="22"/>
        </w:rPr>
      </w:pPr>
      <w:hyperlink w:anchor="_Toc17547327" w:history="1">
        <w:r w:rsidR="000B59A1" w:rsidRPr="00F651FA">
          <w:rPr>
            <w:rStyle w:val="Hipercze"/>
            <w:noProof/>
          </w:rPr>
          <w:t>Cel pracy</w:t>
        </w:r>
        <w:r w:rsidR="000B59A1">
          <w:rPr>
            <w:noProof/>
            <w:webHidden/>
          </w:rPr>
          <w:tab/>
        </w:r>
        <w:r w:rsidR="000B59A1">
          <w:rPr>
            <w:noProof/>
            <w:webHidden/>
          </w:rPr>
          <w:fldChar w:fldCharType="begin"/>
        </w:r>
        <w:r w:rsidR="000B59A1">
          <w:rPr>
            <w:noProof/>
            <w:webHidden/>
          </w:rPr>
          <w:instrText xml:space="preserve"> PAGEREF _Toc17547327 \h </w:instrText>
        </w:r>
        <w:r w:rsidR="000B59A1">
          <w:rPr>
            <w:noProof/>
            <w:webHidden/>
          </w:rPr>
        </w:r>
        <w:r w:rsidR="000B59A1">
          <w:rPr>
            <w:noProof/>
            <w:webHidden/>
          </w:rPr>
          <w:fldChar w:fldCharType="separate"/>
        </w:r>
        <w:r w:rsidR="00362E91">
          <w:rPr>
            <w:noProof/>
            <w:webHidden/>
          </w:rPr>
          <w:t>6</w:t>
        </w:r>
        <w:r w:rsidR="000B59A1">
          <w:rPr>
            <w:noProof/>
            <w:webHidden/>
          </w:rPr>
          <w:fldChar w:fldCharType="end"/>
        </w:r>
      </w:hyperlink>
    </w:p>
    <w:p w14:paraId="3320BE31" w14:textId="5A78338C" w:rsidR="000B59A1" w:rsidRDefault="001C102B">
      <w:pPr>
        <w:pStyle w:val="Spistreci1"/>
        <w:tabs>
          <w:tab w:val="right" w:leader="dot" w:pos="8493"/>
        </w:tabs>
        <w:rPr>
          <w:rFonts w:asciiTheme="minorHAnsi" w:eastAsiaTheme="minorEastAsia" w:hAnsiTheme="minorHAnsi" w:cstheme="minorBidi"/>
          <w:b w:val="0"/>
          <w:bCs w:val="0"/>
          <w:caps w:val="0"/>
          <w:noProof/>
          <w:sz w:val="22"/>
          <w:szCs w:val="22"/>
        </w:rPr>
      </w:pPr>
      <w:hyperlink w:anchor="_Toc17547328" w:history="1">
        <w:r w:rsidR="000B59A1" w:rsidRPr="00F651FA">
          <w:rPr>
            <w:rStyle w:val="Hipercze"/>
            <w:noProof/>
          </w:rPr>
          <w:t>Rozdział 1 Technologia dźwigów osobowych</w:t>
        </w:r>
        <w:r w:rsidR="000B59A1">
          <w:rPr>
            <w:noProof/>
            <w:webHidden/>
          </w:rPr>
          <w:tab/>
        </w:r>
        <w:r w:rsidR="000B59A1">
          <w:rPr>
            <w:noProof/>
            <w:webHidden/>
          </w:rPr>
          <w:fldChar w:fldCharType="begin"/>
        </w:r>
        <w:r w:rsidR="000B59A1">
          <w:rPr>
            <w:noProof/>
            <w:webHidden/>
          </w:rPr>
          <w:instrText xml:space="preserve"> PAGEREF _Toc17547328 \h </w:instrText>
        </w:r>
        <w:r w:rsidR="000B59A1">
          <w:rPr>
            <w:noProof/>
            <w:webHidden/>
          </w:rPr>
        </w:r>
        <w:r w:rsidR="000B59A1">
          <w:rPr>
            <w:noProof/>
            <w:webHidden/>
          </w:rPr>
          <w:fldChar w:fldCharType="separate"/>
        </w:r>
        <w:r w:rsidR="00362E91">
          <w:rPr>
            <w:noProof/>
            <w:webHidden/>
          </w:rPr>
          <w:t>7</w:t>
        </w:r>
        <w:r w:rsidR="000B59A1">
          <w:rPr>
            <w:noProof/>
            <w:webHidden/>
          </w:rPr>
          <w:fldChar w:fldCharType="end"/>
        </w:r>
      </w:hyperlink>
    </w:p>
    <w:p w14:paraId="0A2D2C08" w14:textId="51E7918E" w:rsidR="000B59A1" w:rsidRDefault="001C102B">
      <w:pPr>
        <w:pStyle w:val="Spistreci2"/>
        <w:tabs>
          <w:tab w:val="left" w:pos="720"/>
          <w:tab w:val="right" w:leader="dot" w:pos="8493"/>
        </w:tabs>
        <w:rPr>
          <w:rFonts w:asciiTheme="minorHAnsi" w:eastAsiaTheme="minorEastAsia" w:hAnsiTheme="minorHAnsi" w:cstheme="minorBidi"/>
          <w:smallCaps w:val="0"/>
          <w:noProof/>
          <w:sz w:val="22"/>
          <w:szCs w:val="22"/>
        </w:rPr>
      </w:pPr>
      <w:hyperlink w:anchor="_Toc17547329" w:history="1">
        <w:r w:rsidR="000B59A1" w:rsidRPr="00F651FA">
          <w:rPr>
            <w:rStyle w:val="Hipercze"/>
            <w:noProof/>
          </w:rPr>
          <w:t>1.1</w:t>
        </w:r>
        <w:r w:rsidR="000B59A1">
          <w:rPr>
            <w:rFonts w:asciiTheme="minorHAnsi" w:eastAsiaTheme="minorEastAsia" w:hAnsiTheme="minorHAnsi" w:cstheme="minorBidi"/>
            <w:smallCaps w:val="0"/>
            <w:noProof/>
            <w:sz w:val="22"/>
            <w:szCs w:val="22"/>
          </w:rPr>
          <w:tab/>
        </w:r>
        <w:r w:rsidR="000B59A1" w:rsidRPr="00F651FA">
          <w:rPr>
            <w:rStyle w:val="Hipercze"/>
            <w:noProof/>
          </w:rPr>
          <w:t>Pierwsze systemy dźwigowe</w:t>
        </w:r>
        <w:r w:rsidR="000B59A1">
          <w:rPr>
            <w:noProof/>
            <w:webHidden/>
          </w:rPr>
          <w:tab/>
        </w:r>
        <w:r w:rsidR="000B59A1">
          <w:rPr>
            <w:noProof/>
            <w:webHidden/>
          </w:rPr>
          <w:fldChar w:fldCharType="begin"/>
        </w:r>
        <w:r w:rsidR="000B59A1">
          <w:rPr>
            <w:noProof/>
            <w:webHidden/>
          </w:rPr>
          <w:instrText xml:space="preserve"> PAGEREF _Toc17547329 \h </w:instrText>
        </w:r>
        <w:r w:rsidR="000B59A1">
          <w:rPr>
            <w:noProof/>
            <w:webHidden/>
          </w:rPr>
        </w:r>
        <w:r w:rsidR="000B59A1">
          <w:rPr>
            <w:noProof/>
            <w:webHidden/>
          </w:rPr>
          <w:fldChar w:fldCharType="separate"/>
        </w:r>
        <w:r w:rsidR="00362E91">
          <w:rPr>
            <w:noProof/>
            <w:webHidden/>
          </w:rPr>
          <w:t>7</w:t>
        </w:r>
        <w:r w:rsidR="000B59A1">
          <w:rPr>
            <w:noProof/>
            <w:webHidden/>
          </w:rPr>
          <w:fldChar w:fldCharType="end"/>
        </w:r>
      </w:hyperlink>
    </w:p>
    <w:p w14:paraId="01FED44D" w14:textId="7EE493A0" w:rsidR="000B59A1" w:rsidRDefault="001C102B">
      <w:pPr>
        <w:pStyle w:val="Spistreci2"/>
        <w:tabs>
          <w:tab w:val="left" w:pos="720"/>
          <w:tab w:val="right" w:leader="dot" w:pos="8493"/>
        </w:tabs>
        <w:rPr>
          <w:rFonts w:asciiTheme="minorHAnsi" w:eastAsiaTheme="minorEastAsia" w:hAnsiTheme="minorHAnsi" w:cstheme="minorBidi"/>
          <w:smallCaps w:val="0"/>
          <w:noProof/>
          <w:sz w:val="22"/>
          <w:szCs w:val="22"/>
        </w:rPr>
      </w:pPr>
      <w:hyperlink w:anchor="_Toc17547330" w:history="1">
        <w:r w:rsidR="000B59A1" w:rsidRPr="00F651FA">
          <w:rPr>
            <w:rStyle w:val="Hipercze"/>
            <w:noProof/>
          </w:rPr>
          <w:t>1.2</w:t>
        </w:r>
        <w:r w:rsidR="000B59A1">
          <w:rPr>
            <w:rFonts w:asciiTheme="minorHAnsi" w:eastAsiaTheme="minorEastAsia" w:hAnsiTheme="minorHAnsi" w:cstheme="minorBidi"/>
            <w:smallCaps w:val="0"/>
            <w:noProof/>
            <w:sz w:val="22"/>
            <w:szCs w:val="22"/>
          </w:rPr>
          <w:tab/>
        </w:r>
        <w:r w:rsidR="000B59A1" w:rsidRPr="00F651FA">
          <w:rPr>
            <w:rStyle w:val="Hipercze"/>
            <w:noProof/>
          </w:rPr>
          <w:t>Strategie sterowania windą</w:t>
        </w:r>
        <w:r w:rsidR="000B59A1">
          <w:rPr>
            <w:noProof/>
            <w:webHidden/>
          </w:rPr>
          <w:tab/>
        </w:r>
        <w:r w:rsidR="000B59A1">
          <w:rPr>
            <w:noProof/>
            <w:webHidden/>
          </w:rPr>
          <w:fldChar w:fldCharType="begin"/>
        </w:r>
        <w:r w:rsidR="000B59A1">
          <w:rPr>
            <w:noProof/>
            <w:webHidden/>
          </w:rPr>
          <w:instrText xml:space="preserve"> PAGEREF _Toc17547330 \h </w:instrText>
        </w:r>
        <w:r w:rsidR="000B59A1">
          <w:rPr>
            <w:noProof/>
            <w:webHidden/>
          </w:rPr>
        </w:r>
        <w:r w:rsidR="000B59A1">
          <w:rPr>
            <w:noProof/>
            <w:webHidden/>
          </w:rPr>
          <w:fldChar w:fldCharType="separate"/>
        </w:r>
        <w:r w:rsidR="00362E91">
          <w:rPr>
            <w:noProof/>
            <w:webHidden/>
          </w:rPr>
          <w:t>8</w:t>
        </w:r>
        <w:r w:rsidR="000B59A1">
          <w:rPr>
            <w:noProof/>
            <w:webHidden/>
          </w:rPr>
          <w:fldChar w:fldCharType="end"/>
        </w:r>
      </w:hyperlink>
    </w:p>
    <w:p w14:paraId="28233397" w14:textId="002D4D19" w:rsidR="000B59A1" w:rsidRDefault="001C102B">
      <w:pPr>
        <w:pStyle w:val="Spistreci3"/>
        <w:tabs>
          <w:tab w:val="left" w:pos="1200"/>
          <w:tab w:val="right" w:leader="dot" w:pos="8493"/>
        </w:tabs>
        <w:rPr>
          <w:rFonts w:asciiTheme="minorHAnsi" w:eastAsiaTheme="minorEastAsia" w:hAnsiTheme="minorHAnsi" w:cstheme="minorBidi"/>
          <w:i w:val="0"/>
          <w:iCs w:val="0"/>
          <w:noProof/>
          <w:sz w:val="22"/>
          <w:szCs w:val="22"/>
        </w:rPr>
      </w:pPr>
      <w:hyperlink w:anchor="_Toc17547331" w:history="1">
        <w:r w:rsidR="000B59A1" w:rsidRPr="00F651FA">
          <w:rPr>
            <w:rStyle w:val="Hipercze"/>
            <w:noProof/>
          </w:rPr>
          <w:t>1.2.1</w:t>
        </w:r>
        <w:r w:rsidR="000B59A1">
          <w:rPr>
            <w:rFonts w:asciiTheme="minorHAnsi" w:eastAsiaTheme="minorEastAsia" w:hAnsiTheme="minorHAnsi" w:cstheme="minorBidi"/>
            <w:i w:val="0"/>
            <w:iCs w:val="0"/>
            <w:noProof/>
            <w:sz w:val="22"/>
            <w:szCs w:val="22"/>
          </w:rPr>
          <w:tab/>
        </w:r>
        <w:r w:rsidR="000B59A1" w:rsidRPr="00F651FA">
          <w:rPr>
            <w:rStyle w:val="Hipercze"/>
            <w:noProof/>
          </w:rPr>
          <w:t>Strategia zbiorowej kontroli</w:t>
        </w:r>
        <w:r w:rsidR="000B59A1">
          <w:rPr>
            <w:noProof/>
            <w:webHidden/>
          </w:rPr>
          <w:tab/>
        </w:r>
        <w:r w:rsidR="000B59A1">
          <w:rPr>
            <w:noProof/>
            <w:webHidden/>
          </w:rPr>
          <w:fldChar w:fldCharType="begin"/>
        </w:r>
        <w:r w:rsidR="000B59A1">
          <w:rPr>
            <w:noProof/>
            <w:webHidden/>
          </w:rPr>
          <w:instrText xml:space="preserve"> PAGEREF _Toc17547331 \h </w:instrText>
        </w:r>
        <w:r w:rsidR="000B59A1">
          <w:rPr>
            <w:noProof/>
            <w:webHidden/>
          </w:rPr>
        </w:r>
        <w:r w:rsidR="000B59A1">
          <w:rPr>
            <w:noProof/>
            <w:webHidden/>
          </w:rPr>
          <w:fldChar w:fldCharType="separate"/>
        </w:r>
        <w:r w:rsidR="00362E91">
          <w:rPr>
            <w:noProof/>
            <w:webHidden/>
          </w:rPr>
          <w:t>8</w:t>
        </w:r>
        <w:r w:rsidR="000B59A1">
          <w:rPr>
            <w:noProof/>
            <w:webHidden/>
          </w:rPr>
          <w:fldChar w:fldCharType="end"/>
        </w:r>
      </w:hyperlink>
    </w:p>
    <w:p w14:paraId="697EE260" w14:textId="6AEAADAE" w:rsidR="000B59A1" w:rsidRDefault="001C102B">
      <w:pPr>
        <w:pStyle w:val="Spistreci3"/>
        <w:tabs>
          <w:tab w:val="left" w:pos="1200"/>
          <w:tab w:val="right" w:leader="dot" w:pos="8493"/>
        </w:tabs>
        <w:rPr>
          <w:rFonts w:asciiTheme="minorHAnsi" w:eastAsiaTheme="minorEastAsia" w:hAnsiTheme="minorHAnsi" w:cstheme="minorBidi"/>
          <w:i w:val="0"/>
          <w:iCs w:val="0"/>
          <w:noProof/>
          <w:sz w:val="22"/>
          <w:szCs w:val="22"/>
        </w:rPr>
      </w:pPr>
      <w:hyperlink w:anchor="_Toc17547332" w:history="1">
        <w:r w:rsidR="000B59A1" w:rsidRPr="00F651FA">
          <w:rPr>
            <w:rStyle w:val="Hipercze"/>
            <w:noProof/>
          </w:rPr>
          <w:t>1.2.2</w:t>
        </w:r>
        <w:r w:rsidR="000B59A1">
          <w:rPr>
            <w:rFonts w:asciiTheme="minorHAnsi" w:eastAsiaTheme="minorEastAsia" w:hAnsiTheme="minorHAnsi" w:cstheme="minorBidi"/>
            <w:i w:val="0"/>
            <w:iCs w:val="0"/>
            <w:noProof/>
            <w:sz w:val="22"/>
            <w:szCs w:val="22"/>
          </w:rPr>
          <w:tab/>
        </w:r>
        <w:r w:rsidR="000B59A1" w:rsidRPr="00F651FA">
          <w:rPr>
            <w:rStyle w:val="Hipercze"/>
            <w:noProof/>
          </w:rPr>
          <w:t>Strategia strefowa</w:t>
        </w:r>
        <w:r w:rsidR="000B59A1">
          <w:rPr>
            <w:noProof/>
            <w:webHidden/>
          </w:rPr>
          <w:tab/>
        </w:r>
        <w:r w:rsidR="000B59A1">
          <w:rPr>
            <w:noProof/>
            <w:webHidden/>
          </w:rPr>
          <w:fldChar w:fldCharType="begin"/>
        </w:r>
        <w:r w:rsidR="000B59A1">
          <w:rPr>
            <w:noProof/>
            <w:webHidden/>
          </w:rPr>
          <w:instrText xml:space="preserve"> PAGEREF _Toc17547332 \h </w:instrText>
        </w:r>
        <w:r w:rsidR="000B59A1">
          <w:rPr>
            <w:noProof/>
            <w:webHidden/>
          </w:rPr>
        </w:r>
        <w:r w:rsidR="000B59A1">
          <w:rPr>
            <w:noProof/>
            <w:webHidden/>
          </w:rPr>
          <w:fldChar w:fldCharType="separate"/>
        </w:r>
        <w:r w:rsidR="00362E91">
          <w:rPr>
            <w:noProof/>
            <w:webHidden/>
          </w:rPr>
          <w:t>10</w:t>
        </w:r>
        <w:r w:rsidR="000B59A1">
          <w:rPr>
            <w:noProof/>
            <w:webHidden/>
          </w:rPr>
          <w:fldChar w:fldCharType="end"/>
        </w:r>
      </w:hyperlink>
    </w:p>
    <w:p w14:paraId="43BF6866" w14:textId="0807FF21" w:rsidR="000B59A1" w:rsidRDefault="001C102B">
      <w:pPr>
        <w:pStyle w:val="Spistreci3"/>
        <w:tabs>
          <w:tab w:val="left" w:pos="1200"/>
          <w:tab w:val="right" w:leader="dot" w:pos="8493"/>
        </w:tabs>
        <w:rPr>
          <w:rFonts w:asciiTheme="minorHAnsi" w:eastAsiaTheme="minorEastAsia" w:hAnsiTheme="minorHAnsi" w:cstheme="minorBidi"/>
          <w:i w:val="0"/>
          <w:iCs w:val="0"/>
          <w:noProof/>
          <w:sz w:val="22"/>
          <w:szCs w:val="22"/>
        </w:rPr>
      </w:pPr>
      <w:hyperlink w:anchor="_Toc17547333" w:history="1">
        <w:r w:rsidR="000B59A1" w:rsidRPr="00F651FA">
          <w:rPr>
            <w:rStyle w:val="Hipercze"/>
            <w:noProof/>
          </w:rPr>
          <w:t>1.2.3</w:t>
        </w:r>
        <w:r w:rsidR="000B59A1">
          <w:rPr>
            <w:rFonts w:asciiTheme="minorHAnsi" w:eastAsiaTheme="minorEastAsia" w:hAnsiTheme="minorHAnsi" w:cstheme="minorBidi"/>
            <w:i w:val="0"/>
            <w:iCs w:val="0"/>
            <w:noProof/>
            <w:sz w:val="22"/>
            <w:szCs w:val="22"/>
          </w:rPr>
          <w:tab/>
        </w:r>
        <w:r w:rsidR="000B59A1" w:rsidRPr="00F651FA">
          <w:rPr>
            <w:rStyle w:val="Hipercze"/>
            <w:noProof/>
          </w:rPr>
          <w:t>Strategia oparta na wyszukiwaniu</w:t>
        </w:r>
        <w:r w:rsidR="000B59A1">
          <w:rPr>
            <w:noProof/>
            <w:webHidden/>
          </w:rPr>
          <w:tab/>
        </w:r>
        <w:r w:rsidR="000B59A1">
          <w:rPr>
            <w:noProof/>
            <w:webHidden/>
          </w:rPr>
          <w:fldChar w:fldCharType="begin"/>
        </w:r>
        <w:r w:rsidR="000B59A1">
          <w:rPr>
            <w:noProof/>
            <w:webHidden/>
          </w:rPr>
          <w:instrText xml:space="preserve"> PAGEREF _Toc17547333 \h </w:instrText>
        </w:r>
        <w:r w:rsidR="000B59A1">
          <w:rPr>
            <w:noProof/>
            <w:webHidden/>
          </w:rPr>
        </w:r>
        <w:r w:rsidR="000B59A1">
          <w:rPr>
            <w:noProof/>
            <w:webHidden/>
          </w:rPr>
          <w:fldChar w:fldCharType="separate"/>
        </w:r>
        <w:r w:rsidR="00362E91">
          <w:rPr>
            <w:noProof/>
            <w:webHidden/>
          </w:rPr>
          <w:t>12</w:t>
        </w:r>
        <w:r w:rsidR="000B59A1">
          <w:rPr>
            <w:noProof/>
            <w:webHidden/>
          </w:rPr>
          <w:fldChar w:fldCharType="end"/>
        </w:r>
      </w:hyperlink>
    </w:p>
    <w:p w14:paraId="2114DDA2" w14:textId="0575F012" w:rsidR="000B59A1" w:rsidRDefault="001C102B">
      <w:pPr>
        <w:pStyle w:val="Spistreci2"/>
        <w:tabs>
          <w:tab w:val="left" w:pos="720"/>
          <w:tab w:val="right" w:leader="dot" w:pos="8493"/>
        </w:tabs>
        <w:rPr>
          <w:rFonts w:asciiTheme="minorHAnsi" w:eastAsiaTheme="minorEastAsia" w:hAnsiTheme="minorHAnsi" w:cstheme="minorBidi"/>
          <w:smallCaps w:val="0"/>
          <w:noProof/>
          <w:sz w:val="22"/>
          <w:szCs w:val="22"/>
        </w:rPr>
      </w:pPr>
      <w:hyperlink w:anchor="_Toc17547334" w:history="1">
        <w:r w:rsidR="000B59A1" w:rsidRPr="00F651FA">
          <w:rPr>
            <w:rStyle w:val="Hipercze"/>
            <w:noProof/>
          </w:rPr>
          <w:t>1.3</w:t>
        </w:r>
        <w:r w:rsidR="000B59A1">
          <w:rPr>
            <w:rFonts w:asciiTheme="minorHAnsi" w:eastAsiaTheme="minorEastAsia" w:hAnsiTheme="minorHAnsi" w:cstheme="minorBidi"/>
            <w:smallCaps w:val="0"/>
            <w:noProof/>
            <w:sz w:val="22"/>
            <w:szCs w:val="22"/>
          </w:rPr>
          <w:tab/>
        </w:r>
        <w:r w:rsidR="000B59A1" w:rsidRPr="00F651FA">
          <w:rPr>
            <w:rStyle w:val="Hipercze"/>
            <w:noProof/>
          </w:rPr>
          <w:t>Cechy standardowej windy</w:t>
        </w:r>
        <w:r w:rsidR="000B59A1">
          <w:rPr>
            <w:noProof/>
            <w:webHidden/>
          </w:rPr>
          <w:tab/>
        </w:r>
        <w:r w:rsidR="000B59A1">
          <w:rPr>
            <w:noProof/>
            <w:webHidden/>
          </w:rPr>
          <w:fldChar w:fldCharType="begin"/>
        </w:r>
        <w:r w:rsidR="000B59A1">
          <w:rPr>
            <w:noProof/>
            <w:webHidden/>
          </w:rPr>
          <w:instrText xml:space="preserve"> PAGEREF _Toc17547334 \h </w:instrText>
        </w:r>
        <w:r w:rsidR="000B59A1">
          <w:rPr>
            <w:noProof/>
            <w:webHidden/>
          </w:rPr>
        </w:r>
        <w:r w:rsidR="000B59A1">
          <w:rPr>
            <w:noProof/>
            <w:webHidden/>
          </w:rPr>
          <w:fldChar w:fldCharType="separate"/>
        </w:r>
        <w:r w:rsidR="00362E91">
          <w:rPr>
            <w:noProof/>
            <w:webHidden/>
          </w:rPr>
          <w:t>12</w:t>
        </w:r>
        <w:r w:rsidR="000B59A1">
          <w:rPr>
            <w:noProof/>
            <w:webHidden/>
          </w:rPr>
          <w:fldChar w:fldCharType="end"/>
        </w:r>
      </w:hyperlink>
    </w:p>
    <w:p w14:paraId="38875BC1" w14:textId="2450CC1A" w:rsidR="000B59A1" w:rsidRDefault="001C102B">
      <w:pPr>
        <w:pStyle w:val="Spistreci3"/>
        <w:tabs>
          <w:tab w:val="left" w:pos="1200"/>
          <w:tab w:val="right" w:leader="dot" w:pos="8493"/>
        </w:tabs>
        <w:rPr>
          <w:rFonts w:asciiTheme="minorHAnsi" w:eastAsiaTheme="minorEastAsia" w:hAnsiTheme="minorHAnsi" w:cstheme="minorBidi"/>
          <w:i w:val="0"/>
          <w:iCs w:val="0"/>
          <w:noProof/>
          <w:sz w:val="22"/>
          <w:szCs w:val="22"/>
        </w:rPr>
      </w:pPr>
      <w:hyperlink w:anchor="_Toc17547335" w:history="1">
        <w:r w:rsidR="000B59A1" w:rsidRPr="00F651FA">
          <w:rPr>
            <w:rStyle w:val="Hipercze"/>
            <w:noProof/>
          </w:rPr>
          <w:t>1.3.1</w:t>
        </w:r>
        <w:r w:rsidR="000B59A1">
          <w:rPr>
            <w:rFonts w:asciiTheme="minorHAnsi" w:eastAsiaTheme="minorEastAsia" w:hAnsiTheme="minorHAnsi" w:cstheme="minorBidi"/>
            <w:i w:val="0"/>
            <w:iCs w:val="0"/>
            <w:noProof/>
            <w:sz w:val="22"/>
            <w:szCs w:val="22"/>
          </w:rPr>
          <w:tab/>
        </w:r>
        <w:r w:rsidR="000B59A1" w:rsidRPr="00F651FA">
          <w:rPr>
            <w:rStyle w:val="Hipercze"/>
            <w:noProof/>
          </w:rPr>
          <w:t>Zależności czasowe</w:t>
        </w:r>
        <w:r w:rsidR="000B59A1">
          <w:rPr>
            <w:noProof/>
            <w:webHidden/>
          </w:rPr>
          <w:tab/>
        </w:r>
        <w:r w:rsidR="000B59A1">
          <w:rPr>
            <w:noProof/>
            <w:webHidden/>
          </w:rPr>
          <w:fldChar w:fldCharType="begin"/>
        </w:r>
        <w:r w:rsidR="000B59A1">
          <w:rPr>
            <w:noProof/>
            <w:webHidden/>
          </w:rPr>
          <w:instrText xml:space="preserve"> PAGEREF _Toc17547335 \h </w:instrText>
        </w:r>
        <w:r w:rsidR="000B59A1">
          <w:rPr>
            <w:noProof/>
            <w:webHidden/>
          </w:rPr>
        </w:r>
        <w:r w:rsidR="000B59A1">
          <w:rPr>
            <w:noProof/>
            <w:webHidden/>
          </w:rPr>
          <w:fldChar w:fldCharType="separate"/>
        </w:r>
        <w:r w:rsidR="00362E91">
          <w:rPr>
            <w:noProof/>
            <w:webHidden/>
          </w:rPr>
          <w:t>14</w:t>
        </w:r>
        <w:r w:rsidR="000B59A1">
          <w:rPr>
            <w:noProof/>
            <w:webHidden/>
          </w:rPr>
          <w:fldChar w:fldCharType="end"/>
        </w:r>
      </w:hyperlink>
    </w:p>
    <w:p w14:paraId="3BD7D507" w14:textId="47771504" w:rsidR="000B59A1" w:rsidRDefault="001C102B">
      <w:pPr>
        <w:pStyle w:val="Spistreci3"/>
        <w:tabs>
          <w:tab w:val="left" w:pos="1200"/>
          <w:tab w:val="right" w:leader="dot" w:pos="8493"/>
        </w:tabs>
        <w:rPr>
          <w:rFonts w:asciiTheme="minorHAnsi" w:eastAsiaTheme="minorEastAsia" w:hAnsiTheme="minorHAnsi" w:cstheme="minorBidi"/>
          <w:i w:val="0"/>
          <w:iCs w:val="0"/>
          <w:noProof/>
          <w:sz w:val="22"/>
          <w:szCs w:val="22"/>
        </w:rPr>
      </w:pPr>
      <w:hyperlink w:anchor="_Toc17547336" w:history="1">
        <w:r w:rsidR="000B59A1" w:rsidRPr="00F651FA">
          <w:rPr>
            <w:rStyle w:val="Hipercze"/>
            <w:noProof/>
          </w:rPr>
          <w:t>1.3.2</w:t>
        </w:r>
        <w:r w:rsidR="000B59A1">
          <w:rPr>
            <w:rFonts w:asciiTheme="minorHAnsi" w:eastAsiaTheme="minorEastAsia" w:hAnsiTheme="minorHAnsi" w:cstheme="minorBidi"/>
            <w:i w:val="0"/>
            <w:iCs w:val="0"/>
            <w:noProof/>
            <w:sz w:val="22"/>
            <w:szCs w:val="22"/>
          </w:rPr>
          <w:tab/>
        </w:r>
        <w:r w:rsidR="000B59A1" w:rsidRPr="00F651FA">
          <w:rPr>
            <w:rStyle w:val="Hipercze"/>
            <w:noProof/>
          </w:rPr>
          <w:t>Interfejs użytkownika w standardowej windzie</w:t>
        </w:r>
        <w:r w:rsidR="000B59A1">
          <w:rPr>
            <w:noProof/>
            <w:webHidden/>
          </w:rPr>
          <w:tab/>
        </w:r>
        <w:r w:rsidR="000B59A1">
          <w:rPr>
            <w:noProof/>
            <w:webHidden/>
          </w:rPr>
          <w:fldChar w:fldCharType="begin"/>
        </w:r>
        <w:r w:rsidR="000B59A1">
          <w:rPr>
            <w:noProof/>
            <w:webHidden/>
          </w:rPr>
          <w:instrText xml:space="preserve"> PAGEREF _Toc17547336 \h </w:instrText>
        </w:r>
        <w:r w:rsidR="000B59A1">
          <w:rPr>
            <w:noProof/>
            <w:webHidden/>
          </w:rPr>
        </w:r>
        <w:r w:rsidR="000B59A1">
          <w:rPr>
            <w:noProof/>
            <w:webHidden/>
          </w:rPr>
          <w:fldChar w:fldCharType="separate"/>
        </w:r>
        <w:r w:rsidR="00362E91">
          <w:rPr>
            <w:noProof/>
            <w:webHidden/>
          </w:rPr>
          <w:t>15</w:t>
        </w:r>
        <w:r w:rsidR="000B59A1">
          <w:rPr>
            <w:noProof/>
            <w:webHidden/>
          </w:rPr>
          <w:fldChar w:fldCharType="end"/>
        </w:r>
      </w:hyperlink>
    </w:p>
    <w:p w14:paraId="6214462E" w14:textId="1E94C3DD" w:rsidR="000B59A1" w:rsidRDefault="001C102B">
      <w:pPr>
        <w:pStyle w:val="Spistreci2"/>
        <w:tabs>
          <w:tab w:val="left" w:pos="720"/>
          <w:tab w:val="right" w:leader="dot" w:pos="8493"/>
        </w:tabs>
        <w:rPr>
          <w:rFonts w:asciiTheme="minorHAnsi" w:eastAsiaTheme="minorEastAsia" w:hAnsiTheme="minorHAnsi" w:cstheme="minorBidi"/>
          <w:smallCaps w:val="0"/>
          <w:noProof/>
          <w:sz w:val="22"/>
          <w:szCs w:val="22"/>
        </w:rPr>
      </w:pPr>
      <w:hyperlink w:anchor="_Toc17547337" w:history="1">
        <w:r w:rsidR="000B59A1" w:rsidRPr="00F651FA">
          <w:rPr>
            <w:rStyle w:val="Hipercze"/>
            <w:noProof/>
          </w:rPr>
          <w:t>1.4</w:t>
        </w:r>
        <w:r w:rsidR="000B59A1">
          <w:rPr>
            <w:rFonts w:asciiTheme="minorHAnsi" w:eastAsiaTheme="minorEastAsia" w:hAnsiTheme="minorHAnsi" w:cstheme="minorBidi"/>
            <w:smallCaps w:val="0"/>
            <w:noProof/>
            <w:sz w:val="22"/>
            <w:szCs w:val="22"/>
          </w:rPr>
          <w:tab/>
        </w:r>
        <w:r w:rsidR="000B59A1" w:rsidRPr="00F651FA">
          <w:rPr>
            <w:rStyle w:val="Hipercze"/>
            <w:noProof/>
          </w:rPr>
          <w:t>Układy elektroniczne sterujące windą</w:t>
        </w:r>
        <w:r w:rsidR="000B59A1">
          <w:rPr>
            <w:noProof/>
            <w:webHidden/>
          </w:rPr>
          <w:tab/>
        </w:r>
        <w:r w:rsidR="000B59A1">
          <w:rPr>
            <w:noProof/>
            <w:webHidden/>
          </w:rPr>
          <w:fldChar w:fldCharType="begin"/>
        </w:r>
        <w:r w:rsidR="000B59A1">
          <w:rPr>
            <w:noProof/>
            <w:webHidden/>
          </w:rPr>
          <w:instrText xml:space="preserve"> PAGEREF _Toc17547337 \h </w:instrText>
        </w:r>
        <w:r w:rsidR="000B59A1">
          <w:rPr>
            <w:noProof/>
            <w:webHidden/>
          </w:rPr>
        </w:r>
        <w:r w:rsidR="000B59A1">
          <w:rPr>
            <w:noProof/>
            <w:webHidden/>
          </w:rPr>
          <w:fldChar w:fldCharType="separate"/>
        </w:r>
        <w:r w:rsidR="00362E91">
          <w:rPr>
            <w:noProof/>
            <w:webHidden/>
          </w:rPr>
          <w:t>16</w:t>
        </w:r>
        <w:r w:rsidR="000B59A1">
          <w:rPr>
            <w:noProof/>
            <w:webHidden/>
          </w:rPr>
          <w:fldChar w:fldCharType="end"/>
        </w:r>
      </w:hyperlink>
    </w:p>
    <w:p w14:paraId="3ED54E58" w14:textId="1BF22E81" w:rsidR="000B59A1" w:rsidRDefault="001C102B">
      <w:pPr>
        <w:pStyle w:val="Spistreci2"/>
        <w:tabs>
          <w:tab w:val="left" w:pos="720"/>
          <w:tab w:val="right" w:leader="dot" w:pos="8493"/>
        </w:tabs>
        <w:rPr>
          <w:rFonts w:asciiTheme="minorHAnsi" w:eastAsiaTheme="minorEastAsia" w:hAnsiTheme="minorHAnsi" w:cstheme="minorBidi"/>
          <w:smallCaps w:val="0"/>
          <w:noProof/>
          <w:sz w:val="22"/>
          <w:szCs w:val="22"/>
        </w:rPr>
      </w:pPr>
      <w:hyperlink w:anchor="_Toc17547338" w:history="1">
        <w:r w:rsidR="000B59A1" w:rsidRPr="00F651FA">
          <w:rPr>
            <w:rStyle w:val="Hipercze"/>
            <w:noProof/>
          </w:rPr>
          <w:t>1.5</w:t>
        </w:r>
        <w:r w:rsidR="000B59A1">
          <w:rPr>
            <w:rFonts w:asciiTheme="minorHAnsi" w:eastAsiaTheme="minorEastAsia" w:hAnsiTheme="minorHAnsi" w:cstheme="minorBidi"/>
            <w:smallCaps w:val="0"/>
            <w:noProof/>
            <w:sz w:val="22"/>
            <w:szCs w:val="22"/>
          </w:rPr>
          <w:tab/>
        </w:r>
        <w:r w:rsidR="000B59A1" w:rsidRPr="00F651FA">
          <w:rPr>
            <w:rStyle w:val="Hipercze"/>
            <w:noProof/>
          </w:rPr>
          <w:t>Przepisy prawne i normy</w:t>
        </w:r>
        <w:r w:rsidR="000B59A1">
          <w:rPr>
            <w:noProof/>
            <w:webHidden/>
          </w:rPr>
          <w:tab/>
        </w:r>
        <w:r w:rsidR="000B59A1">
          <w:rPr>
            <w:noProof/>
            <w:webHidden/>
          </w:rPr>
          <w:fldChar w:fldCharType="begin"/>
        </w:r>
        <w:r w:rsidR="000B59A1">
          <w:rPr>
            <w:noProof/>
            <w:webHidden/>
          </w:rPr>
          <w:instrText xml:space="preserve"> PAGEREF _Toc17547338 \h </w:instrText>
        </w:r>
        <w:r w:rsidR="000B59A1">
          <w:rPr>
            <w:noProof/>
            <w:webHidden/>
          </w:rPr>
        </w:r>
        <w:r w:rsidR="000B59A1">
          <w:rPr>
            <w:noProof/>
            <w:webHidden/>
          </w:rPr>
          <w:fldChar w:fldCharType="separate"/>
        </w:r>
        <w:r w:rsidR="00362E91">
          <w:rPr>
            <w:noProof/>
            <w:webHidden/>
          </w:rPr>
          <w:t>18</w:t>
        </w:r>
        <w:r w:rsidR="000B59A1">
          <w:rPr>
            <w:noProof/>
            <w:webHidden/>
          </w:rPr>
          <w:fldChar w:fldCharType="end"/>
        </w:r>
      </w:hyperlink>
    </w:p>
    <w:p w14:paraId="182B5492" w14:textId="49D195B2" w:rsidR="000B59A1" w:rsidRDefault="001C102B">
      <w:pPr>
        <w:pStyle w:val="Spistreci2"/>
        <w:tabs>
          <w:tab w:val="left" w:pos="720"/>
          <w:tab w:val="right" w:leader="dot" w:pos="8493"/>
        </w:tabs>
        <w:rPr>
          <w:rFonts w:asciiTheme="minorHAnsi" w:eastAsiaTheme="minorEastAsia" w:hAnsiTheme="minorHAnsi" w:cstheme="minorBidi"/>
          <w:smallCaps w:val="0"/>
          <w:noProof/>
          <w:sz w:val="22"/>
          <w:szCs w:val="22"/>
        </w:rPr>
      </w:pPr>
      <w:hyperlink w:anchor="_Toc17547339" w:history="1">
        <w:r w:rsidR="000B59A1" w:rsidRPr="00F651FA">
          <w:rPr>
            <w:rStyle w:val="Hipercze"/>
            <w:noProof/>
          </w:rPr>
          <w:t>1.6</w:t>
        </w:r>
        <w:r w:rsidR="000B59A1">
          <w:rPr>
            <w:rFonts w:asciiTheme="minorHAnsi" w:eastAsiaTheme="minorEastAsia" w:hAnsiTheme="minorHAnsi" w:cstheme="minorBidi"/>
            <w:smallCaps w:val="0"/>
            <w:noProof/>
            <w:sz w:val="22"/>
            <w:szCs w:val="22"/>
          </w:rPr>
          <w:tab/>
        </w:r>
        <w:r w:rsidR="000B59A1" w:rsidRPr="00F651FA">
          <w:rPr>
            <w:rStyle w:val="Hipercze"/>
            <w:noProof/>
          </w:rPr>
          <w:t>System przyszłości</w:t>
        </w:r>
        <w:r w:rsidR="000B59A1">
          <w:rPr>
            <w:noProof/>
            <w:webHidden/>
          </w:rPr>
          <w:tab/>
        </w:r>
        <w:r w:rsidR="000B59A1">
          <w:rPr>
            <w:noProof/>
            <w:webHidden/>
          </w:rPr>
          <w:fldChar w:fldCharType="begin"/>
        </w:r>
        <w:r w:rsidR="000B59A1">
          <w:rPr>
            <w:noProof/>
            <w:webHidden/>
          </w:rPr>
          <w:instrText xml:space="preserve"> PAGEREF _Toc17547339 \h </w:instrText>
        </w:r>
        <w:r w:rsidR="000B59A1">
          <w:rPr>
            <w:noProof/>
            <w:webHidden/>
          </w:rPr>
        </w:r>
        <w:r w:rsidR="000B59A1">
          <w:rPr>
            <w:noProof/>
            <w:webHidden/>
          </w:rPr>
          <w:fldChar w:fldCharType="separate"/>
        </w:r>
        <w:r w:rsidR="00362E91">
          <w:rPr>
            <w:noProof/>
            <w:webHidden/>
          </w:rPr>
          <w:t>19</w:t>
        </w:r>
        <w:r w:rsidR="000B59A1">
          <w:rPr>
            <w:noProof/>
            <w:webHidden/>
          </w:rPr>
          <w:fldChar w:fldCharType="end"/>
        </w:r>
      </w:hyperlink>
    </w:p>
    <w:p w14:paraId="51582D45" w14:textId="30B57FA2" w:rsidR="000B59A1" w:rsidRDefault="001C102B">
      <w:pPr>
        <w:pStyle w:val="Spistreci3"/>
        <w:tabs>
          <w:tab w:val="left" w:pos="1200"/>
          <w:tab w:val="right" w:leader="dot" w:pos="8493"/>
        </w:tabs>
        <w:rPr>
          <w:rFonts w:asciiTheme="minorHAnsi" w:eastAsiaTheme="minorEastAsia" w:hAnsiTheme="minorHAnsi" w:cstheme="minorBidi"/>
          <w:i w:val="0"/>
          <w:iCs w:val="0"/>
          <w:noProof/>
          <w:sz w:val="22"/>
          <w:szCs w:val="22"/>
        </w:rPr>
      </w:pPr>
      <w:hyperlink w:anchor="_Toc17547340" w:history="1">
        <w:r w:rsidR="000B59A1" w:rsidRPr="00F651FA">
          <w:rPr>
            <w:rStyle w:val="Hipercze"/>
            <w:noProof/>
          </w:rPr>
          <w:t>1.6.1</w:t>
        </w:r>
        <w:r w:rsidR="000B59A1">
          <w:rPr>
            <w:rFonts w:asciiTheme="minorHAnsi" w:eastAsiaTheme="minorEastAsia" w:hAnsiTheme="minorHAnsi" w:cstheme="minorBidi"/>
            <w:i w:val="0"/>
            <w:iCs w:val="0"/>
            <w:noProof/>
            <w:sz w:val="22"/>
            <w:szCs w:val="22"/>
          </w:rPr>
          <w:tab/>
        </w:r>
        <w:r w:rsidR="000B59A1" w:rsidRPr="00F651FA">
          <w:rPr>
            <w:rStyle w:val="Hipercze"/>
            <w:noProof/>
          </w:rPr>
          <w:t>Algorytm wysyłki docelowej</w:t>
        </w:r>
        <w:r w:rsidR="000B59A1">
          <w:rPr>
            <w:noProof/>
            <w:webHidden/>
          </w:rPr>
          <w:tab/>
        </w:r>
        <w:r w:rsidR="000B59A1">
          <w:rPr>
            <w:noProof/>
            <w:webHidden/>
          </w:rPr>
          <w:fldChar w:fldCharType="begin"/>
        </w:r>
        <w:r w:rsidR="000B59A1">
          <w:rPr>
            <w:noProof/>
            <w:webHidden/>
          </w:rPr>
          <w:instrText xml:space="preserve"> PAGEREF _Toc17547340 \h </w:instrText>
        </w:r>
        <w:r w:rsidR="000B59A1">
          <w:rPr>
            <w:noProof/>
            <w:webHidden/>
          </w:rPr>
        </w:r>
        <w:r w:rsidR="000B59A1">
          <w:rPr>
            <w:noProof/>
            <w:webHidden/>
          </w:rPr>
          <w:fldChar w:fldCharType="separate"/>
        </w:r>
        <w:r w:rsidR="00362E91">
          <w:rPr>
            <w:noProof/>
            <w:webHidden/>
          </w:rPr>
          <w:t>19</w:t>
        </w:r>
        <w:r w:rsidR="000B59A1">
          <w:rPr>
            <w:noProof/>
            <w:webHidden/>
          </w:rPr>
          <w:fldChar w:fldCharType="end"/>
        </w:r>
      </w:hyperlink>
    </w:p>
    <w:p w14:paraId="3ECD8DCD" w14:textId="76EA2304" w:rsidR="000B59A1" w:rsidRDefault="001C102B">
      <w:pPr>
        <w:pStyle w:val="Spistreci3"/>
        <w:tabs>
          <w:tab w:val="left" w:pos="1200"/>
          <w:tab w:val="right" w:leader="dot" w:pos="8493"/>
        </w:tabs>
        <w:rPr>
          <w:rFonts w:asciiTheme="minorHAnsi" w:eastAsiaTheme="minorEastAsia" w:hAnsiTheme="minorHAnsi" w:cstheme="minorBidi"/>
          <w:i w:val="0"/>
          <w:iCs w:val="0"/>
          <w:noProof/>
          <w:sz w:val="22"/>
          <w:szCs w:val="22"/>
        </w:rPr>
      </w:pPr>
      <w:hyperlink w:anchor="_Toc17547341" w:history="1">
        <w:r w:rsidR="000B59A1" w:rsidRPr="00F651FA">
          <w:rPr>
            <w:rStyle w:val="Hipercze"/>
            <w:noProof/>
          </w:rPr>
          <w:t>1.6.2</w:t>
        </w:r>
        <w:r w:rsidR="000B59A1">
          <w:rPr>
            <w:rFonts w:asciiTheme="minorHAnsi" w:eastAsiaTheme="minorEastAsia" w:hAnsiTheme="minorHAnsi" w:cstheme="minorBidi"/>
            <w:i w:val="0"/>
            <w:iCs w:val="0"/>
            <w:noProof/>
            <w:sz w:val="22"/>
            <w:szCs w:val="22"/>
          </w:rPr>
          <w:tab/>
        </w:r>
        <w:r w:rsidR="000B59A1" w:rsidRPr="00F651FA">
          <w:rPr>
            <w:rStyle w:val="Hipercze"/>
            <w:noProof/>
          </w:rPr>
          <w:t>Kierunki rozwoju technologii</w:t>
        </w:r>
        <w:r w:rsidR="000B59A1">
          <w:rPr>
            <w:noProof/>
            <w:webHidden/>
          </w:rPr>
          <w:tab/>
        </w:r>
        <w:r w:rsidR="000B59A1">
          <w:rPr>
            <w:noProof/>
            <w:webHidden/>
          </w:rPr>
          <w:fldChar w:fldCharType="begin"/>
        </w:r>
        <w:r w:rsidR="000B59A1">
          <w:rPr>
            <w:noProof/>
            <w:webHidden/>
          </w:rPr>
          <w:instrText xml:space="preserve"> PAGEREF _Toc17547341 \h </w:instrText>
        </w:r>
        <w:r w:rsidR="000B59A1">
          <w:rPr>
            <w:noProof/>
            <w:webHidden/>
          </w:rPr>
        </w:r>
        <w:r w:rsidR="000B59A1">
          <w:rPr>
            <w:noProof/>
            <w:webHidden/>
          </w:rPr>
          <w:fldChar w:fldCharType="separate"/>
        </w:r>
        <w:r w:rsidR="00362E91">
          <w:rPr>
            <w:noProof/>
            <w:webHidden/>
          </w:rPr>
          <w:t>22</w:t>
        </w:r>
        <w:r w:rsidR="000B59A1">
          <w:rPr>
            <w:noProof/>
            <w:webHidden/>
          </w:rPr>
          <w:fldChar w:fldCharType="end"/>
        </w:r>
      </w:hyperlink>
    </w:p>
    <w:p w14:paraId="6EC5D43A" w14:textId="486546C7" w:rsidR="000B59A1" w:rsidRDefault="001C102B">
      <w:pPr>
        <w:pStyle w:val="Spistreci1"/>
        <w:tabs>
          <w:tab w:val="right" w:leader="dot" w:pos="8493"/>
        </w:tabs>
        <w:rPr>
          <w:rFonts w:asciiTheme="minorHAnsi" w:eastAsiaTheme="minorEastAsia" w:hAnsiTheme="minorHAnsi" w:cstheme="minorBidi"/>
          <w:b w:val="0"/>
          <w:bCs w:val="0"/>
          <w:caps w:val="0"/>
          <w:noProof/>
          <w:sz w:val="22"/>
          <w:szCs w:val="22"/>
        </w:rPr>
      </w:pPr>
      <w:hyperlink w:anchor="_Toc17547342" w:history="1">
        <w:r w:rsidR="000B59A1" w:rsidRPr="00F651FA">
          <w:rPr>
            <w:rStyle w:val="Hipercze"/>
            <w:noProof/>
          </w:rPr>
          <w:t>Rozdział 2 Opis algorytmu w języku Verilog</w:t>
        </w:r>
        <w:r w:rsidR="000B59A1">
          <w:rPr>
            <w:noProof/>
            <w:webHidden/>
          </w:rPr>
          <w:tab/>
        </w:r>
        <w:r w:rsidR="000B59A1">
          <w:rPr>
            <w:noProof/>
            <w:webHidden/>
          </w:rPr>
          <w:fldChar w:fldCharType="begin"/>
        </w:r>
        <w:r w:rsidR="000B59A1">
          <w:rPr>
            <w:noProof/>
            <w:webHidden/>
          </w:rPr>
          <w:instrText xml:space="preserve"> PAGEREF _Toc17547342 \h </w:instrText>
        </w:r>
        <w:r w:rsidR="000B59A1">
          <w:rPr>
            <w:noProof/>
            <w:webHidden/>
          </w:rPr>
        </w:r>
        <w:r w:rsidR="000B59A1">
          <w:rPr>
            <w:noProof/>
            <w:webHidden/>
          </w:rPr>
          <w:fldChar w:fldCharType="separate"/>
        </w:r>
        <w:r w:rsidR="00362E91">
          <w:rPr>
            <w:noProof/>
            <w:webHidden/>
          </w:rPr>
          <w:t>24</w:t>
        </w:r>
        <w:r w:rsidR="000B59A1">
          <w:rPr>
            <w:noProof/>
            <w:webHidden/>
          </w:rPr>
          <w:fldChar w:fldCharType="end"/>
        </w:r>
      </w:hyperlink>
    </w:p>
    <w:p w14:paraId="366B9E58" w14:textId="2696ED27" w:rsidR="000B59A1" w:rsidRDefault="001C102B">
      <w:pPr>
        <w:pStyle w:val="Spistreci2"/>
        <w:tabs>
          <w:tab w:val="left" w:pos="720"/>
          <w:tab w:val="right" w:leader="dot" w:pos="8493"/>
        </w:tabs>
        <w:rPr>
          <w:rFonts w:asciiTheme="minorHAnsi" w:eastAsiaTheme="minorEastAsia" w:hAnsiTheme="minorHAnsi" w:cstheme="minorBidi"/>
          <w:smallCaps w:val="0"/>
          <w:noProof/>
          <w:sz w:val="22"/>
          <w:szCs w:val="22"/>
        </w:rPr>
      </w:pPr>
      <w:hyperlink w:anchor="_Toc17547343" w:history="1">
        <w:r w:rsidR="000B59A1" w:rsidRPr="00F651FA">
          <w:rPr>
            <w:rStyle w:val="Hipercze"/>
            <w:noProof/>
          </w:rPr>
          <w:t>2.1</w:t>
        </w:r>
        <w:r w:rsidR="000B59A1">
          <w:rPr>
            <w:rFonts w:asciiTheme="minorHAnsi" w:eastAsiaTheme="minorEastAsia" w:hAnsiTheme="minorHAnsi" w:cstheme="minorBidi"/>
            <w:smallCaps w:val="0"/>
            <w:noProof/>
            <w:sz w:val="22"/>
            <w:szCs w:val="22"/>
          </w:rPr>
          <w:tab/>
        </w:r>
        <w:r w:rsidR="000B59A1" w:rsidRPr="00F651FA">
          <w:rPr>
            <w:rStyle w:val="Hipercze"/>
            <w:noProof/>
          </w:rPr>
          <w:t>Tworzenie modułów z wykorzystaniem języka Verilog</w:t>
        </w:r>
        <w:r w:rsidR="000B59A1">
          <w:rPr>
            <w:noProof/>
            <w:webHidden/>
          </w:rPr>
          <w:tab/>
        </w:r>
        <w:r w:rsidR="000B59A1">
          <w:rPr>
            <w:noProof/>
            <w:webHidden/>
          </w:rPr>
          <w:fldChar w:fldCharType="begin"/>
        </w:r>
        <w:r w:rsidR="000B59A1">
          <w:rPr>
            <w:noProof/>
            <w:webHidden/>
          </w:rPr>
          <w:instrText xml:space="preserve"> PAGEREF _Toc17547343 \h </w:instrText>
        </w:r>
        <w:r w:rsidR="000B59A1">
          <w:rPr>
            <w:noProof/>
            <w:webHidden/>
          </w:rPr>
        </w:r>
        <w:r w:rsidR="000B59A1">
          <w:rPr>
            <w:noProof/>
            <w:webHidden/>
          </w:rPr>
          <w:fldChar w:fldCharType="separate"/>
        </w:r>
        <w:r w:rsidR="00362E91">
          <w:rPr>
            <w:noProof/>
            <w:webHidden/>
          </w:rPr>
          <w:t>24</w:t>
        </w:r>
        <w:r w:rsidR="000B59A1">
          <w:rPr>
            <w:noProof/>
            <w:webHidden/>
          </w:rPr>
          <w:fldChar w:fldCharType="end"/>
        </w:r>
      </w:hyperlink>
    </w:p>
    <w:p w14:paraId="59A677C0" w14:textId="41A63574" w:rsidR="000B59A1" w:rsidRDefault="001C102B">
      <w:pPr>
        <w:pStyle w:val="Spistreci2"/>
        <w:tabs>
          <w:tab w:val="left" w:pos="720"/>
          <w:tab w:val="right" w:leader="dot" w:pos="8493"/>
        </w:tabs>
        <w:rPr>
          <w:rFonts w:asciiTheme="minorHAnsi" w:eastAsiaTheme="minorEastAsia" w:hAnsiTheme="minorHAnsi" w:cstheme="minorBidi"/>
          <w:smallCaps w:val="0"/>
          <w:noProof/>
          <w:sz w:val="22"/>
          <w:szCs w:val="22"/>
        </w:rPr>
      </w:pPr>
      <w:hyperlink w:anchor="_Toc17547344" w:history="1">
        <w:r w:rsidR="000B59A1" w:rsidRPr="00F651FA">
          <w:rPr>
            <w:rStyle w:val="Hipercze"/>
            <w:noProof/>
          </w:rPr>
          <w:t>2.2</w:t>
        </w:r>
        <w:r w:rsidR="000B59A1">
          <w:rPr>
            <w:rFonts w:asciiTheme="minorHAnsi" w:eastAsiaTheme="minorEastAsia" w:hAnsiTheme="minorHAnsi" w:cstheme="minorBidi"/>
            <w:smallCaps w:val="0"/>
            <w:noProof/>
            <w:sz w:val="22"/>
            <w:szCs w:val="22"/>
          </w:rPr>
          <w:tab/>
        </w:r>
        <w:r w:rsidR="000B59A1" w:rsidRPr="00F651FA">
          <w:rPr>
            <w:rStyle w:val="Hipercze"/>
            <w:noProof/>
          </w:rPr>
          <w:t>Rozwój oprogramowania w oparciu o cechy użytkowe</w:t>
        </w:r>
        <w:r w:rsidR="000B59A1">
          <w:rPr>
            <w:noProof/>
            <w:webHidden/>
          </w:rPr>
          <w:tab/>
        </w:r>
        <w:r w:rsidR="000B59A1">
          <w:rPr>
            <w:noProof/>
            <w:webHidden/>
          </w:rPr>
          <w:fldChar w:fldCharType="begin"/>
        </w:r>
        <w:r w:rsidR="000B59A1">
          <w:rPr>
            <w:noProof/>
            <w:webHidden/>
          </w:rPr>
          <w:instrText xml:space="preserve"> PAGEREF _Toc17547344 \h </w:instrText>
        </w:r>
        <w:r w:rsidR="000B59A1">
          <w:rPr>
            <w:noProof/>
            <w:webHidden/>
          </w:rPr>
        </w:r>
        <w:r w:rsidR="000B59A1">
          <w:rPr>
            <w:noProof/>
            <w:webHidden/>
          </w:rPr>
          <w:fldChar w:fldCharType="separate"/>
        </w:r>
        <w:r w:rsidR="00362E91">
          <w:rPr>
            <w:noProof/>
            <w:webHidden/>
          </w:rPr>
          <w:t>25</w:t>
        </w:r>
        <w:r w:rsidR="000B59A1">
          <w:rPr>
            <w:noProof/>
            <w:webHidden/>
          </w:rPr>
          <w:fldChar w:fldCharType="end"/>
        </w:r>
      </w:hyperlink>
    </w:p>
    <w:p w14:paraId="624CDC29" w14:textId="3D627CED" w:rsidR="000B59A1" w:rsidRDefault="001C102B">
      <w:pPr>
        <w:pStyle w:val="Spistreci2"/>
        <w:tabs>
          <w:tab w:val="left" w:pos="720"/>
          <w:tab w:val="right" w:leader="dot" w:pos="8493"/>
        </w:tabs>
        <w:rPr>
          <w:rFonts w:asciiTheme="minorHAnsi" w:eastAsiaTheme="minorEastAsia" w:hAnsiTheme="minorHAnsi" w:cstheme="minorBidi"/>
          <w:smallCaps w:val="0"/>
          <w:noProof/>
          <w:sz w:val="22"/>
          <w:szCs w:val="22"/>
        </w:rPr>
      </w:pPr>
      <w:hyperlink w:anchor="_Toc17547345" w:history="1">
        <w:r w:rsidR="000B59A1" w:rsidRPr="00F651FA">
          <w:rPr>
            <w:rStyle w:val="Hipercze"/>
            <w:noProof/>
          </w:rPr>
          <w:t>2.3</w:t>
        </w:r>
        <w:r w:rsidR="000B59A1">
          <w:rPr>
            <w:rFonts w:asciiTheme="minorHAnsi" w:eastAsiaTheme="minorEastAsia" w:hAnsiTheme="minorHAnsi" w:cstheme="minorBidi"/>
            <w:smallCaps w:val="0"/>
            <w:noProof/>
            <w:sz w:val="22"/>
            <w:szCs w:val="22"/>
          </w:rPr>
          <w:tab/>
        </w:r>
        <w:r w:rsidR="000B59A1" w:rsidRPr="00F651FA">
          <w:rPr>
            <w:rStyle w:val="Hipercze"/>
            <w:noProof/>
          </w:rPr>
          <w:t>Architektura systemu</w:t>
        </w:r>
        <w:r w:rsidR="000B59A1">
          <w:rPr>
            <w:noProof/>
            <w:webHidden/>
          </w:rPr>
          <w:tab/>
        </w:r>
        <w:r w:rsidR="000B59A1">
          <w:rPr>
            <w:noProof/>
            <w:webHidden/>
          </w:rPr>
          <w:fldChar w:fldCharType="begin"/>
        </w:r>
        <w:r w:rsidR="000B59A1">
          <w:rPr>
            <w:noProof/>
            <w:webHidden/>
          </w:rPr>
          <w:instrText xml:space="preserve"> PAGEREF _Toc17547345 \h </w:instrText>
        </w:r>
        <w:r w:rsidR="000B59A1">
          <w:rPr>
            <w:noProof/>
            <w:webHidden/>
          </w:rPr>
        </w:r>
        <w:r w:rsidR="000B59A1">
          <w:rPr>
            <w:noProof/>
            <w:webHidden/>
          </w:rPr>
          <w:fldChar w:fldCharType="separate"/>
        </w:r>
        <w:r w:rsidR="00362E91">
          <w:rPr>
            <w:noProof/>
            <w:webHidden/>
          </w:rPr>
          <w:t>27</w:t>
        </w:r>
        <w:r w:rsidR="000B59A1">
          <w:rPr>
            <w:noProof/>
            <w:webHidden/>
          </w:rPr>
          <w:fldChar w:fldCharType="end"/>
        </w:r>
      </w:hyperlink>
    </w:p>
    <w:p w14:paraId="39A701D0" w14:textId="13C0C143" w:rsidR="000B59A1" w:rsidRDefault="001C102B">
      <w:pPr>
        <w:pStyle w:val="Spistreci3"/>
        <w:tabs>
          <w:tab w:val="left" w:pos="1200"/>
          <w:tab w:val="right" w:leader="dot" w:pos="8493"/>
        </w:tabs>
        <w:rPr>
          <w:rFonts w:asciiTheme="minorHAnsi" w:eastAsiaTheme="minorEastAsia" w:hAnsiTheme="minorHAnsi" w:cstheme="minorBidi"/>
          <w:i w:val="0"/>
          <w:iCs w:val="0"/>
          <w:noProof/>
          <w:sz w:val="22"/>
          <w:szCs w:val="22"/>
        </w:rPr>
      </w:pPr>
      <w:hyperlink w:anchor="_Toc17547346" w:history="1">
        <w:r w:rsidR="000B59A1" w:rsidRPr="00F651FA">
          <w:rPr>
            <w:rStyle w:val="Hipercze"/>
            <w:noProof/>
          </w:rPr>
          <w:t>2.3.1</w:t>
        </w:r>
        <w:r w:rsidR="000B59A1">
          <w:rPr>
            <w:rFonts w:asciiTheme="minorHAnsi" w:eastAsiaTheme="minorEastAsia" w:hAnsiTheme="minorHAnsi" w:cstheme="minorBidi"/>
            <w:i w:val="0"/>
            <w:iCs w:val="0"/>
            <w:noProof/>
            <w:sz w:val="22"/>
            <w:szCs w:val="22"/>
          </w:rPr>
          <w:tab/>
        </w:r>
        <w:r w:rsidR="000B59A1" w:rsidRPr="00F651FA">
          <w:rPr>
            <w:rStyle w:val="Hipercze"/>
            <w:noProof/>
          </w:rPr>
          <w:t>Moduł pełnego piętra</w:t>
        </w:r>
        <w:r w:rsidR="000B59A1">
          <w:rPr>
            <w:noProof/>
            <w:webHidden/>
          </w:rPr>
          <w:tab/>
        </w:r>
        <w:r w:rsidR="000B59A1">
          <w:rPr>
            <w:noProof/>
            <w:webHidden/>
          </w:rPr>
          <w:fldChar w:fldCharType="begin"/>
        </w:r>
        <w:r w:rsidR="000B59A1">
          <w:rPr>
            <w:noProof/>
            <w:webHidden/>
          </w:rPr>
          <w:instrText xml:space="preserve"> PAGEREF _Toc17547346 \h </w:instrText>
        </w:r>
        <w:r w:rsidR="000B59A1">
          <w:rPr>
            <w:noProof/>
            <w:webHidden/>
          </w:rPr>
        </w:r>
        <w:r w:rsidR="000B59A1">
          <w:rPr>
            <w:noProof/>
            <w:webHidden/>
          </w:rPr>
          <w:fldChar w:fldCharType="separate"/>
        </w:r>
        <w:r w:rsidR="00362E91">
          <w:rPr>
            <w:noProof/>
            <w:webHidden/>
          </w:rPr>
          <w:t>29</w:t>
        </w:r>
        <w:r w:rsidR="000B59A1">
          <w:rPr>
            <w:noProof/>
            <w:webHidden/>
          </w:rPr>
          <w:fldChar w:fldCharType="end"/>
        </w:r>
      </w:hyperlink>
    </w:p>
    <w:p w14:paraId="56FD5823" w14:textId="22E6CEE0" w:rsidR="000B59A1" w:rsidRDefault="001C102B">
      <w:pPr>
        <w:pStyle w:val="Spistreci3"/>
        <w:tabs>
          <w:tab w:val="left" w:pos="1200"/>
          <w:tab w:val="right" w:leader="dot" w:pos="8493"/>
        </w:tabs>
        <w:rPr>
          <w:rFonts w:asciiTheme="minorHAnsi" w:eastAsiaTheme="minorEastAsia" w:hAnsiTheme="minorHAnsi" w:cstheme="minorBidi"/>
          <w:i w:val="0"/>
          <w:iCs w:val="0"/>
          <w:noProof/>
          <w:sz w:val="22"/>
          <w:szCs w:val="22"/>
        </w:rPr>
      </w:pPr>
      <w:hyperlink w:anchor="_Toc17547347" w:history="1">
        <w:r w:rsidR="000B59A1" w:rsidRPr="00F651FA">
          <w:rPr>
            <w:rStyle w:val="Hipercze"/>
            <w:noProof/>
          </w:rPr>
          <w:t>2.3.2</w:t>
        </w:r>
        <w:r w:rsidR="000B59A1">
          <w:rPr>
            <w:rFonts w:asciiTheme="minorHAnsi" w:eastAsiaTheme="minorEastAsia" w:hAnsiTheme="minorHAnsi" w:cstheme="minorBidi"/>
            <w:i w:val="0"/>
            <w:iCs w:val="0"/>
            <w:noProof/>
            <w:sz w:val="22"/>
            <w:szCs w:val="22"/>
          </w:rPr>
          <w:tab/>
        </w:r>
        <w:r w:rsidR="000B59A1" w:rsidRPr="00F651FA">
          <w:rPr>
            <w:rStyle w:val="Hipercze"/>
            <w:noProof/>
          </w:rPr>
          <w:t>Moduł piętra przejściowego</w:t>
        </w:r>
        <w:r w:rsidR="000B59A1">
          <w:rPr>
            <w:noProof/>
            <w:webHidden/>
          </w:rPr>
          <w:tab/>
        </w:r>
        <w:r w:rsidR="000B59A1">
          <w:rPr>
            <w:noProof/>
            <w:webHidden/>
          </w:rPr>
          <w:fldChar w:fldCharType="begin"/>
        </w:r>
        <w:r w:rsidR="000B59A1">
          <w:rPr>
            <w:noProof/>
            <w:webHidden/>
          </w:rPr>
          <w:instrText xml:space="preserve"> PAGEREF _Toc17547347 \h </w:instrText>
        </w:r>
        <w:r w:rsidR="000B59A1">
          <w:rPr>
            <w:noProof/>
            <w:webHidden/>
          </w:rPr>
        </w:r>
        <w:r w:rsidR="000B59A1">
          <w:rPr>
            <w:noProof/>
            <w:webHidden/>
          </w:rPr>
          <w:fldChar w:fldCharType="separate"/>
        </w:r>
        <w:r w:rsidR="00362E91">
          <w:rPr>
            <w:noProof/>
            <w:webHidden/>
          </w:rPr>
          <w:t>30</w:t>
        </w:r>
        <w:r w:rsidR="000B59A1">
          <w:rPr>
            <w:noProof/>
            <w:webHidden/>
          </w:rPr>
          <w:fldChar w:fldCharType="end"/>
        </w:r>
      </w:hyperlink>
    </w:p>
    <w:p w14:paraId="502B0CCF" w14:textId="5AB2143A" w:rsidR="000B59A1" w:rsidRDefault="001C102B">
      <w:pPr>
        <w:pStyle w:val="Spistreci3"/>
        <w:tabs>
          <w:tab w:val="left" w:pos="1200"/>
          <w:tab w:val="right" w:leader="dot" w:pos="8493"/>
        </w:tabs>
        <w:rPr>
          <w:rFonts w:asciiTheme="minorHAnsi" w:eastAsiaTheme="minorEastAsia" w:hAnsiTheme="minorHAnsi" w:cstheme="minorBidi"/>
          <w:i w:val="0"/>
          <w:iCs w:val="0"/>
          <w:noProof/>
          <w:sz w:val="22"/>
          <w:szCs w:val="22"/>
        </w:rPr>
      </w:pPr>
      <w:hyperlink w:anchor="_Toc17547348" w:history="1">
        <w:r w:rsidR="000B59A1" w:rsidRPr="00F651FA">
          <w:rPr>
            <w:rStyle w:val="Hipercze"/>
            <w:noProof/>
          </w:rPr>
          <w:t>2.3.3</w:t>
        </w:r>
        <w:r w:rsidR="000B59A1">
          <w:rPr>
            <w:rFonts w:asciiTheme="minorHAnsi" w:eastAsiaTheme="minorEastAsia" w:hAnsiTheme="minorHAnsi" w:cstheme="minorBidi"/>
            <w:i w:val="0"/>
            <w:iCs w:val="0"/>
            <w:noProof/>
            <w:sz w:val="22"/>
            <w:szCs w:val="22"/>
          </w:rPr>
          <w:tab/>
        </w:r>
        <w:r w:rsidR="000B59A1" w:rsidRPr="00F651FA">
          <w:rPr>
            <w:rStyle w:val="Hipercze"/>
            <w:noProof/>
          </w:rPr>
          <w:t>Interfejs użytkownika</w:t>
        </w:r>
        <w:r w:rsidR="000B59A1">
          <w:rPr>
            <w:noProof/>
            <w:webHidden/>
          </w:rPr>
          <w:tab/>
        </w:r>
        <w:r w:rsidR="000B59A1">
          <w:rPr>
            <w:noProof/>
            <w:webHidden/>
          </w:rPr>
          <w:fldChar w:fldCharType="begin"/>
        </w:r>
        <w:r w:rsidR="000B59A1">
          <w:rPr>
            <w:noProof/>
            <w:webHidden/>
          </w:rPr>
          <w:instrText xml:space="preserve"> PAGEREF _Toc17547348 \h </w:instrText>
        </w:r>
        <w:r w:rsidR="000B59A1">
          <w:rPr>
            <w:noProof/>
            <w:webHidden/>
          </w:rPr>
        </w:r>
        <w:r w:rsidR="000B59A1">
          <w:rPr>
            <w:noProof/>
            <w:webHidden/>
          </w:rPr>
          <w:fldChar w:fldCharType="separate"/>
        </w:r>
        <w:r w:rsidR="00362E91">
          <w:rPr>
            <w:noProof/>
            <w:webHidden/>
          </w:rPr>
          <w:t>31</w:t>
        </w:r>
        <w:r w:rsidR="000B59A1">
          <w:rPr>
            <w:noProof/>
            <w:webHidden/>
          </w:rPr>
          <w:fldChar w:fldCharType="end"/>
        </w:r>
      </w:hyperlink>
    </w:p>
    <w:p w14:paraId="1E972FBA" w14:textId="3E459BA1" w:rsidR="000B59A1" w:rsidRDefault="001C102B">
      <w:pPr>
        <w:pStyle w:val="Spistreci2"/>
        <w:tabs>
          <w:tab w:val="left" w:pos="720"/>
          <w:tab w:val="right" w:leader="dot" w:pos="8493"/>
        </w:tabs>
        <w:rPr>
          <w:rFonts w:asciiTheme="minorHAnsi" w:eastAsiaTheme="minorEastAsia" w:hAnsiTheme="minorHAnsi" w:cstheme="minorBidi"/>
          <w:smallCaps w:val="0"/>
          <w:noProof/>
          <w:sz w:val="22"/>
          <w:szCs w:val="22"/>
        </w:rPr>
      </w:pPr>
      <w:hyperlink w:anchor="_Toc17547349" w:history="1">
        <w:r w:rsidR="000B59A1" w:rsidRPr="00F651FA">
          <w:rPr>
            <w:rStyle w:val="Hipercze"/>
            <w:noProof/>
          </w:rPr>
          <w:t>2.4</w:t>
        </w:r>
        <w:r w:rsidR="000B59A1">
          <w:rPr>
            <w:rFonts w:asciiTheme="minorHAnsi" w:eastAsiaTheme="minorEastAsia" w:hAnsiTheme="minorHAnsi" w:cstheme="minorBidi"/>
            <w:smallCaps w:val="0"/>
            <w:noProof/>
            <w:sz w:val="22"/>
            <w:szCs w:val="22"/>
          </w:rPr>
          <w:tab/>
        </w:r>
        <w:r w:rsidR="000B59A1" w:rsidRPr="00F651FA">
          <w:rPr>
            <w:rStyle w:val="Hipercze"/>
            <w:noProof/>
          </w:rPr>
          <w:t>Weryfikacja kodu</w:t>
        </w:r>
        <w:r w:rsidR="000B59A1">
          <w:rPr>
            <w:noProof/>
            <w:webHidden/>
          </w:rPr>
          <w:tab/>
        </w:r>
        <w:r w:rsidR="000B59A1">
          <w:rPr>
            <w:noProof/>
            <w:webHidden/>
          </w:rPr>
          <w:fldChar w:fldCharType="begin"/>
        </w:r>
        <w:r w:rsidR="000B59A1">
          <w:rPr>
            <w:noProof/>
            <w:webHidden/>
          </w:rPr>
          <w:instrText xml:space="preserve"> PAGEREF _Toc17547349 \h </w:instrText>
        </w:r>
        <w:r w:rsidR="000B59A1">
          <w:rPr>
            <w:noProof/>
            <w:webHidden/>
          </w:rPr>
        </w:r>
        <w:r w:rsidR="000B59A1">
          <w:rPr>
            <w:noProof/>
            <w:webHidden/>
          </w:rPr>
          <w:fldChar w:fldCharType="separate"/>
        </w:r>
        <w:r w:rsidR="00362E91">
          <w:rPr>
            <w:noProof/>
            <w:webHidden/>
          </w:rPr>
          <w:t>35</w:t>
        </w:r>
        <w:r w:rsidR="000B59A1">
          <w:rPr>
            <w:noProof/>
            <w:webHidden/>
          </w:rPr>
          <w:fldChar w:fldCharType="end"/>
        </w:r>
      </w:hyperlink>
    </w:p>
    <w:p w14:paraId="290EB3D6" w14:textId="60277F4B" w:rsidR="000B59A1" w:rsidRDefault="001C102B">
      <w:pPr>
        <w:pStyle w:val="Spistreci3"/>
        <w:tabs>
          <w:tab w:val="left" w:pos="1200"/>
          <w:tab w:val="right" w:leader="dot" w:pos="8493"/>
        </w:tabs>
        <w:rPr>
          <w:rFonts w:asciiTheme="minorHAnsi" w:eastAsiaTheme="minorEastAsia" w:hAnsiTheme="minorHAnsi" w:cstheme="minorBidi"/>
          <w:i w:val="0"/>
          <w:iCs w:val="0"/>
          <w:noProof/>
          <w:sz w:val="22"/>
          <w:szCs w:val="22"/>
        </w:rPr>
      </w:pPr>
      <w:hyperlink w:anchor="_Toc17547350" w:history="1">
        <w:r w:rsidR="000B59A1" w:rsidRPr="00F651FA">
          <w:rPr>
            <w:rStyle w:val="Hipercze"/>
            <w:noProof/>
          </w:rPr>
          <w:t>2.4.1</w:t>
        </w:r>
        <w:r w:rsidR="000B59A1">
          <w:rPr>
            <w:rFonts w:asciiTheme="minorHAnsi" w:eastAsiaTheme="minorEastAsia" w:hAnsiTheme="minorHAnsi" w:cstheme="minorBidi"/>
            <w:i w:val="0"/>
            <w:iCs w:val="0"/>
            <w:noProof/>
            <w:sz w:val="22"/>
            <w:szCs w:val="22"/>
          </w:rPr>
          <w:tab/>
        </w:r>
        <w:r w:rsidR="000B59A1" w:rsidRPr="00F651FA">
          <w:rPr>
            <w:rStyle w:val="Hipercze"/>
            <w:noProof/>
          </w:rPr>
          <w:t>Przypadki testowe</w:t>
        </w:r>
        <w:r w:rsidR="000B59A1">
          <w:rPr>
            <w:noProof/>
            <w:webHidden/>
          </w:rPr>
          <w:tab/>
        </w:r>
        <w:r w:rsidR="000B59A1">
          <w:rPr>
            <w:noProof/>
            <w:webHidden/>
          </w:rPr>
          <w:fldChar w:fldCharType="begin"/>
        </w:r>
        <w:r w:rsidR="000B59A1">
          <w:rPr>
            <w:noProof/>
            <w:webHidden/>
          </w:rPr>
          <w:instrText xml:space="preserve"> PAGEREF _Toc17547350 \h </w:instrText>
        </w:r>
        <w:r w:rsidR="000B59A1">
          <w:rPr>
            <w:noProof/>
            <w:webHidden/>
          </w:rPr>
        </w:r>
        <w:r w:rsidR="000B59A1">
          <w:rPr>
            <w:noProof/>
            <w:webHidden/>
          </w:rPr>
          <w:fldChar w:fldCharType="separate"/>
        </w:r>
        <w:r w:rsidR="00362E91">
          <w:rPr>
            <w:noProof/>
            <w:webHidden/>
          </w:rPr>
          <w:t>36</w:t>
        </w:r>
        <w:r w:rsidR="000B59A1">
          <w:rPr>
            <w:noProof/>
            <w:webHidden/>
          </w:rPr>
          <w:fldChar w:fldCharType="end"/>
        </w:r>
      </w:hyperlink>
    </w:p>
    <w:p w14:paraId="3415D43C" w14:textId="6F286DDA" w:rsidR="000B59A1" w:rsidRDefault="001C102B">
      <w:pPr>
        <w:pStyle w:val="Spistreci1"/>
        <w:tabs>
          <w:tab w:val="right" w:leader="dot" w:pos="8493"/>
        </w:tabs>
        <w:rPr>
          <w:rFonts w:asciiTheme="minorHAnsi" w:eastAsiaTheme="minorEastAsia" w:hAnsiTheme="minorHAnsi" w:cstheme="minorBidi"/>
          <w:b w:val="0"/>
          <w:bCs w:val="0"/>
          <w:caps w:val="0"/>
          <w:noProof/>
          <w:sz w:val="22"/>
          <w:szCs w:val="22"/>
        </w:rPr>
      </w:pPr>
      <w:hyperlink w:anchor="_Toc17547351" w:history="1">
        <w:r w:rsidR="000B59A1" w:rsidRPr="00F651FA">
          <w:rPr>
            <w:rStyle w:val="Hipercze"/>
            <w:noProof/>
          </w:rPr>
          <w:t>Rozdział 3 Projektowanie układu scalonego</w:t>
        </w:r>
        <w:r w:rsidR="000B59A1">
          <w:rPr>
            <w:noProof/>
            <w:webHidden/>
          </w:rPr>
          <w:tab/>
        </w:r>
        <w:r w:rsidR="000B59A1">
          <w:rPr>
            <w:noProof/>
            <w:webHidden/>
          </w:rPr>
          <w:fldChar w:fldCharType="begin"/>
        </w:r>
        <w:r w:rsidR="000B59A1">
          <w:rPr>
            <w:noProof/>
            <w:webHidden/>
          </w:rPr>
          <w:instrText xml:space="preserve"> PAGEREF _Toc17547351 \h </w:instrText>
        </w:r>
        <w:r w:rsidR="000B59A1">
          <w:rPr>
            <w:noProof/>
            <w:webHidden/>
          </w:rPr>
        </w:r>
        <w:r w:rsidR="000B59A1">
          <w:rPr>
            <w:noProof/>
            <w:webHidden/>
          </w:rPr>
          <w:fldChar w:fldCharType="separate"/>
        </w:r>
        <w:r w:rsidR="00362E91">
          <w:rPr>
            <w:noProof/>
            <w:webHidden/>
          </w:rPr>
          <w:t>38</w:t>
        </w:r>
        <w:r w:rsidR="000B59A1">
          <w:rPr>
            <w:noProof/>
            <w:webHidden/>
          </w:rPr>
          <w:fldChar w:fldCharType="end"/>
        </w:r>
      </w:hyperlink>
    </w:p>
    <w:p w14:paraId="447BE42E" w14:textId="3154F0F2" w:rsidR="000B59A1" w:rsidRDefault="001C102B">
      <w:pPr>
        <w:pStyle w:val="Spistreci2"/>
        <w:tabs>
          <w:tab w:val="left" w:pos="720"/>
          <w:tab w:val="right" w:leader="dot" w:pos="8493"/>
        </w:tabs>
        <w:rPr>
          <w:rFonts w:asciiTheme="minorHAnsi" w:eastAsiaTheme="minorEastAsia" w:hAnsiTheme="minorHAnsi" w:cstheme="minorBidi"/>
          <w:smallCaps w:val="0"/>
          <w:noProof/>
          <w:sz w:val="22"/>
          <w:szCs w:val="22"/>
        </w:rPr>
      </w:pPr>
      <w:hyperlink w:anchor="_Toc17547352" w:history="1">
        <w:r w:rsidR="000B59A1" w:rsidRPr="00F651FA">
          <w:rPr>
            <w:rStyle w:val="Hipercze"/>
            <w:noProof/>
          </w:rPr>
          <w:t>3.1</w:t>
        </w:r>
        <w:r w:rsidR="000B59A1">
          <w:rPr>
            <w:rFonts w:asciiTheme="minorHAnsi" w:eastAsiaTheme="minorEastAsia" w:hAnsiTheme="minorHAnsi" w:cstheme="minorBidi"/>
            <w:smallCaps w:val="0"/>
            <w:noProof/>
            <w:sz w:val="22"/>
            <w:szCs w:val="22"/>
          </w:rPr>
          <w:tab/>
        </w:r>
        <w:r w:rsidR="000B59A1" w:rsidRPr="00F651FA">
          <w:rPr>
            <w:rStyle w:val="Hipercze"/>
            <w:noProof/>
          </w:rPr>
          <w:t>Synteza układu logicznego</w:t>
        </w:r>
        <w:r w:rsidR="000B59A1">
          <w:rPr>
            <w:noProof/>
            <w:webHidden/>
          </w:rPr>
          <w:tab/>
        </w:r>
        <w:r w:rsidR="000B59A1">
          <w:rPr>
            <w:noProof/>
            <w:webHidden/>
          </w:rPr>
          <w:fldChar w:fldCharType="begin"/>
        </w:r>
        <w:r w:rsidR="000B59A1">
          <w:rPr>
            <w:noProof/>
            <w:webHidden/>
          </w:rPr>
          <w:instrText xml:space="preserve"> PAGEREF _Toc17547352 \h </w:instrText>
        </w:r>
        <w:r w:rsidR="000B59A1">
          <w:rPr>
            <w:noProof/>
            <w:webHidden/>
          </w:rPr>
        </w:r>
        <w:r w:rsidR="000B59A1">
          <w:rPr>
            <w:noProof/>
            <w:webHidden/>
          </w:rPr>
          <w:fldChar w:fldCharType="separate"/>
        </w:r>
        <w:r w:rsidR="00362E91">
          <w:rPr>
            <w:noProof/>
            <w:webHidden/>
          </w:rPr>
          <w:t>38</w:t>
        </w:r>
        <w:r w:rsidR="000B59A1">
          <w:rPr>
            <w:noProof/>
            <w:webHidden/>
          </w:rPr>
          <w:fldChar w:fldCharType="end"/>
        </w:r>
      </w:hyperlink>
    </w:p>
    <w:p w14:paraId="5FED7F24" w14:textId="447DD5D3" w:rsidR="000B59A1" w:rsidRDefault="001C102B">
      <w:pPr>
        <w:pStyle w:val="Spistreci3"/>
        <w:tabs>
          <w:tab w:val="left" w:pos="1200"/>
          <w:tab w:val="right" w:leader="dot" w:pos="8493"/>
        </w:tabs>
        <w:rPr>
          <w:rFonts w:asciiTheme="minorHAnsi" w:eastAsiaTheme="minorEastAsia" w:hAnsiTheme="minorHAnsi" w:cstheme="minorBidi"/>
          <w:i w:val="0"/>
          <w:iCs w:val="0"/>
          <w:noProof/>
          <w:sz w:val="22"/>
          <w:szCs w:val="22"/>
        </w:rPr>
      </w:pPr>
      <w:hyperlink w:anchor="_Toc17547353" w:history="1">
        <w:r w:rsidR="000B59A1" w:rsidRPr="00F651FA">
          <w:rPr>
            <w:rStyle w:val="Hipercze"/>
            <w:noProof/>
          </w:rPr>
          <w:t>3.1.1</w:t>
        </w:r>
        <w:r w:rsidR="000B59A1">
          <w:rPr>
            <w:rFonts w:asciiTheme="minorHAnsi" w:eastAsiaTheme="minorEastAsia" w:hAnsiTheme="minorHAnsi" w:cstheme="minorBidi"/>
            <w:i w:val="0"/>
            <w:iCs w:val="0"/>
            <w:noProof/>
            <w:sz w:val="22"/>
            <w:szCs w:val="22"/>
          </w:rPr>
          <w:tab/>
        </w:r>
        <w:r w:rsidR="000B59A1" w:rsidRPr="00F651FA">
          <w:rPr>
            <w:rStyle w:val="Hipercze"/>
            <w:noProof/>
          </w:rPr>
          <w:t>Symulacja po syntezie</w:t>
        </w:r>
        <w:r w:rsidR="000B59A1">
          <w:rPr>
            <w:noProof/>
            <w:webHidden/>
          </w:rPr>
          <w:tab/>
        </w:r>
        <w:r w:rsidR="000B59A1">
          <w:rPr>
            <w:noProof/>
            <w:webHidden/>
          </w:rPr>
          <w:fldChar w:fldCharType="begin"/>
        </w:r>
        <w:r w:rsidR="000B59A1">
          <w:rPr>
            <w:noProof/>
            <w:webHidden/>
          </w:rPr>
          <w:instrText xml:space="preserve"> PAGEREF _Toc17547353 \h </w:instrText>
        </w:r>
        <w:r w:rsidR="000B59A1">
          <w:rPr>
            <w:noProof/>
            <w:webHidden/>
          </w:rPr>
        </w:r>
        <w:r w:rsidR="000B59A1">
          <w:rPr>
            <w:noProof/>
            <w:webHidden/>
          </w:rPr>
          <w:fldChar w:fldCharType="separate"/>
        </w:r>
        <w:r w:rsidR="00362E91">
          <w:rPr>
            <w:noProof/>
            <w:webHidden/>
          </w:rPr>
          <w:t>40</w:t>
        </w:r>
        <w:r w:rsidR="000B59A1">
          <w:rPr>
            <w:noProof/>
            <w:webHidden/>
          </w:rPr>
          <w:fldChar w:fldCharType="end"/>
        </w:r>
      </w:hyperlink>
    </w:p>
    <w:p w14:paraId="35337E64" w14:textId="2AD157B5" w:rsidR="000B59A1" w:rsidRDefault="001C102B">
      <w:pPr>
        <w:pStyle w:val="Spistreci2"/>
        <w:tabs>
          <w:tab w:val="left" w:pos="720"/>
          <w:tab w:val="right" w:leader="dot" w:pos="8493"/>
        </w:tabs>
        <w:rPr>
          <w:rFonts w:asciiTheme="minorHAnsi" w:eastAsiaTheme="minorEastAsia" w:hAnsiTheme="minorHAnsi" w:cstheme="minorBidi"/>
          <w:smallCaps w:val="0"/>
          <w:noProof/>
          <w:sz w:val="22"/>
          <w:szCs w:val="22"/>
        </w:rPr>
      </w:pPr>
      <w:hyperlink w:anchor="_Toc17547354" w:history="1">
        <w:r w:rsidR="000B59A1" w:rsidRPr="00F651FA">
          <w:rPr>
            <w:rStyle w:val="Hipercze"/>
            <w:noProof/>
          </w:rPr>
          <w:t>3.2</w:t>
        </w:r>
        <w:r w:rsidR="000B59A1">
          <w:rPr>
            <w:rFonts w:asciiTheme="minorHAnsi" w:eastAsiaTheme="minorEastAsia" w:hAnsiTheme="minorHAnsi" w:cstheme="minorBidi"/>
            <w:smallCaps w:val="0"/>
            <w:noProof/>
            <w:sz w:val="22"/>
            <w:szCs w:val="22"/>
          </w:rPr>
          <w:tab/>
        </w:r>
        <w:r w:rsidR="000B59A1" w:rsidRPr="00F651FA">
          <w:rPr>
            <w:rStyle w:val="Hipercze"/>
            <w:noProof/>
          </w:rPr>
          <w:t>Projektowanie topografii</w:t>
        </w:r>
        <w:r w:rsidR="000B59A1">
          <w:rPr>
            <w:noProof/>
            <w:webHidden/>
          </w:rPr>
          <w:tab/>
        </w:r>
        <w:r w:rsidR="000B59A1">
          <w:rPr>
            <w:noProof/>
            <w:webHidden/>
          </w:rPr>
          <w:fldChar w:fldCharType="begin"/>
        </w:r>
        <w:r w:rsidR="000B59A1">
          <w:rPr>
            <w:noProof/>
            <w:webHidden/>
          </w:rPr>
          <w:instrText xml:space="preserve"> PAGEREF _Toc17547354 \h </w:instrText>
        </w:r>
        <w:r w:rsidR="000B59A1">
          <w:rPr>
            <w:noProof/>
            <w:webHidden/>
          </w:rPr>
        </w:r>
        <w:r w:rsidR="000B59A1">
          <w:rPr>
            <w:noProof/>
            <w:webHidden/>
          </w:rPr>
          <w:fldChar w:fldCharType="separate"/>
        </w:r>
        <w:r w:rsidR="00362E91">
          <w:rPr>
            <w:noProof/>
            <w:webHidden/>
          </w:rPr>
          <w:t>41</w:t>
        </w:r>
        <w:r w:rsidR="000B59A1">
          <w:rPr>
            <w:noProof/>
            <w:webHidden/>
          </w:rPr>
          <w:fldChar w:fldCharType="end"/>
        </w:r>
      </w:hyperlink>
    </w:p>
    <w:p w14:paraId="138494E7" w14:textId="7A48F322" w:rsidR="000B59A1" w:rsidRDefault="001C102B">
      <w:pPr>
        <w:pStyle w:val="Spistreci3"/>
        <w:tabs>
          <w:tab w:val="left" w:pos="1200"/>
          <w:tab w:val="right" w:leader="dot" w:pos="8493"/>
        </w:tabs>
        <w:rPr>
          <w:rFonts w:asciiTheme="minorHAnsi" w:eastAsiaTheme="minorEastAsia" w:hAnsiTheme="minorHAnsi" w:cstheme="minorBidi"/>
          <w:i w:val="0"/>
          <w:iCs w:val="0"/>
          <w:noProof/>
          <w:sz w:val="22"/>
          <w:szCs w:val="22"/>
        </w:rPr>
      </w:pPr>
      <w:hyperlink w:anchor="_Toc17547355" w:history="1">
        <w:r w:rsidR="000B59A1" w:rsidRPr="00F651FA">
          <w:rPr>
            <w:rStyle w:val="Hipercze"/>
            <w:noProof/>
          </w:rPr>
          <w:t>3.2.1</w:t>
        </w:r>
        <w:r w:rsidR="000B59A1">
          <w:rPr>
            <w:rFonts w:asciiTheme="minorHAnsi" w:eastAsiaTheme="minorEastAsia" w:hAnsiTheme="minorHAnsi" w:cstheme="minorBidi"/>
            <w:i w:val="0"/>
            <w:iCs w:val="0"/>
            <w:noProof/>
            <w:sz w:val="22"/>
            <w:szCs w:val="22"/>
          </w:rPr>
          <w:tab/>
        </w:r>
        <w:r w:rsidR="000B59A1" w:rsidRPr="00F651FA">
          <w:rPr>
            <w:rStyle w:val="Hipercze"/>
            <w:noProof/>
          </w:rPr>
          <w:t>Generacja układu</w:t>
        </w:r>
        <w:r w:rsidR="000B59A1">
          <w:rPr>
            <w:noProof/>
            <w:webHidden/>
          </w:rPr>
          <w:tab/>
        </w:r>
        <w:r w:rsidR="000B59A1">
          <w:rPr>
            <w:noProof/>
            <w:webHidden/>
          </w:rPr>
          <w:fldChar w:fldCharType="begin"/>
        </w:r>
        <w:r w:rsidR="000B59A1">
          <w:rPr>
            <w:noProof/>
            <w:webHidden/>
          </w:rPr>
          <w:instrText xml:space="preserve"> PAGEREF _Toc17547355 \h </w:instrText>
        </w:r>
        <w:r w:rsidR="000B59A1">
          <w:rPr>
            <w:noProof/>
            <w:webHidden/>
          </w:rPr>
        </w:r>
        <w:r w:rsidR="000B59A1">
          <w:rPr>
            <w:noProof/>
            <w:webHidden/>
          </w:rPr>
          <w:fldChar w:fldCharType="separate"/>
        </w:r>
        <w:r w:rsidR="00362E91">
          <w:rPr>
            <w:noProof/>
            <w:webHidden/>
          </w:rPr>
          <w:t>42</w:t>
        </w:r>
        <w:r w:rsidR="000B59A1">
          <w:rPr>
            <w:noProof/>
            <w:webHidden/>
          </w:rPr>
          <w:fldChar w:fldCharType="end"/>
        </w:r>
      </w:hyperlink>
    </w:p>
    <w:p w14:paraId="60511BD6" w14:textId="48DEFFC5" w:rsidR="000B59A1" w:rsidRDefault="001C102B">
      <w:pPr>
        <w:pStyle w:val="Spistreci3"/>
        <w:tabs>
          <w:tab w:val="left" w:pos="1200"/>
          <w:tab w:val="right" w:leader="dot" w:pos="8493"/>
        </w:tabs>
        <w:rPr>
          <w:rFonts w:asciiTheme="minorHAnsi" w:eastAsiaTheme="minorEastAsia" w:hAnsiTheme="minorHAnsi" w:cstheme="minorBidi"/>
          <w:i w:val="0"/>
          <w:iCs w:val="0"/>
          <w:noProof/>
          <w:sz w:val="22"/>
          <w:szCs w:val="22"/>
        </w:rPr>
      </w:pPr>
      <w:hyperlink w:anchor="_Toc17547356" w:history="1">
        <w:r w:rsidR="000B59A1" w:rsidRPr="00F651FA">
          <w:rPr>
            <w:rStyle w:val="Hipercze"/>
            <w:noProof/>
          </w:rPr>
          <w:t>3.2.2</w:t>
        </w:r>
        <w:r w:rsidR="000B59A1">
          <w:rPr>
            <w:rFonts w:asciiTheme="minorHAnsi" w:eastAsiaTheme="minorEastAsia" w:hAnsiTheme="minorHAnsi" w:cstheme="minorBidi"/>
            <w:i w:val="0"/>
            <w:iCs w:val="0"/>
            <w:noProof/>
            <w:sz w:val="22"/>
            <w:szCs w:val="22"/>
          </w:rPr>
          <w:tab/>
        </w:r>
        <w:r w:rsidR="000B59A1" w:rsidRPr="00F651FA">
          <w:rPr>
            <w:rStyle w:val="Hipercze"/>
            <w:noProof/>
          </w:rPr>
          <w:t>Planowanie podłoża</w:t>
        </w:r>
        <w:r w:rsidR="000B59A1">
          <w:rPr>
            <w:noProof/>
            <w:webHidden/>
          </w:rPr>
          <w:tab/>
        </w:r>
        <w:r w:rsidR="000B59A1">
          <w:rPr>
            <w:noProof/>
            <w:webHidden/>
          </w:rPr>
          <w:fldChar w:fldCharType="begin"/>
        </w:r>
        <w:r w:rsidR="000B59A1">
          <w:rPr>
            <w:noProof/>
            <w:webHidden/>
          </w:rPr>
          <w:instrText xml:space="preserve"> PAGEREF _Toc17547356 \h </w:instrText>
        </w:r>
        <w:r w:rsidR="000B59A1">
          <w:rPr>
            <w:noProof/>
            <w:webHidden/>
          </w:rPr>
        </w:r>
        <w:r w:rsidR="000B59A1">
          <w:rPr>
            <w:noProof/>
            <w:webHidden/>
          </w:rPr>
          <w:fldChar w:fldCharType="separate"/>
        </w:r>
        <w:r w:rsidR="00362E91">
          <w:rPr>
            <w:noProof/>
            <w:webHidden/>
          </w:rPr>
          <w:t>44</w:t>
        </w:r>
        <w:r w:rsidR="000B59A1">
          <w:rPr>
            <w:noProof/>
            <w:webHidden/>
          </w:rPr>
          <w:fldChar w:fldCharType="end"/>
        </w:r>
      </w:hyperlink>
    </w:p>
    <w:p w14:paraId="22A5CA3E" w14:textId="5BAC9BB4" w:rsidR="000B59A1" w:rsidRDefault="001C102B">
      <w:pPr>
        <w:pStyle w:val="Spistreci3"/>
        <w:tabs>
          <w:tab w:val="left" w:pos="1200"/>
          <w:tab w:val="right" w:leader="dot" w:pos="8493"/>
        </w:tabs>
        <w:rPr>
          <w:rFonts w:asciiTheme="minorHAnsi" w:eastAsiaTheme="minorEastAsia" w:hAnsiTheme="minorHAnsi" w:cstheme="minorBidi"/>
          <w:i w:val="0"/>
          <w:iCs w:val="0"/>
          <w:noProof/>
          <w:sz w:val="22"/>
          <w:szCs w:val="22"/>
        </w:rPr>
      </w:pPr>
      <w:hyperlink w:anchor="_Toc17547357" w:history="1">
        <w:r w:rsidR="000B59A1" w:rsidRPr="00F651FA">
          <w:rPr>
            <w:rStyle w:val="Hipercze"/>
            <w:noProof/>
          </w:rPr>
          <w:t>3.2.3</w:t>
        </w:r>
        <w:r w:rsidR="000B59A1">
          <w:rPr>
            <w:rFonts w:asciiTheme="minorHAnsi" w:eastAsiaTheme="minorEastAsia" w:hAnsiTheme="minorHAnsi" w:cstheme="minorBidi"/>
            <w:i w:val="0"/>
            <w:iCs w:val="0"/>
            <w:noProof/>
            <w:sz w:val="22"/>
            <w:szCs w:val="22"/>
          </w:rPr>
          <w:tab/>
        </w:r>
        <w:r w:rsidR="000B59A1" w:rsidRPr="00F651FA">
          <w:rPr>
            <w:rStyle w:val="Hipercze"/>
            <w:noProof/>
          </w:rPr>
          <w:t>Układanie warstw zasilania</w:t>
        </w:r>
        <w:r w:rsidR="000B59A1">
          <w:rPr>
            <w:noProof/>
            <w:webHidden/>
          </w:rPr>
          <w:tab/>
        </w:r>
        <w:r w:rsidR="000B59A1">
          <w:rPr>
            <w:noProof/>
            <w:webHidden/>
          </w:rPr>
          <w:fldChar w:fldCharType="begin"/>
        </w:r>
        <w:r w:rsidR="000B59A1">
          <w:rPr>
            <w:noProof/>
            <w:webHidden/>
          </w:rPr>
          <w:instrText xml:space="preserve"> PAGEREF _Toc17547357 \h </w:instrText>
        </w:r>
        <w:r w:rsidR="000B59A1">
          <w:rPr>
            <w:noProof/>
            <w:webHidden/>
          </w:rPr>
        </w:r>
        <w:r w:rsidR="000B59A1">
          <w:rPr>
            <w:noProof/>
            <w:webHidden/>
          </w:rPr>
          <w:fldChar w:fldCharType="separate"/>
        </w:r>
        <w:r w:rsidR="00362E91">
          <w:rPr>
            <w:noProof/>
            <w:webHidden/>
          </w:rPr>
          <w:t>45</w:t>
        </w:r>
        <w:r w:rsidR="000B59A1">
          <w:rPr>
            <w:noProof/>
            <w:webHidden/>
          </w:rPr>
          <w:fldChar w:fldCharType="end"/>
        </w:r>
      </w:hyperlink>
    </w:p>
    <w:p w14:paraId="4D4C7CC5" w14:textId="7465EE78" w:rsidR="000B59A1" w:rsidRDefault="001C102B">
      <w:pPr>
        <w:pStyle w:val="Spistreci3"/>
        <w:tabs>
          <w:tab w:val="left" w:pos="1200"/>
          <w:tab w:val="right" w:leader="dot" w:pos="8493"/>
        </w:tabs>
        <w:rPr>
          <w:rFonts w:asciiTheme="minorHAnsi" w:eastAsiaTheme="minorEastAsia" w:hAnsiTheme="minorHAnsi" w:cstheme="minorBidi"/>
          <w:i w:val="0"/>
          <w:iCs w:val="0"/>
          <w:noProof/>
          <w:sz w:val="22"/>
          <w:szCs w:val="22"/>
        </w:rPr>
      </w:pPr>
      <w:hyperlink w:anchor="_Toc17547358" w:history="1">
        <w:r w:rsidR="000B59A1" w:rsidRPr="00F651FA">
          <w:rPr>
            <w:rStyle w:val="Hipercze"/>
            <w:noProof/>
          </w:rPr>
          <w:t>3.2.4</w:t>
        </w:r>
        <w:r w:rsidR="000B59A1">
          <w:rPr>
            <w:rFonts w:asciiTheme="minorHAnsi" w:eastAsiaTheme="minorEastAsia" w:hAnsiTheme="minorHAnsi" w:cstheme="minorBidi"/>
            <w:i w:val="0"/>
            <w:iCs w:val="0"/>
            <w:noProof/>
            <w:sz w:val="22"/>
            <w:szCs w:val="22"/>
          </w:rPr>
          <w:tab/>
        </w:r>
        <w:r w:rsidR="000B59A1" w:rsidRPr="00F651FA">
          <w:rPr>
            <w:rStyle w:val="Hipercze"/>
            <w:noProof/>
          </w:rPr>
          <w:t>Planowanie komórek standardowych</w:t>
        </w:r>
        <w:r w:rsidR="000B59A1">
          <w:rPr>
            <w:noProof/>
            <w:webHidden/>
          </w:rPr>
          <w:tab/>
        </w:r>
        <w:r w:rsidR="000B59A1">
          <w:rPr>
            <w:noProof/>
            <w:webHidden/>
          </w:rPr>
          <w:fldChar w:fldCharType="begin"/>
        </w:r>
        <w:r w:rsidR="000B59A1">
          <w:rPr>
            <w:noProof/>
            <w:webHidden/>
          </w:rPr>
          <w:instrText xml:space="preserve"> PAGEREF _Toc17547358 \h </w:instrText>
        </w:r>
        <w:r w:rsidR="000B59A1">
          <w:rPr>
            <w:noProof/>
            <w:webHidden/>
          </w:rPr>
        </w:r>
        <w:r w:rsidR="000B59A1">
          <w:rPr>
            <w:noProof/>
            <w:webHidden/>
          </w:rPr>
          <w:fldChar w:fldCharType="separate"/>
        </w:r>
        <w:r w:rsidR="00362E91">
          <w:rPr>
            <w:noProof/>
            <w:webHidden/>
          </w:rPr>
          <w:t>46</w:t>
        </w:r>
        <w:r w:rsidR="000B59A1">
          <w:rPr>
            <w:noProof/>
            <w:webHidden/>
          </w:rPr>
          <w:fldChar w:fldCharType="end"/>
        </w:r>
      </w:hyperlink>
    </w:p>
    <w:p w14:paraId="0A5B8004" w14:textId="41368147" w:rsidR="000B59A1" w:rsidRDefault="001C102B">
      <w:pPr>
        <w:pStyle w:val="Spistreci3"/>
        <w:tabs>
          <w:tab w:val="left" w:pos="1200"/>
          <w:tab w:val="right" w:leader="dot" w:pos="8493"/>
        </w:tabs>
        <w:rPr>
          <w:rFonts w:asciiTheme="minorHAnsi" w:eastAsiaTheme="minorEastAsia" w:hAnsiTheme="minorHAnsi" w:cstheme="minorBidi"/>
          <w:i w:val="0"/>
          <w:iCs w:val="0"/>
          <w:noProof/>
          <w:sz w:val="22"/>
          <w:szCs w:val="22"/>
        </w:rPr>
      </w:pPr>
      <w:hyperlink w:anchor="_Toc17547359" w:history="1">
        <w:r w:rsidR="000B59A1" w:rsidRPr="00F651FA">
          <w:rPr>
            <w:rStyle w:val="Hipercze"/>
            <w:noProof/>
          </w:rPr>
          <w:t>3.2.5</w:t>
        </w:r>
        <w:r w:rsidR="000B59A1">
          <w:rPr>
            <w:rFonts w:asciiTheme="minorHAnsi" w:eastAsiaTheme="minorEastAsia" w:hAnsiTheme="minorHAnsi" w:cstheme="minorBidi"/>
            <w:i w:val="0"/>
            <w:iCs w:val="0"/>
            <w:noProof/>
            <w:sz w:val="22"/>
            <w:szCs w:val="22"/>
          </w:rPr>
          <w:tab/>
        </w:r>
        <w:r w:rsidR="000B59A1" w:rsidRPr="00F651FA">
          <w:rPr>
            <w:rStyle w:val="Hipercze"/>
            <w:noProof/>
          </w:rPr>
          <w:t>Optymalizacja</w:t>
        </w:r>
        <w:r w:rsidR="000B59A1">
          <w:rPr>
            <w:noProof/>
            <w:webHidden/>
          </w:rPr>
          <w:tab/>
        </w:r>
        <w:r w:rsidR="000B59A1">
          <w:rPr>
            <w:noProof/>
            <w:webHidden/>
          </w:rPr>
          <w:fldChar w:fldCharType="begin"/>
        </w:r>
        <w:r w:rsidR="000B59A1">
          <w:rPr>
            <w:noProof/>
            <w:webHidden/>
          </w:rPr>
          <w:instrText xml:space="preserve"> PAGEREF _Toc17547359 \h </w:instrText>
        </w:r>
        <w:r w:rsidR="000B59A1">
          <w:rPr>
            <w:noProof/>
            <w:webHidden/>
          </w:rPr>
        </w:r>
        <w:r w:rsidR="000B59A1">
          <w:rPr>
            <w:noProof/>
            <w:webHidden/>
          </w:rPr>
          <w:fldChar w:fldCharType="separate"/>
        </w:r>
        <w:r w:rsidR="00362E91">
          <w:rPr>
            <w:noProof/>
            <w:webHidden/>
          </w:rPr>
          <w:t>47</w:t>
        </w:r>
        <w:r w:rsidR="000B59A1">
          <w:rPr>
            <w:noProof/>
            <w:webHidden/>
          </w:rPr>
          <w:fldChar w:fldCharType="end"/>
        </w:r>
      </w:hyperlink>
    </w:p>
    <w:p w14:paraId="734AC2E3" w14:textId="20D3588D" w:rsidR="000B59A1" w:rsidRDefault="001C102B">
      <w:pPr>
        <w:pStyle w:val="Spistreci3"/>
        <w:tabs>
          <w:tab w:val="left" w:pos="1200"/>
          <w:tab w:val="right" w:leader="dot" w:pos="8493"/>
        </w:tabs>
        <w:rPr>
          <w:rFonts w:asciiTheme="minorHAnsi" w:eastAsiaTheme="minorEastAsia" w:hAnsiTheme="minorHAnsi" w:cstheme="minorBidi"/>
          <w:i w:val="0"/>
          <w:iCs w:val="0"/>
          <w:noProof/>
          <w:sz w:val="22"/>
          <w:szCs w:val="22"/>
        </w:rPr>
      </w:pPr>
      <w:hyperlink w:anchor="_Toc17547360" w:history="1">
        <w:r w:rsidR="000B59A1" w:rsidRPr="00F651FA">
          <w:rPr>
            <w:rStyle w:val="Hipercze"/>
            <w:noProof/>
          </w:rPr>
          <w:t>3.2.6</w:t>
        </w:r>
        <w:r w:rsidR="000B59A1">
          <w:rPr>
            <w:rFonts w:asciiTheme="minorHAnsi" w:eastAsiaTheme="minorEastAsia" w:hAnsiTheme="minorHAnsi" w:cstheme="minorBidi"/>
            <w:i w:val="0"/>
            <w:iCs w:val="0"/>
            <w:noProof/>
            <w:sz w:val="22"/>
            <w:szCs w:val="22"/>
          </w:rPr>
          <w:tab/>
        </w:r>
        <w:r w:rsidR="000B59A1" w:rsidRPr="00F651FA">
          <w:rPr>
            <w:rStyle w:val="Hipercze"/>
            <w:noProof/>
          </w:rPr>
          <w:t>Weryfikacja</w:t>
        </w:r>
        <w:r w:rsidR="000B59A1">
          <w:rPr>
            <w:noProof/>
            <w:webHidden/>
          </w:rPr>
          <w:tab/>
        </w:r>
        <w:r w:rsidR="000B59A1">
          <w:rPr>
            <w:noProof/>
            <w:webHidden/>
          </w:rPr>
          <w:fldChar w:fldCharType="begin"/>
        </w:r>
        <w:r w:rsidR="000B59A1">
          <w:rPr>
            <w:noProof/>
            <w:webHidden/>
          </w:rPr>
          <w:instrText xml:space="preserve"> PAGEREF _Toc17547360 \h </w:instrText>
        </w:r>
        <w:r w:rsidR="000B59A1">
          <w:rPr>
            <w:noProof/>
            <w:webHidden/>
          </w:rPr>
        </w:r>
        <w:r w:rsidR="000B59A1">
          <w:rPr>
            <w:noProof/>
            <w:webHidden/>
          </w:rPr>
          <w:fldChar w:fldCharType="separate"/>
        </w:r>
        <w:r w:rsidR="00362E91">
          <w:rPr>
            <w:noProof/>
            <w:webHidden/>
          </w:rPr>
          <w:t>49</w:t>
        </w:r>
        <w:r w:rsidR="000B59A1">
          <w:rPr>
            <w:noProof/>
            <w:webHidden/>
          </w:rPr>
          <w:fldChar w:fldCharType="end"/>
        </w:r>
      </w:hyperlink>
    </w:p>
    <w:p w14:paraId="16236977" w14:textId="72251CF2" w:rsidR="000B59A1" w:rsidRDefault="001C102B">
      <w:pPr>
        <w:pStyle w:val="Spistreci2"/>
        <w:tabs>
          <w:tab w:val="left" w:pos="720"/>
          <w:tab w:val="right" w:leader="dot" w:pos="8493"/>
        </w:tabs>
        <w:rPr>
          <w:rFonts w:asciiTheme="minorHAnsi" w:eastAsiaTheme="minorEastAsia" w:hAnsiTheme="minorHAnsi" w:cstheme="minorBidi"/>
          <w:smallCaps w:val="0"/>
          <w:noProof/>
          <w:sz w:val="22"/>
          <w:szCs w:val="22"/>
        </w:rPr>
      </w:pPr>
      <w:hyperlink w:anchor="_Toc17547361" w:history="1">
        <w:r w:rsidR="000B59A1" w:rsidRPr="00F651FA">
          <w:rPr>
            <w:rStyle w:val="Hipercze"/>
            <w:noProof/>
          </w:rPr>
          <w:t>3.3</w:t>
        </w:r>
        <w:r w:rsidR="000B59A1">
          <w:rPr>
            <w:rFonts w:asciiTheme="minorHAnsi" w:eastAsiaTheme="minorEastAsia" w:hAnsiTheme="minorHAnsi" w:cstheme="minorBidi"/>
            <w:smallCaps w:val="0"/>
            <w:noProof/>
            <w:sz w:val="22"/>
            <w:szCs w:val="22"/>
          </w:rPr>
          <w:tab/>
        </w:r>
        <w:r w:rsidR="000B59A1" w:rsidRPr="00F651FA">
          <w:rPr>
            <w:rStyle w:val="Hipercze"/>
            <w:noProof/>
          </w:rPr>
          <w:t>Przygotowanie do fabrykacji</w:t>
        </w:r>
        <w:r w:rsidR="000B59A1">
          <w:rPr>
            <w:noProof/>
            <w:webHidden/>
          </w:rPr>
          <w:tab/>
        </w:r>
        <w:r w:rsidR="000B59A1">
          <w:rPr>
            <w:noProof/>
            <w:webHidden/>
          </w:rPr>
          <w:fldChar w:fldCharType="begin"/>
        </w:r>
        <w:r w:rsidR="000B59A1">
          <w:rPr>
            <w:noProof/>
            <w:webHidden/>
          </w:rPr>
          <w:instrText xml:space="preserve"> PAGEREF _Toc17547361 \h </w:instrText>
        </w:r>
        <w:r w:rsidR="000B59A1">
          <w:rPr>
            <w:noProof/>
            <w:webHidden/>
          </w:rPr>
        </w:r>
        <w:r w:rsidR="000B59A1">
          <w:rPr>
            <w:noProof/>
            <w:webHidden/>
          </w:rPr>
          <w:fldChar w:fldCharType="separate"/>
        </w:r>
        <w:r w:rsidR="00362E91">
          <w:rPr>
            <w:noProof/>
            <w:webHidden/>
          </w:rPr>
          <w:t>50</w:t>
        </w:r>
        <w:r w:rsidR="000B59A1">
          <w:rPr>
            <w:noProof/>
            <w:webHidden/>
          </w:rPr>
          <w:fldChar w:fldCharType="end"/>
        </w:r>
      </w:hyperlink>
    </w:p>
    <w:p w14:paraId="6791BC64" w14:textId="34232921" w:rsidR="000B59A1" w:rsidRDefault="001C102B">
      <w:pPr>
        <w:pStyle w:val="Spistreci1"/>
        <w:tabs>
          <w:tab w:val="right" w:leader="dot" w:pos="8493"/>
        </w:tabs>
        <w:rPr>
          <w:rFonts w:asciiTheme="minorHAnsi" w:eastAsiaTheme="minorEastAsia" w:hAnsiTheme="minorHAnsi" w:cstheme="minorBidi"/>
          <w:b w:val="0"/>
          <w:bCs w:val="0"/>
          <w:caps w:val="0"/>
          <w:noProof/>
          <w:sz w:val="22"/>
          <w:szCs w:val="22"/>
        </w:rPr>
      </w:pPr>
      <w:hyperlink w:anchor="_Toc17547362" w:history="1">
        <w:r w:rsidR="000B59A1" w:rsidRPr="00F651FA">
          <w:rPr>
            <w:rStyle w:val="Hipercze"/>
            <w:noProof/>
          </w:rPr>
          <w:t>Podsumowanie i wnioski</w:t>
        </w:r>
        <w:r w:rsidR="000B59A1">
          <w:rPr>
            <w:noProof/>
            <w:webHidden/>
          </w:rPr>
          <w:tab/>
        </w:r>
        <w:r w:rsidR="000B59A1">
          <w:rPr>
            <w:noProof/>
            <w:webHidden/>
          </w:rPr>
          <w:fldChar w:fldCharType="begin"/>
        </w:r>
        <w:r w:rsidR="000B59A1">
          <w:rPr>
            <w:noProof/>
            <w:webHidden/>
          </w:rPr>
          <w:instrText xml:space="preserve"> PAGEREF _Toc17547362 \h </w:instrText>
        </w:r>
        <w:r w:rsidR="000B59A1">
          <w:rPr>
            <w:noProof/>
            <w:webHidden/>
          </w:rPr>
        </w:r>
        <w:r w:rsidR="000B59A1">
          <w:rPr>
            <w:noProof/>
            <w:webHidden/>
          </w:rPr>
          <w:fldChar w:fldCharType="separate"/>
        </w:r>
        <w:r w:rsidR="00362E91">
          <w:rPr>
            <w:noProof/>
            <w:webHidden/>
          </w:rPr>
          <w:t>54</w:t>
        </w:r>
        <w:r w:rsidR="000B59A1">
          <w:rPr>
            <w:noProof/>
            <w:webHidden/>
          </w:rPr>
          <w:fldChar w:fldCharType="end"/>
        </w:r>
      </w:hyperlink>
    </w:p>
    <w:p w14:paraId="5CF53114" w14:textId="0CD152CB" w:rsidR="000B59A1" w:rsidRDefault="001C102B">
      <w:pPr>
        <w:pStyle w:val="Spistreci1"/>
        <w:tabs>
          <w:tab w:val="right" w:leader="dot" w:pos="8493"/>
        </w:tabs>
        <w:rPr>
          <w:rFonts w:asciiTheme="minorHAnsi" w:eastAsiaTheme="minorEastAsia" w:hAnsiTheme="minorHAnsi" w:cstheme="minorBidi"/>
          <w:b w:val="0"/>
          <w:bCs w:val="0"/>
          <w:caps w:val="0"/>
          <w:noProof/>
          <w:sz w:val="22"/>
          <w:szCs w:val="22"/>
        </w:rPr>
      </w:pPr>
      <w:hyperlink w:anchor="_Toc17547363" w:history="1">
        <w:r w:rsidR="000B59A1" w:rsidRPr="00F651FA">
          <w:rPr>
            <w:rStyle w:val="Hipercze"/>
            <w:noProof/>
          </w:rPr>
          <w:t>Streszczenie</w:t>
        </w:r>
        <w:r w:rsidR="000B59A1">
          <w:rPr>
            <w:noProof/>
            <w:webHidden/>
          </w:rPr>
          <w:tab/>
        </w:r>
        <w:r w:rsidR="000B59A1">
          <w:rPr>
            <w:noProof/>
            <w:webHidden/>
          </w:rPr>
          <w:fldChar w:fldCharType="begin"/>
        </w:r>
        <w:r w:rsidR="000B59A1">
          <w:rPr>
            <w:noProof/>
            <w:webHidden/>
          </w:rPr>
          <w:instrText xml:space="preserve"> PAGEREF _Toc17547363 \h </w:instrText>
        </w:r>
        <w:r w:rsidR="000B59A1">
          <w:rPr>
            <w:noProof/>
            <w:webHidden/>
          </w:rPr>
        </w:r>
        <w:r w:rsidR="000B59A1">
          <w:rPr>
            <w:noProof/>
            <w:webHidden/>
          </w:rPr>
          <w:fldChar w:fldCharType="separate"/>
        </w:r>
        <w:r w:rsidR="00362E91">
          <w:rPr>
            <w:noProof/>
            <w:webHidden/>
          </w:rPr>
          <w:t>56</w:t>
        </w:r>
        <w:r w:rsidR="000B59A1">
          <w:rPr>
            <w:noProof/>
            <w:webHidden/>
          </w:rPr>
          <w:fldChar w:fldCharType="end"/>
        </w:r>
      </w:hyperlink>
    </w:p>
    <w:p w14:paraId="4568A38F" w14:textId="260C7A99" w:rsidR="000B59A1" w:rsidRDefault="001C102B">
      <w:pPr>
        <w:pStyle w:val="Spistreci1"/>
        <w:tabs>
          <w:tab w:val="right" w:leader="dot" w:pos="8493"/>
        </w:tabs>
        <w:rPr>
          <w:rFonts w:asciiTheme="minorHAnsi" w:eastAsiaTheme="minorEastAsia" w:hAnsiTheme="minorHAnsi" w:cstheme="minorBidi"/>
          <w:b w:val="0"/>
          <w:bCs w:val="0"/>
          <w:caps w:val="0"/>
          <w:noProof/>
          <w:sz w:val="22"/>
          <w:szCs w:val="22"/>
        </w:rPr>
      </w:pPr>
      <w:hyperlink w:anchor="_Toc17547364" w:history="1">
        <w:r w:rsidR="000B59A1" w:rsidRPr="00F651FA">
          <w:rPr>
            <w:rStyle w:val="Hipercze"/>
            <w:noProof/>
            <w:lang w:val="en-US"/>
          </w:rPr>
          <w:t>Summary</w:t>
        </w:r>
        <w:r w:rsidR="000B59A1">
          <w:rPr>
            <w:noProof/>
            <w:webHidden/>
          </w:rPr>
          <w:tab/>
        </w:r>
        <w:r w:rsidR="000B59A1">
          <w:rPr>
            <w:noProof/>
            <w:webHidden/>
          </w:rPr>
          <w:fldChar w:fldCharType="begin"/>
        </w:r>
        <w:r w:rsidR="000B59A1">
          <w:rPr>
            <w:noProof/>
            <w:webHidden/>
          </w:rPr>
          <w:instrText xml:space="preserve"> PAGEREF _Toc17547364 \h </w:instrText>
        </w:r>
        <w:r w:rsidR="000B59A1">
          <w:rPr>
            <w:noProof/>
            <w:webHidden/>
          </w:rPr>
        </w:r>
        <w:r w:rsidR="000B59A1">
          <w:rPr>
            <w:noProof/>
            <w:webHidden/>
          </w:rPr>
          <w:fldChar w:fldCharType="separate"/>
        </w:r>
        <w:r w:rsidR="00362E91">
          <w:rPr>
            <w:noProof/>
            <w:webHidden/>
          </w:rPr>
          <w:t>57</w:t>
        </w:r>
        <w:r w:rsidR="000B59A1">
          <w:rPr>
            <w:noProof/>
            <w:webHidden/>
          </w:rPr>
          <w:fldChar w:fldCharType="end"/>
        </w:r>
      </w:hyperlink>
    </w:p>
    <w:p w14:paraId="5A576FE0" w14:textId="62253A2C" w:rsidR="000B59A1" w:rsidRDefault="001C102B">
      <w:pPr>
        <w:pStyle w:val="Spistreci1"/>
        <w:tabs>
          <w:tab w:val="right" w:leader="dot" w:pos="8493"/>
        </w:tabs>
        <w:rPr>
          <w:rFonts w:asciiTheme="minorHAnsi" w:eastAsiaTheme="minorEastAsia" w:hAnsiTheme="minorHAnsi" w:cstheme="minorBidi"/>
          <w:b w:val="0"/>
          <w:bCs w:val="0"/>
          <w:caps w:val="0"/>
          <w:noProof/>
          <w:sz w:val="22"/>
          <w:szCs w:val="22"/>
        </w:rPr>
      </w:pPr>
      <w:hyperlink w:anchor="_Toc17547365" w:history="1">
        <w:r w:rsidR="000B59A1" w:rsidRPr="00F651FA">
          <w:rPr>
            <w:rStyle w:val="Hipercze"/>
            <w:noProof/>
            <w:lang w:val="en-US"/>
          </w:rPr>
          <w:t>Spis stosowanych skrótów</w:t>
        </w:r>
        <w:r w:rsidR="000B59A1">
          <w:rPr>
            <w:noProof/>
            <w:webHidden/>
          </w:rPr>
          <w:tab/>
        </w:r>
        <w:r w:rsidR="000B59A1">
          <w:rPr>
            <w:noProof/>
            <w:webHidden/>
          </w:rPr>
          <w:fldChar w:fldCharType="begin"/>
        </w:r>
        <w:r w:rsidR="000B59A1">
          <w:rPr>
            <w:noProof/>
            <w:webHidden/>
          </w:rPr>
          <w:instrText xml:space="preserve"> PAGEREF _Toc17547365 \h </w:instrText>
        </w:r>
        <w:r w:rsidR="000B59A1">
          <w:rPr>
            <w:noProof/>
            <w:webHidden/>
          </w:rPr>
        </w:r>
        <w:r w:rsidR="000B59A1">
          <w:rPr>
            <w:noProof/>
            <w:webHidden/>
          </w:rPr>
          <w:fldChar w:fldCharType="separate"/>
        </w:r>
        <w:r w:rsidR="00362E91">
          <w:rPr>
            <w:noProof/>
            <w:webHidden/>
          </w:rPr>
          <w:t>58</w:t>
        </w:r>
        <w:r w:rsidR="000B59A1">
          <w:rPr>
            <w:noProof/>
            <w:webHidden/>
          </w:rPr>
          <w:fldChar w:fldCharType="end"/>
        </w:r>
      </w:hyperlink>
    </w:p>
    <w:p w14:paraId="676BD6CA" w14:textId="281FC405" w:rsidR="000B59A1" w:rsidRDefault="001C102B">
      <w:pPr>
        <w:pStyle w:val="Spistreci1"/>
        <w:tabs>
          <w:tab w:val="right" w:leader="dot" w:pos="8493"/>
        </w:tabs>
        <w:rPr>
          <w:rFonts w:asciiTheme="minorHAnsi" w:eastAsiaTheme="minorEastAsia" w:hAnsiTheme="minorHAnsi" w:cstheme="minorBidi"/>
          <w:b w:val="0"/>
          <w:bCs w:val="0"/>
          <w:caps w:val="0"/>
          <w:noProof/>
          <w:sz w:val="22"/>
          <w:szCs w:val="22"/>
        </w:rPr>
      </w:pPr>
      <w:hyperlink w:anchor="_Toc17547366" w:history="1">
        <w:r w:rsidR="000B59A1" w:rsidRPr="00F651FA">
          <w:rPr>
            <w:rStyle w:val="Hipercze"/>
            <w:noProof/>
            <w:lang w:val="en-US"/>
          </w:rPr>
          <w:t>Słowa kluczowe</w:t>
        </w:r>
        <w:r w:rsidR="000B59A1">
          <w:rPr>
            <w:noProof/>
            <w:webHidden/>
          </w:rPr>
          <w:tab/>
        </w:r>
        <w:r w:rsidR="000B59A1">
          <w:rPr>
            <w:noProof/>
            <w:webHidden/>
          </w:rPr>
          <w:fldChar w:fldCharType="begin"/>
        </w:r>
        <w:r w:rsidR="000B59A1">
          <w:rPr>
            <w:noProof/>
            <w:webHidden/>
          </w:rPr>
          <w:instrText xml:space="preserve"> PAGEREF _Toc17547366 \h </w:instrText>
        </w:r>
        <w:r w:rsidR="000B59A1">
          <w:rPr>
            <w:noProof/>
            <w:webHidden/>
          </w:rPr>
        </w:r>
        <w:r w:rsidR="000B59A1">
          <w:rPr>
            <w:noProof/>
            <w:webHidden/>
          </w:rPr>
          <w:fldChar w:fldCharType="separate"/>
        </w:r>
        <w:r w:rsidR="00362E91">
          <w:rPr>
            <w:noProof/>
            <w:webHidden/>
          </w:rPr>
          <w:t>59</w:t>
        </w:r>
        <w:r w:rsidR="000B59A1">
          <w:rPr>
            <w:noProof/>
            <w:webHidden/>
          </w:rPr>
          <w:fldChar w:fldCharType="end"/>
        </w:r>
      </w:hyperlink>
    </w:p>
    <w:p w14:paraId="2F1BEB3C" w14:textId="22802E14" w:rsidR="000B59A1" w:rsidRDefault="001C102B">
      <w:pPr>
        <w:pStyle w:val="Spistreci1"/>
        <w:tabs>
          <w:tab w:val="right" w:leader="dot" w:pos="8493"/>
        </w:tabs>
        <w:rPr>
          <w:rFonts w:asciiTheme="minorHAnsi" w:eastAsiaTheme="minorEastAsia" w:hAnsiTheme="minorHAnsi" w:cstheme="minorBidi"/>
          <w:b w:val="0"/>
          <w:bCs w:val="0"/>
          <w:caps w:val="0"/>
          <w:noProof/>
          <w:sz w:val="22"/>
          <w:szCs w:val="22"/>
        </w:rPr>
      </w:pPr>
      <w:hyperlink w:anchor="_Toc17547367" w:history="1">
        <w:r w:rsidR="000B59A1" w:rsidRPr="00F651FA">
          <w:rPr>
            <w:rStyle w:val="Hipercze"/>
            <w:noProof/>
          </w:rPr>
          <w:t>Keywords</w:t>
        </w:r>
        <w:r w:rsidR="000B59A1">
          <w:rPr>
            <w:noProof/>
            <w:webHidden/>
          </w:rPr>
          <w:tab/>
        </w:r>
        <w:r w:rsidR="000B59A1">
          <w:rPr>
            <w:noProof/>
            <w:webHidden/>
          </w:rPr>
          <w:fldChar w:fldCharType="begin"/>
        </w:r>
        <w:r w:rsidR="000B59A1">
          <w:rPr>
            <w:noProof/>
            <w:webHidden/>
          </w:rPr>
          <w:instrText xml:space="preserve"> PAGEREF _Toc17547367 \h </w:instrText>
        </w:r>
        <w:r w:rsidR="000B59A1">
          <w:rPr>
            <w:noProof/>
            <w:webHidden/>
          </w:rPr>
        </w:r>
        <w:r w:rsidR="000B59A1">
          <w:rPr>
            <w:noProof/>
            <w:webHidden/>
          </w:rPr>
          <w:fldChar w:fldCharType="separate"/>
        </w:r>
        <w:r w:rsidR="00362E91">
          <w:rPr>
            <w:noProof/>
            <w:webHidden/>
          </w:rPr>
          <w:t>60</w:t>
        </w:r>
        <w:r w:rsidR="000B59A1">
          <w:rPr>
            <w:noProof/>
            <w:webHidden/>
          </w:rPr>
          <w:fldChar w:fldCharType="end"/>
        </w:r>
      </w:hyperlink>
    </w:p>
    <w:p w14:paraId="5D1C2D32" w14:textId="522D4CCD" w:rsidR="000B59A1" w:rsidRDefault="001C102B">
      <w:pPr>
        <w:pStyle w:val="Spistreci1"/>
        <w:tabs>
          <w:tab w:val="right" w:leader="dot" w:pos="8493"/>
        </w:tabs>
        <w:rPr>
          <w:rFonts w:asciiTheme="minorHAnsi" w:eastAsiaTheme="minorEastAsia" w:hAnsiTheme="minorHAnsi" w:cstheme="minorBidi"/>
          <w:b w:val="0"/>
          <w:bCs w:val="0"/>
          <w:caps w:val="0"/>
          <w:noProof/>
          <w:sz w:val="22"/>
          <w:szCs w:val="22"/>
        </w:rPr>
      </w:pPr>
      <w:hyperlink w:anchor="_Toc17547368" w:history="1">
        <w:r w:rsidR="000B59A1" w:rsidRPr="00F651FA">
          <w:rPr>
            <w:rStyle w:val="Hipercze"/>
            <w:noProof/>
          </w:rPr>
          <w:t>Bibliografia</w:t>
        </w:r>
        <w:r w:rsidR="000B59A1">
          <w:rPr>
            <w:noProof/>
            <w:webHidden/>
          </w:rPr>
          <w:tab/>
        </w:r>
        <w:r w:rsidR="000B59A1">
          <w:rPr>
            <w:noProof/>
            <w:webHidden/>
          </w:rPr>
          <w:fldChar w:fldCharType="begin"/>
        </w:r>
        <w:r w:rsidR="000B59A1">
          <w:rPr>
            <w:noProof/>
            <w:webHidden/>
          </w:rPr>
          <w:instrText xml:space="preserve"> PAGEREF _Toc17547368 \h </w:instrText>
        </w:r>
        <w:r w:rsidR="000B59A1">
          <w:rPr>
            <w:noProof/>
            <w:webHidden/>
          </w:rPr>
        </w:r>
        <w:r w:rsidR="000B59A1">
          <w:rPr>
            <w:noProof/>
            <w:webHidden/>
          </w:rPr>
          <w:fldChar w:fldCharType="separate"/>
        </w:r>
        <w:r w:rsidR="00362E91">
          <w:rPr>
            <w:noProof/>
            <w:webHidden/>
          </w:rPr>
          <w:t>61</w:t>
        </w:r>
        <w:r w:rsidR="000B59A1">
          <w:rPr>
            <w:noProof/>
            <w:webHidden/>
          </w:rPr>
          <w:fldChar w:fldCharType="end"/>
        </w:r>
      </w:hyperlink>
    </w:p>
    <w:p w14:paraId="1CFEAD2F" w14:textId="1F3982B9" w:rsidR="000B59A1" w:rsidRDefault="001C102B">
      <w:pPr>
        <w:pStyle w:val="Spistreci1"/>
        <w:tabs>
          <w:tab w:val="right" w:leader="dot" w:pos="8493"/>
        </w:tabs>
        <w:rPr>
          <w:rFonts w:asciiTheme="minorHAnsi" w:eastAsiaTheme="minorEastAsia" w:hAnsiTheme="minorHAnsi" w:cstheme="minorBidi"/>
          <w:b w:val="0"/>
          <w:bCs w:val="0"/>
          <w:caps w:val="0"/>
          <w:noProof/>
          <w:sz w:val="22"/>
          <w:szCs w:val="22"/>
        </w:rPr>
      </w:pPr>
      <w:hyperlink w:anchor="_Toc17547369" w:history="1">
        <w:r w:rsidR="000B59A1" w:rsidRPr="00F651FA">
          <w:rPr>
            <w:rStyle w:val="Hipercze"/>
            <w:noProof/>
          </w:rPr>
          <w:t>Dodatek A.  Skrypt do syntezy w programie Cadence Genus</w:t>
        </w:r>
        <w:r w:rsidR="000B59A1">
          <w:rPr>
            <w:noProof/>
            <w:webHidden/>
          </w:rPr>
          <w:tab/>
        </w:r>
        <w:r w:rsidR="000B59A1">
          <w:rPr>
            <w:noProof/>
            <w:webHidden/>
          </w:rPr>
          <w:fldChar w:fldCharType="begin"/>
        </w:r>
        <w:r w:rsidR="000B59A1">
          <w:rPr>
            <w:noProof/>
            <w:webHidden/>
          </w:rPr>
          <w:instrText xml:space="preserve"> PAGEREF _Toc17547369 \h </w:instrText>
        </w:r>
        <w:r w:rsidR="000B59A1">
          <w:rPr>
            <w:noProof/>
            <w:webHidden/>
          </w:rPr>
        </w:r>
        <w:r w:rsidR="000B59A1">
          <w:rPr>
            <w:noProof/>
            <w:webHidden/>
          </w:rPr>
          <w:fldChar w:fldCharType="separate"/>
        </w:r>
        <w:r w:rsidR="00362E91">
          <w:rPr>
            <w:noProof/>
            <w:webHidden/>
          </w:rPr>
          <w:t>63</w:t>
        </w:r>
        <w:r w:rsidR="000B59A1">
          <w:rPr>
            <w:noProof/>
            <w:webHidden/>
          </w:rPr>
          <w:fldChar w:fldCharType="end"/>
        </w:r>
      </w:hyperlink>
    </w:p>
    <w:p w14:paraId="7146ABA1" w14:textId="743B087D" w:rsidR="000B59A1" w:rsidRDefault="001C102B">
      <w:pPr>
        <w:pStyle w:val="Spistreci1"/>
        <w:tabs>
          <w:tab w:val="right" w:leader="dot" w:pos="8493"/>
        </w:tabs>
        <w:rPr>
          <w:rFonts w:asciiTheme="minorHAnsi" w:eastAsiaTheme="minorEastAsia" w:hAnsiTheme="minorHAnsi" w:cstheme="minorBidi"/>
          <w:b w:val="0"/>
          <w:bCs w:val="0"/>
          <w:caps w:val="0"/>
          <w:noProof/>
          <w:sz w:val="22"/>
          <w:szCs w:val="22"/>
        </w:rPr>
      </w:pPr>
      <w:hyperlink w:anchor="_Toc17547370" w:history="1">
        <w:r w:rsidR="000B59A1" w:rsidRPr="00F651FA">
          <w:rPr>
            <w:rStyle w:val="Hipercze"/>
            <w:noProof/>
            <w:lang w:val="en-US"/>
          </w:rPr>
          <w:t>Dodatek B.  Raport weryfikacji topografii</w:t>
        </w:r>
        <w:r w:rsidR="000B59A1">
          <w:rPr>
            <w:noProof/>
            <w:webHidden/>
          </w:rPr>
          <w:tab/>
        </w:r>
        <w:r w:rsidR="000B59A1">
          <w:rPr>
            <w:noProof/>
            <w:webHidden/>
          </w:rPr>
          <w:fldChar w:fldCharType="begin"/>
        </w:r>
        <w:r w:rsidR="000B59A1">
          <w:rPr>
            <w:noProof/>
            <w:webHidden/>
          </w:rPr>
          <w:instrText xml:space="preserve"> PAGEREF _Toc17547370 \h </w:instrText>
        </w:r>
        <w:r w:rsidR="000B59A1">
          <w:rPr>
            <w:noProof/>
            <w:webHidden/>
          </w:rPr>
        </w:r>
        <w:r w:rsidR="000B59A1">
          <w:rPr>
            <w:noProof/>
            <w:webHidden/>
          </w:rPr>
          <w:fldChar w:fldCharType="separate"/>
        </w:r>
        <w:r w:rsidR="00362E91">
          <w:rPr>
            <w:noProof/>
            <w:webHidden/>
          </w:rPr>
          <w:t>64</w:t>
        </w:r>
        <w:r w:rsidR="000B59A1">
          <w:rPr>
            <w:noProof/>
            <w:webHidden/>
          </w:rPr>
          <w:fldChar w:fldCharType="end"/>
        </w:r>
      </w:hyperlink>
    </w:p>
    <w:p w14:paraId="3F332B3C" w14:textId="77C33167" w:rsidR="000B59A1" w:rsidRDefault="001C102B">
      <w:pPr>
        <w:pStyle w:val="Spistreci1"/>
        <w:tabs>
          <w:tab w:val="right" w:leader="dot" w:pos="8493"/>
        </w:tabs>
        <w:rPr>
          <w:rFonts w:asciiTheme="minorHAnsi" w:eastAsiaTheme="minorEastAsia" w:hAnsiTheme="minorHAnsi" w:cstheme="minorBidi"/>
          <w:b w:val="0"/>
          <w:bCs w:val="0"/>
          <w:caps w:val="0"/>
          <w:noProof/>
          <w:sz w:val="22"/>
          <w:szCs w:val="22"/>
        </w:rPr>
      </w:pPr>
      <w:hyperlink w:anchor="_Toc17547371" w:history="1">
        <w:r w:rsidR="000B59A1" w:rsidRPr="00F651FA">
          <w:rPr>
            <w:rStyle w:val="Hipercze"/>
            <w:noProof/>
          </w:rPr>
          <w:t>Dodatek C.  Spis zawartości dołączonej płyty CD</w:t>
        </w:r>
        <w:r w:rsidR="000B59A1">
          <w:rPr>
            <w:noProof/>
            <w:webHidden/>
          </w:rPr>
          <w:tab/>
        </w:r>
        <w:r w:rsidR="000B59A1">
          <w:rPr>
            <w:noProof/>
            <w:webHidden/>
          </w:rPr>
          <w:fldChar w:fldCharType="begin"/>
        </w:r>
        <w:r w:rsidR="000B59A1">
          <w:rPr>
            <w:noProof/>
            <w:webHidden/>
          </w:rPr>
          <w:instrText xml:space="preserve"> PAGEREF _Toc17547371 \h </w:instrText>
        </w:r>
        <w:r w:rsidR="000B59A1">
          <w:rPr>
            <w:noProof/>
            <w:webHidden/>
          </w:rPr>
        </w:r>
        <w:r w:rsidR="000B59A1">
          <w:rPr>
            <w:noProof/>
            <w:webHidden/>
          </w:rPr>
          <w:fldChar w:fldCharType="separate"/>
        </w:r>
        <w:r w:rsidR="00362E91">
          <w:rPr>
            <w:noProof/>
            <w:webHidden/>
          </w:rPr>
          <w:t>65</w:t>
        </w:r>
        <w:r w:rsidR="000B59A1">
          <w:rPr>
            <w:noProof/>
            <w:webHidden/>
          </w:rPr>
          <w:fldChar w:fldCharType="end"/>
        </w:r>
      </w:hyperlink>
    </w:p>
    <w:p w14:paraId="290E7E6E" w14:textId="5FF40AFC" w:rsidR="000B59A1" w:rsidRDefault="001C102B">
      <w:pPr>
        <w:pStyle w:val="Spistreci1"/>
        <w:tabs>
          <w:tab w:val="right" w:leader="dot" w:pos="8493"/>
        </w:tabs>
        <w:rPr>
          <w:rFonts w:asciiTheme="minorHAnsi" w:eastAsiaTheme="minorEastAsia" w:hAnsiTheme="minorHAnsi" w:cstheme="minorBidi"/>
          <w:b w:val="0"/>
          <w:bCs w:val="0"/>
          <w:caps w:val="0"/>
          <w:noProof/>
          <w:sz w:val="22"/>
          <w:szCs w:val="22"/>
        </w:rPr>
      </w:pPr>
      <w:hyperlink w:anchor="_Toc17547372" w:history="1">
        <w:r w:rsidR="000B59A1" w:rsidRPr="00F651FA">
          <w:rPr>
            <w:rStyle w:val="Hipercze"/>
            <w:noProof/>
          </w:rPr>
          <w:t>Spis ilustracji</w:t>
        </w:r>
        <w:r w:rsidR="000B59A1">
          <w:rPr>
            <w:noProof/>
            <w:webHidden/>
          </w:rPr>
          <w:tab/>
        </w:r>
        <w:r w:rsidR="000B59A1">
          <w:rPr>
            <w:noProof/>
            <w:webHidden/>
          </w:rPr>
          <w:fldChar w:fldCharType="begin"/>
        </w:r>
        <w:r w:rsidR="000B59A1">
          <w:rPr>
            <w:noProof/>
            <w:webHidden/>
          </w:rPr>
          <w:instrText xml:space="preserve"> PAGEREF _Toc17547372 \h </w:instrText>
        </w:r>
        <w:r w:rsidR="000B59A1">
          <w:rPr>
            <w:noProof/>
            <w:webHidden/>
          </w:rPr>
        </w:r>
        <w:r w:rsidR="000B59A1">
          <w:rPr>
            <w:noProof/>
            <w:webHidden/>
          </w:rPr>
          <w:fldChar w:fldCharType="separate"/>
        </w:r>
        <w:r w:rsidR="00362E91">
          <w:rPr>
            <w:noProof/>
            <w:webHidden/>
          </w:rPr>
          <w:t>66</w:t>
        </w:r>
        <w:r w:rsidR="000B59A1">
          <w:rPr>
            <w:noProof/>
            <w:webHidden/>
          </w:rPr>
          <w:fldChar w:fldCharType="end"/>
        </w:r>
      </w:hyperlink>
    </w:p>
    <w:p w14:paraId="4A745810" w14:textId="07046C1B" w:rsidR="00607943" w:rsidRPr="00A6751C" w:rsidRDefault="00607943">
      <w:pPr>
        <w:sectPr w:rsidR="00607943" w:rsidRPr="00A6751C">
          <w:headerReference w:type="default" r:id="rId11"/>
          <w:footerReference w:type="default" r:id="rId12"/>
          <w:headerReference w:type="first" r:id="rId13"/>
          <w:pgSz w:w="11906" w:h="16838" w:code="9"/>
          <w:pgMar w:top="1418" w:right="1418" w:bottom="1418" w:left="1985" w:header="709" w:footer="709" w:gutter="0"/>
          <w:cols w:space="708"/>
          <w:docGrid w:linePitch="360"/>
        </w:sectPr>
      </w:pPr>
      <w:r w:rsidRPr="00A6751C">
        <w:fldChar w:fldCharType="end"/>
      </w:r>
    </w:p>
    <w:p w14:paraId="6C6328E3" w14:textId="77777777" w:rsidR="005D08A4" w:rsidRPr="00A6751C" w:rsidRDefault="005D08A4" w:rsidP="002E69B5">
      <w:pPr>
        <w:pStyle w:val="Nagwek1"/>
        <w:numPr>
          <w:ilvl w:val="0"/>
          <w:numId w:val="0"/>
        </w:numPr>
        <w:spacing w:after="240"/>
      </w:pPr>
      <w:bookmarkStart w:id="0" w:name="_Toc39028588"/>
      <w:bookmarkStart w:id="1" w:name="_Toc65426897"/>
      <w:bookmarkStart w:id="2" w:name="_Toc65427130"/>
      <w:bookmarkStart w:id="3" w:name="_Toc501052342"/>
      <w:bookmarkStart w:id="4" w:name="_Toc17547326"/>
      <w:bookmarkStart w:id="5" w:name="_Toc65426898"/>
      <w:bookmarkStart w:id="6" w:name="_Toc65427131"/>
      <w:bookmarkStart w:id="7" w:name="_Toc39028589"/>
      <w:r w:rsidRPr="00A6751C">
        <w:lastRenderedPageBreak/>
        <w:t>Wstęp</w:t>
      </w:r>
      <w:bookmarkEnd w:id="0"/>
      <w:bookmarkEnd w:id="1"/>
      <w:bookmarkEnd w:id="2"/>
      <w:bookmarkEnd w:id="3"/>
      <w:bookmarkEnd w:id="4"/>
    </w:p>
    <w:p w14:paraId="33248CD1" w14:textId="77777777" w:rsidR="006868DA" w:rsidRDefault="00375B12" w:rsidP="00DF48C9">
      <w:pPr>
        <w:pStyle w:val="Tekstpodstawowyzwciciem"/>
        <w:spacing w:after="0"/>
      </w:pPr>
      <w:r w:rsidRPr="00A6751C">
        <w:t>W</w:t>
      </w:r>
      <w:r w:rsidR="000F7D64">
        <w:t xml:space="preserve">e współczesnym świecie </w:t>
      </w:r>
      <w:r w:rsidRPr="00A6751C">
        <w:t>windy stały się integralną częścią</w:t>
      </w:r>
      <w:r w:rsidR="00CA64EE" w:rsidRPr="00A6751C">
        <w:t xml:space="preserve"> </w:t>
      </w:r>
      <w:r w:rsidR="00B03D3E">
        <w:t>budynków</w:t>
      </w:r>
      <w:r w:rsidRPr="00A6751C">
        <w:t xml:space="preserve"> komercyjny</w:t>
      </w:r>
      <w:r w:rsidR="00B03D3E">
        <w:t>ch</w:t>
      </w:r>
      <w:r w:rsidRPr="00A6751C">
        <w:t xml:space="preserve"> </w:t>
      </w:r>
      <w:r w:rsidR="00B03D3E">
        <w:t>i</w:t>
      </w:r>
      <w:r w:rsidRPr="00A6751C">
        <w:t xml:space="preserve"> publiczny</w:t>
      </w:r>
      <w:r w:rsidR="00B03D3E">
        <w:t>ch</w:t>
      </w:r>
      <w:r w:rsidRPr="00A6751C">
        <w:t>. Ułatwia</w:t>
      </w:r>
      <w:r w:rsidR="0054508B">
        <w:t>ją</w:t>
      </w:r>
      <w:r w:rsidRPr="00A6751C">
        <w:t xml:space="preserve"> szyb</w:t>
      </w:r>
      <w:r w:rsidR="006358C0">
        <w:t>sz</w:t>
      </w:r>
      <w:r w:rsidR="00F504A9">
        <w:t xml:space="preserve">e </w:t>
      </w:r>
      <w:r w:rsidR="00A81163">
        <w:t>przemieszczanie</w:t>
      </w:r>
      <w:r w:rsidR="00F504A9">
        <w:t xml:space="preserve"> </w:t>
      </w:r>
      <w:r w:rsidRPr="00A6751C">
        <w:t>osób i bagaż</w:t>
      </w:r>
      <w:r w:rsidR="006358C0">
        <w:t xml:space="preserve">y </w:t>
      </w:r>
      <w:r w:rsidRPr="00A6751C">
        <w:t xml:space="preserve">między piętrami. </w:t>
      </w:r>
      <w:r w:rsidR="006D1837">
        <w:t>System sterowania windą</w:t>
      </w:r>
      <w:r w:rsidRPr="00A6751C">
        <w:t xml:space="preserve"> jest jednym z </w:t>
      </w:r>
      <w:r w:rsidR="00F01E73">
        <w:t>najbardziej popularny</w:t>
      </w:r>
      <w:r w:rsidR="00AD7837">
        <w:t xml:space="preserve">ch </w:t>
      </w:r>
      <w:r w:rsidRPr="00A6751C">
        <w:t>modu</w:t>
      </w:r>
      <w:r w:rsidR="00D679D3">
        <w:t>łów</w:t>
      </w:r>
      <w:r w:rsidRPr="00A6751C">
        <w:t xml:space="preserve"> sterujący</w:t>
      </w:r>
      <w:r w:rsidR="002D6096">
        <w:t>ch</w:t>
      </w:r>
      <w:r w:rsidRPr="00A6751C">
        <w:t xml:space="preserve"> </w:t>
      </w:r>
      <w:r w:rsidR="00646F83">
        <w:t xml:space="preserve">w </w:t>
      </w:r>
      <w:r w:rsidRPr="00A6751C">
        <w:t>elektroni</w:t>
      </w:r>
      <w:r w:rsidR="00646F83">
        <w:t>ce</w:t>
      </w:r>
      <w:r w:rsidRPr="00A6751C">
        <w:t xml:space="preserve">, który </w:t>
      </w:r>
      <w:r w:rsidR="00646F83">
        <w:t>przez lata był usprawniany</w:t>
      </w:r>
      <w:r w:rsidRPr="00A6751C">
        <w:t>. Zwykle windy są zaprojektowane dla określonych celów</w:t>
      </w:r>
      <w:r w:rsidR="00CA64EE" w:rsidRPr="00A6751C">
        <w:t xml:space="preserve"> </w:t>
      </w:r>
      <w:r w:rsidRPr="00A6751C">
        <w:t>budyn</w:t>
      </w:r>
      <w:r w:rsidR="001E5921">
        <w:t>ku</w:t>
      </w:r>
      <w:r w:rsidRPr="00A6751C">
        <w:t xml:space="preserve"> z uwzględnieniem głównych czynników, takich jak</w:t>
      </w:r>
      <w:r w:rsidR="003B6E17">
        <w:t xml:space="preserve"> </w:t>
      </w:r>
      <w:r w:rsidRPr="00A6751C">
        <w:t>wysokość budynku, liczba osób podróżujących do każdego piętr</w:t>
      </w:r>
      <w:r w:rsidR="00482ABE">
        <w:t>a</w:t>
      </w:r>
      <w:r w:rsidRPr="00A6751C">
        <w:t xml:space="preserve"> i przewidywane okresy </w:t>
      </w:r>
      <w:r w:rsidR="001B028E">
        <w:t>działania</w:t>
      </w:r>
      <w:r w:rsidRPr="00A6751C">
        <w:t xml:space="preserve">. </w:t>
      </w:r>
      <w:r w:rsidR="006F4AFF" w:rsidRPr="006F4AFF">
        <w:t xml:space="preserve">Tradycyjne systemy sterowania windami opierają się głównie na logice przekaźników, sterownikach PLC i mikrokontrolerze, ale główną wadą tych systemów jest to, że mają zmniejszoną liczbę wejść i wyjść. </w:t>
      </w:r>
      <w:r w:rsidR="00C51657">
        <w:t xml:space="preserve">Ponadto w </w:t>
      </w:r>
      <w:r w:rsidR="00C51657" w:rsidRPr="00C51657">
        <w:t>system</w:t>
      </w:r>
      <w:r w:rsidR="00C51657">
        <w:t xml:space="preserve">ach przekaźnikowych </w:t>
      </w:r>
      <w:r w:rsidR="00C51657" w:rsidRPr="00C51657">
        <w:t>układ</w:t>
      </w:r>
      <w:r w:rsidR="00072968">
        <w:t>y</w:t>
      </w:r>
      <w:r w:rsidR="00C51657" w:rsidRPr="00C51657">
        <w:t xml:space="preserve"> sterowania </w:t>
      </w:r>
      <w:r w:rsidR="00072968" w:rsidRPr="00C51657">
        <w:t>ma</w:t>
      </w:r>
      <w:r w:rsidR="00072968">
        <w:t>ją</w:t>
      </w:r>
      <w:r w:rsidR="00C51657" w:rsidRPr="00C51657">
        <w:t xml:space="preserve"> wysoką awaryjność, która wynika głównie z licznych </w:t>
      </w:r>
      <w:r w:rsidR="003D0855">
        <w:t>połączeń i</w:t>
      </w:r>
      <w:r w:rsidR="00C51657" w:rsidRPr="00C51657">
        <w:t xml:space="preserve"> złożoności obwodu elektrycznego. </w:t>
      </w:r>
    </w:p>
    <w:p w14:paraId="1C3B0D9D" w14:textId="2DFF3D68" w:rsidR="00375B12" w:rsidRDefault="006868DA" w:rsidP="00DF48C9">
      <w:pPr>
        <w:pStyle w:val="Tekstpodstawowyzwciciem"/>
        <w:spacing w:after="0"/>
      </w:pPr>
      <w:r w:rsidRPr="006868DA">
        <w:t xml:space="preserve">Poziom ludzkiego życia rośnie bardzo szybko, </w:t>
      </w:r>
      <w:r w:rsidR="00F96AE0">
        <w:t xml:space="preserve">dlatego systemy sterownia windami stale się rozwijają. </w:t>
      </w:r>
      <w:r w:rsidR="009F6DA9">
        <w:t>Na świecie powstają coraz większe budowle</w:t>
      </w:r>
      <w:r w:rsidR="006860D1">
        <w:t>,</w:t>
      </w:r>
      <w:r w:rsidR="009F6DA9">
        <w:t xml:space="preserve"> do który</w:t>
      </w:r>
      <w:r w:rsidR="008E7FF6">
        <w:t>ch</w:t>
      </w:r>
      <w:r w:rsidR="009F6DA9">
        <w:t xml:space="preserve"> trzeba dopasować odpowiednie podejście</w:t>
      </w:r>
      <w:r w:rsidR="00070A33">
        <w:t xml:space="preserve"> transportu ludzi na piętra</w:t>
      </w:r>
      <w:r w:rsidRPr="006868DA">
        <w:t>.</w:t>
      </w:r>
      <w:r w:rsidR="00021DDE">
        <w:t xml:space="preserve"> </w:t>
      </w:r>
      <w:r w:rsidR="009F6DA9">
        <w:t>Z</w:t>
      </w:r>
      <w:r w:rsidRPr="006868DA">
        <w:t>większ</w:t>
      </w:r>
      <w:r w:rsidR="009F6DA9">
        <w:t>enie</w:t>
      </w:r>
      <w:r w:rsidRPr="006868DA">
        <w:t xml:space="preserve"> poziom</w:t>
      </w:r>
      <w:r w:rsidR="00070A33">
        <w:t>u</w:t>
      </w:r>
      <w:r w:rsidRPr="006868DA">
        <w:t xml:space="preserve"> niezawodności, komfortu</w:t>
      </w:r>
      <w:r w:rsidR="009F6DA9">
        <w:t>, bezpieczeństwa</w:t>
      </w:r>
      <w:r w:rsidRPr="006868DA">
        <w:t xml:space="preserve"> i optymalizacji zużycia energii</w:t>
      </w:r>
      <w:r w:rsidR="00021DDE">
        <w:t xml:space="preserve"> </w:t>
      </w:r>
      <w:r w:rsidRPr="006868DA">
        <w:t>windy</w:t>
      </w:r>
      <w:r w:rsidR="009F6DA9">
        <w:t xml:space="preserve"> to </w:t>
      </w:r>
      <w:r w:rsidR="00E4285C">
        <w:t>p</w:t>
      </w:r>
      <w:r w:rsidR="009F6DA9">
        <w:t>riorytetowe zada</w:t>
      </w:r>
      <w:r w:rsidR="00216520">
        <w:t>nia</w:t>
      </w:r>
      <w:r w:rsidR="00864EAD">
        <w:t xml:space="preserve">. </w:t>
      </w:r>
      <w:r w:rsidRPr="006868DA">
        <w:t xml:space="preserve">Wybór </w:t>
      </w:r>
      <w:r w:rsidR="0005559D">
        <w:t>odpowiedniej</w:t>
      </w:r>
      <w:r w:rsidR="009162EA">
        <w:t xml:space="preserve"> </w:t>
      </w:r>
      <w:r w:rsidRPr="006868DA">
        <w:t>strategii</w:t>
      </w:r>
      <w:r w:rsidR="009162EA">
        <w:t xml:space="preserve"> przez projektanta świadczy o </w:t>
      </w:r>
      <w:r w:rsidRPr="006868DA">
        <w:t>wysok</w:t>
      </w:r>
      <w:r w:rsidR="009162EA">
        <w:t>iej</w:t>
      </w:r>
      <w:r w:rsidRPr="006868DA">
        <w:t xml:space="preserve"> jakości usług</w:t>
      </w:r>
      <w:r w:rsidR="009162EA">
        <w:t>i</w:t>
      </w:r>
      <w:r w:rsidRPr="006868DA">
        <w:t xml:space="preserve"> </w:t>
      </w:r>
      <w:r w:rsidR="004621E4" w:rsidRPr="006868DA">
        <w:t xml:space="preserve">i </w:t>
      </w:r>
      <w:r w:rsidR="004621E4">
        <w:t>jest</w:t>
      </w:r>
      <w:r w:rsidR="009162EA">
        <w:t xml:space="preserve"> </w:t>
      </w:r>
      <w:r w:rsidRPr="006868DA">
        <w:t>opłacaln</w:t>
      </w:r>
      <w:r w:rsidR="00EB2FAA">
        <w:t>ą</w:t>
      </w:r>
      <w:r w:rsidR="0005559D">
        <w:t xml:space="preserve"> </w:t>
      </w:r>
      <w:r w:rsidRPr="006868DA">
        <w:t>inwestycj</w:t>
      </w:r>
      <w:r w:rsidR="00866A74">
        <w:t>ą</w:t>
      </w:r>
      <w:r w:rsidRPr="006868DA">
        <w:t>.</w:t>
      </w:r>
      <w:r w:rsidR="00B9112C">
        <w:t xml:space="preserve"> </w:t>
      </w:r>
      <w:r w:rsidRPr="006868DA">
        <w:t>W wysokich budynkach z dużym przepływem pasażerów, zwłaszcza w biurach, strategia dla</w:t>
      </w:r>
      <w:r w:rsidR="004621E4">
        <w:t xml:space="preserve"> </w:t>
      </w:r>
      <w:r w:rsidRPr="006868DA">
        <w:t>system</w:t>
      </w:r>
      <w:r w:rsidR="004621E4">
        <w:t>u</w:t>
      </w:r>
      <w:r w:rsidRPr="006868DA">
        <w:t xml:space="preserve"> wind ma</w:t>
      </w:r>
      <w:r w:rsidR="00B9112C">
        <w:t xml:space="preserve"> kluczowe znaczenie</w:t>
      </w:r>
      <w:r w:rsidRPr="006868DA">
        <w:t xml:space="preserve">. </w:t>
      </w:r>
    </w:p>
    <w:p w14:paraId="2085F1CA" w14:textId="716F041C" w:rsidR="00E93BB9" w:rsidRDefault="00E93BB9" w:rsidP="00DF48C9">
      <w:pPr>
        <w:pStyle w:val="Tekstpodstawowyzwciciem"/>
        <w:spacing w:after="0"/>
      </w:pPr>
      <w:r w:rsidRPr="00A6751C">
        <w:t>P</w:t>
      </w:r>
      <w:r>
        <w:t xml:space="preserve">rzyszłość jest otwarta na nowe rozwiązania. </w:t>
      </w:r>
      <w:r w:rsidRPr="00A6751C">
        <w:t xml:space="preserve">Producenci wind </w:t>
      </w:r>
      <w:r>
        <w:t>wciąż pracują</w:t>
      </w:r>
      <w:r w:rsidR="00445F7B">
        <w:t>,</w:t>
      </w:r>
      <w:r>
        <w:t xml:space="preserve"> by </w:t>
      </w:r>
      <w:r w:rsidRPr="00A6751C">
        <w:t xml:space="preserve">poprawić wydajność </w:t>
      </w:r>
      <w:r>
        <w:t>systemów wind. Nowe algorytmy wykorzyst</w:t>
      </w:r>
      <w:r w:rsidR="00505581">
        <w:t>u</w:t>
      </w:r>
      <w:r>
        <w:t>ją</w:t>
      </w:r>
      <w:r w:rsidR="00505581">
        <w:t xml:space="preserve"> sztuczną inteligencję do planowania przyszłych tras w czasie obsługi innych poleceń. Projektanci łączą powstałe w XX wieku strategie w jedną</w:t>
      </w:r>
      <w:r w:rsidR="00B561D8">
        <w:t>, w celu dopasowania do</w:t>
      </w:r>
      <w:r w:rsidR="00003687">
        <w:t xml:space="preserve"> nowych budynków</w:t>
      </w:r>
      <w:r w:rsidR="00B561D8">
        <w:t xml:space="preserve">. </w:t>
      </w:r>
      <w:r w:rsidR="0082486C">
        <w:t xml:space="preserve">Niezależnie od potrzeb, wszystkim twórcom nowych systemów sterowania windą przyświeca jeden cel: </w:t>
      </w:r>
      <w:r w:rsidR="00505581" w:rsidRPr="00505581">
        <w:t>zminimalizowa</w:t>
      </w:r>
      <w:r w:rsidR="0082486C">
        <w:t>nie</w:t>
      </w:r>
      <w:r w:rsidR="00505581" w:rsidRPr="00505581">
        <w:t xml:space="preserve"> czas</w:t>
      </w:r>
      <w:r w:rsidR="0082486C">
        <w:t>u</w:t>
      </w:r>
      <w:r w:rsidR="00505581" w:rsidRPr="00505581">
        <w:t xml:space="preserve"> podróży</w:t>
      </w:r>
      <w:r w:rsidR="0082486C">
        <w:t xml:space="preserve"> pasażera</w:t>
      </w:r>
      <w:r w:rsidR="00505581" w:rsidRPr="00505581">
        <w:t>.</w:t>
      </w:r>
    </w:p>
    <w:p w14:paraId="4D999D3C" w14:textId="77777777" w:rsidR="006868DA" w:rsidRPr="00A6751C" w:rsidRDefault="006868DA" w:rsidP="00375B12">
      <w:pPr>
        <w:pStyle w:val="Tekstpodstawowyzwciciem"/>
      </w:pPr>
    </w:p>
    <w:p w14:paraId="1931F23F" w14:textId="77777777" w:rsidR="00607943" w:rsidRPr="00A6751C" w:rsidRDefault="00607943" w:rsidP="00FE4ACF">
      <w:pPr>
        <w:pStyle w:val="Nagwek1"/>
        <w:numPr>
          <w:ilvl w:val="0"/>
          <w:numId w:val="0"/>
        </w:numPr>
        <w:spacing w:after="240"/>
      </w:pPr>
      <w:bookmarkStart w:id="8" w:name="_Toc17547327"/>
      <w:r w:rsidRPr="00A6751C">
        <w:lastRenderedPageBreak/>
        <w:t>Cel pracy</w:t>
      </w:r>
      <w:bookmarkEnd w:id="5"/>
      <w:bookmarkEnd w:id="6"/>
      <w:bookmarkEnd w:id="8"/>
    </w:p>
    <w:p w14:paraId="2C27207F" w14:textId="5051122E" w:rsidR="00EE786D" w:rsidRPr="00A6751C" w:rsidRDefault="005D08A4" w:rsidP="0074796D">
      <w:pPr>
        <w:ind w:firstLine="284"/>
        <w:rPr>
          <w:color w:val="000000"/>
        </w:rPr>
      </w:pPr>
      <w:bookmarkStart w:id="9" w:name="_Toc65426899"/>
      <w:bookmarkStart w:id="10" w:name="_Toc65427132"/>
      <w:r w:rsidRPr="00A6751C">
        <w:t>Praca</w:t>
      </w:r>
      <w:r w:rsidR="000D3D14" w:rsidRPr="00A6751C">
        <w:t xml:space="preserve"> magisterska</w:t>
      </w:r>
      <w:r w:rsidRPr="00A6751C">
        <w:t xml:space="preserve"> ma na celu </w:t>
      </w:r>
      <w:r w:rsidR="009A1CD6" w:rsidRPr="00A6751C">
        <w:t>przedstawienie algorytmu sterowania</w:t>
      </w:r>
      <w:r w:rsidR="00C6165B" w:rsidRPr="00A6751C">
        <w:t xml:space="preserve"> windą i jego realiza</w:t>
      </w:r>
      <w:r w:rsidR="00EA6AF9" w:rsidRPr="00A6751C">
        <w:t>cję jako układ scalony</w:t>
      </w:r>
      <w:r w:rsidR="00B93133">
        <w:t xml:space="preserve"> w technice</w:t>
      </w:r>
      <w:r w:rsidR="0095528A">
        <w:t xml:space="preserve"> od ogółu do szc</w:t>
      </w:r>
      <w:r w:rsidR="00EE2EE7">
        <w:t>z</w:t>
      </w:r>
      <w:r w:rsidR="0095528A">
        <w:t>egółu</w:t>
      </w:r>
      <w:r w:rsidR="00B93133">
        <w:t xml:space="preserve"> </w:t>
      </w:r>
      <w:r w:rsidR="0095528A">
        <w:t>(</w:t>
      </w:r>
      <w:r w:rsidR="00846696">
        <w:t xml:space="preserve">ang. </w:t>
      </w:r>
      <w:r w:rsidR="00B93133" w:rsidRPr="00695058">
        <w:rPr>
          <w:i/>
          <w:iCs/>
        </w:rPr>
        <w:t>top-down</w:t>
      </w:r>
      <w:r w:rsidR="0095528A">
        <w:rPr>
          <w:i/>
          <w:iCs/>
        </w:rPr>
        <w:t>)</w:t>
      </w:r>
      <w:r w:rsidR="00C6165B" w:rsidRPr="00A6751C">
        <w:t>.</w:t>
      </w:r>
      <w:r w:rsidR="009A1CD6" w:rsidRPr="00A6751C">
        <w:t xml:space="preserve"> </w:t>
      </w:r>
      <w:r w:rsidR="00C6165B" w:rsidRPr="00A6751C">
        <w:t xml:space="preserve">Opis </w:t>
      </w:r>
      <w:r w:rsidR="00EA6AF9" w:rsidRPr="00A6751C">
        <w:t>behawioralny układu cyfrowego został</w:t>
      </w:r>
      <w:r w:rsidR="00221AC1">
        <w:t xml:space="preserve"> napisany</w:t>
      </w:r>
      <w:r w:rsidR="00EA6AF9" w:rsidRPr="00A6751C">
        <w:t xml:space="preserve"> </w:t>
      </w:r>
      <w:r w:rsidR="00C51534" w:rsidRPr="00A6751C">
        <w:t>w języku opisu sprzętu Verilog</w:t>
      </w:r>
      <w:r w:rsidR="00C6165B" w:rsidRPr="00A6751C">
        <w:t xml:space="preserve">. Sterownik bazuje na automacie </w:t>
      </w:r>
      <w:r w:rsidR="00C51534" w:rsidRPr="00A6751C">
        <w:t>skończonym,</w:t>
      </w:r>
      <w:r w:rsidR="00C6165B" w:rsidRPr="00A6751C">
        <w:t xml:space="preserve"> gdzie poszczególne stany </w:t>
      </w:r>
      <w:r w:rsidR="00C51534" w:rsidRPr="00A6751C">
        <w:t xml:space="preserve">są </w:t>
      </w:r>
      <w:r w:rsidR="00C6165B" w:rsidRPr="00A6751C">
        <w:t>instrukcj</w:t>
      </w:r>
      <w:r w:rsidR="00C51534" w:rsidRPr="00A6751C">
        <w:t xml:space="preserve">ami </w:t>
      </w:r>
      <w:r w:rsidR="00C6165B" w:rsidRPr="00A6751C">
        <w:t>wykonyw</w:t>
      </w:r>
      <w:r w:rsidR="00C51534" w:rsidRPr="00A6751C">
        <w:t>any</w:t>
      </w:r>
      <w:r w:rsidR="00C6165B" w:rsidRPr="00A6751C">
        <w:t>m</w:t>
      </w:r>
      <w:r w:rsidR="00C51534" w:rsidRPr="00A6751C">
        <w:t>i</w:t>
      </w:r>
      <w:r w:rsidR="00C6165B" w:rsidRPr="00A6751C">
        <w:t xml:space="preserve"> przez windę. </w:t>
      </w:r>
    </w:p>
    <w:p w14:paraId="74167828" w14:textId="0A886351" w:rsidR="00BD38EB" w:rsidRDefault="00F54E43" w:rsidP="00F100BF">
      <w:pPr>
        <w:ind w:firstLine="284"/>
      </w:pPr>
      <w:r w:rsidRPr="00A6751C">
        <w:rPr>
          <w:color w:val="000000"/>
        </w:rPr>
        <w:t>Podstawo</w:t>
      </w:r>
      <w:r w:rsidR="00F100BF" w:rsidRPr="00A6751C">
        <w:rPr>
          <w:color w:val="000000"/>
        </w:rPr>
        <w:t xml:space="preserve">wym kwestią do rozważenia w </w:t>
      </w:r>
      <w:r w:rsidR="00E1130A" w:rsidRPr="00A6751C">
        <w:rPr>
          <w:color w:val="000000"/>
        </w:rPr>
        <w:t>pierwszym</w:t>
      </w:r>
      <w:r w:rsidR="00F100BF" w:rsidRPr="00A6751C">
        <w:rPr>
          <w:color w:val="000000"/>
        </w:rPr>
        <w:t xml:space="preserve"> etapie pracy jest wybranie optymalnego rozwiązania</w:t>
      </w:r>
      <w:r w:rsidR="00E1130A" w:rsidRPr="00A6751C">
        <w:rPr>
          <w:color w:val="000000"/>
        </w:rPr>
        <w:t xml:space="preserve"> ruchu dźwigu. </w:t>
      </w:r>
      <w:r w:rsidR="00590E8D" w:rsidRPr="00A6751C">
        <w:rPr>
          <w:color w:val="000000"/>
        </w:rPr>
        <w:t>Główną inspiracją do opisania algorytmu jest obserwacja istniejących rozwiązań oraz usprawnienie ich działania.</w:t>
      </w:r>
      <w:r w:rsidR="00E578BA" w:rsidRPr="00A6751C">
        <w:rPr>
          <w:color w:val="000000"/>
        </w:rPr>
        <w:t xml:space="preserve"> </w:t>
      </w:r>
      <w:r w:rsidR="00590E8D" w:rsidRPr="00A6751C">
        <w:t>System</w:t>
      </w:r>
      <w:r w:rsidR="00590E8D" w:rsidRPr="00A6751C">
        <w:rPr>
          <w:color w:val="000000"/>
        </w:rPr>
        <w:t xml:space="preserve"> musi </w:t>
      </w:r>
      <w:r w:rsidR="00482B9C">
        <w:rPr>
          <w:color w:val="000000"/>
        </w:rPr>
        <w:t xml:space="preserve">łatwy w obsłudze </w:t>
      </w:r>
      <w:r w:rsidR="00590E8D" w:rsidRPr="00A6751C">
        <w:rPr>
          <w:color w:val="000000"/>
        </w:rPr>
        <w:t>dla użytkownika</w:t>
      </w:r>
      <w:r w:rsidR="00BA6CF1">
        <w:rPr>
          <w:color w:val="000000"/>
        </w:rPr>
        <w:t>,</w:t>
      </w:r>
      <w:r w:rsidR="00B41F6C">
        <w:rPr>
          <w:color w:val="000000"/>
        </w:rPr>
        <w:t xml:space="preserve"> dlatego</w:t>
      </w:r>
      <w:r w:rsidR="00590E8D" w:rsidRPr="00A6751C">
        <w:rPr>
          <w:color w:val="000000"/>
        </w:rPr>
        <w:t xml:space="preserve"> sterowanie</w:t>
      </w:r>
      <w:r w:rsidR="001D4B18">
        <w:rPr>
          <w:color w:val="000000"/>
        </w:rPr>
        <w:t xml:space="preserve"> zgodnie ze strategią </w:t>
      </w:r>
      <w:r w:rsidR="00093CBC">
        <w:rPr>
          <w:color w:val="000000"/>
        </w:rPr>
        <w:t>zbiorowej kontroli</w:t>
      </w:r>
      <w:r w:rsidR="00590E8D" w:rsidRPr="00A6751C">
        <w:rPr>
          <w:color w:val="000000"/>
        </w:rPr>
        <w:t xml:space="preserve"> odbywa się </w:t>
      </w:r>
      <w:r w:rsidR="001D4B18">
        <w:rPr>
          <w:color w:val="000000"/>
        </w:rPr>
        <w:t xml:space="preserve">za pomocą </w:t>
      </w:r>
      <w:r w:rsidR="00590E8D" w:rsidRPr="00A6751C">
        <w:rPr>
          <w:color w:val="000000"/>
        </w:rPr>
        <w:t>przycisk</w:t>
      </w:r>
      <w:r w:rsidR="001D4B18">
        <w:rPr>
          <w:color w:val="000000"/>
        </w:rPr>
        <w:t>ów</w:t>
      </w:r>
      <w:r w:rsidR="00590E8D" w:rsidRPr="00A6751C">
        <w:rPr>
          <w:color w:val="000000"/>
        </w:rPr>
        <w:t xml:space="preserve"> wewnątrz i na zewnątrz windy. </w:t>
      </w:r>
      <w:r w:rsidR="003E48AF">
        <w:t xml:space="preserve">Algorytm opisany </w:t>
      </w:r>
      <w:r w:rsidR="000A06E5">
        <w:t>w tej pracy</w:t>
      </w:r>
      <w:r w:rsidR="003E48AF">
        <w:t xml:space="preserve"> został </w:t>
      </w:r>
      <w:r w:rsidR="00A8214B">
        <w:t>stworzony</w:t>
      </w:r>
      <w:r w:rsidR="003E48AF">
        <w:t xml:space="preserve"> dla </w:t>
      </w:r>
      <w:r w:rsidR="00F96ED7">
        <w:t>ośmiopiętrowego</w:t>
      </w:r>
      <w:r w:rsidR="003E48AF">
        <w:t xml:space="preserve"> budynku.</w:t>
      </w:r>
      <w:r w:rsidR="00A8214B">
        <w:t xml:space="preserve"> </w:t>
      </w:r>
      <w:r w:rsidR="000D2B6E">
        <w:t>Analogiczn</w:t>
      </w:r>
      <w:r w:rsidR="00177101">
        <w:t>a f</w:t>
      </w:r>
      <w:r w:rsidR="000D2B6E">
        <w:t>unkcjonaln</w:t>
      </w:r>
      <w:r w:rsidR="00177101">
        <w:t>ość</w:t>
      </w:r>
      <w:r w:rsidR="000D2B6E">
        <w:t xml:space="preserve"> </w:t>
      </w:r>
      <w:r w:rsidR="001D4B18">
        <w:t>pięter</w:t>
      </w:r>
      <w:r w:rsidR="000E5C01">
        <w:t xml:space="preserve"> </w:t>
      </w:r>
      <w:r w:rsidR="00CE64DF">
        <w:t>została wykorzystana do</w:t>
      </w:r>
      <w:r w:rsidR="000E5C01">
        <w:t xml:space="preserve"> modułowej budowy architektury systemu</w:t>
      </w:r>
      <w:r w:rsidR="00D8608B">
        <w:t>,</w:t>
      </w:r>
      <w:r w:rsidR="000E5C01">
        <w:t xml:space="preserve"> co ułatwia łatwą rozbudowę o nowe piętra</w:t>
      </w:r>
      <w:r w:rsidR="00E8656A" w:rsidRPr="00A6751C">
        <w:t>.</w:t>
      </w:r>
      <w:r w:rsidR="003539DD">
        <w:t xml:space="preserve"> </w:t>
      </w:r>
      <w:r w:rsidR="00095571">
        <w:t>Dodatkową cechą</w:t>
      </w:r>
      <w:r w:rsidR="003539DD">
        <w:t xml:space="preserve"> zaproponowanego systemu są </w:t>
      </w:r>
      <w:r w:rsidR="0065438D">
        <w:t>przyciski</w:t>
      </w:r>
      <w:r w:rsidR="00AF1A7B">
        <w:t xml:space="preserve"> </w:t>
      </w:r>
      <w:r w:rsidR="003539DD">
        <w:t>wewnątrz windy</w:t>
      </w:r>
      <w:r w:rsidR="00AF1A7B">
        <w:t>,</w:t>
      </w:r>
      <w:r w:rsidR="003539DD">
        <w:t xml:space="preserve"> których funkcja </w:t>
      </w:r>
      <w:r w:rsidR="008A3604">
        <w:t>resetowalności</w:t>
      </w:r>
      <w:r w:rsidR="003539DD">
        <w:t xml:space="preserve"> pozwala na </w:t>
      </w:r>
      <w:r w:rsidR="008A3604">
        <w:t>korektę</w:t>
      </w:r>
      <w:r w:rsidR="003539DD">
        <w:t xml:space="preserve"> </w:t>
      </w:r>
      <w:r w:rsidR="006C2B12">
        <w:t>celu podróży</w:t>
      </w:r>
      <w:r w:rsidR="003539DD">
        <w:t>.</w:t>
      </w:r>
      <w:r w:rsidR="00B93133">
        <w:t xml:space="preserve"> </w:t>
      </w:r>
      <w:r w:rsidR="00C012F8">
        <w:t xml:space="preserve">Przed stworzeniem </w:t>
      </w:r>
      <w:r w:rsidR="00854D02">
        <w:t>układu</w:t>
      </w:r>
      <w:r w:rsidR="00C012F8">
        <w:t xml:space="preserve"> scalonego, cała funkcjonalność została </w:t>
      </w:r>
      <w:r w:rsidR="00854D02">
        <w:t>przetestowana</w:t>
      </w:r>
      <w:r w:rsidR="00CB6DE2">
        <w:t>,</w:t>
      </w:r>
      <w:r w:rsidR="00C012F8">
        <w:t xml:space="preserve"> bazując na </w:t>
      </w:r>
      <w:r w:rsidR="00854D02">
        <w:t>opisywanych</w:t>
      </w:r>
      <w:r w:rsidR="00C012F8">
        <w:t xml:space="preserve"> w pracy metodach rozwoju i weryfikacji oprogramowania. </w:t>
      </w:r>
      <w:r w:rsidR="00BD38EB" w:rsidRPr="00A6751C">
        <w:rPr>
          <w:color w:val="000000"/>
        </w:rPr>
        <w:t>Kolejnym ważnym aspektem przy projektowaniu systemu sterowania wind</w:t>
      </w:r>
      <w:r w:rsidR="009062C9">
        <w:rPr>
          <w:color w:val="000000"/>
        </w:rPr>
        <w:t>ą</w:t>
      </w:r>
      <w:r w:rsidR="00BD38EB" w:rsidRPr="00A6751C">
        <w:rPr>
          <w:color w:val="000000"/>
        </w:rPr>
        <w:t xml:space="preserve"> jest energooszczędność. Szacuje się ze </w:t>
      </w:r>
      <w:r w:rsidR="00BD38EB" w:rsidRPr="00A6751C">
        <w:t>w niskich budynkach mieszkalnych winda jeździ sporadycznie</w:t>
      </w:r>
      <w:r w:rsidR="00081122">
        <w:t xml:space="preserve"> </w:t>
      </w:r>
      <w:r w:rsidR="00081122" w:rsidRPr="00A6751C">
        <w:rPr>
          <w:color w:val="000000"/>
        </w:rPr>
        <w:t>–</w:t>
      </w:r>
      <w:r w:rsidR="00081122">
        <w:rPr>
          <w:color w:val="000000"/>
        </w:rPr>
        <w:t xml:space="preserve"> </w:t>
      </w:r>
      <w:r w:rsidR="00BD38EB" w:rsidRPr="00A6751C">
        <w:t xml:space="preserve">poniżej </w:t>
      </w:r>
      <w:r w:rsidR="00BD38EB" w:rsidRPr="00A6751C">
        <w:rPr>
          <w:rStyle w:val="Pogrubienie0"/>
          <w:b w:val="0"/>
        </w:rPr>
        <w:t>5% czasu dobowego</w:t>
      </w:r>
      <w:r w:rsidR="00A54479">
        <w:rPr>
          <w:rStyle w:val="Pogrubienie0"/>
          <w:b w:val="0"/>
        </w:rPr>
        <w:t>,</w:t>
      </w:r>
      <w:r w:rsidR="00A54479">
        <w:rPr>
          <w:bCs/>
        </w:rPr>
        <w:t xml:space="preserve"> zgodnie z normą </w:t>
      </w:r>
      <w:r w:rsidR="00A54479" w:rsidRPr="00A54479">
        <w:rPr>
          <w:bCs/>
        </w:rPr>
        <w:t>PN-EN ISO 2574</w:t>
      </w:r>
      <w:r w:rsidR="00D170C1">
        <w:rPr>
          <w:bCs/>
        </w:rPr>
        <w:t>5-1</w:t>
      </w:r>
      <w:r w:rsidR="00BD38EB" w:rsidRPr="00A6751C">
        <w:t>.</w:t>
      </w:r>
      <w:r w:rsidR="00D02757">
        <w:t xml:space="preserve"> To rozwiązanie zostało również </w:t>
      </w:r>
      <w:r w:rsidR="00DD5E82">
        <w:t>dołączone</w:t>
      </w:r>
      <w:r w:rsidR="00D02757">
        <w:t xml:space="preserve"> w projekcie </w:t>
      </w:r>
      <w:r w:rsidR="00DD5E82">
        <w:t xml:space="preserve">jako stan bezczynności, w którym system nie wykonuje żadnych działań i odpytuje o polecenia w dłuższych odstępach czasu niż </w:t>
      </w:r>
      <w:r w:rsidR="00EC406C">
        <w:t>zwykle.</w:t>
      </w:r>
    </w:p>
    <w:p w14:paraId="1D0C9670" w14:textId="77777777" w:rsidR="00B93133" w:rsidRPr="00B93133" w:rsidRDefault="00B93133" w:rsidP="00F100BF">
      <w:pPr>
        <w:ind w:firstLine="284"/>
      </w:pPr>
      <w:r>
        <w:t xml:space="preserve">Układ scalony został zrealizowany </w:t>
      </w:r>
      <w:r w:rsidR="006F34EC">
        <w:t xml:space="preserve">przy użyciu pakietu Cadence. Komórki </w:t>
      </w:r>
      <w:r w:rsidR="00CC6575">
        <w:t>dostępnych</w:t>
      </w:r>
      <w:r w:rsidR="006F34EC">
        <w:t xml:space="preserve"> </w:t>
      </w:r>
      <w:r w:rsidR="00CC6575">
        <w:t>bibliotek</w:t>
      </w:r>
      <w:r w:rsidR="006F34EC">
        <w:t xml:space="preserve"> standardowych pozwalają na mapowanie modułu do fizycznych układów logicznych. </w:t>
      </w:r>
      <w:r w:rsidR="00CE73E8">
        <w:t xml:space="preserve">Wygenerowany model został umiejscowiony na podłożu krzemowym. Ostatecznie porty wejścia i wyjścia zostały połączone z </w:t>
      </w:r>
      <w:r w:rsidR="002A7E86">
        <w:t>obudową.</w:t>
      </w:r>
      <w:r w:rsidR="00CE73E8">
        <w:t xml:space="preserve"> </w:t>
      </w:r>
      <w:r w:rsidR="00CB6F20">
        <w:t>Zakończony projekt jest gotowy do fabrykacji lub do zaprogramowania na układzie FPGA</w:t>
      </w:r>
      <w:r w:rsidR="00E92745">
        <w:t>.</w:t>
      </w:r>
    </w:p>
    <w:p w14:paraId="06F3FC91" w14:textId="77777777" w:rsidR="005D08A4" w:rsidRDefault="005D08A4" w:rsidP="005D08A4">
      <w:pPr>
        <w:ind w:firstLine="426"/>
      </w:pPr>
    </w:p>
    <w:p w14:paraId="592CEACA" w14:textId="77777777" w:rsidR="009062C9" w:rsidRDefault="009062C9" w:rsidP="009062C9"/>
    <w:p w14:paraId="2B38365A" w14:textId="77777777" w:rsidR="009062C9" w:rsidRPr="009062C9" w:rsidRDefault="009062C9" w:rsidP="009062C9"/>
    <w:p w14:paraId="2689F4E9" w14:textId="77777777" w:rsidR="00581326" w:rsidRPr="00A6751C" w:rsidRDefault="00607943" w:rsidP="00581326">
      <w:pPr>
        <w:pStyle w:val="Nagwek1"/>
      </w:pPr>
      <w:r w:rsidRPr="00A6751C">
        <w:lastRenderedPageBreak/>
        <w:br/>
      </w:r>
      <w:bookmarkStart w:id="11" w:name="_Toc17547328"/>
      <w:bookmarkStart w:id="12" w:name="_Toc65426900"/>
      <w:bookmarkStart w:id="13" w:name="_Toc65427133"/>
      <w:bookmarkEnd w:id="9"/>
      <w:bookmarkEnd w:id="10"/>
      <w:r w:rsidR="000B627D" w:rsidRPr="00A6751C">
        <w:t xml:space="preserve">Technologia </w:t>
      </w:r>
      <w:r w:rsidR="00E54551" w:rsidRPr="00A6751C">
        <w:t>dźwigów osobowych</w:t>
      </w:r>
      <w:bookmarkEnd w:id="11"/>
    </w:p>
    <w:p w14:paraId="15855CCC" w14:textId="77777777" w:rsidR="005D1107" w:rsidRPr="00460988" w:rsidRDefault="007D3CBA" w:rsidP="008F0CD5">
      <w:pPr>
        <w:pStyle w:val="Nagwek2"/>
        <w:spacing w:after="240"/>
        <w:ind w:left="578" w:hanging="578"/>
        <w:rPr>
          <w:rFonts w:cs="Times New Roman"/>
          <w:i w:val="0"/>
          <w:iCs w:val="0"/>
        </w:rPr>
      </w:pPr>
      <w:bookmarkStart w:id="14" w:name="_Toc17547329"/>
      <w:r w:rsidRPr="00460988">
        <w:rPr>
          <w:rFonts w:cs="Times New Roman"/>
          <w:i w:val="0"/>
          <w:iCs w:val="0"/>
        </w:rPr>
        <w:t>Pierwsze systemy dźwigowe</w:t>
      </w:r>
      <w:bookmarkEnd w:id="14"/>
    </w:p>
    <w:p w14:paraId="3845C2E5" w14:textId="1CBB05E6" w:rsidR="00560669" w:rsidRPr="00A6751C" w:rsidRDefault="008F6CD2" w:rsidP="00560669">
      <w:pPr>
        <w:pStyle w:val="HTML-wstpniesformatowany"/>
        <w:spacing w:line="360" w:lineRule="auto"/>
        <w:ind w:firstLine="284"/>
        <w:jc w:val="both"/>
        <w:rPr>
          <w:rFonts w:ascii="Times New Roman" w:hAnsi="Times New Roman" w:cs="Times New Roman"/>
          <w:sz w:val="24"/>
        </w:rPr>
      </w:pPr>
      <w:r w:rsidRPr="00A6751C">
        <w:rPr>
          <w:rFonts w:ascii="Times New Roman" w:hAnsi="Times New Roman" w:cs="Times New Roman"/>
          <w:sz w:val="24"/>
        </w:rPr>
        <w:t>Prymitywne windy były używane już w III wieku p</w:t>
      </w:r>
      <w:r w:rsidR="00A05CEC">
        <w:rPr>
          <w:rFonts w:ascii="Times New Roman" w:hAnsi="Times New Roman" w:cs="Times New Roman"/>
          <w:sz w:val="24"/>
        </w:rPr>
        <w:t>.</w:t>
      </w:r>
      <w:r w:rsidRPr="00A6751C">
        <w:rPr>
          <w:rFonts w:ascii="Times New Roman" w:hAnsi="Times New Roman" w:cs="Times New Roman"/>
          <w:sz w:val="24"/>
        </w:rPr>
        <w:t>n</w:t>
      </w:r>
      <w:r w:rsidR="00A05CEC">
        <w:rPr>
          <w:rFonts w:ascii="Times New Roman" w:hAnsi="Times New Roman" w:cs="Times New Roman"/>
          <w:sz w:val="24"/>
        </w:rPr>
        <w:t>.</w:t>
      </w:r>
      <w:r w:rsidRPr="00A6751C">
        <w:rPr>
          <w:rFonts w:ascii="Times New Roman" w:hAnsi="Times New Roman" w:cs="Times New Roman"/>
          <w:sz w:val="24"/>
        </w:rPr>
        <w:t>e</w:t>
      </w:r>
      <w:r w:rsidR="00A05CEC">
        <w:rPr>
          <w:rFonts w:ascii="Times New Roman" w:hAnsi="Times New Roman" w:cs="Times New Roman"/>
          <w:sz w:val="24"/>
        </w:rPr>
        <w:t>.</w:t>
      </w:r>
      <w:r w:rsidRPr="00A6751C">
        <w:rPr>
          <w:rFonts w:ascii="Times New Roman" w:hAnsi="Times New Roman" w:cs="Times New Roman"/>
          <w:sz w:val="24"/>
        </w:rPr>
        <w:t xml:space="preserve"> i były obsługiwane przez ludzi, zwierzęta lub koła wodne. W 1743 r. zbudowano dla króla Ludwika XV przeciwwagę</w:t>
      </w:r>
      <w:r w:rsidR="00743320">
        <w:rPr>
          <w:rFonts w:ascii="Times New Roman" w:hAnsi="Times New Roman" w:cs="Times New Roman"/>
          <w:sz w:val="24"/>
        </w:rPr>
        <w:t xml:space="preserve"> </w:t>
      </w:r>
      <w:r w:rsidR="00743320" w:rsidRPr="00A6751C">
        <w:rPr>
          <w:rFonts w:ascii="Times New Roman" w:hAnsi="Times New Roman" w:cs="Times New Roman"/>
          <w:sz w:val="24"/>
        </w:rPr>
        <w:t>napędzaną przez człowieka</w:t>
      </w:r>
      <w:r w:rsidR="00743320">
        <w:rPr>
          <w:rFonts w:ascii="Times New Roman" w:hAnsi="Times New Roman" w:cs="Times New Roman"/>
          <w:sz w:val="24"/>
        </w:rPr>
        <w:t xml:space="preserve"> jako </w:t>
      </w:r>
      <w:r w:rsidR="00743320" w:rsidRPr="00A6751C">
        <w:rPr>
          <w:rFonts w:ascii="Times New Roman" w:hAnsi="Times New Roman" w:cs="Times New Roman"/>
          <w:sz w:val="24"/>
        </w:rPr>
        <w:t>osobistą windę</w:t>
      </w:r>
      <w:r w:rsidRPr="00A6751C">
        <w:rPr>
          <w:rFonts w:ascii="Times New Roman" w:hAnsi="Times New Roman" w:cs="Times New Roman"/>
          <w:sz w:val="24"/>
        </w:rPr>
        <w:t>, łączącą jego mieszkanie w Wersalu z mieszkaniem jego kochanki, Madame de Chateauroux, której kwatera znajdowała się piętro wyżej od króla Ludwika. P</w:t>
      </w:r>
      <w:r w:rsidR="00CC5C0F" w:rsidRPr="00A6751C">
        <w:rPr>
          <w:rFonts w:ascii="Times New Roman" w:hAnsi="Times New Roman" w:cs="Times New Roman"/>
          <w:sz w:val="24"/>
        </w:rPr>
        <w:t xml:space="preserve">ierwsze nowoczesne windy pasażerskie </w:t>
      </w:r>
      <w:r w:rsidR="00AB5578">
        <w:rPr>
          <w:rFonts w:ascii="Times New Roman" w:hAnsi="Times New Roman" w:cs="Times New Roman"/>
          <w:sz w:val="24"/>
        </w:rPr>
        <w:t xml:space="preserve">zaprojektowano </w:t>
      </w:r>
      <w:r w:rsidR="00CC5C0F" w:rsidRPr="00A6751C">
        <w:rPr>
          <w:rFonts w:ascii="Times New Roman" w:hAnsi="Times New Roman" w:cs="Times New Roman"/>
          <w:sz w:val="24"/>
        </w:rPr>
        <w:t xml:space="preserve">nie więcej niż 150 lat temu. Windy parowe i hydrauliczne zostały już wprowadzone </w:t>
      </w:r>
      <w:r w:rsidR="00103E04">
        <w:rPr>
          <w:rFonts w:ascii="Times New Roman" w:hAnsi="Times New Roman" w:cs="Times New Roman"/>
          <w:sz w:val="24"/>
        </w:rPr>
        <w:t>w</w:t>
      </w:r>
      <w:r w:rsidR="00CC5C0F" w:rsidRPr="00A6751C">
        <w:rPr>
          <w:rFonts w:ascii="Times New Roman" w:hAnsi="Times New Roman" w:cs="Times New Roman"/>
          <w:sz w:val="24"/>
        </w:rPr>
        <w:t xml:space="preserve"> 1852, kiedy Elisha Otis stworzył jed</w:t>
      </w:r>
      <w:r w:rsidR="00536CFF">
        <w:rPr>
          <w:rFonts w:ascii="Times New Roman" w:hAnsi="Times New Roman" w:cs="Times New Roman"/>
          <w:sz w:val="24"/>
        </w:rPr>
        <w:t>en</w:t>
      </w:r>
      <w:r w:rsidR="00CC5C0F" w:rsidRPr="00A6751C">
        <w:rPr>
          <w:rFonts w:ascii="Times New Roman" w:hAnsi="Times New Roman" w:cs="Times New Roman"/>
          <w:sz w:val="24"/>
        </w:rPr>
        <w:t xml:space="preserve"> z najważniejszych </w:t>
      </w:r>
      <w:r w:rsidR="009A726A" w:rsidRPr="00A6751C">
        <w:rPr>
          <w:rFonts w:ascii="Times New Roman" w:hAnsi="Times New Roman" w:cs="Times New Roman"/>
          <w:sz w:val="24"/>
        </w:rPr>
        <w:t xml:space="preserve">wynalazków </w:t>
      </w:r>
      <w:r w:rsidR="009A726A">
        <w:rPr>
          <w:rFonts w:ascii="Times New Roman" w:hAnsi="Times New Roman" w:cs="Times New Roman"/>
          <w:sz w:val="24"/>
        </w:rPr>
        <w:t>związanych</w:t>
      </w:r>
      <w:r w:rsidR="00403B4A">
        <w:rPr>
          <w:rFonts w:ascii="Times New Roman" w:hAnsi="Times New Roman" w:cs="Times New Roman"/>
          <w:sz w:val="24"/>
        </w:rPr>
        <w:t xml:space="preserve"> </w:t>
      </w:r>
      <w:r w:rsidR="00536CFF">
        <w:rPr>
          <w:rFonts w:ascii="Times New Roman" w:hAnsi="Times New Roman" w:cs="Times New Roman"/>
          <w:sz w:val="24"/>
        </w:rPr>
        <w:t xml:space="preserve">z </w:t>
      </w:r>
      <w:r w:rsidR="00CC5C0F" w:rsidRPr="00A6751C">
        <w:rPr>
          <w:rFonts w:ascii="Times New Roman" w:hAnsi="Times New Roman" w:cs="Times New Roman"/>
          <w:sz w:val="24"/>
        </w:rPr>
        <w:t>wind</w:t>
      </w:r>
      <w:r w:rsidR="00536CFF">
        <w:rPr>
          <w:rFonts w:ascii="Times New Roman" w:hAnsi="Times New Roman" w:cs="Times New Roman"/>
          <w:sz w:val="24"/>
        </w:rPr>
        <w:t>ą</w:t>
      </w:r>
      <w:r w:rsidR="009A726A">
        <w:rPr>
          <w:rFonts w:ascii="Times New Roman" w:hAnsi="Times New Roman" w:cs="Times New Roman"/>
          <w:sz w:val="24"/>
        </w:rPr>
        <w:t>:</w:t>
      </w:r>
      <w:r w:rsidR="00536CFF">
        <w:rPr>
          <w:rFonts w:ascii="Times New Roman" w:hAnsi="Times New Roman" w:cs="Times New Roman"/>
          <w:sz w:val="24"/>
        </w:rPr>
        <w:t xml:space="preserve"> sprzęgło, które uniemożliwia</w:t>
      </w:r>
      <w:r w:rsidR="00CC5C0F" w:rsidRPr="00A6751C">
        <w:rPr>
          <w:rFonts w:ascii="Times New Roman" w:hAnsi="Times New Roman" w:cs="Times New Roman"/>
          <w:sz w:val="24"/>
        </w:rPr>
        <w:t xml:space="preserve"> upadek windy. Następnie w 1857 r</w:t>
      </w:r>
      <w:r w:rsidR="009E7DAE">
        <w:rPr>
          <w:rFonts w:ascii="Times New Roman" w:hAnsi="Times New Roman" w:cs="Times New Roman"/>
          <w:sz w:val="24"/>
        </w:rPr>
        <w:t>oku</w:t>
      </w:r>
      <w:r w:rsidR="00CC5C0F" w:rsidRPr="00A6751C">
        <w:rPr>
          <w:rFonts w:ascii="Times New Roman" w:hAnsi="Times New Roman" w:cs="Times New Roman"/>
          <w:sz w:val="24"/>
        </w:rPr>
        <w:t xml:space="preserve"> </w:t>
      </w:r>
      <w:r w:rsidR="009E7DAE">
        <w:rPr>
          <w:rFonts w:ascii="Times New Roman" w:hAnsi="Times New Roman" w:cs="Times New Roman"/>
          <w:sz w:val="24"/>
        </w:rPr>
        <w:t>z</w:t>
      </w:r>
      <w:r w:rsidR="00CC5C0F" w:rsidRPr="00A6751C">
        <w:rPr>
          <w:rFonts w:ascii="Times New Roman" w:hAnsi="Times New Roman" w:cs="Times New Roman"/>
          <w:sz w:val="24"/>
        </w:rPr>
        <w:t>ainstalowano pierwszą windę pasażerską w sklepie E. Haughwout &amp; Company,</w:t>
      </w:r>
      <w:r w:rsidR="00EC155A">
        <w:rPr>
          <w:rFonts w:ascii="Times New Roman" w:hAnsi="Times New Roman" w:cs="Times New Roman"/>
          <w:sz w:val="24"/>
        </w:rPr>
        <w:t xml:space="preserve"> w </w:t>
      </w:r>
      <w:r w:rsidR="00CC5C0F" w:rsidRPr="00A6751C">
        <w:rPr>
          <w:rFonts w:ascii="Times New Roman" w:hAnsi="Times New Roman" w:cs="Times New Roman"/>
          <w:sz w:val="24"/>
        </w:rPr>
        <w:t>Nowy</w:t>
      </w:r>
      <w:r w:rsidR="00EC155A">
        <w:rPr>
          <w:rFonts w:ascii="Times New Roman" w:hAnsi="Times New Roman" w:cs="Times New Roman"/>
          <w:sz w:val="24"/>
        </w:rPr>
        <w:t>m</w:t>
      </w:r>
      <w:r w:rsidR="00CC5C0F" w:rsidRPr="00A6751C">
        <w:rPr>
          <w:rFonts w:ascii="Times New Roman" w:hAnsi="Times New Roman" w:cs="Times New Roman"/>
          <w:sz w:val="24"/>
        </w:rPr>
        <w:t xml:space="preserve"> Jork</w:t>
      </w:r>
      <w:r w:rsidR="00EC155A">
        <w:rPr>
          <w:rFonts w:ascii="Times New Roman" w:hAnsi="Times New Roman" w:cs="Times New Roman"/>
          <w:sz w:val="24"/>
        </w:rPr>
        <w:t>u</w:t>
      </w:r>
      <w:r w:rsidR="00CC5C0F" w:rsidRPr="00A6751C">
        <w:rPr>
          <w:rFonts w:ascii="Times New Roman" w:hAnsi="Times New Roman" w:cs="Times New Roman"/>
          <w:sz w:val="24"/>
        </w:rPr>
        <w:t xml:space="preserve">. Rozwój technologii windy był </w:t>
      </w:r>
      <w:r w:rsidR="008C19A9" w:rsidRPr="00A6751C">
        <w:rPr>
          <w:rFonts w:ascii="Times New Roman" w:hAnsi="Times New Roman" w:cs="Times New Roman"/>
          <w:sz w:val="24"/>
        </w:rPr>
        <w:t xml:space="preserve">bardzo </w:t>
      </w:r>
      <w:r w:rsidR="00CC5C0F" w:rsidRPr="00A6751C">
        <w:rPr>
          <w:rFonts w:ascii="Times New Roman" w:hAnsi="Times New Roman" w:cs="Times New Roman"/>
          <w:sz w:val="24"/>
        </w:rPr>
        <w:t>szybki</w:t>
      </w:r>
      <w:r w:rsidR="008C19A9" w:rsidRPr="00A6751C">
        <w:rPr>
          <w:rFonts w:ascii="Times New Roman" w:hAnsi="Times New Roman" w:cs="Times New Roman"/>
          <w:sz w:val="24"/>
        </w:rPr>
        <w:t xml:space="preserve"> </w:t>
      </w:r>
      <w:r w:rsidR="00840FCD" w:rsidRPr="00A6751C">
        <w:rPr>
          <w:rFonts w:ascii="Times New Roman" w:hAnsi="Times New Roman" w:cs="Times New Roman"/>
          <w:sz w:val="24"/>
        </w:rPr>
        <w:t>z</w:t>
      </w:r>
      <w:r w:rsidR="00EC155A">
        <w:rPr>
          <w:rFonts w:ascii="Times New Roman" w:hAnsi="Times New Roman" w:cs="Times New Roman"/>
          <w:sz w:val="24"/>
        </w:rPr>
        <w:t xml:space="preserve">e względu na potrzeby </w:t>
      </w:r>
      <w:r w:rsidR="00840FCD" w:rsidRPr="00A6751C">
        <w:rPr>
          <w:rFonts w:ascii="Times New Roman" w:hAnsi="Times New Roman" w:cs="Times New Roman"/>
          <w:sz w:val="24"/>
        </w:rPr>
        <w:t>firm przemysłowych</w:t>
      </w:r>
      <w:r w:rsidR="00CC5C0F" w:rsidRPr="00A6751C">
        <w:rPr>
          <w:rFonts w:ascii="Times New Roman" w:hAnsi="Times New Roman" w:cs="Times New Roman"/>
          <w:sz w:val="24"/>
        </w:rPr>
        <w:t xml:space="preserve">. </w:t>
      </w:r>
    </w:p>
    <w:p w14:paraId="67529B4A" w14:textId="203EDDA4" w:rsidR="00CC5C0F" w:rsidRPr="00A6751C" w:rsidRDefault="00CC5C0F" w:rsidP="00560669">
      <w:pPr>
        <w:pStyle w:val="HTML-wstpniesformatowany"/>
        <w:spacing w:line="360" w:lineRule="auto"/>
        <w:ind w:firstLine="284"/>
        <w:jc w:val="both"/>
        <w:rPr>
          <w:rFonts w:ascii="Times New Roman" w:hAnsi="Times New Roman" w:cs="Times New Roman"/>
          <w:sz w:val="24"/>
        </w:rPr>
      </w:pPr>
      <w:r w:rsidRPr="00A6751C">
        <w:rPr>
          <w:rFonts w:ascii="Times New Roman" w:hAnsi="Times New Roman" w:cs="Times New Roman"/>
          <w:sz w:val="24"/>
        </w:rPr>
        <w:t xml:space="preserve">Pierwsze windy były obsługiwane przez proste urządzenia mechaniczne, takie jak sterowanie liną </w:t>
      </w:r>
      <w:r w:rsidR="008F6CD2" w:rsidRPr="00A6751C">
        <w:rPr>
          <w:rFonts w:ascii="Times New Roman" w:hAnsi="Times New Roman" w:cs="Times New Roman"/>
          <w:sz w:val="24"/>
        </w:rPr>
        <w:t>ręczną (</w:t>
      </w:r>
      <w:r w:rsidRPr="00A6751C">
        <w:rPr>
          <w:rFonts w:ascii="Times New Roman" w:hAnsi="Times New Roman" w:cs="Times New Roman"/>
          <w:sz w:val="24"/>
        </w:rPr>
        <w:t xml:space="preserve">Strakosch 1967). Pasażer mógł </w:t>
      </w:r>
      <w:r w:rsidR="00C713F6">
        <w:rPr>
          <w:rFonts w:ascii="Times New Roman" w:hAnsi="Times New Roman" w:cs="Times New Roman"/>
          <w:sz w:val="24"/>
        </w:rPr>
        <w:t>przywołać</w:t>
      </w:r>
      <w:r w:rsidRPr="00A6751C">
        <w:rPr>
          <w:rFonts w:ascii="Times New Roman" w:hAnsi="Times New Roman" w:cs="Times New Roman"/>
          <w:sz w:val="24"/>
        </w:rPr>
        <w:t xml:space="preserve"> wind</w:t>
      </w:r>
      <w:r w:rsidR="00C713F6">
        <w:rPr>
          <w:rFonts w:ascii="Times New Roman" w:hAnsi="Times New Roman" w:cs="Times New Roman"/>
          <w:sz w:val="24"/>
        </w:rPr>
        <w:t>ę</w:t>
      </w:r>
      <w:r w:rsidRPr="00A6751C">
        <w:rPr>
          <w:rFonts w:ascii="Times New Roman" w:hAnsi="Times New Roman" w:cs="Times New Roman"/>
          <w:sz w:val="24"/>
        </w:rPr>
        <w:t xml:space="preserve">, naciskając </w:t>
      </w:r>
      <w:r w:rsidR="00276DC5">
        <w:rPr>
          <w:rFonts w:ascii="Times New Roman" w:hAnsi="Times New Roman" w:cs="Times New Roman"/>
          <w:sz w:val="24"/>
        </w:rPr>
        <w:t>przycisk</w:t>
      </w:r>
      <w:r w:rsidRPr="00A6751C">
        <w:rPr>
          <w:rFonts w:ascii="Times New Roman" w:hAnsi="Times New Roman" w:cs="Times New Roman"/>
          <w:sz w:val="24"/>
        </w:rPr>
        <w:t xml:space="preserve"> </w:t>
      </w:r>
      <w:r w:rsidR="00A4621C">
        <w:rPr>
          <w:rFonts w:ascii="Times New Roman" w:hAnsi="Times New Roman" w:cs="Times New Roman"/>
          <w:sz w:val="24"/>
        </w:rPr>
        <w:t xml:space="preserve">dostępny </w:t>
      </w:r>
      <w:r w:rsidRPr="00A6751C">
        <w:rPr>
          <w:rFonts w:ascii="Times New Roman" w:hAnsi="Times New Roman" w:cs="Times New Roman"/>
          <w:sz w:val="24"/>
        </w:rPr>
        <w:t xml:space="preserve">po obu stronach </w:t>
      </w:r>
      <w:r w:rsidR="000266ED" w:rsidRPr="00A6751C">
        <w:rPr>
          <w:rFonts w:ascii="Times New Roman" w:hAnsi="Times New Roman" w:cs="Times New Roman"/>
          <w:sz w:val="24"/>
        </w:rPr>
        <w:t>kabiny</w:t>
      </w:r>
      <w:r w:rsidRPr="00A6751C">
        <w:rPr>
          <w:rFonts w:ascii="Times New Roman" w:hAnsi="Times New Roman" w:cs="Times New Roman"/>
          <w:sz w:val="24"/>
        </w:rPr>
        <w:t>.</w:t>
      </w:r>
      <w:r w:rsidR="00882264">
        <w:rPr>
          <w:rFonts w:ascii="Times New Roman" w:hAnsi="Times New Roman" w:cs="Times New Roman"/>
          <w:sz w:val="24"/>
        </w:rPr>
        <w:t xml:space="preserve"> S</w:t>
      </w:r>
      <w:r w:rsidRPr="00A6751C">
        <w:rPr>
          <w:rFonts w:ascii="Times New Roman" w:hAnsi="Times New Roman" w:cs="Times New Roman"/>
          <w:sz w:val="24"/>
        </w:rPr>
        <w:t>zyby</w:t>
      </w:r>
      <w:r w:rsidR="00F00D82">
        <w:rPr>
          <w:rFonts w:ascii="Times New Roman" w:hAnsi="Times New Roman" w:cs="Times New Roman"/>
          <w:sz w:val="24"/>
        </w:rPr>
        <w:t xml:space="preserve"> windowe</w:t>
      </w:r>
      <w:r w:rsidRPr="00A6751C">
        <w:rPr>
          <w:rFonts w:ascii="Times New Roman" w:hAnsi="Times New Roman" w:cs="Times New Roman"/>
          <w:sz w:val="24"/>
        </w:rPr>
        <w:t xml:space="preserve"> nie były całkowicie zamknięte</w:t>
      </w:r>
      <w:r w:rsidR="0065194E">
        <w:rPr>
          <w:rFonts w:ascii="Times New Roman" w:hAnsi="Times New Roman" w:cs="Times New Roman"/>
          <w:sz w:val="24"/>
        </w:rPr>
        <w:t>,</w:t>
      </w:r>
      <w:r w:rsidR="000051DB">
        <w:rPr>
          <w:rFonts w:ascii="Times New Roman" w:hAnsi="Times New Roman" w:cs="Times New Roman"/>
          <w:sz w:val="24"/>
        </w:rPr>
        <w:t xml:space="preserve"> co powodowało, że</w:t>
      </w:r>
      <w:r w:rsidRPr="00A6751C">
        <w:rPr>
          <w:rFonts w:ascii="Times New Roman" w:hAnsi="Times New Roman" w:cs="Times New Roman"/>
          <w:sz w:val="24"/>
        </w:rPr>
        <w:t xml:space="preserve"> eksploatacja wind była dość niebezpieczna. </w:t>
      </w:r>
    </w:p>
    <w:p w14:paraId="671C4663" w14:textId="74EC3D04" w:rsidR="00581326" w:rsidRPr="00A6751C" w:rsidRDefault="000B627D" w:rsidP="00DD53FE">
      <w:pPr>
        <w:autoSpaceDE w:val="0"/>
        <w:autoSpaceDN w:val="0"/>
        <w:adjustRightInd w:val="0"/>
        <w:ind w:firstLine="284"/>
      </w:pPr>
      <w:r w:rsidRPr="00A6751C">
        <w:t xml:space="preserve">Nowoczesne windy zostały opracowane w XIX wieku. </w:t>
      </w:r>
      <w:r w:rsidR="0064613D">
        <w:t>Pow</w:t>
      </w:r>
      <w:r w:rsidR="00E35F21">
        <w:t>olne</w:t>
      </w:r>
      <w:r w:rsidRPr="00A6751C">
        <w:t xml:space="preserve"> </w:t>
      </w:r>
      <w:r w:rsidR="005B5840" w:rsidRPr="00A6751C">
        <w:t>dźwigi</w:t>
      </w:r>
      <w:r w:rsidRPr="00A6751C">
        <w:t xml:space="preserve"> ewoluowały od napędza</w:t>
      </w:r>
      <w:r w:rsidR="003E479D">
        <w:t>n</w:t>
      </w:r>
      <w:r w:rsidR="008F4E8A">
        <w:t>ych</w:t>
      </w:r>
      <w:r w:rsidRPr="00A6751C">
        <w:t xml:space="preserve"> parą do mocy hydraulicznej. Pierwsze hydrauliczne </w:t>
      </w:r>
      <w:r w:rsidR="00590E8D" w:rsidRPr="00A6751C">
        <w:t xml:space="preserve">dźwigi </w:t>
      </w:r>
      <w:r w:rsidRPr="00A6751C">
        <w:t xml:space="preserve">zostały zaprojektowane z wykorzystaniem ciśnienia wody jako źródła energii. Technologia silnika i metody sterowania </w:t>
      </w:r>
      <w:r w:rsidR="00087668">
        <w:t xml:space="preserve">zmieniały się szybko, a elektryczność </w:t>
      </w:r>
      <w:r w:rsidRPr="00A6751C">
        <w:t>stała się akceptowanym źródłem energii.</w:t>
      </w:r>
      <w:r w:rsidR="00054EEB" w:rsidRPr="00A6751C">
        <w:t xml:space="preserve"> Pierwsza elektryczna winda została zbudowana przez niemieckiego wynalazcę We</w:t>
      </w:r>
      <w:r w:rsidR="00187F0E">
        <w:t>r</w:t>
      </w:r>
      <w:r w:rsidR="00054EEB" w:rsidRPr="00A6751C">
        <w:t>nera Von Siemensa w 1880 roku.</w:t>
      </w:r>
      <w:r w:rsidR="006A26B3" w:rsidRPr="00A6751C">
        <w:t xml:space="preserve"> W dzisiejszych czasach nowoczesne budynki komercyjne zwykle mają wiele wind z ujednoliconym systemem sterowania. </w:t>
      </w:r>
      <w:r w:rsidR="001A4894" w:rsidRPr="00A6751C">
        <w:t>Ze względu na przeznaczenie windy dzielimy na:</w:t>
      </w:r>
    </w:p>
    <w:p w14:paraId="42C5425E" w14:textId="77777777" w:rsidR="00977959" w:rsidRPr="00A6751C" w:rsidRDefault="00977959" w:rsidP="00602F43">
      <w:pPr>
        <w:numPr>
          <w:ilvl w:val="0"/>
          <w:numId w:val="28"/>
        </w:numPr>
        <w:ind w:left="714" w:hanging="357"/>
        <w:rPr>
          <w:lang w:eastAsia="zh-CN"/>
        </w:rPr>
      </w:pPr>
      <w:r w:rsidRPr="00A6751C">
        <w:rPr>
          <w:lang w:eastAsia="zh-CN"/>
        </w:rPr>
        <w:t>dźwig</w:t>
      </w:r>
      <w:r w:rsidR="00534194" w:rsidRPr="00A6751C">
        <w:rPr>
          <w:lang w:eastAsia="zh-CN"/>
        </w:rPr>
        <w:t>i</w:t>
      </w:r>
      <w:r w:rsidRPr="00A6751C">
        <w:rPr>
          <w:lang w:eastAsia="zh-CN"/>
        </w:rPr>
        <w:t xml:space="preserve"> osobowe napędzane hydraulicznie bądź elektrycznie, które służą do przenoszenia osób na różne poziomy budynków. Zwykle przemieszczają się one dość szybko i sztywno w pozycji pionowej,</w:t>
      </w:r>
    </w:p>
    <w:p w14:paraId="248FFA66" w14:textId="616A00F6" w:rsidR="00977959" w:rsidRPr="00A6751C" w:rsidRDefault="00977959" w:rsidP="00602F43">
      <w:pPr>
        <w:numPr>
          <w:ilvl w:val="0"/>
          <w:numId w:val="28"/>
        </w:numPr>
        <w:ind w:left="714" w:hanging="357"/>
        <w:rPr>
          <w:lang w:eastAsia="zh-CN"/>
        </w:rPr>
      </w:pPr>
      <w:r w:rsidRPr="00A6751C">
        <w:rPr>
          <w:lang w:eastAsia="zh-CN"/>
        </w:rPr>
        <w:lastRenderedPageBreak/>
        <w:t>dźwig</w:t>
      </w:r>
      <w:r w:rsidR="00534194" w:rsidRPr="00A6751C">
        <w:rPr>
          <w:lang w:eastAsia="zh-CN"/>
        </w:rPr>
        <w:t>i</w:t>
      </w:r>
      <w:r w:rsidRPr="00A6751C">
        <w:rPr>
          <w:lang w:eastAsia="zh-CN"/>
        </w:rPr>
        <w:t xml:space="preserve"> osobowo-towarowe to urządzeni</w:t>
      </w:r>
      <w:r w:rsidR="007929BA">
        <w:rPr>
          <w:lang w:eastAsia="zh-CN"/>
        </w:rPr>
        <w:t>a</w:t>
      </w:r>
      <w:r w:rsidRPr="00A6751C">
        <w:rPr>
          <w:lang w:eastAsia="zh-CN"/>
        </w:rPr>
        <w:t>, któr</w:t>
      </w:r>
      <w:r w:rsidR="007929BA">
        <w:rPr>
          <w:lang w:eastAsia="zh-CN"/>
        </w:rPr>
        <w:t>ych zadaniem jest</w:t>
      </w:r>
      <w:r w:rsidRPr="00A6751C">
        <w:rPr>
          <w:lang w:eastAsia="zh-CN"/>
        </w:rPr>
        <w:t xml:space="preserve"> zarówno przew</w:t>
      </w:r>
      <w:r w:rsidR="007929BA">
        <w:rPr>
          <w:lang w:eastAsia="zh-CN"/>
        </w:rPr>
        <w:t>ó</w:t>
      </w:r>
      <w:r w:rsidRPr="00A6751C">
        <w:rPr>
          <w:lang w:eastAsia="zh-CN"/>
        </w:rPr>
        <w:t>z osób, jak i towaru,</w:t>
      </w:r>
    </w:p>
    <w:p w14:paraId="4285E443" w14:textId="5B9785E4" w:rsidR="00977959" w:rsidRPr="00A6751C" w:rsidRDefault="00977959" w:rsidP="00602F43">
      <w:pPr>
        <w:numPr>
          <w:ilvl w:val="0"/>
          <w:numId w:val="28"/>
        </w:numPr>
        <w:ind w:left="714" w:hanging="357"/>
        <w:rPr>
          <w:lang w:eastAsia="zh-CN"/>
        </w:rPr>
      </w:pPr>
      <w:r w:rsidRPr="00A6751C">
        <w:rPr>
          <w:lang w:eastAsia="zh-CN"/>
        </w:rPr>
        <w:t>dźwig</w:t>
      </w:r>
      <w:r w:rsidR="00534194" w:rsidRPr="00A6751C">
        <w:rPr>
          <w:lang w:eastAsia="zh-CN"/>
        </w:rPr>
        <w:t>i</w:t>
      </w:r>
      <w:r w:rsidR="00D5178A" w:rsidRPr="00A6751C">
        <w:rPr>
          <w:lang w:eastAsia="zh-CN"/>
        </w:rPr>
        <w:t xml:space="preserve"> szpitalne,</w:t>
      </w:r>
      <w:r w:rsidR="00AF3EB4">
        <w:rPr>
          <w:lang w:eastAsia="zh-CN"/>
        </w:rPr>
        <w:t xml:space="preserve"> zwykle przeznaczone</w:t>
      </w:r>
      <w:r w:rsidRPr="00A6751C">
        <w:rPr>
          <w:lang w:eastAsia="zh-CN"/>
        </w:rPr>
        <w:t xml:space="preserve"> do przewozu noszy, a także aparatury szpitalnej oraz pacjentów danego oddziału, czy też personelu medycznego,</w:t>
      </w:r>
    </w:p>
    <w:p w14:paraId="2592A393" w14:textId="77777777" w:rsidR="00977959" w:rsidRPr="00A6751C" w:rsidRDefault="00977959" w:rsidP="005B5840">
      <w:pPr>
        <w:numPr>
          <w:ilvl w:val="0"/>
          <w:numId w:val="28"/>
        </w:numPr>
        <w:ind w:left="714" w:hanging="357"/>
        <w:rPr>
          <w:lang w:eastAsia="zh-CN"/>
        </w:rPr>
      </w:pPr>
      <w:r w:rsidRPr="00A6751C">
        <w:rPr>
          <w:lang w:eastAsia="zh-CN"/>
        </w:rPr>
        <w:t>dźwig</w:t>
      </w:r>
      <w:r w:rsidR="00534194" w:rsidRPr="00A6751C">
        <w:rPr>
          <w:lang w:eastAsia="zh-CN"/>
        </w:rPr>
        <w:t>i</w:t>
      </w:r>
      <w:r w:rsidR="00D5178A" w:rsidRPr="00A6751C">
        <w:rPr>
          <w:lang w:eastAsia="zh-CN"/>
        </w:rPr>
        <w:t xml:space="preserve"> budowlane </w:t>
      </w:r>
      <w:r w:rsidRPr="00A6751C">
        <w:rPr>
          <w:lang w:eastAsia="zh-CN"/>
        </w:rPr>
        <w:t>przeznaczone do przewozu grupy robotników oraz materiałów budowlanych, które zwykle przewożone są na wysokie elewacje.</w:t>
      </w:r>
    </w:p>
    <w:p w14:paraId="059A11F4" w14:textId="77777777" w:rsidR="005011FD" w:rsidRPr="00A6751C" w:rsidRDefault="00E84CCA" w:rsidP="00052BCA">
      <w:pPr>
        <w:autoSpaceDE w:val="0"/>
        <w:autoSpaceDN w:val="0"/>
        <w:adjustRightInd w:val="0"/>
        <w:ind w:firstLine="357"/>
      </w:pPr>
      <w:r w:rsidRPr="00A6751C">
        <w:t>Niezależnie od przeznaczenia, najważniejszą kwestią</w:t>
      </w:r>
      <w:r w:rsidR="001B15FE" w:rsidRPr="00A6751C">
        <w:t xml:space="preserve"> jest sposób sterowania dźwigiem.</w:t>
      </w:r>
      <w:r w:rsidR="009F7B72" w:rsidRPr="00A6751C">
        <w:t xml:space="preserve"> </w:t>
      </w:r>
      <w:r w:rsidR="00136F5E" w:rsidRPr="00A6751C">
        <w:t xml:space="preserve">Od systemu korbowego sterowanego przez dźwigowego </w:t>
      </w:r>
      <w:r w:rsidR="000E1351" w:rsidRPr="00A6751C">
        <w:t>aż</w:t>
      </w:r>
      <w:r w:rsidR="00136F5E" w:rsidRPr="00A6751C">
        <w:t xml:space="preserve"> po systemy sterowane dyspozycjami, windy stały się szybsze, bardziej zaawansowane i niezawodne w poruszaniu się między piętrami. </w:t>
      </w:r>
    </w:p>
    <w:p w14:paraId="420A9FDF" w14:textId="24053B7E" w:rsidR="00BA1090" w:rsidRDefault="00FA6C96" w:rsidP="00560669">
      <w:pPr>
        <w:autoSpaceDE w:val="0"/>
        <w:autoSpaceDN w:val="0"/>
        <w:adjustRightInd w:val="0"/>
        <w:ind w:firstLine="357"/>
      </w:pPr>
      <w:r w:rsidRPr="00A6751C">
        <w:t>Współczesne</w:t>
      </w:r>
      <w:r w:rsidR="00FB35AD" w:rsidRPr="00A6751C">
        <w:t xml:space="preserve"> systemy sterowania windą są</w:t>
      </w:r>
      <w:r w:rsidR="008F0337">
        <w:t xml:space="preserve"> budowane</w:t>
      </w:r>
      <w:r w:rsidR="00FB35AD" w:rsidRPr="00A6751C">
        <w:t xml:space="preserve"> głównie</w:t>
      </w:r>
      <w:r w:rsidR="005011FD" w:rsidRPr="00A6751C">
        <w:t xml:space="preserve"> </w:t>
      </w:r>
      <w:r w:rsidR="006470D2">
        <w:t>na podstawie</w:t>
      </w:r>
      <w:r w:rsidR="00FB35AD" w:rsidRPr="00A6751C">
        <w:t xml:space="preserve"> logik</w:t>
      </w:r>
      <w:r w:rsidR="006470D2">
        <w:t>i</w:t>
      </w:r>
      <w:r w:rsidR="00FB35AD" w:rsidRPr="00A6751C">
        <w:t xml:space="preserve"> przekaźnikow</w:t>
      </w:r>
      <w:r w:rsidR="006470D2">
        <w:t>ej</w:t>
      </w:r>
      <w:r w:rsidR="00FB35AD" w:rsidRPr="00A6751C">
        <w:t xml:space="preserve">, </w:t>
      </w:r>
      <w:r w:rsidR="00250865" w:rsidRPr="00A6751C">
        <w:t>układ</w:t>
      </w:r>
      <w:r w:rsidR="006470D2">
        <w:t>ów</w:t>
      </w:r>
      <w:r w:rsidR="00250865" w:rsidRPr="00A6751C">
        <w:t xml:space="preserve"> </w:t>
      </w:r>
      <w:r w:rsidR="00FB35AD" w:rsidRPr="00A6751C">
        <w:t xml:space="preserve">PLC </w:t>
      </w:r>
      <w:r w:rsidR="00D223DF" w:rsidRPr="00A6751C">
        <w:t>lub</w:t>
      </w:r>
      <w:r w:rsidR="00FB35AD" w:rsidRPr="00A6751C">
        <w:t xml:space="preserve"> mikrokontroler</w:t>
      </w:r>
      <w:r w:rsidR="006470D2">
        <w:t>ów</w:t>
      </w:r>
      <w:r w:rsidR="00FB35AD" w:rsidRPr="00A6751C">
        <w:t xml:space="preserve">. </w:t>
      </w:r>
      <w:r w:rsidR="00D223DF" w:rsidRPr="00A6751C">
        <w:t>Windę m</w:t>
      </w:r>
      <w:r w:rsidR="00FB35AD" w:rsidRPr="00A6751C">
        <w:t xml:space="preserve">ożna </w:t>
      </w:r>
      <w:r w:rsidR="00D223DF" w:rsidRPr="00A6751C">
        <w:t>uznać</w:t>
      </w:r>
      <w:r w:rsidR="00FB35AD" w:rsidRPr="00A6751C">
        <w:t xml:space="preserve"> </w:t>
      </w:r>
      <w:r w:rsidR="00A64707">
        <w:t>za</w:t>
      </w:r>
      <w:r w:rsidR="00FB35AD" w:rsidRPr="00A6751C">
        <w:t xml:space="preserve"> złożony system reaktywny, który wymaga równoległego</w:t>
      </w:r>
      <w:r w:rsidR="00C02AD5" w:rsidRPr="00A6751C">
        <w:t xml:space="preserve"> </w:t>
      </w:r>
      <w:r w:rsidR="00FB35AD" w:rsidRPr="00A6751C">
        <w:t>przetwarzani</w:t>
      </w:r>
      <w:r w:rsidR="0084190A">
        <w:t>a</w:t>
      </w:r>
      <w:r w:rsidR="00D223DF" w:rsidRPr="00A6751C">
        <w:t xml:space="preserve"> zdarzeń</w:t>
      </w:r>
      <w:r w:rsidR="00FB35AD" w:rsidRPr="00A6751C">
        <w:t xml:space="preserve"> z wieloma wejściami i wyjściami</w:t>
      </w:r>
      <w:r w:rsidR="00D223DF" w:rsidRPr="00A6751C">
        <w:t>.</w:t>
      </w:r>
    </w:p>
    <w:p w14:paraId="478CC74E" w14:textId="77777777" w:rsidR="00AA7B86" w:rsidRPr="00A6751C" w:rsidRDefault="00AA7B86" w:rsidP="00560669">
      <w:pPr>
        <w:autoSpaceDE w:val="0"/>
        <w:autoSpaceDN w:val="0"/>
        <w:adjustRightInd w:val="0"/>
        <w:ind w:firstLine="357"/>
      </w:pPr>
    </w:p>
    <w:p w14:paraId="232FD3C8" w14:textId="77777777" w:rsidR="00581326" w:rsidRPr="005B55F6" w:rsidRDefault="00581326" w:rsidP="008F0CD5">
      <w:pPr>
        <w:pStyle w:val="Nagwek2"/>
        <w:spacing w:after="240"/>
        <w:ind w:left="578" w:hanging="578"/>
        <w:rPr>
          <w:i w:val="0"/>
          <w:iCs w:val="0"/>
        </w:rPr>
      </w:pPr>
      <w:bookmarkStart w:id="15" w:name="_Toc501052346"/>
      <w:bookmarkStart w:id="16" w:name="_Toc17547330"/>
      <w:r w:rsidRPr="005B55F6">
        <w:rPr>
          <w:rFonts w:cs="Times New Roman"/>
          <w:i w:val="0"/>
          <w:iCs w:val="0"/>
        </w:rPr>
        <w:t>S</w:t>
      </w:r>
      <w:bookmarkEnd w:id="15"/>
      <w:r w:rsidR="00163464" w:rsidRPr="005B55F6">
        <w:rPr>
          <w:rFonts w:cs="Times New Roman"/>
          <w:i w:val="0"/>
          <w:iCs w:val="0"/>
        </w:rPr>
        <w:t>trategie sterowania windą</w:t>
      </w:r>
      <w:bookmarkEnd w:id="16"/>
    </w:p>
    <w:p w14:paraId="48D17FDF" w14:textId="4A492970" w:rsidR="00BA1090" w:rsidRPr="00BA1090" w:rsidRDefault="00AD4584" w:rsidP="00105B9D">
      <w:pPr>
        <w:suppressAutoHyphens/>
        <w:ind w:firstLine="284"/>
        <w:rPr>
          <w:rFonts w:eastAsiaTheme="minorEastAsia"/>
          <w:szCs w:val="28"/>
        </w:rPr>
      </w:pPr>
      <w:r w:rsidRPr="00A6751C">
        <w:rPr>
          <w:szCs w:val="28"/>
        </w:rPr>
        <w:t>Przez lata opracowano wiele strategii sterowania wind</w:t>
      </w:r>
      <w:r w:rsidR="00FB7403">
        <w:rPr>
          <w:szCs w:val="28"/>
        </w:rPr>
        <w:t>ą</w:t>
      </w:r>
      <w:r w:rsidRPr="00A6751C">
        <w:rPr>
          <w:szCs w:val="28"/>
        </w:rPr>
        <w:t>. Pierwsze z nich</w:t>
      </w:r>
      <w:r w:rsidR="00E578BA" w:rsidRPr="00A6751C">
        <w:rPr>
          <w:szCs w:val="28"/>
        </w:rPr>
        <w:t xml:space="preserve"> były</w:t>
      </w:r>
      <w:r w:rsidRPr="00A6751C">
        <w:rPr>
          <w:szCs w:val="28"/>
        </w:rPr>
        <w:t xml:space="preserve"> to bardzo proste</w:t>
      </w:r>
      <w:r w:rsidR="00E578BA" w:rsidRPr="00A6751C">
        <w:rPr>
          <w:szCs w:val="28"/>
        </w:rPr>
        <w:t xml:space="preserve"> </w:t>
      </w:r>
      <w:r w:rsidRPr="00A6751C">
        <w:rPr>
          <w:szCs w:val="28"/>
        </w:rPr>
        <w:t>strategie</w:t>
      </w:r>
      <w:r w:rsidR="003251E1" w:rsidRPr="00A6751C">
        <w:rPr>
          <w:szCs w:val="28"/>
        </w:rPr>
        <w:t xml:space="preserve"> a</w:t>
      </w:r>
      <w:r w:rsidRPr="00A6751C">
        <w:rPr>
          <w:szCs w:val="28"/>
        </w:rPr>
        <w:t xml:space="preserve"> dziś</w:t>
      </w:r>
      <w:r w:rsidR="00AB1CED" w:rsidRPr="00A6751C">
        <w:rPr>
          <w:szCs w:val="28"/>
        </w:rPr>
        <w:t xml:space="preserve"> </w:t>
      </w:r>
      <w:r w:rsidRPr="00A6751C">
        <w:rPr>
          <w:szCs w:val="28"/>
        </w:rPr>
        <w:t>powszechne są algorytmy wykorzystujące sztuczną inteligencję i uczenie maszynow</w:t>
      </w:r>
      <w:r w:rsidR="003251E1" w:rsidRPr="00A6751C">
        <w:rPr>
          <w:szCs w:val="28"/>
        </w:rPr>
        <w:t>e w celu</w:t>
      </w:r>
      <w:r w:rsidR="00AB1CED" w:rsidRPr="00A6751C">
        <w:rPr>
          <w:szCs w:val="28"/>
        </w:rPr>
        <w:t xml:space="preserve"> </w:t>
      </w:r>
      <w:r w:rsidR="00FE72CB">
        <w:rPr>
          <w:szCs w:val="28"/>
        </w:rPr>
        <w:t>planowania</w:t>
      </w:r>
      <w:r w:rsidRPr="00A6751C">
        <w:rPr>
          <w:szCs w:val="28"/>
        </w:rPr>
        <w:t xml:space="preserve"> ruch</w:t>
      </w:r>
      <w:r w:rsidR="003251E1" w:rsidRPr="00A6751C">
        <w:rPr>
          <w:szCs w:val="28"/>
        </w:rPr>
        <w:t>ów</w:t>
      </w:r>
      <w:r w:rsidRPr="00A6751C">
        <w:rPr>
          <w:szCs w:val="28"/>
        </w:rPr>
        <w:t xml:space="preserve"> wind. </w:t>
      </w:r>
      <w:r w:rsidR="00E578BA" w:rsidRPr="00A6751C">
        <w:rPr>
          <w:rFonts w:eastAsiaTheme="minorEastAsia"/>
          <w:szCs w:val="28"/>
        </w:rPr>
        <w:t>W wysokich budynkach z dużym przepływem pasażerów, zwłaszcza w biurach, strategia dla system</w:t>
      </w:r>
      <w:r w:rsidR="00983F0F">
        <w:rPr>
          <w:rFonts w:eastAsiaTheme="minorEastAsia"/>
          <w:szCs w:val="28"/>
        </w:rPr>
        <w:t>ów</w:t>
      </w:r>
      <w:r w:rsidR="00E578BA" w:rsidRPr="00A6751C">
        <w:rPr>
          <w:rFonts w:eastAsiaTheme="minorEastAsia"/>
          <w:szCs w:val="28"/>
        </w:rPr>
        <w:t xml:space="preserve"> wind ma wielkie znaczenie. Głównym zadaniem jest zminimalizowanie</w:t>
      </w:r>
      <w:r w:rsidR="00C329B3" w:rsidRPr="00A6751C">
        <w:rPr>
          <w:rFonts w:eastAsiaTheme="minorEastAsia"/>
          <w:szCs w:val="28"/>
        </w:rPr>
        <w:t xml:space="preserve"> czasu</w:t>
      </w:r>
      <w:r w:rsidR="00E578BA" w:rsidRPr="00A6751C">
        <w:rPr>
          <w:rFonts w:eastAsiaTheme="minorEastAsia"/>
          <w:szCs w:val="28"/>
        </w:rPr>
        <w:t xml:space="preserve"> oczekiwania pasażerów</w:t>
      </w:r>
      <w:r w:rsidR="00C329B3" w:rsidRPr="00A6751C">
        <w:rPr>
          <w:rFonts w:eastAsiaTheme="minorEastAsia"/>
          <w:szCs w:val="28"/>
        </w:rPr>
        <w:t xml:space="preserve"> oraz</w:t>
      </w:r>
      <w:r w:rsidR="00E578BA" w:rsidRPr="00A6751C">
        <w:rPr>
          <w:rFonts w:eastAsiaTheme="minorEastAsia"/>
          <w:szCs w:val="28"/>
        </w:rPr>
        <w:t xml:space="preserve"> czas dostawy na p</w:t>
      </w:r>
      <w:r w:rsidR="00C329B3" w:rsidRPr="00A6751C">
        <w:rPr>
          <w:rFonts w:eastAsiaTheme="minorEastAsia"/>
          <w:szCs w:val="28"/>
        </w:rPr>
        <w:t>i</w:t>
      </w:r>
      <w:r w:rsidR="00E578BA" w:rsidRPr="00A6751C">
        <w:rPr>
          <w:rFonts w:eastAsiaTheme="minorEastAsia"/>
          <w:szCs w:val="28"/>
        </w:rPr>
        <w:t>ę</w:t>
      </w:r>
      <w:r w:rsidR="00C329B3" w:rsidRPr="00A6751C">
        <w:rPr>
          <w:rFonts w:eastAsiaTheme="minorEastAsia"/>
          <w:szCs w:val="28"/>
        </w:rPr>
        <w:t>tro</w:t>
      </w:r>
      <w:r w:rsidR="00E578BA" w:rsidRPr="00A6751C">
        <w:rPr>
          <w:rFonts w:eastAsiaTheme="minorEastAsia"/>
          <w:szCs w:val="28"/>
        </w:rPr>
        <w:t xml:space="preserve">, poprawiając tym samym komfort i </w:t>
      </w:r>
      <w:r w:rsidR="00314711" w:rsidRPr="00A6751C">
        <w:rPr>
          <w:rFonts w:eastAsiaTheme="minorEastAsia"/>
          <w:szCs w:val="28"/>
        </w:rPr>
        <w:t>wydajność systemu</w:t>
      </w:r>
      <w:r w:rsidR="00E578BA" w:rsidRPr="00A6751C">
        <w:rPr>
          <w:rFonts w:eastAsiaTheme="minorEastAsia"/>
          <w:szCs w:val="28"/>
        </w:rPr>
        <w:t xml:space="preserve">. </w:t>
      </w:r>
      <w:r w:rsidR="00C329B3" w:rsidRPr="00A6751C">
        <w:rPr>
          <w:rFonts w:eastAsiaTheme="minorEastAsia"/>
          <w:szCs w:val="28"/>
        </w:rPr>
        <w:t>I</w:t>
      </w:r>
      <w:r w:rsidR="00E578BA" w:rsidRPr="00A6751C">
        <w:rPr>
          <w:rFonts w:eastAsiaTheme="minorEastAsia"/>
          <w:szCs w:val="28"/>
        </w:rPr>
        <w:t>stnieje wiele różnych wind w</w:t>
      </w:r>
      <w:r w:rsidR="006F3FD6">
        <w:rPr>
          <w:rFonts w:eastAsiaTheme="minorEastAsia"/>
          <w:szCs w:val="28"/>
        </w:rPr>
        <w:t>e wszelakich</w:t>
      </w:r>
      <w:r w:rsidR="00E578BA" w:rsidRPr="00A6751C">
        <w:rPr>
          <w:rFonts w:eastAsiaTheme="minorEastAsia"/>
          <w:szCs w:val="28"/>
        </w:rPr>
        <w:t xml:space="preserve"> odmianach, które nie są używane tylko </w:t>
      </w:r>
      <w:r w:rsidR="00C329B3" w:rsidRPr="00A6751C">
        <w:rPr>
          <w:rFonts w:eastAsiaTheme="minorEastAsia"/>
          <w:szCs w:val="28"/>
        </w:rPr>
        <w:t xml:space="preserve">do </w:t>
      </w:r>
      <w:r w:rsidR="00E578BA" w:rsidRPr="00A6751C">
        <w:rPr>
          <w:rFonts w:eastAsiaTheme="minorEastAsia"/>
          <w:szCs w:val="28"/>
        </w:rPr>
        <w:t>przewo</w:t>
      </w:r>
      <w:r w:rsidR="00C329B3" w:rsidRPr="00A6751C">
        <w:rPr>
          <w:rFonts w:eastAsiaTheme="minorEastAsia"/>
          <w:szCs w:val="28"/>
        </w:rPr>
        <w:t>zu</w:t>
      </w:r>
      <w:r w:rsidR="00E578BA" w:rsidRPr="00A6751C">
        <w:rPr>
          <w:rFonts w:eastAsiaTheme="minorEastAsia"/>
          <w:szCs w:val="28"/>
        </w:rPr>
        <w:t xml:space="preserve"> ludzi </w:t>
      </w:r>
      <w:r w:rsidR="00C329B3" w:rsidRPr="00A6751C">
        <w:rPr>
          <w:rFonts w:eastAsiaTheme="minorEastAsia"/>
          <w:szCs w:val="28"/>
        </w:rPr>
        <w:t xml:space="preserve">czy </w:t>
      </w:r>
      <w:r w:rsidR="00E578BA" w:rsidRPr="00A6751C">
        <w:rPr>
          <w:rFonts w:eastAsiaTheme="minorEastAsia"/>
          <w:szCs w:val="28"/>
        </w:rPr>
        <w:t>towar</w:t>
      </w:r>
      <w:r w:rsidR="00C329B3" w:rsidRPr="00A6751C">
        <w:rPr>
          <w:rFonts w:eastAsiaTheme="minorEastAsia"/>
          <w:szCs w:val="28"/>
        </w:rPr>
        <w:t>ów</w:t>
      </w:r>
      <w:r w:rsidR="00E578BA" w:rsidRPr="00A6751C">
        <w:rPr>
          <w:rFonts w:eastAsiaTheme="minorEastAsia"/>
          <w:szCs w:val="28"/>
        </w:rPr>
        <w:t>. Są takie, które mogą być wywoływane i kontrolowane tylko przez operatora</w:t>
      </w:r>
      <w:r w:rsidR="00C329B3" w:rsidRPr="00A6751C">
        <w:rPr>
          <w:rFonts w:eastAsiaTheme="minorEastAsia"/>
          <w:szCs w:val="28"/>
        </w:rPr>
        <w:t>,</w:t>
      </w:r>
      <w:r w:rsidR="00E578BA" w:rsidRPr="00A6751C">
        <w:rPr>
          <w:rFonts w:eastAsiaTheme="minorEastAsia"/>
          <w:szCs w:val="28"/>
        </w:rPr>
        <w:t xml:space="preserve"> pr</w:t>
      </w:r>
      <w:r w:rsidR="00C329B3" w:rsidRPr="00A6751C">
        <w:rPr>
          <w:rFonts w:eastAsiaTheme="minorEastAsia"/>
          <w:szCs w:val="28"/>
        </w:rPr>
        <w:t>ze</w:t>
      </w:r>
      <w:r w:rsidR="00E578BA" w:rsidRPr="00A6751C">
        <w:rPr>
          <w:rFonts w:eastAsiaTheme="minorEastAsia"/>
          <w:szCs w:val="28"/>
        </w:rPr>
        <w:t>suwa</w:t>
      </w:r>
      <w:r w:rsidR="00C329B3" w:rsidRPr="00A6751C">
        <w:rPr>
          <w:rFonts w:eastAsiaTheme="minorEastAsia"/>
          <w:szCs w:val="28"/>
        </w:rPr>
        <w:t>jące się</w:t>
      </w:r>
      <w:r w:rsidR="00E578BA" w:rsidRPr="00A6751C">
        <w:rPr>
          <w:rFonts w:eastAsiaTheme="minorEastAsia"/>
          <w:szCs w:val="28"/>
        </w:rPr>
        <w:t xml:space="preserve"> poziomo lub w wielu kierunkach. Strategia powinn</w:t>
      </w:r>
      <w:r w:rsidR="00C329B3" w:rsidRPr="00A6751C">
        <w:rPr>
          <w:rFonts w:eastAsiaTheme="minorEastAsia"/>
          <w:szCs w:val="28"/>
        </w:rPr>
        <w:t>a</w:t>
      </w:r>
      <w:r w:rsidR="00E578BA" w:rsidRPr="00A6751C">
        <w:rPr>
          <w:rFonts w:eastAsiaTheme="minorEastAsia"/>
          <w:szCs w:val="28"/>
        </w:rPr>
        <w:t xml:space="preserve"> zoptymalizować ważne i unikalne </w:t>
      </w:r>
      <w:r w:rsidR="00C329B3" w:rsidRPr="00A6751C">
        <w:rPr>
          <w:rFonts w:eastAsiaTheme="minorEastAsia"/>
          <w:szCs w:val="28"/>
        </w:rPr>
        <w:t>dla budynku cechy</w:t>
      </w:r>
      <w:r w:rsidR="00E578BA" w:rsidRPr="00A6751C">
        <w:rPr>
          <w:rFonts w:eastAsiaTheme="minorEastAsia"/>
          <w:szCs w:val="28"/>
        </w:rPr>
        <w:t xml:space="preserve">, które są określone dla każdego z nich </w:t>
      </w:r>
      <w:r w:rsidR="00981D15" w:rsidRPr="00A6751C">
        <w:rPr>
          <w:rFonts w:eastAsiaTheme="minorEastAsia"/>
          <w:szCs w:val="28"/>
        </w:rPr>
        <w:t xml:space="preserve">w </w:t>
      </w:r>
      <w:r w:rsidR="00E578BA" w:rsidRPr="00A6751C">
        <w:rPr>
          <w:rFonts w:eastAsiaTheme="minorEastAsia"/>
          <w:szCs w:val="28"/>
        </w:rPr>
        <w:t>projek</w:t>
      </w:r>
      <w:r w:rsidR="00981D15" w:rsidRPr="00A6751C">
        <w:rPr>
          <w:rFonts w:eastAsiaTheme="minorEastAsia"/>
          <w:szCs w:val="28"/>
        </w:rPr>
        <w:t>cie</w:t>
      </w:r>
      <w:r w:rsidR="00E578BA" w:rsidRPr="00A6751C">
        <w:rPr>
          <w:rFonts w:eastAsiaTheme="minorEastAsia"/>
          <w:szCs w:val="28"/>
        </w:rPr>
        <w:t xml:space="preserve">. </w:t>
      </w:r>
      <w:r w:rsidR="00981D15" w:rsidRPr="00A6751C">
        <w:rPr>
          <w:rFonts w:eastAsiaTheme="minorEastAsia"/>
          <w:szCs w:val="28"/>
        </w:rPr>
        <w:t xml:space="preserve">Powoduje to dużą </w:t>
      </w:r>
      <w:r w:rsidR="00E578BA" w:rsidRPr="00A6751C">
        <w:rPr>
          <w:rFonts w:eastAsiaTheme="minorEastAsia"/>
          <w:szCs w:val="28"/>
        </w:rPr>
        <w:t>liczb</w:t>
      </w:r>
      <w:r w:rsidR="00981D15" w:rsidRPr="00A6751C">
        <w:rPr>
          <w:rFonts w:eastAsiaTheme="minorEastAsia"/>
          <w:szCs w:val="28"/>
        </w:rPr>
        <w:t>ę</w:t>
      </w:r>
      <w:r w:rsidR="00E578BA" w:rsidRPr="00A6751C">
        <w:rPr>
          <w:rFonts w:eastAsiaTheme="minorEastAsia"/>
          <w:szCs w:val="28"/>
        </w:rPr>
        <w:t xml:space="preserve"> strategii</w:t>
      </w:r>
      <w:r w:rsidR="00981D15" w:rsidRPr="00A6751C">
        <w:rPr>
          <w:rFonts w:eastAsiaTheme="minorEastAsia"/>
          <w:szCs w:val="28"/>
        </w:rPr>
        <w:t>,</w:t>
      </w:r>
      <w:r w:rsidR="00E578BA" w:rsidRPr="00A6751C">
        <w:rPr>
          <w:rFonts w:eastAsiaTheme="minorEastAsia"/>
          <w:szCs w:val="28"/>
        </w:rPr>
        <w:t xml:space="preserve"> </w:t>
      </w:r>
      <w:r w:rsidR="00981D15" w:rsidRPr="00A6751C">
        <w:rPr>
          <w:rFonts w:eastAsiaTheme="minorEastAsia"/>
          <w:szCs w:val="28"/>
        </w:rPr>
        <w:t>której liczba</w:t>
      </w:r>
      <w:r w:rsidR="00E578BA" w:rsidRPr="00A6751C">
        <w:rPr>
          <w:rFonts w:eastAsiaTheme="minorEastAsia"/>
          <w:szCs w:val="28"/>
        </w:rPr>
        <w:t xml:space="preserve"> rośnie wraz z </w:t>
      </w:r>
      <w:r w:rsidR="00981D15" w:rsidRPr="00A6751C">
        <w:rPr>
          <w:rFonts w:eastAsiaTheme="minorEastAsia"/>
          <w:szCs w:val="28"/>
        </w:rPr>
        <w:t>rozwojem</w:t>
      </w:r>
      <w:r w:rsidR="00E578BA" w:rsidRPr="00A6751C">
        <w:rPr>
          <w:rFonts w:eastAsiaTheme="minorEastAsia"/>
          <w:szCs w:val="28"/>
        </w:rPr>
        <w:t xml:space="preserve"> technologi</w:t>
      </w:r>
      <w:r w:rsidR="00981D15" w:rsidRPr="00A6751C">
        <w:rPr>
          <w:rFonts w:eastAsiaTheme="minorEastAsia"/>
          <w:szCs w:val="28"/>
        </w:rPr>
        <w:t>i</w:t>
      </w:r>
      <w:r w:rsidR="00E578BA" w:rsidRPr="00A6751C">
        <w:rPr>
          <w:rFonts w:eastAsiaTheme="minorEastAsia"/>
          <w:szCs w:val="28"/>
        </w:rPr>
        <w:t>.</w:t>
      </w:r>
    </w:p>
    <w:p w14:paraId="30DA728F" w14:textId="77777777" w:rsidR="000F107A" w:rsidRPr="00A6751C" w:rsidRDefault="007115BB" w:rsidP="00055467">
      <w:pPr>
        <w:pStyle w:val="Nagwek3"/>
        <w:spacing w:after="120"/>
        <w:rPr>
          <w:sz w:val="24"/>
          <w:szCs w:val="24"/>
        </w:rPr>
      </w:pPr>
      <w:bookmarkStart w:id="17" w:name="_Toc17547331"/>
      <w:bookmarkStart w:id="18" w:name="_Toc65426907"/>
      <w:bookmarkStart w:id="19" w:name="_Toc65427140"/>
      <w:bookmarkEnd w:id="12"/>
      <w:bookmarkEnd w:id="13"/>
      <w:r w:rsidRPr="00A6751C">
        <w:rPr>
          <w:rFonts w:cs="Times New Roman"/>
          <w:sz w:val="24"/>
          <w:szCs w:val="24"/>
        </w:rPr>
        <w:t>Strategia zbiorowej kontroli</w:t>
      </w:r>
      <w:bookmarkEnd w:id="17"/>
    </w:p>
    <w:p w14:paraId="4769B5D6" w14:textId="79D634B2" w:rsidR="000266A3" w:rsidRPr="00A6751C" w:rsidRDefault="007115BB" w:rsidP="00D733B2">
      <w:pPr>
        <w:pStyle w:val="Tekstpodstawowyzwciciem"/>
        <w:spacing w:after="0"/>
        <w:rPr>
          <w:color w:val="000000"/>
        </w:rPr>
      </w:pPr>
      <w:r w:rsidRPr="00A6751C">
        <w:rPr>
          <w:color w:val="000000"/>
        </w:rPr>
        <w:t>Do</w:t>
      </w:r>
      <w:r w:rsidR="00317A86" w:rsidRPr="00A6751C">
        <w:rPr>
          <w:color w:val="000000"/>
        </w:rPr>
        <w:t xml:space="preserve"> jednej z najbardziej popularnych</w:t>
      </w:r>
      <w:r w:rsidRPr="00A6751C">
        <w:rPr>
          <w:color w:val="000000"/>
        </w:rPr>
        <w:t xml:space="preserve"> </w:t>
      </w:r>
      <w:r w:rsidR="00317A86" w:rsidRPr="00A6751C">
        <w:rPr>
          <w:color w:val="000000"/>
        </w:rPr>
        <w:t>algorytmów</w:t>
      </w:r>
      <w:r w:rsidRPr="00A6751C">
        <w:rPr>
          <w:color w:val="000000"/>
        </w:rPr>
        <w:t xml:space="preserve"> należy strategia zbiorowej kontroli. T</w:t>
      </w:r>
      <w:r w:rsidR="00317A86" w:rsidRPr="00A6751C">
        <w:rPr>
          <w:color w:val="000000"/>
        </w:rPr>
        <w:t>en rodzaj systemu jest uznawany za standardo</w:t>
      </w:r>
      <w:r w:rsidR="00DD53FE" w:rsidRPr="00A6751C">
        <w:rPr>
          <w:color w:val="000000"/>
        </w:rPr>
        <w:t>wy algorytm</w:t>
      </w:r>
      <w:r w:rsidR="00317A86" w:rsidRPr="00A6751C">
        <w:rPr>
          <w:color w:val="000000"/>
        </w:rPr>
        <w:t xml:space="preserve"> kontroli</w:t>
      </w:r>
      <w:r w:rsidRPr="00A6751C">
        <w:rPr>
          <w:color w:val="000000"/>
        </w:rPr>
        <w:t xml:space="preserve"> windy. </w:t>
      </w:r>
      <w:r w:rsidR="00317A86" w:rsidRPr="00A6751C">
        <w:rPr>
          <w:color w:val="000000"/>
        </w:rPr>
        <w:t xml:space="preserve">Polega na </w:t>
      </w:r>
      <w:r w:rsidR="00317A86" w:rsidRPr="00A6751C">
        <w:rPr>
          <w:color w:val="000000"/>
        </w:rPr>
        <w:lastRenderedPageBreak/>
        <w:t>tym, że w</w:t>
      </w:r>
      <w:r w:rsidRPr="00A6751C">
        <w:rPr>
          <w:color w:val="000000"/>
        </w:rPr>
        <w:t xml:space="preserve">inda jedzie w </w:t>
      </w:r>
      <w:r w:rsidR="00881129" w:rsidRPr="00A6751C">
        <w:rPr>
          <w:color w:val="000000"/>
        </w:rPr>
        <w:t>jednym, ustalonym</w:t>
      </w:r>
      <w:r w:rsidRPr="00A6751C">
        <w:rPr>
          <w:color w:val="000000"/>
        </w:rPr>
        <w:t xml:space="preserve"> kierunku</w:t>
      </w:r>
      <w:r w:rsidR="00881129" w:rsidRPr="00A6751C">
        <w:rPr>
          <w:color w:val="000000"/>
        </w:rPr>
        <w:t xml:space="preserve"> </w:t>
      </w:r>
      <w:r w:rsidRPr="00A6751C">
        <w:rPr>
          <w:color w:val="000000"/>
        </w:rPr>
        <w:t>zabiera</w:t>
      </w:r>
      <w:r w:rsidR="00881129" w:rsidRPr="00A6751C">
        <w:rPr>
          <w:color w:val="000000"/>
        </w:rPr>
        <w:t>jąc</w:t>
      </w:r>
      <w:r w:rsidRPr="00A6751C">
        <w:rPr>
          <w:color w:val="000000"/>
        </w:rPr>
        <w:t xml:space="preserve"> pasażerów</w:t>
      </w:r>
      <w:r w:rsidR="00881129" w:rsidRPr="00A6751C">
        <w:rPr>
          <w:color w:val="000000"/>
        </w:rPr>
        <w:t xml:space="preserve"> jadących w tym kierunku</w:t>
      </w:r>
      <w:r w:rsidRPr="00A6751C">
        <w:rPr>
          <w:color w:val="000000"/>
        </w:rPr>
        <w:t>.</w:t>
      </w:r>
      <w:r w:rsidR="00DD53FE" w:rsidRPr="00A6751C">
        <w:rPr>
          <w:color w:val="000000"/>
        </w:rPr>
        <w:t xml:space="preserve"> </w:t>
      </w:r>
      <w:r w:rsidRPr="00A6751C">
        <w:rPr>
          <w:color w:val="000000"/>
        </w:rPr>
        <w:t xml:space="preserve">Kiedy po drodze nie ma więcej żądań </w:t>
      </w:r>
      <w:r w:rsidR="00317A86" w:rsidRPr="00A6751C">
        <w:rPr>
          <w:color w:val="000000"/>
        </w:rPr>
        <w:t xml:space="preserve">w kierunku jazdy </w:t>
      </w:r>
      <w:r w:rsidRPr="00A6751C">
        <w:rPr>
          <w:color w:val="000000"/>
        </w:rPr>
        <w:t>wind</w:t>
      </w:r>
      <w:r w:rsidR="00317A86" w:rsidRPr="00A6751C">
        <w:rPr>
          <w:color w:val="000000"/>
        </w:rPr>
        <w:t>y</w:t>
      </w:r>
      <w:r w:rsidRPr="00A6751C">
        <w:rPr>
          <w:color w:val="000000"/>
        </w:rPr>
        <w:t>,</w:t>
      </w:r>
      <w:r w:rsidR="00317A86" w:rsidRPr="00A6751C">
        <w:rPr>
          <w:color w:val="000000"/>
        </w:rPr>
        <w:t xml:space="preserve"> następuje zmiana kierunku</w:t>
      </w:r>
      <w:r w:rsidRPr="00A6751C">
        <w:rPr>
          <w:color w:val="000000"/>
        </w:rPr>
        <w:t>. W przeciwnym razie</w:t>
      </w:r>
      <w:r w:rsidR="00881129" w:rsidRPr="00A6751C">
        <w:rPr>
          <w:color w:val="000000"/>
        </w:rPr>
        <w:t xml:space="preserve"> wózek</w:t>
      </w:r>
      <w:r w:rsidRPr="00A6751C">
        <w:rPr>
          <w:color w:val="000000"/>
        </w:rPr>
        <w:t xml:space="preserve"> zatrzym</w:t>
      </w:r>
      <w:r w:rsidR="00881129" w:rsidRPr="00A6751C">
        <w:rPr>
          <w:color w:val="000000"/>
        </w:rPr>
        <w:t>uje</w:t>
      </w:r>
      <w:r w:rsidRPr="00A6751C">
        <w:rPr>
          <w:color w:val="000000"/>
        </w:rPr>
        <w:t xml:space="preserve"> się i </w:t>
      </w:r>
      <w:r w:rsidR="00881129" w:rsidRPr="00A6751C">
        <w:rPr>
          <w:color w:val="000000"/>
        </w:rPr>
        <w:t>przechodzi w stan bezczynności</w:t>
      </w:r>
      <w:r w:rsidRPr="00A6751C">
        <w:rPr>
          <w:color w:val="000000"/>
        </w:rPr>
        <w:t>,</w:t>
      </w:r>
      <w:r w:rsidR="00C76332" w:rsidRPr="00A6751C">
        <w:rPr>
          <w:color w:val="000000"/>
        </w:rPr>
        <w:t xml:space="preserve"> do </w:t>
      </w:r>
      <w:r w:rsidR="00881129" w:rsidRPr="00A6751C">
        <w:rPr>
          <w:color w:val="000000"/>
        </w:rPr>
        <w:t>czasu,</w:t>
      </w:r>
      <w:r w:rsidRPr="00A6751C">
        <w:rPr>
          <w:color w:val="000000"/>
        </w:rPr>
        <w:t xml:space="preserve"> gdy </w:t>
      </w:r>
      <w:r w:rsidR="0020168B">
        <w:rPr>
          <w:color w:val="000000"/>
        </w:rPr>
        <w:t>o</w:t>
      </w:r>
      <w:r w:rsidRPr="00A6751C">
        <w:rPr>
          <w:color w:val="000000"/>
        </w:rPr>
        <w:t>puści</w:t>
      </w:r>
      <w:r w:rsidR="00881129" w:rsidRPr="00A6751C">
        <w:rPr>
          <w:color w:val="000000"/>
        </w:rPr>
        <w:t xml:space="preserve"> ją</w:t>
      </w:r>
      <w:r w:rsidRPr="00A6751C">
        <w:rPr>
          <w:color w:val="000000"/>
        </w:rPr>
        <w:t xml:space="preserve"> ostatni </w:t>
      </w:r>
      <w:r w:rsidR="00881129" w:rsidRPr="00A6751C">
        <w:rPr>
          <w:color w:val="000000"/>
        </w:rPr>
        <w:t>pasaże</w:t>
      </w:r>
      <w:r w:rsidR="00F714F9">
        <w:rPr>
          <w:color w:val="000000"/>
        </w:rPr>
        <w:t>r.</w:t>
      </w:r>
      <w:r w:rsidRPr="00A6751C">
        <w:rPr>
          <w:color w:val="000000"/>
        </w:rPr>
        <w:t xml:space="preserve"> Jed</w:t>
      </w:r>
      <w:r w:rsidR="00C76332" w:rsidRPr="00A6751C">
        <w:rPr>
          <w:color w:val="000000"/>
        </w:rPr>
        <w:t>y</w:t>
      </w:r>
      <w:r w:rsidRPr="00A6751C">
        <w:rPr>
          <w:color w:val="000000"/>
        </w:rPr>
        <w:t>n</w:t>
      </w:r>
      <w:r w:rsidR="00C76332" w:rsidRPr="00A6751C">
        <w:rPr>
          <w:color w:val="000000"/>
        </w:rPr>
        <w:t>ą</w:t>
      </w:r>
      <w:r w:rsidRPr="00A6751C">
        <w:rPr>
          <w:color w:val="000000"/>
        </w:rPr>
        <w:t xml:space="preserve"> wadą tej strategii jest zjawisko zwane </w:t>
      </w:r>
      <w:r w:rsidRPr="00A6751C">
        <w:rPr>
          <w:i/>
          <w:iCs/>
          <w:color w:val="000000"/>
        </w:rPr>
        <w:t>grupowaniem,</w:t>
      </w:r>
      <w:r w:rsidRPr="00A6751C">
        <w:rPr>
          <w:color w:val="000000"/>
        </w:rPr>
        <w:t xml:space="preserve"> gdzie kilka </w:t>
      </w:r>
      <w:r w:rsidR="002F79A8">
        <w:rPr>
          <w:color w:val="000000"/>
        </w:rPr>
        <w:t>systemów</w:t>
      </w:r>
      <w:r w:rsidRPr="00A6751C">
        <w:rPr>
          <w:color w:val="000000"/>
        </w:rPr>
        <w:t xml:space="preserve"> odbiera to samo </w:t>
      </w:r>
      <w:r w:rsidR="00881129" w:rsidRPr="00A6751C">
        <w:rPr>
          <w:color w:val="000000"/>
        </w:rPr>
        <w:t>żądanie</w:t>
      </w:r>
      <w:r w:rsidRPr="00A6751C">
        <w:rPr>
          <w:color w:val="000000"/>
        </w:rPr>
        <w:t xml:space="preserve"> z pi</w:t>
      </w:r>
      <w:r w:rsidR="00881129" w:rsidRPr="00A6751C">
        <w:rPr>
          <w:color w:val="000000"/>
        </w:rPr>
        <w:t>ętra</w:t>
      </w:r>
      <w:r w:rsidRPr="00A6751C">
        <w:rPr>
          <w:color w:val="000000"/>
        </w:rPr>
        <w:t xml:space="preserve"> i przyjeżdża w podobny</w:t>
      </w:r>
      <w:r w:rsidR="00C76332" w:rsidRPr="00A6751C">
        <w:rPr>
          <w:color w:val="000000"/>
        </w:rPr>
        <w:t>m czasie</w:t>
      </w:r>
      <w:r w:rsidRPr="00A6751C">
        <w:rPr>
          <w:color w:val="000000"/>
        </w:rPr>
        <w:t>, zwiększając tym samym zarówno czas oczekiwania dla pozostałych pasażerów w systemie, jak i odległość podróży wózka windy</w:t>
      </w:r>
      <w:r w:rsidR="001870FA" w:rsidRPr="00A6751C">
        <w:rPr>
          <w:color w:val="000000"/>
        </w:rPr>
        <w:t>.</w:t>
      </w:r>
      <w:r w:rsidR="00CC1ABF">
        <w:rPr>
          <w:color w:val="000000"/>
        </w:rPr>
        <w:t xml:space="preserve"> </w:t>
      </w:r>
      <w:r w:rsidR="00746834">
        <w:rPr>
          <w:color w:val="000000"/>
        </w:rPr>
        <w:t>[1]</w:t>
      </w:r>
      <w:r w:rsidR="001870FA" w:rsidRPr="00A6751C">
        <w:rPr>
          <w:color w:val="000000"/>
        </w:rPr>
        <w:t xml:space="preserve"> </w:t>
      </w:r>
    </w:p>
    <w:p w14:paraId="3D719D12" w14:textId="2CD45185" w:rsidR="00731177" w:rsidRPr="00A6751C" w:rsidRDefault="00077F56" w:rsidP="00D733B2">
      <w:pPr>
        <w:suppressAutoHyphens/>
        <w:ind w:firstLine="284"/>
        <w:rPr>
          <w:szCs w:val="28"/>
        </w:rPr>
      </w:pPr>
      <w:r w:rsidRPr="00A6751C">
        <w:rPr>
          <w:color w:val="000000"/>
        </w:rPr>
        <w:t>Popularność tej s</w:t>
      </w:r>
      <w:r w:rsidR="00F243F1" w:rsidRPr="00A6751C">
        <w:rPr>
          <w:color w:val="000000"/>
        </w:rPr>
        <w:t>t</w:t>
      </w:r>
      <w:r w:rsidRPr="00A6751C">
        <w:rPr>
          <w:color w:val="000000"/>
        </w:rPr>
        <w:t>ra</w:t>
      </w:r>
      <w:r w:rsidR="00F243F1" w:rsidRPr="00A6751C">
        <w:rPr>
          <w:color w:val="000000"/>
        </w:rPr>
        <w:t>tegi</w:t>
      </w:r>
      <w:r w:rsidRPr="00A6751C">
        <w:rPr>
          <w:color w:val="000000"/>
        </w:rPr>
        <w:t xml:space="preserve">i </w:t>
      </w:r>
      <w:r w:rsidR="00E169E7" w:rsidRPr="00A6751C">
        <w:rPr>
          <w:color w:val="000000"/>
        </w:rPr>
        <w:t xml:space="preserve">spowodowała </w:t>
      </w:r>
      <w:r w:rsidR="00881129" w:rsidRPr="00A6751C">
        <w:rPr>
          <w:color w:val="000000"/>
        </w:rPr>
        <w:t>użycie jej w innej technologii</w:t>
      </w:r>
      <w:r w:rsidR="00F243F1" w:rsidRPr="00A6751C">
        <w:rPr>
          <w:color w:val="000000"/>
        </w:rPr>
        <w:t>.</w:t>
      </w:r>
      <w:r w:rsidR="00881129" w:rsidRPr="00A6751C">
        <w:rPr>
          <w:color w:val="000000"/>
        </w:rPr>
        <w:t xml:space="preserve"> Podobnie jest w sterowaniu ramieniem dysku twardego.</w:t>
      </w:r>
      <w:r w:rsidR="00F243F1" w:rsidRPr="00A6751C">
        <w:rPr>
          <w:color w:val="000000"/>
        </w:rPr>
        <w:t xml:space="preserve"> </w:t>
      </w:r>
      <w:r w:rsidR="000266A3" w:rsidRPr="00A6751C">
        <w:rPr>
          <w:szCs w:val="28"/>
        </w:rPr>
        <w:t>Dostęp do danych na dysk</w:t>
      </w:r>
      <w:r w:rsidR="007D3324">
        <w:rPr>
          <w:szCs w:val="28"/>
        </w:rPr>
        <w:t>u</w:t>
      </w:r>
      <w:r w:rsidR="000266A3" w:rsidRPr="00A6751C">
        <w:rPr>
          <w:szCs w:val="28"/>
        </w:rPr>
        <w:t xml:space="preserve"> odbywa się w ruchu uporządkowanym. Nadejście nowego żądania, gdy napęd jest w stanie bezczynności, zapoczątkowuje ruch ramienia w kierunku cylindra, w którym przechowywane są dane, zarówno w</w:t>
      </w:r>
      <w:r w:rsidR="00D733B2">
        <w:rPr>
          <w:szCs w:val="28"/>
        </w:rPr>
        <w:t>ewnątrz</w:t>
      </w:r>
      <w:r w:rsidR="000266A3" w:rsidRPr="00A6751C">
        <w:rPr>
          <w:szCs w:val="28"/>
        </w:rPr>
        <w:t xml:space="preserve">, jak i na zewnątrz. Dodatkowe polecenia są obsługiwane tylko w bieżącym kierunku ruchu ramienia, aż ramię osiągnie krawędź dysku. </w:t>
      </w:r>
      <w:r w:rsidR="00C041DB" w:rsidRPr="00A6751C">
        <w:rPr>
          <w:szCs w:val="28"/>
        </w:rPr>
        <w:t>K</w:t>
      </w:r>
      <w:r w:rsidR="000266A3" w:rsidRPr="00A6751C">
        <w:rPr>
          <w:szCs w:val="28"/>
        </w:rPr>
        <w:t xml:space="preserve">ierunek ramienia odwraca się, a żądania pozostające w przeciwnym kierunku są obsługiwane. </w:t>
      </w:r>
      <w:r w:rsidR="00F46776" w:rsidRPr="00A6751C">
        <w:rPr>
          <w:szCs w:val="28"/>
        </w:rPr>
        <w:t xml:space="preserve">Cykl jest powtarzany, aż wszystkie aktywnych polecenia są wykonane. Jest to opis algorytmu SCAN nazywanego również </w:t>
      </w:r>
      <w:r w:rsidR="00F46776" w:rsidRPr="00A6751C">
        <w:rPr>
          <w:i/>
          <w:szCs w:val="28"/>
        </w:rPr>
        <w:t>algorytmem windy.</w:t>
      </w:r>
    </w:p>
    <w:p w14:paraId="4AA39C92" w14:textId="77777777" w:rsidR="00731177" w:rsidRPr="00A6751C" w:rsidRDefault="00731177" w:rsidP="00C041DB">
      <w:pPr>
        <w:suppressAutoHyphens/>
        <w:rPr>
          <w:szCs w:val="28"/>
        </w:rPr>
      </w:pPr>
    </w:p>
    <w:p w14:paraId="01BA6F80" w14:textId="77777777" w:rsidR="00731177" w:rsidRPr="00A6751C" w:rsidRDefault="00731177" w:rsidP="00731177">
      <w:pPr>
        <w:suppressAutoHyphens/>
        <w:ind w:firstLine="284"/>
        <w:jc w:val="center"/>
        <w:rPr>
          <w:i/>
          <w:szCs w:val="28"/>
        </w:rPr>
      </w:pPr>
      <w:r w:rsidRPr="00A6751C">
        <w:rPr>
          <w:i/>
          <w:noProof/>
          <w:szCs w:val="28"/>
        </w:rPr>
        <w:drawing>
          <wp:inline distT="0" distB="0" distL="0" distR="0" wp14:anchorId="08E65FA9" wp14:editId="08F07B56">
            <wp:extent cx="4656881" cy="2705100"/>
            <wp:effectExtent l="0" t="0" r="0" b="0"/>
            <wp:docPr id="3" name="Obraz 3" descr="C:\Users\njhn2v\Downloads\sc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jhn2v\Downloads\sca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63549" cy="2708973"/>
                    </a:xfrm>
                    <a:prstGeom prst="rect">
                      <a:avLst/>
                    </a:prstGeom>
                    <a:noFill/>
                    <a:ln>
                      <a:noFill/>
                    </a:ln>
                  </pic:spPr>
                </pic:pic>
              </a:graphicData>
            </a:graphic>
          </wp:inline>
        </w:drawing>
      </w:r>
    </w:p>
    <w:p w14:paraId="68542889" w14:textId="2A66E27B" w:rsidR="00731177" w:rsidRPr="000944E7" w:rsidRDefault="00731177" w:rsidP="00FD2244">
      <w:pPr>
        <w:pStyle w:val="Legenda"/>
        <w:spacing w:before="0" w:after="0"/>
        <w:jc w:val="center"/>
        <w:rPr>
          <w:b w:val="0"/>
          <w:bCs w:val="0"/>
          <w:i/>
          <w:szCs w:val="16"/>
        </w:rPr>
      </w:pPr>
      <w:bookmarkStart w:id="20" w:name="_Toc17550583"/>
      <w:r w:rsidRPr="000944E7">
        <w:rPr>
          <w:b w:val="0"/>
          <w:bCs w:val="0"/>
          <w:i/>
          <w:szCs w:val="16"/>
        </w:rPr>
        <w:t xml:space="preserve">Rysunek </w:t>
      </w:r>
      <w:r w:rsidR="00597A66">
        <w:rPr>
          <w:b w:val="0"/>
          <w:bCs w:val="0"/>
          <w:i/>
          <w:szCs w:val="16"/>
        </w:rPr>
        <w:fldChar w:fldCharType="begin"/>
      </w:r>
      <w:r w:rsidR="00597A66">
        <w:rPr>
          <w:b w:val="0"/>
          <w:bCs w:val="0"/>
          <w:i/>
          <w:szCs w:val="16"/>
        </w:rPr>
        <w:instrText xml:space="preserve"> STYLEREF 1 \s </w:instrText>
      </w:r>
      <w:r w:rsidR="00597A66">
        <w:rPr>
          <w:b w:val="0"/>
          <w:bCs w:val="0"/>
          <w:i/>
          <w:szCs w:val="16"/>
        </w:rPr>
        <w:fldChar w:fldCharType="separate"/>
      </w:r>
      <w:r w:rsidR="00362E91">
        <w:rPr>
          <w:b w:val="0"/>
          <w:bCs w:val="0"/>
          <w:i/>
          <w:noProof/>
          <w:szCs w:val="16"/>
        </w:rPr>
        <w:t>1</w:t>
      </w:r>
      <w:r w:rsidR="00597A66">
        <w:rPr>
          <w:b w:val="0"/>
          <w:bCs w:val="0"/>
          <w:i/>
          <w:szCs w:val="16"/>
        </w:rPr>
        <w:fldChar w:fldCharType="end"/>
      </w:r>
      <w:r w:rsidR="00597A66">
        <w:rPr>
          <w:b w:val="0"/>
          <w:bCs w:val="0"/>
          <w:i/>
          <w:szCs w:val="16"/>
        </w:rPr>
        <w:noBreakHyphen/>
      </w:r>
      <w:r w:rsidR="00597A66">
        <w:rPr>
          <w:b w:val="0"/>
          <w:bCs w:val="0"/>
          <w:i/>
          <w:szCs w:val="16"/>
        </w:rPr>
        <w:fldChar w:fldCharType="begin"/>
      </w:r>
      <w:r w:rsidR="00597A66">
        <w:rPr>
          <w:b w:val="0"/>
          <w:bCs w:val="0"/>
          <w:i/>
          <w:szCs w:val="16"/>
        </w:rPr>
        <w:instrText xml:space="preserve"> SEQ Rysunek \* ARABIC \s 1 </w:instrText>
      </w:r>
      <w:r w:rsidR="00597A66">
        <w:rPr>
          <w:b w:val="0"/>
          <w:bCs w:val="0"/>
          <w:i/>
          <w:szCs w:val="16"/>
        </w:rPr>
        <w:fldChar w:fldCharType="separate"/>
      </w:r>
      <w:r w:rsidR="00362E91">
        <w:rPr>
          <w:b w:val="0"/>
          <w:bCs w:val="0"/>
          <w:i/>
          <w:noProof/>
          <w:szCs w:val="16"/>
        </w:rPr>
        <w:t>1</w:t>
      </w:r>
      <w:r w:rsidR="00597A66">
        <w:rPr>
          <w:b w:val="0"/>
          <w:bCs w:val="0"/>
          <w:i/>
          <w:szCs w:val="16"/>
        </w:rPr>
        <w:fldChar w:fldCharType="end"/>
      </w:r>
      <w:r w:rsidR="000944E7" w:rsidRPr="000944E7">
        <w:rPr>
          <w:b w:val="0"/>
          <w:bCs w:val="0"/>
          <w:i/>
          <w:szCs w:val="16"/>
        </w:rPr>
        <w:t>:</w:t>
      </w:r>
      <w:r w:rsidRPr="000944E7">
        <w:rPr>
          <w:b w:val="0"/>
          <w:bCs w:val="0"/>
          <w:i/>
          <w:szCs w:val="16"/>
        </w:rPr>
        <w:t xml:space="preserve"> Ruch głowicy dysku twardego zgodny z algorytmem SCAN</w:t>
      </w:r>
      <w:r w:rsidR="00617E59" w:rsidRPr="000944E7">
        <w:rPr>
          <w:b w:val="0"/>
          <w:bCs w:val="0"/>
          <w:i/>
          <w:szCs w:val="16"/>
        </w:rPr>
        <w:t xml:space="preserve"> [8]</w:t>
      </w:r>
      <w:bookmarkEnd w:id="20"/>
    </w:p>
    <w:p w14:paraId="6F69D3BE" w14:textId="77777777" w:rsidR="000944E7" w:rsidRDefault="000944E7" w:rsidP="00FD2244">
      <w:pPr>
        <w:pStyle w:val="NormalnyWeb"/>
        <w:spacing w:before="0" w:beforeAutospacing="0" w:after="0" w:afterAutospacing="0" w:line="360" w:lineRule="auto"/>
        <w:ind w:firstLine="284"/>
        <w:jc w:val="both"/>
        <w:rPr>
          <w:szCs w:val="28"/>
        </w:rPr>
      </w:pPr>
    </w:p>
    <w:p w14:paraId="51EC2451" w14:textId="04E40847" w:rsidR="000F107A" w:rsidRPr="00A6751C" w:rsidRDefault="00731177" w:rsidP="00FD2244">
      <w:pPr>
        <w:pStyle w:val="NormalnyWeb"/>
        <w:spacing w:before="0" w:beforeAutospacing="0" w:after="0" w:afterAutospacing="0" w:line="360" w:lineRule="auto"/>
        <w:ind w:firstLine="284"/>
        <w:jc w:val="both"/>
      </w:pPr>
      <w:r w:rsidRPr="00A6751C">
        <w:rPr>
          <w:szCs w:val="28"/>
        </w:rPr>
        <w:t>Dysk twardy znacząco różni się od dźwigu osobowego. Ważne jest</w:t>
      </w:r>
      <w:r w:rsidR="00A036A0">
        <w:rPr>
          <w:szCs w:val="28"/>
        </w:rPr>
        <w:t>,</w:t>
      </w:r>
      <w:r w:rsidRPr="00A6751C">
        <w:rPr>
          <w:szCs w:val="28"/>
        </w:rPr>
        <w:t xml:space="preserve"> by zestaw tych instrukcji odnieść do działania projektowanego algorytmu. Najważniejszą cechą jest utrzymanie kierunku. </w:t>
      </w:r>
    </w:p>
    <w:p w14:paraId="6B3A0B45" w14:textId="77777777" w:rsidR="000F107A" w:rsidRPr="00A6751C" w:rsidRDefault="00256FB8" w:rsidP="00055467">
      <w:pPr>
        <w:pStyle w:val="Nagwek3"/>
        <w:spacing w:after="120"/>
        <w:rPr>
          <w:sz w:val="24"/>
          <w:szCs w:val="24"/>
        </w:rPr>
      </w:pPr>
      <w:bookmarkStart w:id="21" w:name="_Toc17547332"/>
      <w:bookmarkStart w:id="22" w:name="_Toc65426902"/>
      <w:bookmarkStart w:id="23" w:name="_Toc65427135"/>
      <w:r w:rsidRPr="00A6751C">
        <w:rPr>
          <w:rFonts w:cs="Times New Roman"/>
          <w:sz w:val="24"/>
          <w:szCs w:val="24"/>
        </w:rPr>
        <w:lastRenderedPageBreak/>
        <w:t>Strategia strefowa</w:t>
      </w:r>
      <w:bookmarkEnd w:id="21"/>
    </w:p>
    <w:p w14:paraId="24E6382A" w14:textId="3EA77216" w:rsidR="00F63B6A" w:rsidRPr="00A6751C" w:rsidRDefault="00670272" w:rsidP="00A82C12">
      <w:pPr>
        <w:autoSpaceDE w:val="0"/>
        <w:autoSpaceDN w:val="0"/>
        <w:adjustRightInd w:val="0"/>
        <w:ind w:firstLine="284"/>
        <w:rPr>
          <w:color w:val="000000"/>
        </w:rPr>
      </w:pPr>
      <w:bookmarkStart w:id="24" w:name="_Toc501052349"/>
      <w:bookmarkEnd w:id="22"/>
      <w:bookmarkEnd w:id="23"/>
      <w:r w:rsidRPr="00A6751C">
        <w:rPr>
          <w:color w:val="000000"/>
        </w:rPr>
        <w:t xml:space="preserve"> </w:t>
      </w:r>
      <w:r w:rsidR="00157E87" w:rsidRPr="00A6751C">
        <w:rPr>
          <w:color w:val="000000"/>
        </w:rPr>
        <w:t>Pierwsz</w:t>
      </w:r>
      <w:r w:rsidR="00D733B2">
        <w:rPr>
          <w:color w:val="000000"/>
        </w:rPr>
        <w:t>y</w:t>
      </w:r>
      <w:r w:rsidR="00157E87" w:rsidRPr="00A6751C">
        <w:rPr>
          <w:color w:val="000000"/>
        </w:rPr>
        <w:t xml:space="preserve"> opis s</w:t>
      </w:r>
      <w:r w:rsidRPr="00A6751C">
        <w:rPr>
          <w:color w:val="000000"/>
        </w:rPr>
        <w:t>trategi</w:t>
      </w:r>
      <w:r w:rsidR="00157E87" w:rsidRPr="00A6751C">
        <w:rPr>
          <w:color w:val="000000"/>
        </w:rPr>
        <w:t>i</w:t>
      </w:r>
      <w:r w:rsidRPr="00A6751C">
        <w:rPr>
          <w:color w:val="000000"/>
        </w:rPr>
        <w:t xml:space="preserve"> strefow</w:t>
      </w:r>
      <w:r w:rsidR="00157E87" w:rsidRPr="00A6751C">
        <w:rPr>
          <w:color w:val="000000"/>
        </w:rPr>
        <w:t>ej</w:t>
      </w:r>
      <w:r w:rsidRPr="00A6751C">
        <w:rPr>
          <w:color w:val="000000"/>
        </w:rPr>
        <w:t xml:space="preserve"> został</w:t>
      </w:r>
      <w:r w:rsidR="00D733B2">
        <w:rPr>
          <w:color w:val="000000"/>
        </w:rPr>
        <w:t xml:space="preserve"> stworzony </w:t>
      </w:r>
      <w:r w:rsidRPr="00A6751C">
        <w:rPr>
          <w:color w:val="000000"/>
        </w:rPr>
        <w:t>przez</w:t>
      </w:r>
      <w:r w:rsidR="00157E87" w:rsidRPr="00A6751C">
        <w:rPr>
          <w:color w:val="000000"/>
        </w:rPr>
        <w:t xml:space="preserve"> Georga</w:t>
      </w:r>
      <w:r w:rsidRPr="00A6751C">
        <w:rPr>
          <w:color w:val="000000"/>
        </w:rPr>
        <w:t xml:space="preserve"> </w:t>
      </w:r>
      <w:r w:rsidR="00E169E7" w:rsidRPr="00A6751C">
        <w:rPr>
          <w:color w:val="000000"/>
        </w:rPr>
        <w:t>Strakosch</w:t>
      </w:r>
      <w:r w:rsidR="00157E87" w:rsidRPr="00A6751C">
        <w:rPr>
          <w:color w:val="000000"/>
        </w:rPr>
        <w:t>a</w:t>
      </w:r>
      <w:r w:rsidR="00CA1D74" w:rsidRPr="00A6751C">
        <w:rPr>
          <w:color w:val="000000"/>
        </w:rPr>
        <w:t xml:space="preserve"> i Roberta Caporale</w:t>
      </w:r>
      <w:r w:rsidR="00E169E7" w:rsidRPr="00A6751C">
        <w:rPr>
          <w:color w:val="000000"/>
        </w:rPr>
        <w:t xml:space="preserve"> </w:t>
      </w:r>
      <w:r w:rsidR="00A957A6" w:rsidRPr="00A6751C">
        <w:rPr>
          <w:color w:val="000000"/>
        </w:rPr>
        <w:t>w</w:t>
      </w:r>
      <w:r w:rsidR="00157E87" w:rsidRPr="00A6751C">
        <w:rPr>
          <w:color w:val="000000"/>
        </w:rPr>
        <w:t xml:space="preserve"> pracy</w:t>
      </w:r>
      <w:r w:rsidR="00CA1D74" w:rsidRPr="00A6751C">
        <w:rPr>
          <w:color w:val="000000"/>
        </w:rPr>
        <w:t xml:space="preserve"> </w:t>
      </w:r>
      <w:r w:rsidR="00CA1D74" w:rsidRPr="00A6751C">
        <w:rPr>
          <w:i/>
          <w:iCs/>
          <w:color w:val="000000"/>
        </w:rPr>
        <w:t>The Vertical Transportation Handbook</w:t>
      </w:r>
      <w:r w:rsidR="00157E87" w:rsidRPr="00A6751C">
        <w:rPr>
          <w:color w:val="000000"/>
        </w:rPr>
        <w:t xml:space="preserve"> z </w:t>
      </w:r>
      <w:r w:rsidR="00A957A6" w:rsidRPr="00A6751C">
        <w:rPr>
          <w:color w:val="000000"/>
        </w:rPr>
        <w:t xml:space="preserve">1983 roku. Sterowanie strefą jest alternatywą dla sterowania zbiorowego i jest preferowane w budynkach </w:t>
      </w:r>
      <w:r w:rsidRPr="00A6751C">
        <w:rPr>
          <w:color w:val="000000"/>
        </w:rPr>
        <w:t xml:space="preserve">z systemem </w:t>
      </w:r>
      <w:r w:rsidR="00A957A6" w:rsidRPr="00A6751C">
        <w:rPr>
          <w:color w:val="000000"/>
        </w:rPr>
        <w:t>wiel</w:t>
      </w:r>
      <w:r w:rsidRPr="00A6751C">
        <w:rPr>
          <w:color w:val="000000"/>
        </w:rPr>
        <w:t>u</w:t>
      </w:r>
      <w:r w:rsidR="00A957A6" w:rsidRPr="00A6751C">
        <w:rPr>
          <w:color w:val="000000"/>
        </w:rPr>
        <w:t xml:space="preserve"> wind. W przypadku korzystania ze strategii strefowej budynek powinien zostać rozdzielony strefy o rozmiarach zależnych od ruchu każdej strefy. Każda winda ma swoje miejsce </w:t>
      </w:r>
      <w:r w:rsidR="003251E1" w:rsidRPr="00A6751C">
        <w:rPr>
          <w:color w:val="000000"/>
        </w:rPr>
        <w:t>stopu</w:t>
      </w:r>
      <w:r w:rsidR="00A957A6" w:rsidRPr="00A6751C">
        <w:rPr>
          <w:color w:val="000000"/>
        </w:rPr>
        <w:t xml:space="preserve"> i tylko odbiera pasażerów z pięter wewnątrz strefy. W przypadku strategii </w:t>
      </w:r>
      <w:r w:rsidR="003251E1" w:rsidRPr="00A6751C">
        <w:rPr>
          <w:color w:val="000000"/>
        </w:rPr>
        <w:t>s</w:t>
      </w:r>
      <w:r w:rsidR="00A957A6" w:rsidRPr="00A6751C">
        <w:rPr>
          <w:color w:val="000000"/>
        </w:rPr>
        <w:t xml:space="preserve">trefy winda ignoruje wszystkie żądania nawet poza jej strefą podczas podróży. Niektóre windy mogą mieć te same piętra w strefach </w:t>
      </w:r>
      <w:r w:rsidR="003251E1" w:rsidRPr="00A6751C">
        <w:rPr>
          <w:color w:val="000000"/>
        </w:rPr>
        <w:t xml:space="preserve">w </w:t>
      </w:r>
      <w:r w:rsidR="00A957A6" w:rsidRPr="00A6751C">
        <w:rPr>
          <w:color w:val="000000"/>
        </w:rPr>
        <w:t>zależ</w:t>
      </w:r>
      <w:r w:rsidR="003251E1" w:rsidRPr="00A6751C">
        <w:rPr>
          <w:color w:val="000000"/>
        </w:rPr>
        <w:t>ności</w:t>
      </w:r>
      <w:r w:rsidR="00A957A6" w:rsidRPr="00A6751C">
        <w:rPr>
          <w:color w:val="000000"/>
        </w:rPr>
        <w:t xml:space="preserve"> od przepływ</w:t>
      </w:r>
      <w:r w:rsidR="003251E1" w:rsidRPr="00A6751C">
        <w:rPr>
          <w:color w:val="000000"/>
        </w:rPr>
        <w:t>u</w:t>
      </w:r>
      <w:r w:rsidR="00A957A6" w:rsidRPr="00A6751C">
        <w:rPr>
          <w:color w:val="000000"/>
        </w:rPr>
        <w:t xml:space="preserve"> pasażerów i wykorzystyw</w:t>
      </w:r>
      <w:r w:rsidR="00D01FC2" w:rsidRPr="00A6751C">
        <w:rPr>
          <w:color w:val="000000"/>
        </w:rPr>
        <w:t>ać</w:t>
      </w:r>
      <w:r w:rsidR="00A957A6" w:rsidRPr="00A6751C">
        <w:rPr>
          <w:color w:val="000000"/>
        </w:rPr>
        <w:t xml:space="preserve"> do poprawy podstawowe</w:t>
      </w:r>
      <w:r w:rsidR="00D01FC2" w:rsidRPr="00A6751C">
        <w:rPr>
          <w:color w:val="000000"/>
        </w:rPr>
        <w:t>go założenia</w:t>
      </w:r>
      <w:r w:rsidR="00F75F56">
        <w:rPr>
          <w:color w:val="000000"/>
        </w:rPr>
        <w:t xml:space="preserve"> strategii.</w:t>
      </w:r>
      <w:r w:rsidR="002F3B32">
        <w:rPr>
          <w:color w:val="000000"/>
        </w:rPr>
        <w:t xml:space="preserve"> </w:t>
      </w:r>
      <w:r w:rsidR="00A957A6" w:rsidRPr="00A6751C">
        <w:rPr>
          <w:color w:val="000000"/>
        </w:rPr>
        <w:t>[4]</w:t>
      </w:r>
      <w:r w:rsidR="00BB71C9">
        <w:rPr>
          <w:color w:val="000000"/>
        </w:rPr>
        <w:t xml:space="preserve"> </w:t>
      </w:r>
      <w:r w:rsidR="00D01FC2" w:rsidRPr="00A6751C">
        <w:rPr>
          <w:color w:val="000000"/>
        </w:rPr>
        <w:t>Wózek</w:t>
      </w:r>
      <w:r w:rsidR="00256FB8" w:rsidRPr="00A6751C">
        <w:rPr>
          <w:color w:val="000000"/>
        </w:rPr>
        <w:t xml:space="preserve"> zatrzymuje się w strefie, gdy jest bezczynna. </w:t>
      </w:r>
    </w:p>
    <w:p w14:paraId="2F056173" w14:textId="6059E140" w:rsidR="006C1B1D" w:rsidRDefault="00256FB8" w:rsidP="00A82C12">
      <w:pPr>
        <w:autoSpaceDE w:val="0"/>
        <w:autoSpaceDN w:val="0"/>
        <w:adjustRightInd w:val="0"/>
        <w:ind w:firstLine="284"/>
        <w:rPr>
          <w:color w:val="000000"/>
        </w:rPr>
      </w:pPr>
      <w:r w:rsidRPr="00A6751C">
        <w:rPr>
          <w:color w:val="000000"/>
        </w:rPr>
        <w:t xml:space="preserve">Ta strategia ma na celu utrzymanie </w:t>
      </w:r>
      <w:r w:rsidR="00F024EF">
        <w:rPr>
          <w:color w:val="000000"/>
        </w:rPr>
        <w:t>wózków wind</w:t>
      </w:r>
      <w:r w:rsidRPr="00A6751C">
        <w:rPr>
          <w:color w:val="000000"/>
        </w:rPr>
        <w:t xml:space="preserve"> w oddzieleniu i uniknięc</w:t>
      </w:r>
      <w:r w:rsidR="00A22B40" w:rsidRPr="00A6751C">
        <w:rPr>
          <w:color w:val="000000"/>
        </w:rPr>
        <w:t>iu zjawiska grupowania</w:t>
      </w:r>
      <w:r w:rsidRPr="00A6751C">
        <w:rPr>
          <w:color w:val="000000"/>
        </w:rPr>
        <w:t xml:space="preserve">. </w:t>
      </w:r>
      <w:r w:rsidR="00D01FC2" w:rsidRPr="00A6751C">
        <w:rPr>
          <w:color w:val="000000"/>
        </w:rPr>
        <w:t>System ten jest odpowiedni</w:t>
      </w:r>
      <w:r w:rsidRPr="00A6751C">
        <w:rPr>
          <w:color w:val="000000"/>
        </w:rPr>
        <w:t xml:space="preserve"> dużego natężenia ruchu, gdy połączenia hali są rozłożone na wszystkie strony budynk</w:t>
      </w:r>
      <w:r w:rsidR="008D5AA6">
        <w:rPr>
          <w:color w:val="000000"/>
        </w:rPr>
        <w:t>u</w:t>
      </w:r>
      <w:r w:rsidRPr="00A6751C">
        <w:rPr>
          <w:color w:val="000000"/>
        </w:rPr>
        <w:t>, ale jednocześnie traci dużą elastyczność</w:t>
      </w:r>
      <w:r w:rsidR="007318EE">
        <w:rPr>
          <w:color w:val="000000"/>
        </w:rPr>
        <w:t xml:space="preserve"> </w:t>
      </w:r>
      <w:r w:rsidRPr="00A6751C">
        <w:rPr>
          <w:color w:val="000000"/>
        </w:rPr>
        <w:t>[</w:t>
      </w:r>
      <w:r w:rsidR="00346526">
        <w:rPr>
          <w:color w:val="000000"/>
        </w:rPr>
        <w:t>1</w:t>
      </w:r>
      <w:r w:rsidRPr="00A6751C">
        <w:rPr>
          <w:color w:val="000000"/>
        </w:rPr>
        <w:t>]</w:t>
      </w:r>
      <w:r w:rsidR="00E01946">
        <w:rPr>
          <w:color w:val="000000"/>
        </w:rPr>
        <w:t xml:space="preserve"> kie</w:t>
      </w:r>
      <w:r w:rsidR="009403AE">
        <w:rPr>
          <w:color w:val="000000"/>
        </w:rPr>
        <w:t>d</w:t>
      </w:r>
      <w:r w:rsidR="00E01946">
        <w:rPr>
          <w:color w:val="000000"/>
        </w:rPr>
        <w:t>y windy</w:t>
      </w:r>
      <w:r w:rsidRPr="00A6751C">
        <w:rPr>
          <w:color w:val="000000"/>
        </w:rPr>
        <w:t xml:space="preserve"> nie mogą się nawzajem pokrywać. </w:t>
      </w:r>
      <w:r w:rsidR="00A22B40" w:rsidRPr="00A6751C">
        <w:rPr>
          <w:color w:val="000000"/>
        </w:rPr>
        <w:t xml:space="preserve">Do </w:t>
      </w:r>
      <w:r w:rsidRPr="00A6751C">
        <w:rPr>
          <w:color w:val="000000"/>
        </w:rPr>
        <w:t>stworz</w:t>
      </w:r>
      <w:r w:rsidR="00A22B40" w:rsidRPr="00A6751C">
        <w:rPr>
          <w:color w:val="000000"/>
        </w:rPr>
        <w:t>enia</w:t>
      </w:r>
      <w:r w:rsidRPr="00A6751C">
        <w:rPr>
          <w:color w:val="000000"/>
        </w:rPr>
        <w:t xml:space="preserve"> optymaln</w:t>
      </w:r>
      <w:r w:rsidR="00A22B40" w:rsidRPr="00A6751C">
        <w:rPr>
          <w:color w:val="000000"/>
        </w:rPr>
        <w:t>ej</w:t>
      </w:r>
      <w:r w:rsidRPr="00A6751C">
        <w:rPr>
          <w:color w:val="000000"/>
        </w:rPr>
        <w:t xml:space="preserve"> strategi</w:t>
      </w:r>
      <w:r w:rsidR="00A22B40" w:rsidRPr="00A6751C">
        <w:rPr>
          <w:color w:val="000000"/>
        </w:rPr>
        <w:t>i</w:t>
      </w:r>
      <w:r w:rsidRPr="00A6751C">
        <w:rPr>
          <w:color w:val="000000"/>
        </w:rPr>
        <w:t>, należy wybrać rozkład stref ostrożnie. Podejmując decyzję o podziale budynku</w:t>
      </w:r>
      <w:r w:rsidR="00075B62">
        <w:rPr>
          <w:color w:val="000000"/>
        </w:rPr>
        <w:t>,</w:t>
      </w:r>
      <w:r w:rsidRPr="00A6751C">
        <w:rPr>
          <w:color w:val="000000"/>
        </w:rPr>
        <w:t xml:space="preserve"> </w:t>
      </w:r>
      <w:r w:rsidR="00B654E6" w:rsidRPr="00A6751C">
        <w:rPr>
          <w:color w:val="000000"/>
        </w:rPr>
        <w:t>należy wziąć</w:t>
      </w:r>
      <w:r w:rsidRPr="00A6751C">
        <w:rPr>
          <w:color w:val="000000"/>
        </w:rPr>
        <w:t xml:space="preserve"> kilka zmiennych do rozważenia.</w:t>
      </w:r>
      <w:r w:rsidR="003622AB">
        <w:rPr>
          <w:color w:val="000000"/>
        </w:rPr>
        <w:t xml:space="preserve"> Strefy można</w:t>
      </w:r>
      <w:r w:rsidRPr="00A6751C">
        <w:rPr>
          <w:color w:val="000000"/>
        </w:rPr>
        <w:t xml:space="preserve"> podzielić w zależności</w:t>
      </w:r>
      <w:r w:rsidR="002D69FB">
        <w:rPr>
          <w:color w:val="000000"/>
        </w:rPr>
        <w:t xml:space="preserve"> od ilości</w:t>
      </w:r>
      <w:r w:rsidRPr="00A6751C">
        <w:rPr>
          <w:color w:val="000000"/>
        </w:rPr>
        <w:t xml:space="preserve"> populacji pięter lub</w:t>
      </w:r>
      <w:r w:rsidR="003622AB">
        <w:rPr>
          <w:color w:val="000000"/>
        </w:rPr>
        <w:t xml:space="preserve"> z uwagą na to</w:t>
      </w:r>
      <w:r w:rsidR="00717465">
        <w:rPr>
          <w:color w:val="000000"/>
        </w:rPr>
        <w:t>,</w:t>
      </w:r>
      <w:r w:rsidR="003622AB">
        <w:rPr>
          <w:color w:val="000000"/>
        </w:rPr>
        <w:t xml:space="preserve"> czy</w:t>
      </w:r>
      <w:r w:rsidRPr="00A6751C">
        <w:rPr>
          <w:color w:val="000000"/>
        </w:rPr>
        <w:t xml:space="preserve"> jest ważne piętro, takie jak piętro </w:t>
      </w:r>
      <w:r w:rsidR="00B654E6" w:rsidRPr="00A6751C">
        <w:rPr>
          <w:color w:val="000000"/>
        </w:rPr>
        <w:t>kierownicze</w:t>
      </w:r>
      <w:r w:rsidRPr="00A6751C">
        <w:rPr>
          <w:color w:val="000000"/>
        </w:rPr>
        <w:t xml:space="preserve">. Ogólnym pojęciem jest posiadanie tylu stref, ile </w:t>
      </w:r>
      <w:r w:rsidR="00B654E6" w:rsidRPr="00A6751C">
        <w:rPr>
          <w:color w:val="000000"/>
        </w:rPr>
        <w:t>jest dostępnych szybów</w:t>
      </w:r>
      <w:r w:rsidRPr="00A6751C">
        <w:rPr>
          <w:color w:val="000000"/>
        </w:rPr>
        <w:t xml:space="preserve"> wind</w:t>
      </w:r>
      <w:r w:rsidR="00B654E6" w:rsidRPr="00A6751C">
        <w:rPr>
          <w:color w:val="000000"/>
        </w:rPr>
        <w:t>owych</w:t>
      </w:r>
      <w:r w:rsidR="00985594">
        <w:rPr>
          <w:color w:val="000000"/>
        </w:rPr>
        <w:t>.</w:t>
      </w:r>
      <w:r w:rsidR="006E7B67">
        <w:rPr>
          <w:color w:val="000000"/>
        </w:rPr>
        <w:t xml:space="preserve"> </w:t>
      </w:r>
      <w:r w:rsidRPr="00A6751C">
        <w:rPr>
          <w:color w:val="000000"/>
        </w:rPr>
        <w:t>[</w:t>
      </w:r>
      <w:r w:rsidR="00BD1EFC">
        <w:rPr>
          <w:color w:val="000000"/>
        </w:rPr>
        <w:t>3</w:t>
      </w:r>
      <w:r w:rsidRPr="00A6751C">
        <w:rPr>
          <w:color w:val="000000"/>
        </w:rPr>
        <w:t>]</w:t>
      </w:r>
    </w:p>
    <w:p w14:paraId="323A2840" w14:textId="77777777" w:rsidR="0054540B" w:rsidRDefault="0054540B" w:rsidP="0054540B">
      <w:pPr>
        <w:keepNext/>
        <w:autoSpaceDE w:val="0"/>
        <w:autoSpaceDN w:val="0"/>
        <w:adjustRightInd w:val="0"/>
        <w:ind w:firstLine="284"/>
        <w:jc w:val="center"/>
      </w:pPr>
      <w:r w:rsidRPr="00A6751C">
        <w:rPr>
          <w:noProof/>
          <w:color w:val="000000"/>
        </w:rPr>
        <w:drawing>
          <wp:inline distT="0" distB="0" distL="0" distR="0" wp14:anchorId="6EB412F0" wp14:editId="132030DE">
            <wp:extent cx="4440054" cy="3222172"/>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hanghai-tower-elevator-and-escalators.jpg"/>
                    <pic:cNvPicPr/>
                  </pic:nvPicPr>
                  <pic:blipFill>
                    <a:blip r:embed="rId15">
                      <a:extLst>
                        <a:ext uri="{28A0092B-C50C-407E-A947-70E740481C1C}">
                          <a14:useLocalDpi xmlns:a14="http://schemas.microsoft.com/office/drawing/2010/main" val="0"/>
                        </a:ext>
                      </a:extLst>
                    </a:blip>
                    <a:stretch>
                      <a:fillRect/>
                    </a:stretch>
                  </pic:blipFill>
                  <pic:spPr>
                    <a:xfrm>
                      <a:off x="0" y="0"/>
                      <a:ext cx="4477519" cy="3249361"/>
                    </a:xfrm>
                    <a:prstGeom prst="rect">
                      <a:avLst/>
                    </a:prstGeom>
                  </pic:spPr>
                </pic:pic>
              </a:graphicData>
            </a:graphic>
          </wp:inline>
        </w:drawing>
      </w:r>
    </w:p>
    <w:p w14:paraId="6F8F9436" w14:textId="0C49FF7A" w:rsidR="0054540B" w:rsidRPr="00061A50" w:rsidRDefault="0054540B" w:rsidP="0054540B">
      <w:pPr>
        <w:pStyle w:val="Legenda"/>
        <w:jc w:val="center"/>
        <w:rPr>
          <w:b w:val="0"/>
          <w:bCs w:val="0"/>
          <w:i/>
          <w:iCs/>
          <w:color w:val="000000"/>
        </w:rPr>
      </w:pPr>
      <w:bookmarkStart w:id="25" w:name="_Toc17550584"/>
      <w:r w:rsidRPr="00061A50">
        <w:rPr>
          <w:b w:val="0"/>
          <w:bCs w:val="0"/>
          <w:i/>
          <w:iCs/>
        </w:rPr>
        <w:t xml:space="preserve">Rysunek </w:t>
      </w:r>
      <w:r w:rsidR="00597A66">
        <w:rPr>
          <w:b w:val="0"/>
          <w:bCs w:val="0"/>
          <w:i/>
          <w:iCs/>
        </w:rPr>
        <w:fldChar w:fldCharType="begin"/>
      </w:r>
      <w:r w:rsidR="00597A66">
        <w:rPr>
          <w:b w:val="0"/>
          <w:bCs w:val="0"/>
          <w:i/>
          <w:iCs/>
        </w:rPr>
        <w:instrText xml:space="preserve"> STYLEREF 1 \s </w:instrText>
      </w:r>
      <w:r w:rsidR="00597A66">
        <w:rPr>
          <w:b w:val="0"/>
          <w:bCs w:val="0"/>
          <w:i/>
          <w:iCs/>
        </w:rPr>
        <w:fldChar w:fldCharType="separate"/>
      </w:r>
      <w:r w:rsidR="00362E91">
        <w:rPr>
          <w:b w:val="0"/>
          <w:bCs w:val="0"/>
          <w:i/>
          <w:iCs/>
          <w:noProof/>
        </w:rPr>
        <w:t>1</w:t>
      </w:r>
      <w:r w:rsidR="00597A66">
        <w:rPr>
          <w:b w:val="0"/>
          <w:bCs w:val="0"/>
          <w:i/>
          <w:iCs/>
        </w:rPr>
        <w:fldChar w:fldCharType="end"/>
      </w:r>
      <w:r w:rsidR="00597A66">
        <w:rPr>
          <w:b w:val="0"/>
          <w:bCs w:val="0"/>
          <w:i/>
          <w:iCs/>
        </w:rPr>
        <w:noBreakHyphen/>
      </w:r>
      <w:r w:rsidR="00597A66">
        <w:rPr>
          <w:b w:val="0"/>
          <w:bCs w:val="0"/>
          <w:i/>
          <w:iCs/>
        </w:rPr>
        <w:fldChar w:fldCharType="begin"/>
      </w:r>
      <w:r w:rsidR="00597A66">
        <w:rPr>
          <w:b w:val="0"/>
          <w:bCs w:val="0"/>
          <w:i/>
          <w:iCs/>
        </w:rPr>
        <w:instrText xml:space="preserve"> SEQ Rysunek \* ARABIC \s 1 </w:instrText>
      </w:r>
      <w:r w:rsidR="00597A66">
        <w:rPr>
          <w:b w:val="0"/>
          <w:bCs w:val="0"/>
          <w:i/>
          <w:iCs/>
        </w:rPr>
        <w:fldChar w:fldCharType="separate"/>
      </w:r>
      <w:r w:rsidR="00362E91">
        <w:rPr>
          <w:b w:val="0"/>
          <w:bCs w:val="0"/>
          <w:i/>
          <w:iCs/>
          <w:noProof/>
        </w:rPr>
        <w:t>2</w:t>
      </w:r>
      <w:r w:rsidR="00597A66">
        <w:rPr>
          <w:b w:val="0"/>
          <w:bCs w:val="0"/>
          <w:i/>
          <w:iCs/>
        </w:rPr>
        <w:fldChar w:fldCharType="end"/>
      </w:r>
      <w:r w:rsidR="000B59A1">
        <w:rPr>
          <w:b w:val="0"/>
          <w:bCs w:val="0"/>
          <w:i/>
          <w:iCs/>
        </w:rPr>
        <w:t>:</w:t>
      </w:r>
      <w:r w:rsidRPr="00061A50">
        <w:rPr>
          <w:b w:val="0"/>
          <w:bCs w:val="0"/>
          <w:i/>
          <w:iCs/>
        </w:rPr>
        <w:t xml:space="preserve"> Przykład połączenia dwóch stref [17]</w:t>
      </w:r>
      <w:bookmarkEnd w:id="25"/>
    </w:p>
    <w:p w14:paraId="7C784979" w14:textId="77777777" w:rsidR="00756BF1" w:rsidRPr="00A6751C" w:rsidRDefault="00032D7D" w:rsidP="00032D7D">
      <w:pPr>
        <w:autoSpaceDE w:val="0"/>
        <w:autoSpaceDN w:val="0"/>
        <w:adjustRightInd w:val="0"/>
        <w:ind w:firstLine="284"/>
        <w:jc w:val="center"/>
        <w:rPr>
          <w:color w:val="000000"/>
        </w:rPr>
      </w:pPr>
      <w:r w:rsidRPr="00A6751C">
        <w:rPr>
          <w:noProof/>
          <w:color w:val="000000"/>
        </w:rPr>
        <w:lastRenderedPageBreak/>
        <w:drawing>
          <wp:inline distT="0" distB="0" distL="0" distR="0" wp14:anchorId="0CB85AC7" wp14:editId="177F312E">
            <wp:extent cx="3604572" cy="5220152"/>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hanghai_Tower.png"/>
                    <pic:cNvPicPr/>
                  </pic:nvPicPr>
                  <pic:blipFill>
                    <a:blip r:embed="rId16">
                      <a:extLst>
                        <a:ext uri="{28A0092B-C50C-407E-A947-70E740481C1C}">
                          <a14:useLocalDpi xmlns:a14="http://schemas.microsoft.com/office/drawing/2010/main" val="0"/>
                        </a:ext>
                      </a:extLst>
                    </a:blip>
                    <a:stretch>
                      <a:fillRect/>
                    </a:stretch>
                  </pic:blipFill>
                  <pic:spPr>
                    <a:xfrm>
                      <a:off x="0" y="0"/>
                      <a:ext cx="3604572" cy="5220152"/>
                    </a:xfrm>
                    <a:prstGeom prst="rect">
                      <a:avLst/>
                    </a:prstGeom>
                  </pic:spPr>
                </pic:pic>
              </a:graphicData>
            </a:graphic>
          </wp:inline>
        </w:drawing>
      </w:r>
    </w:p>
    <w:p w14:paraId="2DA798D9" w14:textId="26DF30A1" w:rsidR="00FD2244" w:rsidRPr="00760C5F" w:rsidRDefault="00032D7D" w:rsidP="00FD2244">
      <w:pPr>
        <w:pStyle w:val="Legenda"/>
        <w:spacing w:before="0" w:after="0"/>
        <w:jc w:val="center"/>
        <w:rPr>
          <w:b w:val="0"/>
          <w:bCs w:val="0"/>
          <w:i/>
          <w:iCs/>
          <w:sz w:val="24"/>
          <w:szCs w:val="24"/>
        </w:rPr>
      </w:pPr>
      <w:bookmarkStart w:id="26" w:name="_Toc17550585"/>
      <w:r w:rsidRPr="00D21873">
        <w:rPr>
          <w:b w:val="0"/>
          <w:bCs w:val="0"/>
          <w:i/>
          <w:iCs/>
        </w:rPr>
        <w:t xml:space="preserve">Rysunek </w:t>
      </w:r>
      <w:r w:rsidR="00597A66">
        <w:rPr>
          <w:b w:val="0"/>
          <w:bCs w:val="0"/>
          <w:i/>
          <w:iCs/>
        </w:rPr>
        <w:fldChar w:fldCharType="begin"/>
      </w:r>
      <w:r w:rsidR="00597A66">
        <w:rPr>
          <w:b w:val="0"/>
          <w:bCs w:val="0"/>
          <w:i/>
          <w:iCs/>
        </w:rPr>
        <w:instrText xml:space="preserve"> STYLEREF 1 \s </w:instrText>
      </w:r>
      <w:r w:rsidR="00597A66">
        <w:rPr>
          <w:b w:val="0"/>
          <w:bCs w:val="0"/>
          <w:i/>
          <w:iCs/>
        </w:rPr>
        <w:fldChar w:fldCharType="separate"/>
      </w:r>
      <w:r w:rsidR="00362E91">
        <w:rPr>
          <w:b w:val="0"/>
          <w:bCs w:val="0"/>
          <w:i/>
          <w:iCs/>
          <w:noProof/>
        </w:rPr>
        <w:t>1</w:t>
      </w:r>
      <w:r w:rsidR="00597A66">
        <w:rPr>
          <w:b w:val="0"/>
          <w:bCs w:val="0"/>
          <w:i/>
          <w:iCs/>
        </w:rPr>
        <w:fldChar w:fldCharType="end"/>
      </w:r>
      <w:r w:rsidR="00597A66">
        <w:rPr>
          <w:b w:val="0"/>
          <w:bCs w:val="0"/>
          <w:i/>
          <w:iCs/>
        </w:rPr>
        <w:noBreakHyphen/>
      </w:r>
      <w:r w:rsidR="00597A66">
        <w:rPr>
          <w:b w:val="0"/>
          <w:bCs w:val="0"/>
          <w:i/>
          <w:iCs/>
        </w:rPr>
        <w:fldChar w:fldCharType="begin"/>
      </w:r>
      <w:r w:rsidR="00597A66">
        <w:rPr>
          <w:b w:val="0"/>
          <w:bCs w:val="0"/>
          <w:i/>
          <w:iCs/>
        </w:rPr>
        <w:instrText xml:space="preserve"> SEQ Rysunek \* ARABIC \s 1 </w:instrText>
      </w:r>
      <w:r w:rsidR="00597A66">
        <w:rPr>
          <w:b w:val="0"/>
          <w:bCs w:val="0"/>
          <w:i/>
          <w:iCs/>
        </w:rPr>
        <w:fldChar w:fldCharType="separate"/>
      </w:r>
      <w:r w:rsidR="00362E91">
        <w:rPr>
          <w:b w:val="0"/>
          <w:bCs w:val="0"/>
          <w:i/>
          <w:iCs/>
          <w:noProof/>
        </w:rPr>
        <w:t>3</w:t>
      </w:r>
      <w:r w:rsidR="00597A66">
        <w:rPr>
          <w:b w:val="0"/>
          <w:bCs w:val="0"/>
          <w:i/>
          <w:iCs/>
        </w:rPr>
        <w:fldChar w:fldCharType="end"/>
      </w:r>
      <w:r w:rsidR="00D21873" w:rsidRPr="00D21873">
        <w:rPr>
          <w:b w:val="0"/>
          <w:bCs w:val="0"/>
          <w:i/>
          <w:iCs/>
        </w:rPr>
        <w:t>:</w:t>
      </w:r>
      <w:r w:rsidR="00231611" w:rsidRPr="00D21873">
        <w:rPr>
          <w:b w:val="0"/>
          <w:bCs w:val="0"/>
          <w:i/>
          <w:iCs/>
        </w:rPr>
        <w:t xml:space="preserve"> System strefowy w budynku Shanghai Tower</w:t>
      </w:r>
      <w:r w:rsidR="00FD2244" w:rsidRPr="00D21873">
        <w:rPr>
          <w:b w:val="0"/>
          <w:bCs w:val="0"/>
          <w:i/>
          <w:iCs/>
        </w:rPr>
        <w:t xml:space="preserve"> </w:t>
      </w:r>
      <w:r w:rsidR="005D6734" w:rsidRPr="00D21873">
        <w:rPr>
          <w:b w:val="0"/>
          <w:bCs w:val="0"/>
          <w:i/>
          <w:iCs/>
        </w:rPr>
        <w:t>[17]</w:t>
      </w:r>
      <w:bookmarkEnd w:id="26"/>
    </w:p>
    <w:p w14:paraId="18FCDF5D" w14:textId="77777777" w:rsidR="00D21873" w:rsidRDefault="00D21873" w:rsidP="00C8352D">
      <w:pPr>
        <w:autoSpaceDE w:val="0"/>
        <w:autoSpaceDN w:val="0"/>
        <w:adjustRightInd w:val="0"/>
        <w:ind w:firstLine="284"/>
        <w:rPr>
          <w:i/>
          <w:iCs/>
        </w:rPr>
      </w:pPr>
    </w:p>
    <w:p w14:paraId="5C3E0263" w14:textId="3239565C" w:rsidR="000215AF" w:rsidRPr="0054540B" w:rsidRDefault="007563D9" w:rsidP="00A82C12">
      <w:pPr>
        <w:autoSpaceDE w:val="0"/>
        <w:autoSpaceDN w:val="0"/>
        <w:adjustRightInd w:val="0"/>
        <w:ind w:firstLine="284"/>
        <w:rPr>
          <w:color w:val="000000"/>
        </w:rPr>
      </w:pPr>
      <w:r w:rsidRPr="00A6751C">
        <w:rPr>
          <w:color w:val="000000"/>
        </w:rPr>
        <w:t xml:space="preserve">Istniejący </w:t>
      </w:r>
      <w:r w:rsidR="00C8352D" w:rsidRPr="00A6751C">
        <w:rPr>
          <w:color w:val="000000"/>
        </w:rPr>
        <w:t>budynkiem,</w:t>
      </w:r>
      <w:r w:rsidRPr="00A6751C">
        <w:rPr>
          <w:color w:val="000000"/>
        </w:rPr>
        <w:t xml:space="preserve"> w którym działa systemie strefowym jest największy wieżowiec w Chinach – Shanghai Tower. </w:t>
      </w:r>
      <w:r w:rsidR="00747D6B" w:rsidRPr="00A6751C">
        <w:rPr>
          <w:color w:val="000000"/>
        </w:rPr>
        <w:t>Budynek został podzielony na dziewięć stref, każdy z nich oznaczona innym kolorem na rysunku 1-</w:t>
      </w:r>
      <w:r w:rsidR="0054540B">
        <w:rPr>
          <w:color w:val="000000"/>
        </w:rPr>
        <w:t>3</w:t>
      </w:r>
      <w:r w:rsidR="00747D6B" w:rsidRPr="00A6751C">
        <w:rPr>
          <w:color w:val="000000"/>
        </w:rPr>
        <w:t xml:space="preserve">. </w:t>
      </w:r>
      <w:r w:rsidR="00C8352D" w:rsidRPr="00A6751C">
        <w:rPr>
          <w:color w:val="000000"/>
        </w:rPr>
        <w:t>Połączenia</w:t>
      </w:r>
      <w:r w:rsidR="00747D6B" w:rsidRPr="00A6751C">
        <w:rPr>
          <w:color w:val="000000"/>
        </w:rPr>
        <w:t xml:space="preserve"> </w:t>
      </w:r>
      <w:r w:rsidR="00C8352D" w:rsidRPr="00A6751C">
        <w:rPr>
          <w:color w:val="000000"/>
        </w:rPr>
        <w:t>między</w:t>
      </w:r>
      <w:r w:rsidR="00747D6B" w:rsidRPr="00A6751C">
        <w:rPr>
          <w:color w:val="000000"/>
        </w:rPr>
        <w:t xml:space="preserve"> </w:t>
      </w:r>
      <w:r w:rsidR="00C8352D" w:rsidRPr="00A6751C">
        <w:rPr>
          <w:color w:val="000000"/>
        </w:rPr>
        <w:t>strefami</w:t>
      </w:r>
      <w:r w:rsidR="00747D6B" w:rsidRPr="00A6751C">
        <w:rPr>
          <w:color w:val="000000"/>
        </w:rPr>
        <w:t xml:space="preserve"> znajdują się w </w:t>
      </w:r>
      <w:r w:rsidR="00C8352D" w:rsidRPr="00A6751C">
        <w:rPr>
          <w:color w:val="000000"/>
        </w:rPr>
        <w:t>r</w:t>
      </w:r>
      <w:r w:rsidR="00974B4E">
        <w:rPr>
          <w:color w:val="000000"/>
        </w:rPr>
        <w:t>ó</w:t>
      </w:r>
      <w:r w:rsidR="00C8352D" w:rsidRPr="00A6751C">
        <w:rPr>
          <w:color w:val="000000"/>
        </w:rPr>
        <w:t>żnych</w:t>
      </w:r>
      <w:r w:rsidR="00747D6B" w:rsidRPr="00A6751C">
        <w:rPr>
          <w:color w:val="000000"/>
        </w:rPr>
        <w:t xml:space="preserve"> miejscach pi</w:t>
      </w:r>
      <w:r w:rsidR="00682F1A" w:rsidRPr="00A6751C">
        <w:rPr>
          <w:color w:val="000000"/>
        </w:rPr>
        <w:t>ę</w:t>
      </w:r>
      <w:r w:rsidR="00747D6B" w:rsidRPr="00A6751C">
        <w:rPr>
          <w:color w:val="000000"/>
        </w:rPr>
        <w:t>tra</w:t>
      </w:r>
      <w:r w:rsidR="00C8352D" w:rsidRPr="00A6751C">
        <w:rPr>
          <w:color w:val="000000"/>
        </w:rPr>
        <w:t>.</w:t>
      </w:r>
      <w:r w:rsidR="00747D6B" w:rsidRPr="00A6751C">
        <w:rPr>
          <w:color w:val="000000"/>
        </w:rPr>
        <w:t xml:space="preserve"> Ogromna </w:t>
      </w:r>
      <w:r w:rsidR="00C8352D" w:rsidRPr="00A6751C">
        <w:rPr>
          <w:color w:val="000000"/>
        </w:rPr>
        <w:t>ilość</w:t>
      </w:r>
      <w:r w:rsidR="00747D6B" w:rsidRPr="00A6751C">
        <w:rPr>
          <w:color w:val="000000"/>
        </w:rPr>
        <w:t xml:space="preserve"> 128 pięter </w:t>
      </w:r>
      <w:r w:rsidR="00C8352D" w:rsidRPr="00A6751C">
        <w:rPr>
          <w:color w:val="000000"/>
        </w:rPr>
        <w:t>jest skomunikowana przez 108 wind.</w:t>
      </w:r>
      <w:r w:rsidR="00747D6B" w:rsidRPr="00A6751C">
        <w:rPr>
          <w:color w:val="000000"/>
        </w:rPr>
        <w:t xml:space="preserve"> </w:t>
      </w:r>
      <w:r w:rsidRPr="00A6751C">
        <w:rPr>
          <w:color w:val="000000"/>
        </w:rPr>
        <w:t xml:space="preserve"> Dodatkowo</w:t>
      </w:r>
      <w:r w:rsidR="00747D6B" w:rsidRPr="00A6751C">
        <w:rPr>
          <w:color w:val="000000"/>
        </w:rPr>
        <w:t xml:space="preserve"> windy poruszające się w tym budynku osiągają największe prędkości sięgające do 20</w:t>
      </w:r>
      <w:r w:rsidR="00026C13">
        <w:rPr>
          <w:color w:val="000000"/>
        </w:rPr>
        <w:t>,</w:t>
      </w:r>
      <w:r w:rsidR="00747D6B" w:rsidRPr="00A6751C">
        <w:rPr>
          <w:color w:val="000000"/>
        </w:rPr>
        <w:t>5</w:t>
      </w:r>
      <w:r w:rsidR="00FB309E">
        <w:rPr>
          <w:color w:val="000000"/>
        </w:rPr>
        <w:t xml:space="preserve"> </w:t>
      </w:r>
      <w:r w:rsidR="00747D6B" w:rsidRPr="00A6751C">
        <w:rPr>
          <w:color w:val="000000"/>
        </w:rPr>
        <w:t>m/s.</w:t>
      </w:r>
    </w:p>
    <w:p w14:paraId="7A148674" w14:textId="2D8C3476" w:rsidR="007B1409" w:rsidRPr="00055467" w:rsidRDefault="00682F1A" w:rsidP="00055467">
      <w:pPr>
        <w:autoSpaceDE w:val="0"/>
        <w:autoSpaceDN w:val="0"/>
        <w:adjustRightInd w:val="0"/>
        <w:ind w:firstLine="284"/>
        <w:rPr>
          <w:color w:val="000000"/>
        </w:rPr>
      </w:pPr>
      <w:r w:rsidRPr="00A6751C">
        <w:rPr>
          <w:color w:val="000000"/>
        </w:rPr>
        <w:t>System został zrealizowany przez firmę Mitsubishi. Dostęp do hotelu odbywa się przez piąty hol na wysokości 101/102</w:t>
      </w:r>
      <w:r w:rsidR="000654E0" w:rsidRPr="00A6751C">
        <w:rPr>
          <w:color w:val="000000"/>
        </w:rPr>
        <w:t xml:space="preserve"> piętra</w:t>
      </w:r>
      <w:r w:rsidRPr="00A6751C">
        <w:rPr>
          <w:color w:val="000000"/>
        </w:rPr>
        <w:t>. Lokalne strefy są obsługiwane przez windy jednopokładowe w całej wieży, a taras widokowy na szczycie wieży jest obsługiwa</w:t>
      </w:r>
      <w:r w:rsidR="003B24D6">
        <w:rPr>
          <w:color w:val="000000"/>
        </w:rPr>
        <w:t xml:space="preserve">ny przez trzy </w:t>
      </w:r>
      <w:r w:rsidR="003D1F47">
        <w:rPr>
          <w:color w:val="000000"/>
        </w:rPr>
        <w:t xml:space="preserve">szybkie </w:t>
      </w:r>
      <w:r w:rsidR="003B24D6">
        <w:rPr>
          <w:color w:val="000000"/>
        </w:rPr>
        <w:t xml:space="preserve">windy wahadłowe, </w:t>
      </w:r>
      <w:r w:rsidRPr="00A6751C">
        <w:rPr>
          <w:color w:val="000000"/>
        </w:rPr>
        <w:t xml:space="preserve">które poruszają się z prędkością 18 metrów na sekundę. Te trzy windy wahadłowe są uzupełnione trzema </w:t>
      </w:r>
      <w:r w:rsidR="00D55638">
        <w:rPr>
          <w:color w:val="000000"/>
        </w:rPr>
        <w:t xml:space="preserve">dodatkowymi </w:t>
      </w:r>
      <w:r w:rsidRPr="00A6751C">
        <w:rPr>
          <w:color w:val="000000"/>
        </w:rPr>
        <w:t xml:space="preserve">windami, które </w:t>
      </w:r>
      <w:r w:rsidRPr="00A6751C">
        <w:rPr>
          <w:color w:val="000000"/>
        </w:rPr>
        <w:lastRenderedPageBreak/>
        <w:t xml:space="preserve">znacznie </w:t>
      </w:r>
      <w:r w:rsidR="000654E0" w:rsidRPr="00A6751C">
        <w:rPr>
          <w:color w:val="000000"/>
        </w:rPr>
        <w:t>zwiększają</w:t>
      </w:r>
      <w:r w:rsidRPr="00A6751C">
        <w:rPr>
          <w:color w:val="000000"/>
        </w:rPr>
        <w:t xml:space="preserve"> przepustowość gości na taras widokowy w szczytowych okresach użytkowania. W przypadku pożaru lub innej sytuacji awaryjnej windy wahadłowe</w:t>
      </w:r>
      <w:r w:rsidR="000654E0" w:rsidRPr="00A6751C">
        <w:rPr>
          <w:color w:val="000000"/>
        </w:rPr>
        <w:t xml:space="preserve"> </w:t>
      </w:r>
      <w:r w:rsidRPr="00A6751C">
        <w:rPr>
          <w:color w:val="000000"/>
        </w:rPr>
        <w:t>są zaprojektowane do ewakuacji pasażerów ze specjaln</w:t>
      </w:r>
      <w:r w:rsidR="000654E0" w:rsidRPr="00A6751C">
        <w:rPr>
          <w:color w:val="000000"/>
        </w:rPr>
        <w:t>y</w:t>
      </w:r>
      <w:r w:rsidR="00E726B5">
        <w:rPr>
          <w:color w:val="000000"/>
        </w:rPr>
        <w:t>ch</w:t>
      </w:r>
      <w:r w:rsidR="000654E0" w:rsidRPr="00A6751C">
        <w:rPr>
          <w:color w:val="000000"/>
        </w:rPr>
        <w:t xml:space="preserve"> </w:t>
      </w:r>
      <w:r w:rsidRPr="00A6751C">
        <w:rPr>
          <w:color w:val="000000"/>
        </w:rPr>
        <w:t>pięter schronienia, rozmieszczonych w regularnych odstępach na całej wysokości wieży</w:t>
      </w:r>
      <w:r w:rsidR="00643A7C">
        <w:rPr>
          <w:color w:val="000000"/>
        </w:rPr>
        <w:t>.</w:t>
      </w:r>
      <w:r w:rsidR="00974B4E">
        <w:rPr>
          <w:color w:val="000000"/>
        </w:rPr>
        <w:t xml:space="preserve"> </w:t>
      </w:r>
      <w:r w:rsidR="000654E0" w:rsidRPr="00A6751C">
        <w:rPr>
          <w:color w:val="000000"/>
        </w:rPr>
        <w:t>[</w:t>
      </w:r>
      <w:r w:rsidR="001C6260">
        <w:rPr>
          <w:color w:val="000000"/>
        </w:rPr>
        <w:t>18</w:t>
      </w:r>
      <w:r w:rsidR="000654E0" w:rsidRPr="00A6751C">
        <w:rPr>
          <w:color w:val="000000"/>
        </w:rPr>
        <w:t>]</w:t>
      </w:r>
    </w:p>
    <w:p w14:paraId="007709D4" w14:textId="77777777" w:rsidR="000F107A" w:rsidRPr="00A6751C" w:rsidRDefault="00A151FB" w:rsidP="00055467">
      <w:pPr>
        <w:pStyle w:val="Nagwek3"/>
        <w:spacing w:after="120"/>
        <w:rPr>
          <w:sz w:val="24"/>
          <w:szCs w:val="24"/>
        </w:rPr>
      </w:pPr>
      <w:bookmarkStart w:id="27" w:name="_Toc17547333"/>
      <w:bookmarkEnd w:id="24"/>
      <w:r w:rsidRPr="00A6751C">
        <w:rPr>
          <w:sz w:val="24"/>
          <w:szCs w:val="24"/>
        </w:rPr>
        <w:t>S</w:t>
      </w:r>
      <w:r w:rsidR="0072482D" w:rsidRPr="00A6751C">
        <w:rPr>
          <w:sz w:val="24"/>
          <w:szCs w:val="24"/>
        </w:rPr>
        <w:t>trategia oparta na wyszukiwaniu</w:t>
      </w:r>
      <w:bookmarkEnd w:id="27"/>
    </w:p>
    <w:p w14:paraId="71C0BCE4" w14:textId="3A22FFAF" w:rsidR="00317A20" w:rsidRPr="00A6751C" w:rsidRDefault="007B3BCD" w:rsidP="00317A20">
      <w:pPr>
        <w:pStyle w:val="NormalnyWeb"/>
        <w:spacing w:before="0" w:beforeAutospacing="0" w:after="0" w:afterAutospacing="0" w:line="360" w:lineRule="auto"/>
        <w:ind w:firstLine="284"/>
        <w:jc w:val="both"/>
      </w:pPr>
      <w:r w:rsidRPr="00A6751C">
        <w:t>W przeciwieństwie do opisanych powyżej algorytmów strategia oparta na wyszukiwaniu opiera się n</w:t>
      </w:r>
      <w:r w:rsidR="00347D55" w:rsidRPr="00A6751C">
        <w:t>a wybraniu windy o naj</w:t>
      </w:r>
      <w:r w:rsidR="00141D7E" w:rsidRPr="00A6751C">
        <w:t>krótszym</w:t>
      </w:r>
      <w:r w:rsidR="00347D55" w:rsidRPr="00A6751C">
        <w:t xml:space="preserve"> czasie oczekiwania</w:t>
      </w:r>
      <w:r w:rsidRPr="00A6751C">
        <w:t xml:space="preserve">. </w:t>
      </w:r>
      <w:r w:rsidR="00CA1D74" w:rsidRPr="00A6751C">
        <w:t>Optymalizacja odbywa się w dwóch trybach zachłannym i niezachłannym</w:t>
      </w:r>
      <w:r w:rsidR="0072482D" w:rsidRPr="00A6751C">
        <w:t xml:space="preserve">. Różnica między tymi strategiami </w:t>
      </w:r>
      <w:r w:rsidR="00141D7E" w:rsidRPr="00A6751C">
        <w:t xml:space="preserve">polega na tym, że </w:t>
      </w:r>
      <w:r w:rsidR="00CA1D74" w:rsidRPr="00A6751C">
        <w:t xml:space="preserve">zachłanne </w:t>
      </w:r>
      <w:r w:rsidR="0072482D" w:rsidRPr="00A6751C">
        <w:t>strategie wyszukiwania wykonują natychmiastowe przydzielanie połączeń, czyli przypisują połączeni</w:t>
      </w:r>
      <w:r w:rsidR="00141D7E" w:rsidRPr="00A6751C">
        <w:t>e</w:t>
      </w:r>
      <w:r w:rsidR="0072482D" w:rsidRPr="00A6751C">
        <w:t xml:space="preserve"> z </w:t>
      </w:r>
      <w:r w:rsidR="00141D7E" w:rsidRPr="00A6751C">
        <w:t>wózkiem windy</w:t>
      </w:r>
      <w:r w:rsidR="0072482D" w:rsidRPr="00A6751C">
        <w:t xml:space="preserve"> po ich pierwszej rejestracji i nigdy nie rozważają ponownie tych zadań.</w:t>
      </w:r>
      <w:r w:rsidR="00BD6BC5">
        <w:t xml:space="preserve"> </w:t>
      </w:r>
      <w:r w:rsidR="0072482D" w:rsidRPr="00A6751C">
        <w:t>Chciw</w:t>
      </w:r>
      <w:r w:rsidR="007325E0" w:rsidRPr="00A6751C">
        <w:t>e</w:t>
      </w:r>
      <w:r w:rsidR="00BD6BC5">
        <w:t xml:space="preserve"> </w:t>
      </w:r>
      <w:r w:rsidR="0072482D" w:rsidRPr="00A6751C">
        <w:t xml:space="preserve">algorytmy rezygnują z pewnej miary wydajności ze względu na brak elastyczności, ale także wymagają mniej czasu obliczeniowego. </w:t>
      </w:r>
      <w:r w:rsidR="009D62EB" w:rsidRPr="00A6751C">
        <w:t xml:space="preserve">Przeciwny algorytm jest elastyczny i może ponownie ocenić przydziały połączeń w świetle nowych informacji ciągłych z systemu windy. </w:t>
      </w:r>
      <w:r w:rsidR="0072482D" w:rsidRPr="00A6751C">
        <w:t>Niezachłanne algorytmy odkładają swoje zadania lub rozważają je w świetle zaktualizowan</w:t>
      </w:r>
      <w:r w:rsidR="00141D7E" w:rsidRPr="00A6751C">
        <w:t>ych</w:t>
      </w:r>
      <w:r w:rsidR="00E212EA">
        <w:t xml:space="preserve"> informacji</w:t>
      </w:r>
      <w:r w:rsidR="0072482D" w:rsidRPr="00A6751C">
        <w:t xml:space="preserve">, które mogą otrzymać </w:t>
      </w:r>
      <w:r w:rsidR="00141D7E" w:rsidRPr="00A6751C">
        <w:t xml:space="preserve">w </w:t>
      </w:r>
      <w:r w:rsidR="00AF5470">
        <w:t xml:space="preserve">postaci </w:t>
      </w:r>
      <w:r w:rsidR="0072482D" w:rsidRPr="00A6751C">
        <w:t>dodatkowych połączeń lub</w:t>
      </w:r>
      <w:r w:rsidR="00187524" w:rsidRPr="00A6751C">
        <w:t xml:space="preserve"> ilości </w:t>
      </w:r>
      <w:r w:rsidR="0072482D" w:rsidRPr="00A6751C">
        <w:t>miejsc dla pasażerów.</w:t>
      </w:r>
      <w:r w:rsidR="00612DB6" w:rsidRPr="00A6751C">
        <w:t xml:space="preserve"> </w:t>
      </w:r>
      <w:r w:rsidR="00037E2E" w:rsidRPr="00A6751C">
        <w:t>Ten typ</w:t>
      </w:r>
      <w:r w:rsidR="00612DB6" w:rsidRPr="00A6751C">
        <w:t xml:space="preserve"> algorytm</w:t>
      </w:r>
      <w:r w:rsidR="00037E2E" w:rsidRPr="00A6751C">
        <w:t>u</w:t>
      </w:r>
      <w:r w:rsidR="00612DB6" w:rsidRPr="00A6751C">
        <w:t xml:space="preserve"> zajmie więcej czasu, aby zdecydować, które połączenie powinno zostać przypisane</w:t>
      </w:r>
      <w:r w:rsidR="002C3521">
        <w:t>,</w:t>
      </w:r>
      <w:r w:rsidR="00037E2E" w:rsidRPr="00A6751C">
        <w:t xml:space="preserve"> co skutkuje zwiększeniem</w:t>
      </w:r>
      <w:r w:rsidR="00612DB6" w:rsidRPr="00A6751C">
        <w:t xml:space="preserve"> średni</w:t>
      </w:r>
      <w:r w:rsidR="00037E2E" w:rsidRPr="00A6751C">
        <w:t>ego</w:t>
      </w:r>
      <w:r w:rsidR="00612DB6" w:rsidRPr="00A6751C">
        <w:t xml:space="preserve"> czas</w:t>
      </w:r>
      <w:r w:rsidR="00037E2E" w:rsidRPr="00A6751C">
        <w:t>u</w:t>
      </w:r>
      <w:r w:rsidR="00612DB6" w:rsidRPr="00A6751C">
        <w:t xml:space="preserve"> </w:t>
      </w:r>
      <w:r w:rsidR="00754D18" w:rsidRPr="00A6751C">
        <w:t>oczekiwania, ale</w:t>
      </w:r>
      <w:r w:rsidR="00612DB6" w:rsidRPr="00A6751C">
        <w:t xml:space="preserve"> ogóln</w:t>
      </w:r>
      <w:r w:rsidR="00037E2E" w:rsidRPr="00A6751C">
        <w:t>y</w:t>
      </w:r>
      <w:r w:rsidR="00612DB6" w:rsidRPr="00A6751C">
        <w:t xml:space="preserve"> wynik mo</w:t>
      </w:r>
      <w:r w:rsidR="00037E2E" w:rsidRPr="00A6751C">
        <w:t>że być ostatecznie lepszy</w:t>
      </w:r>
      <w:r w:rsidR="003F06D7">
        <w:t>.</w:t>
      </w:r>
      <w:r w:rsidR="00140122">
        <w:t xml:space="preserve"> </w:t>
      </w:r>
      <w:r w:rsidR="00612DB6" w:rsidRPr="00A6751C">
        <w:t>[</w:t>
      </w:r>
      <w:r w:rsidR="009F6600">
        <w:t>3</w:t>
      </w:r>
      <w:r w:rsidR="00612DB6" w:rsidRPr="00A6751C">
        <w:t>]</w:t>
      </w:r>
    </w:p>
    <w:p w14:paraId="56DE1737" w14:textId="4137DD76" w:rsidR="00526363" w:rsidRDefault="00612DB6" w:rsidP="00526363">
      <w:pPr>
        <w:pStyle w:val="NormalnyWeb"/>
        <w:spacing w:before="0" w:beforeAutospacing="0" w:after="0" w:afterAutospacing="0" w:line="360" w:lineRule="auto"/>
        <w:ind w:firstLine="284"/>
        <w:jc w:val="both"/>
      </w:pPr>
      <w:r w:rsidRPr="00A6751C">
        <w:t>Niezależnie od podejścia, s</w:t>
      </w:r>
      <w:r w:rsidR="0072482D" w:rsidRPr="00A6751C">
        <w:t>ystem wybiera kabinę, która minimalizuje czas oczekiwania, czas podróży i liczb</w:t>
      </w:r>
      <w:r w:rsidR="00187524" w:rsidRPr="00A6751C">
        <w:t>ę</w:t>
      </w:r>
      <w:r w:rsidR="0072482D" w:rsidRPr="00A6751C">
        <w:t xml:space="preserve"> pasażerów. System</w:t>
      </w:r>
      <w:r w:rsidRPr="00A6751C">
        <w:t xml:space="preserve"> również</w:t>
      </w:r>
      <w:r w:rsidR="0072482D" w:rsidRPr="00A6751C">
        <w:t xml:space="preserve"> wybiera współczynniki i szacowanie funkcji. Symulacje </w:t>
      </w:r>
      <w:r w:rsidR="00187524" w:rsidRPr="00A6751C">
        <w:t>przed uruchomienie</w:t>
      </w:r>
      <w:r w:rsidR="00AA713E">
        <w:t>m</w:t>
      </w:r>
      <w:r w:rsidR="00187524" w:rsidRPr="00A6751C">
        <w:t xml:space="preserve"> systemu </w:t>
      </w:r>
      <w:r w:rsidR="0072482D" w:rsidRPr="00A6751C">
        <w:t>służą do weryfikacji ich skuteczności. Po każdym zdarzeniu kontroler szuka najlepszego przypisania połączeń do</w:t>
      </w:r>
      <w:r w:rsidR="00187524" w:rsidRPr="00A6751C">
        <w:t xml:space="preserve"> wózka windy</w:t>
      </w:r>
      <w:r w:rsidR="0072482D" w:rsidRPr="00A6751C">
        <w:t xml:space="preserve">. </w:t>
      </w:r>
      <w:r w:rsidR="007325E0" w:rsidRPr="00A6751C">
        <w:t>S</w:t>
      </w:r>
      <w:r w:rsidR="0072482D" w:rsidRPr="00A6751C">
        <w:t>łab</w:t>
      </w:r>
      <w:r w:rsidR="00187524" w:rsidRPr="00A6751C">
        <w:t xml:space="preserve">ą </w:t>
      </w:r>
      <w:r w:rsidR="0072482D" w:rsidRPr="00A6751C">
        <w:t>stron</w:t>
      </w:r>
      <w:r w:rsidR="00187524" w:rsidRPr="00A6751C">
        <w:t>ą</w:t>
      </w:r>
      <w:r w:rsidR="0072482D" w:rsidRPr="00A6751C">
        <w:t xml:space="preserve"> tego podejścia </w:t>
      </w:r>
      <w:r w:rsidR="00187524" w:rsidRPr="00A6751C">
        <w:t>jest</w:t>
      </w:r>
      <w:r w:rsidR="0072482D" w:rsidRPr="00A6751C">
        <w:t xml:space="preserve"> jego wymagani</w:t>
      </w:r>
      <w:r w:rsidR="00187524" w:rsidRPr="00A6751C">
        <w:t>e</w:t>
      </w:r>
      <w:r w:rsidR="0072482D" w:rsidRPr="00A6751C">
        <w:t xml:space="preserve"> obliczeniowe</w:t>
      </w:r>
      <w:r w:rsidR="003F06D7">
        <w:t>.</w:t>
      </w:r>
      <w:r w:rsidR="00140122">
        <w:t xml:space="preserve"> </w:t>
      </w:r>
      <w:r w:rsidR="00187524" w:rsidRPr="00A6751C">
        <w:t>[</w:t>
      </w:r>
      <w:r w:rsidR="00F71DC3">
        <w:t>1</w:t>
      </w:r>
      <w:r w:rsidR="00187524" w:rsidRPr="00A6751C">
        <w:t>]</w:t>
      </w:r>
    </w:p>
    <w:p w14:paraId="5C825A1C" w14:textId="77777777" w:rsidR="00AA7B86" w:rsidRPr="00A6751C" w:rsidRDefault="00AA7B86" w:rsidP="00526363">
      <w:pPr>
        <w:pStyle w:val="NormalnyWeb"/>
        <w:spacing w:before="0" w:beforeAutospacing="0" w:after="0" w:afterAutospacing="0" w:line="360" w:lineRule="auto"/>
        <w:ind w:firstLine="284"/>
        <w:jc w:val="both"/>
      </w:pPr>
    </w:p>
    <w:p w14:paraId="212D8986" w14:textId="77777777" w:rsidR="00163464" w:rsidRPr="00425A9B" w:rsidRDefault="002130E6" w:rsidP="008F0CD5">
      <w:pPr>
        <w:pStyle w:val="Nagwek2"/>
        <w:spacing w:after="240"/>
        <w:ind w:left="578" w:hanging="578"/>
        <w:rPr>
          <w:rFonts w:cs="Times New Roman"/>
          <w:i w:val="0"/>
          <w:iCs w:val="0"/>
        </w:rPr>
      </w:pPr>
      <w:bookmarkStart w:id="28" w:name="_Toc17547334"/>
      <w:r w:rsidRPr="00425A9B">
        <w:rPr>
          <w:rFonts w:cs="Times New Roman"/>
          <w:i w:val="0"/>
          <w:iCs w:val="0"/>
        </w:rPr>
        <w:t>Cechy standardowej windy</w:t>
      </w:r>
      <w:bookmarkEnd w:id="28"/>
    </w:p>
    <w:p w14:paraId="6B01ACC6" w14:textId="2DDD9FA9" w:rsidR="00163464" w:rsidRPr="00A6751C" w:rsidRDefault="005E2837" w:rsidP="00163464">
      <w:pPr>
        <w:suppressAutoHyphens/>
        <w:ind w:firstLine="284"/>
        <w:rPr>
          <w:szCs w:val="28"/>
        </w:rPr>
      </w:pPr>
      <w:r w:rsidRPr="00A6751C">
        <w:rPr>
          <w:szCs w:val="28"/>
        </w:rPr>
        <w:t xml:space="preserve">Każdy projektant windy jest głównie zainteresowany niecierpliwością pasażerów podczas oczekiwania </w:t>
      </w:r>
      <w:r w:rsidR="00E51C57" w:rsidRPr="00A6751C">
        <w:rPr>
          <w:szCs w:val="28"/>
        </w:rPr>
        <w:t>oraz czasem</w:t>
      </w:r>
      <w:r w:rsidRPr="00A6751C">
        <w:rPr>
          <w:szCs w:val="28"/>
        </w:rPr>
        <w:t xml:space="preserve"> podróży. Podczas gdy pasażerowie czekają na piętrze pośrednim, ich niecierpliwość rośnie. W środowisku komercyjnym z reguły pracownicy są mniej tolerancyjni w oczekiwaniu niż ludzie w środowisku mieszkalnym. Badania </w:t>
      </w:r>
      <w:r w:rsidRPr="00A6751C">
        <w:rPr>
          <w:szCs w:val="28"/>
        </w:rPr>
        <w:lastRenderedPageBreak/>
        <w:t xml:space="preserve">wskazują, że pasażerowie stają się niecierpliwym po odczekaniu około 30 sekund w budynku </w:t>
      </w:r>
      <w:r w:rsidR="00853EB1">
        <w:rPr>
          <w:szCs w:val="28"/>
        </w:rPr>
        <w:t xml:space="preserve">komercyjnym </w:t>
      </w:r>
      <w:r w:rsidRPr="00A6751C">
        <w:rPr>
          <w:szCs w:val="28"/>
        </w:rPr>
        <w:t>i około 60 sekund w budynku mieszkalnym</w:t>
      </w:r>
      <w:r w:rsidR="00870A29">
        <w:rPr>
          <w:szCs w:val="28"/>
        </w:rPr>
        <w:t>.</w:t>
      </w:r>
      <w:r w:rsidR="00941B10">
        <w:rPr>
          <w:szCs w:val="28"/>
        </w:rPr>
        <w:t xml:space="preserve"> </w:t>
      </w:r>
      <w:r w:rsidR="00746277" w:rsidRPr="00A6751C">
        <w:rPr>
          <w:szCs w:val="28"/>
        </w:rPr>
        <w:t>[</w:t>
      </w:r>
      <w:r w:rsidR="00681A4B">
        <w:rPr>
          <w:szCs w:val="28"/>
        </w:rPr>
        <w:t>16</w:t>
      </w:r>
      <w:r w:rsidR="00746277" w:rsidRPr="00A6751C">
        <w:rPr>
          <w:szCs w:val="28"/>
        </w:rPr>
        <w:t>]</w:t>
      </w:r>
    </w:p>
    <w:p w14:paraId="3A4E12A1" w14:textId="0F605B19" w:rsidR="007906D9" w:rsidRPr="00A6751C" w:rsidRDefault="007906D9" w:rsidP="00163464">
      <w:pPr>
        <w:suppressAutoHyphens/>
        <w:ind w:firstLine="284"/>
        <w:rPr>
          <w:iCs/>
          <w:szCs w:val="28"/>
        </w:rPr>
      </w:pPr>
      <w:r w:rsidRPr="00A6751C">
        <w:rPr>
          <w:iCs/>
          <w:szCs w:val="28"/>
        </w:rPr>
        <w:t xml:space="preserve">Dobrą analogią jest porównanie transportu </w:t>
      </w:r>
      <w:r w:rsidR="009224D3" w:rsidRPr="00A6751C">
        <w:rPr>
          <w:iCs/>
          <w:szCs w:val="28"/>
        </w:rPr>
        <w:t>wertykalnego</w:t>
      </w:r>
      <w:r w:rsidRPr="00A6751C">
        <w:rPr>
          <w:iCs/>
          <w:szCs w:val="28"/>
        </w:rPr>
        <w:t xml:space="preserve"> do przepływu ciągłego</w:t>
      </w:r>
      <w:r w:rsidR="009224D3" w:rsidRPr="00A6751C">
        <w:rPr>
          <w:iCs/>
          <w:szCs w:val="28"/>
        </w:rPr>
        <w:t xml:space="preserve"> wody</w:t>
      </w:r>
      <w:r w:rsidRPr="00A6751C">
        <w:rPr>
          <w:iCs/>
          <w:szCs w:val="28"/>
        </w:rPr>
        <w:t xml:space="preserve">. System ciągłego przepływu transportuje </w:t>
      </w:r>
      <w:r w:rsidR="009224D3" w:rsidRPr="00A6751C">
        <w:rPr>
          <w:iCs/>
          <w:szCs w:val="28"/>
        </w:rPr>
        <w:t>wodę</w:t>
      </w:r>
      <w:r w:rsidRPr="00A6751C">
        <w:rPr>
          <w:iCs/>
          <w:szCs w:val="28"/>
        </w:rPr>
        <w:t xml:space="preserve"> ze zbiornika strumie</w:t>
      </w:r>
      <w:r w:rsidR="009224D3" w:rsidRPr="00A6751C">
        <w:rPr>
          <w:iCs/>
          <w:szCs w:val="28"/>
        </w:rPr>
        <w:t>niem</w:t>
      </w:r>
      <w:r w:rsidRPr="00A6751C">
        <w:rPr>
          <w:iCs/>
          <w:szCs w:val="28"/>
        </w:rPr>
        <w:t xml:space="preserve"> lub w</w:t>
      </w:r>
      <w:r w:rsidR="009224D3" w:rsidRPr="00A6751C">
        <w:rPr>
          <w:iCs/>
          <w:szCs w:val="28"/>
        </w:rPr>
        <w:t>ę</w:t>
      </w:r>
      <w:r w:rsidRPr="00A6751C">
        <w:rPr>
          <w:iCs/>
          <w:szCs w:val="28"/>
        </w:rPr>
        <w:t>ż</w:t>
      </w:r>
      <w:r w:rsidR="009224D3" w:rsidRPr="00A6751C">
        <w:rPr>
          <w:iCs/>
          <w:szCs w:val="28"/>
        </w:rPr>
        <w:t>em</w:t>
      </w:r>
      <w:r w:rsidRPr="00A6751C">
        <w:rPr>
          <w:iCs/>
          <w:szCs w:val="28"/>
        </w:rPr>
        <w:t xml:space="preserve">, </w:t>
      </w:r>
      <w:r w:rsidR="009224D3" w:rsidRPr="00A6751C">
        <w:rPr>
          <w:iCs/>
          <w:szCs w:val="28"/>
        </w:rPr>
        <w:t>która</w:t>
      </w:r>
      <w:r w:rsidRPr="00A6751C">
        <w:rPr>
          <w:iCs/>
          <w:szCs w:val="28"/>
        </w:rPr>
        <w:t xml:space="preserve"> jest przenoszon</w:t>
      </w:r>
      <w:r w:rsidR="00D30D4D">
        <w:rPr>
          <w:iCs/>
          <w:szCs w:val="28"/>
        </w:rPr>
        <w:t>a</w:t>
      </w:r>
      <w:r w:rsidRPr="00A6751C">
        <w:rPr>
          <w:iCs/>
          <w:szCs w:val="28"/>
        </w:rPr>
        <w:t xml:space="preserve"> do miejsca przeznaczenia. System wsadowy</w:t>
      </w:r>
      <w:r w:rsidR="009224D3" w:rsidRPr="00A6751C">
        <w:rPr>
          <w:iCs/>
          <w:szCs w:val="28"/>
        </w:rPr>
        <w:t xml:space="preserve"> </w:t>
      </w:r>
      <w:r w:rsidRPr="00A6751C">
        <w:rPr>
          <w:iCs/>
          <w:szCs w:val="28"/>
        </w:rPr>
        <w:t xml:space="preserve">przenosi zmierzone ilości </w:t>
      </w:r>
      <w:r w:rsidR="009224D3" w:rsidRPr="00A6751C">
        <w:rPr>
          <w:iCs/>
          <w:szCs w:val="28"/>
        </w:rPr>
        <w:t>do</w:t>
      </w:r>
      <w:r w:rsidRPr="00A6751C">
        <w:rPr>
          <w:iCs/>
          <w:szCs w:val="28"/>
        </w:rPr>
        <w:t xml:space="preserve"> zbiornika, gdzie się gromadzą</w:t>
      </w:r>
      <w:r w:rsidR="00E51C57" w:rsidRPr="00A6751C">
        <w:rPr>
          <w:iCs/>
          <w:szCs w:val="28"/>
        </w:rPr>
        <w:t>,</w:t>
      </w:r>
      <w:r w:rsidR="009224D3" w:rsidRPr="00A6751C">
        <w:rPr>
          <w:iCs/>
          <w:szCs w:val="28"/>
        </w:rPr>
        <w:t xml:space="preserve"> </w:t>
      </w:r>
      <w:r w:rsidRPr="00A6751C">
        <w:rPr>
          <w:iCs/>
          <w:szCs w:val="28"/>
        </w:rPr>
        <w:t xml:space="preserve">dopóki kolejna partia nie zostanie przeniesiona, zwykle w wiadrze. </w:t>
      </w:r>
      <w:r w:rsidR="00E6164D">
        <w:rPr>
          <w:iCs/>
          <w:szCs w:val="28"/>
        </w:rPr>
        <w:t>Podobnie można przedstawić działanie</w:t>
      </w:r>
      <w:r w:rsidRPr="00A6751C">
        <w:rPr>
          <w:iCs/>
          <w:szCs w:val="28"/>
        </w:rPr>
        <w:t xml:space="preserve"> wind</w:t>
      </w:r>
      <w:r w:rsidR="00E6164D">
        <w:rPr>
          <w:iCs/>
          <w:szCs w:val="28"/>
        </w:rPr>
        <w:t>y</w:t>
      </w:r>
      <w:r w:rsidRPr="00A6751C">
        <w:rPr>
          <w:iCs/>
          <w:szCs w:val="28"/>
        </w:rPr>
        <w:t xml:space="preserve"> do</w:t>
      </w:r>
      <w:r w:rsidR="00E51C57" w:rsidRPr="00A6751C">
        <w:rPr>
          <w:iCs/>
          <w:szCs w:val="28"/>
        </w:rPr>
        <w:t xml:space="preserve"> takiego</w:t>
      </w:r>
      <w:r w:rsidR="009224D3" w:rsidRPr="00A6751C">
        <w:rPr>
          <w:iCs/>
          <w:szCs w:val="28"/>
        </w:rPr>
        <w:t xml:space="preserve"> </w:t>
      </w:r>
      <w:r w:rsidRPr="00A6751C">
        <w:rPr>
          <w:iCs/>
          <w:szCs w:val="28"/>
        </w:rPr>
        <w:t>przenośnik</w:t>
      </w:r>
      <w:r w:rsidR="009224D3" w:rsidRPr="00A6751C">
        <w:rPr>
          <w:iCs/>
          <w:szCs w:val="28"/>
        </w:rPr>
        <w:t>a</w:t>
      </w:r>
      <w:r w:rsidR="00E51C57" w:rsidRPr="00A6751C">
        <w:rPr>
          <w:iCs/>
          <w:szCs w:val="28"/>
        </w:rPr>
        <w:t xml:space="preserve"> wsadowego</w:t>
      </w:r>
      <w:r w:rsidRPr="00A6751C">
        <w:rPr>
          <w:iCs/>
          <w:szCs w:val="28"/>
        </w:rPr>
        <w:t>. Przybycie ludzi do budynku jest w ciągłym przepływie, a</w:t>
      </w:r>
      <w:r w:rsidR="009224D3" w:rsidRPr="00A6751C">
        <w:rPr>
          <w:iCs/>
          <w:szCs w:val="28"/>
        </w:rPr>
        <w:t xml:space="preserve"> s</w:t>
      </w:r>
      <w:r w:rsidRPr="00A6751C">
        <w:rPr>
          <w:iCs/>
          <w:szCs w:val="28"/>
        </w:rPr>
        <w:t>ystem windy to przenośnik przenoszący ludzi ze zbiornika (lobby) do</w:t>
      </w:r>
      <w:r w:rsidR="009224D3" w:rsidRPr="00A6751C">
        <w:rPr>
          <w:iCs/>
          <w:szCs w:val="28"/>
        </w:rPr>
        <w:t xml:space="preserve"> </w:t>
      </w:r>
      <w:r w:rsidRPr="00A6751C">
        <w:rPr>
          <w:iCs/>
          <w:szCs w:val="28"/>
        </w:rPr>
        <w:t xml:space="preserve">ich </w:t>
      </w:r>
      <w:r w:rsidR="009224D3" w:rsidRPr="00A6751C">
        <w:rPr>
          <w:iCs/>
          <w:szCs w:val="28"/>
        </w:rPr>
        <w:t>do</w:t>
      </w:r>
      <w:r w:rsidRPr="00A6751C">
        <w:rPr>
          <w:iCs/>
          <w:szCs w:val="28"/>
        </w:rPr>
        <w:t>cel</w:t>
      </w:r>
      <w:r w:rsidR="009224D3" w:rsidRPr="00A6751C">
        <w:rPr>
          <w:iCs/>
          <w:szCs w:val="28"/>
        </w:rPr>
        <w:t>owych miejsc</w:t>
      </w:r>
      <w:r w:rsidRPr="00A6751C">
        <w:rPr>
          <w:iCs/>
          <w:szCs w:val="28"/>
        </w:rPr>
        <w:t>. Idealnym rozwiązaniem dla wind jest posiadanie wielu wind</w:t>
      </w:r>
      <w:r w:rsidR="009224D3" w:rsidRPr="00A6751C">
        <w:rPr>
          <w:iCs/>
          <w:szCs w:val="28"/>
        </w:rPr>
        <w:t xml:space="preserve"> do </w:t>
      </w:r>
      <w:r w:rsidRPr="00A6751C">
        <w:rPr>
          <w:iCs/>
          <w:szCs w:val="28"/>
        </w:rPr>
        <w:t>przybliżeni</w:t>
      </w:r>
      <w:r w:rsidR="009224D3" w:rsidRPr="00A6751C">
        <w:rPr>
          <w:iCs/>
          <w:szCs w:val="28"/>
        </w:rPr>
        <w:t>a</w:t>
      </w:r>
      <w:r w:rsidRPr="00A6751C">
        <w:rPr>
          <w:iCs/>
          <w:szCs w:val="28"/>
        </w:rPr>
        <w:t xml:space="preserve"> procesu ciągłego przepływu, tak aby lobby (zbiornik) nigdy nie było wypełnione</w:t>
      </w:r>
      <w:r w:rsidR="009224D3" w:rsidRPr="00A6751C">
        <w:rPr>
          <w:iCs/>
          <w:szCs w:val="28"/>
        </w:rPr>
        <w:t xml:space="preserve"> </w:t>
      </w:r>
      <w:r w:rsidRPr="00A6751C">
        <w:rPr>
          <w:iCs/>
          <w:szCs w:val="28"/>
        </w:rPr>
        <w:t>nadwyżk</w:t>
      </w:r>
      <w:r w:rsidR="009224D3" w:rsidRPr="00A6751C">
        <w:rPr>
          <w:iCs/>
          <w:szCs w:val="28"/>
        </w:rPr>
        <w:t>ą</w:t>
      </w:r>
      <w:r w:rsidRPr="00A6751C">
        <w:rPr>
          <w:iCs/>
          <w:szCs w:val="28"/>
        </w:rPr>
        <w:t xml:space="preserve"> ilości osób, którą przewiezie jedna winda.</w:t>
      </w:r>
    </w:p>
    <w:p w14:paraId="602D7723" w14:textId="7548EB31" w:rsidR="00F22A02" w:rsidRPr="00A6751C" w:rsidRDefault="00F22A02" w:rsidP="00F22A02">
      <w:pPr>
        <w:suppressAutoHyphens/>
        <w:ind w:firstLine="284"/>
        <w:rPr>
          <w:iCs/>
          <w:szCs w:val="28"/>
        </w:rPr>
      </w:pPr>
      <w:r w:rsidRPr="00A6751C">
        <w:rPr>
          <w:iCs/>
          <w:szCs w:val="28"/>
        </w:rPr>
        <w:t>Z tych obserwacji można wywnioskować pierwsze wymagan</w:t>
      </w:r>
      <w:r w:rsidR="00BB69A2">
        <w:rPr>
          <w:iCs/>
          <w:szCs w:val="28"/>
        </w:rPr>
        <w:t>i</w:t>
      </w:r>
      <w:r w:rsidRPr="00A6751C">
        <w:rPr>
          <w:iCs/>
          <w:szCs w:val="28"/>
        </w:rPr>
        <w:t>e dla dobrej obsługi windy: system musi zapewniać wystarczającą iloś</w:t>
      </w:r>
      <w:r w:rsidR="00D143E5">
        <w:rPr>
          <w:iCs/>
          <w:szCs w:val="28"/>
        </w:rPr>
        <w:t>ć</w:t>
      </w:r>
      <w:r w:rsidRPr="00A6751C">
        <w:rPr>
          <w:iCs/>
          <w:szCs w:val="28"/>
        </w:rPr>
        <w:t xml:space="preserve"> usług windy dla maksymaln</w:t>
      </w:r>
      <w:r w:rsidR="00D9759E">
        <w:rPr>
          <w:iCs/>
          <w:szCs w:val="28"/>
        </w:rPr>
        <w:t>ej</w:t>
      </w:r>
      <w:r w:rsidRPr="00A6751C">
        <w:rPr>
          <w:iCs/>
          <w:szCs w:val="28"/>
        </w:rPr>
        <w:t xml:space="preserve"> stawk</w:t>
      </w:r>
      <w:r w:rsidR="00D9759E">
        <w:rPr>
          <w:iCs/>
          <w:szCs w:val="28"/>
        </w:rPr>
        <w:t>i</w:t>
      </w:r>
      <w:r w:rsidRPr="00A6751C">
        <w:rPr>
          <w:iCs/>
          <w:szCs w:val="28"/>
        </w:rPr>
        <w:t xml:space="preserve"> pasażer</w:t>
      </w:r>
      <w:r w:rsidR="00D9759E">
        <w:rPr>
          <w:iCs/>
          <w:szCs w:val="28"/>
        </w:rPr>
        <w:t>ów</w:t>
      </w:r>
      <w:r w:rsidRPr="00A6751C">
        <w:rPr>
          <w:iCs/>
          <w:szCs w:val="28"/>
        </w:rPr>
        <w:t xml:space="preserve"> oczekiwan</w:t>
      </w:r>
      <w:r w:rsidR="00D9759E">
        <w:rPr>
          <w:iCs/>
          <w:szCs w:val="28"/>
        </w:rPr>
        <w:t>ej</w:t>
      </w:r>
      <w:r w:rsidRPr="00A6751C">
        <w:rPr>
          <w:iCs/>
          <w:szCs w:val="28"/>
        </w:rPr>
        <w:t xml:space="preserve"> w szczytowym okresie ruchu. To jest możliwe do osiągnię</w:t>
      </w:r>
      <w:r w:rsidR="00B269DB" w:rsidRPr="00A6751C">
        <w:rPr>
          <w:iCs/>
          <w:szCs w:val="28"/>
        </w:rPr>
        <w:t>cia</w:t>
      </w:r>
      <w:r w:rsidRPr="00A6751C">
        <w:rPr>
          <w:iCs/>
          <w:szCs w:val="28"/>
        </w:rPr>
        <w:t xml:space="preserve"> przez platformę o wystarczającej powierzchni, aby pomieścić wszystkie osoby czekając</w:t>
      </w:r>
      <w:r w:rsidR="00D9759E">
        <w:rPr>
          <w:iCs/>
          <w:szCs w:val="28"/>
        </w:rPr>
        <w:t>e</w:t>
      </w:r>
      <w:r w:rsidRPr="00A6751C">
        <w:rPr>
          <w:iCs/>
          <w:szCs w:val="28"/>
        </w:rPr>
        <w:t xml:space="preserve"> na przejażdżkę </w:t>
      </w:r>
      <w:r w:rsidR="00606A6F" w:rsidRPr="00A6751C">
        <w:rPr>
          <w:iCs/>
          <w:szCs w:val="28"/>
        </w:rPr>
        <w:t>lub</w:t>
      </w:r>
      <w:r w:rsidRPr="00A6751C">
        <w:rPr>
          <w:iCs/>
          <w:szCs w:val="28"/>
        </w:rPr>
        <w:t xml:space="preserve"> alternatywnie, wystarczającą liczbę mniejszych platform. Alternatywa wię</w:t>
      </w:r>
      <w:r w:rsidR="00C64B31" w:rsidRPr="00A6751C">
        <w:rPr>
          <w:iCs/>
          <w:szCs w:val="28"/>
        </w:rPr>
        <w:t>kszej ilości</w:t>
      </w:r>
      <w:r w:rsidRPr="00A6751C">
        <w:rPr>
          <w:iCs/>
          <w:szCs w:val="28"/>
        </w:rPr>
        <w:t xml:space="preserve"> platform jest zazwyczaj preferowana </w:t>
      </w:r>
      <w:r w:rsidR="00C64B31" w:rsidRPr="00A6751C">
        <w:rPr>
          <w:iCs/>
          <w:szCs w:val="28"/>
        </w:rPr>
        <w:t>ze względów bezpieczeństwa</w:t>
      </w:r>
      <w:r w:rsidRPr="00A6751C">
        <w:rPr>
          <w:iCs/>
          <w:szCs w:val="28"/>
        </w:rPr>
        <w:t>. Drugim wymaganiem jest to by zaprojektować system tak, aby zapewnić średni czas oczekiwania poniżej 30 sekund dla budynk</w:t>
      </w:r>
      <w:r w:rsidR="00C64B31" w:rsidRPr="00A6751C">
        <w:rPr>
          <w:iCs/>
          <w:szCs w:val="28"/>
        </w:rPr>
        <w:t>u</w:t>
      </w:r>
      <w:r w:rsidRPr="00A6751C">
        <w:rPr>
          <w:iCs/>
          <w:szCs w:val="28"/>
        </w:rPr>
        <w:t xml:space="preserve"> komercyjne</w:t>
      </w:r>
      <w:r w:rsidR="00C64B31" w:rsidRPr="00A6751C">
        <w:rPr>
          <w:iCs/>
          <w:szCs w:val="28"/>
        </w:rPr>
        <w:t>go</w:t>
      </w:r>
      <w:r w:rsidRPr="00A6751C">
        <w:rPr>
          <w:iCs/>
          <w:szCs w:val="28"/>
        </w:rPr>
        <w:t xml:space="preserve"> i mniej niż 60 sekund w budynkach mieszkalnych. </w:t>
      </w:r>
    </w:p>
    <w:p w14:paraId="4B4072F3" w14:textId="47A73070" w:rsidR="008A1667" w:rsidRPr="00A6751C" w:rsidRDefault="00606A6F" w:rsidP="0049650B">
      <w:pPr>
        <w:suppressAutoHyphens/>
        <w:ind w:firstLine="284"/>
        <w:rPr>
          <w:iCs/>
          <w:szCs w:val="28"/>
        </w:rPr>
      </w:pPr>
      <w:r w:rsidRPr="00A6751C">
        <w:rPr>
          <w:iCs/>
          <w:szCs w:val="28"/>
        </w:rPr>
        <w:t xml:space="preserve">Kolejnym podobnym przykładem systemu </w:t>
      </w:r>
      <w:r w:rsidR="005A399F" w:rsidRPr="00A6751C">
        <w:rPr>
          <w:iCs/>
          <w:szCs w:val="28"/>
        </w:rPr>
        <w:t>zbliżonego</w:t>
      </w:r>
      <w:r w:rsidR="004C0E45" w:rsidRPr="00A6751C">
        <w:rPr>
          <w:iCs/>
          <w:szCs w:val="28"/>
        </w:rPr>
        <w:t xml:space="preserve"> do windy </w:t>
      </w:r>
      <w:r w:rsidR="005A399F" w:rsidRPr="00A6751C">
        <w:rPr>
          <w:iCs/>
          <w:szCs w:val="28"/>
        </w:rPr>
        <w:t>są schody ruchome. Platform</w:t>
      </w:r>
      <w:r w:rsidR="00B11567" w:rsidRPr="00A6751C">
        <w:rPr>
          <w:iCs/>
          <w:szCs w:val="28"/>
        </w:rPr>
        <w:t>y</w:t>
      </w:r>
      <w:r w:rsidR="005A399F" w:rsidRPr="00A6751C">
        <w:rPr>
          <w:iCs/>
          <w:szCs w:val="28"/>
        </w:rPr>
        <w:t xml:space="preserve"> </w:t>
      </w:r>
      <w:r w:rsidRPr="00A6751C">
        <w:rPr>
          <w:iCs/>
          <w:szCs w:val="28"/>
        </w:rPr>
        <w:t xml:space="preserve">są </w:t>
      </w:r>
      <w:r w:rsidR="00681C57" w:rsidRPr="00A6751C">
        <w:rPr>
          <w:iCs/>
          <w:szCs w:val="28"/>
        </w:rPr>
        <w:t>dostępne</w:t>
      </w:r>
      <w:r w:rsidRPr="00A6751C">
        <w:rPr>
          <w:iCs/>
          <w:szCs w:val="28"/>
        </w:rPr>
        <w:t xml:space="preserve"> przy minimalnym czasie oczekiwania</w:t>
      </w:r>
      <w:r w:rsidR="00B11567" w:rsidRPr="00A6751C">
        <w:rPr>
          <w:iCs/>
          <w:szCs w:val="28"/>
        </w:rPr>
        <w:t xml:space="preserve">, </w:t>
      </w:r>
      <w:r w:rsidRPr="00A6751C">
        <w:rPr>
          <w:iCs/>
          <w:szCs w:val="28"/>
        </w:rPr>
        <w:t xml:space="preserve">aby osoba miała natychmiastowy dostęp do </w:t>
      </w:r>
      <w:r w:rsidR="005A399F" w:rsidRPr="00A6751C">
        <w:rPr>
          <w:iCs/>
          <w:szCs w:val="28"/>
        </w:rPr>
        <w:t>schodów</w:t>
      </w:r>
      <w:r w:rsidRPr="00A6751C">
        <w:rPr>
          <w:iCs/>
          <w:szCs w:val="28"/>
        </w:rPr>
        <w:t>.</w:t>
      </w:r>
      <w:r w:rsidR="005A399F" w:rsidRPr="00A6751C">
        <w:rPr>
          <w:iCs/>
          <w:szCs w:val="28"/>
        </w:rPr>
        <w:t xml:space="preserve"> </w:t>
      </w:r>
      <w:r w:rsidR="00B11567" w:rsidRPr="00A6751C">
        <w:rPr>
          <w:iCs/>
          <w:szCs w:val="28"/>
        </w:rPr>
        <w:t xml:space="preserve">Każda z </w:t>
      </w:r>
      <w:r w:rsidRPr="00A6751C">
        <w:rPr>
          <w:iCs/>
          <w:szCs w:val="28"/>
        </w:rPr>
        <w:t xml:space="preserve">platform </w:t>
      </w:r>
      <w:r w:rsidR="00B11567" w:rsidRPr="00A6751C">
        <w:rPr>
          <w:iCs/>
          <w:szCs w:val="28"/>
        </w:rPr>
        <w:t>jest</w:t>
      </w:r>
      <w:r w:rsidRPr="00A6751C">
        <w:rPr>
          <w:iCs/>
          <w:szCs w:val="28"/>
        </w:rPr>
        <w:t xml:space="preserve"> wystarczająco duż</w:t>
      </w:r>
      <w:r w:rsidR="00B11567" w:rsidRPr="00A6751C">
        <w:rPr>
          <w:iCs/>
          <w:szCs w:val="28"/>
        </w:rPr>
        <w:t>a</w:t>
      </w:r>
      <w:r w:rsidRPr="00A6751C">
        <w:rPr>
          <w:iCs/>
          <w:szCs w:val="28"/>
        </w:rPr>
        <w:t>, aby pomieścić tylko jedną lub dwie osoby</w:t>
      </w:r>
      <w:r w:rsidR="00687BC4">
        <w:rPr>
          <w:iCs/>
          <w:szCs w:val="28"/>
        </w:rPr>
        <w:t>. W przypadku, gdy</w:t>
      </w:r>
      <w:r w:rsidRPr="00A6751C">
        <w:rPr>
          <w:iCs/>
          <w:szCs w:val="28"/>
        </w:rPr>
        <w:t xml:space="preserve"> więcej </w:t>
      </w:r>
      <w:r w:rsidR="00B11567" w:rsidRPr="00A6751C">
        <w:rPr>
          <w:iCs/>
          <w:szCs w:val="28"/>
        </w:rPr>
        <w:t>osób</w:t>
      </w:r>
      <w:r w:rsidRPr="00A6751C">
        <w:rPr>
          <w:iCs/>
          <w:szCs w:val="28"/>
        </w:rPr>
        <w:t xml:space="preserve"> </w:t>
      </w:r>
      <w:r w:rsidR="008A1667" w:rsidRPr="00A6751C">
        <w:rPr>
          <w:iCs/>
          <w:szCs w:val="28"/>
        </w:rPr>
        <w:t xml:space="preserve">czeka na platformę </w:t>
      </w:r>
      <w:r w:rsidRPr="00A6751C">
        <w:rPr>
          <w:iCs/>
          <w:szCs w:val="28"/>
        </w:rPr>
        <w:t xml:space="preserve">w tej samej chwili, ktoś musi czekać. </w:t>
      </w:r>
      <w:r w:rsidR="005A399F" w:rsidRPr="00A6751C">
        <w:rPr>
          <w:iCs/>
          <w:szCs w:val="28"/>
        </w:rPr>
        <w:t>P</w:t>
      </w:r>
      <w:r w:rsidRPr="00A6751C">
        <w:rPr>
          <w:iCs/>
          <w:szCs w:val="28"/>
        </w:rPr>
        <w:t xml:space="preserve">otencjalni pasażerowie nie </w:t>
      </w:r>
      <w:r w:rsidR="00AE77B7">
        <w:rPr>
          <w:iCs/>
          <w:szCs w:val="28"/>
        </w:rPr>
        <w:t>niecierpliwią</w:t>
      </w:r>
      <w:r w:rsidRPr="00A6751C">
        <w:rPr>
          <w:iCs/>
          <w:szCs w:val="28"/>
        </w:rPr>
        <w:t xml:space="preserve"> się, ponieważ widzą schody w </w:t>
      </w:r>
      <w:r w:rsidR="00B11567" w:rsidRPr="00A6751C">
        <w:rPr>
          <w:iCs/>
          <w:szCs w:val="28"/>
        </w:rPr>
        <w:t>ruchu</w:t>
      </w:r>
      <w:r w:rsidR="008A1667" w:rsidRPr="00A6751C">
        <w:rPr>
          <w:iCs/>
          <w:szCs w:val="28"/>
        </w:rPr>
        <w:t xml:space="preserve">, których </w:t>
      </w:r>
      <w:r w:rsidR="00B11567" w:rsidRPr="00A6751C">
        <w:rPr>
          <w:iCs/>
          <w:szCs w:val="28"/>
        </w:rPr>
        <w:t>czas</w:t>
      </w:r>
      <w:r w:rsidRPr="00A6751C">
        <w:rPr>
          <w:iCs/>
          <w:szCs w:val="28"/>
        </w:rPr>
        <w:t xml:space="preserve"> oczekiwania jest bardzo krótki.</w:t>
      </w:r>
      <w:r w:rsidR="008A1667" w:rsidRPr="00A6751C">
        <w:rPr>
          <w:iCs/>
          <w:szCs w:val="28"/>
        </w:rPr>
        <w:t xml:space="preserve"> W przypadku windy</w:t>
      </w:r>
      <w:r w:rsidRPr="00A6751C">
        <w:rPr>
          <w:iCs/>
          <w:szCs w:val="28"/>
        </w:rPr>
        <w:t xml:space="preserve"> osoba</w:t>
      </w:r>
      <w:r w:rsidR="00001225" w:rsidRPr="00A6751C">
        <w:rPr>
          <w:iCs/>
          <w:szCs w:val="28"/>
        </w:rPr>
        <w:t xml:space="preserve"> </w:t>
      </w:r>
      <w:r w:rsidRPr="00A6751C">
        <w:rPr>
          <w:iCs/>
          <w:szCs w:val="28"/>
        </w:rPr>
        <w:t>czeka</w:t>
      </w:r>
      <w:r w:rsidR="00B11567" w:rsidRPr="00A6751C">
        <w:rPr>
          <w:iCs/>
          <w:szCs w:val="28"/>
        </w:rPr>
        <w:t>jąca</w:t>
      </w:r>
      <w:r w:rsidRPr="00A6751C">
        <w:rPr>
          <w:iCs/>
          <w:szCs w:val="28"/>
        </w:rPr>
        <w:t xml:space="preserve"> na wyższym piętrze może nie być w stanie sprawdzić, czy </w:t>
      </w:r>
      <w:r w:rsidR="008A1667" w:rsidRPr="00A6751C">
        <w:rPr>
          <w:iCs/>
          <w:szCs w:val="28"/>
        </w:rPr>
        <w:t>wózek windy</w:t>
      </w:r>
      <w:r w:rsidRPr="00A6751C">
        <w:rPr>
          <w:iCs/>
          <w:szCs w:val="28"/>
        </w:rPr>
        <w:t xml:space="preserve"> </w:t>
      </w:r>
      <w:r w:rsidR="008A1667" w:rsidRPr="00A6751C">
        <w:rPr>
          <w:iCs/>
          <w:szCs w:val="28"/>
        </w:rPr>
        <w:t>jest</w:t>
      </w:r>
      <w:r w:rsidRPr="00A6751C">
        <w:rPr>
          <w:iCs/>
          <w:szCs w:val="28"/>
        </w:rPr>
        <w:t xml:space="preserve"> w środku</w:t>
      </w:r>
      <w:r w:rsidR="00001225" w:rsidRPr="00A6751C">
        <w:rPr>
          <w:iCs/>
          <w:szCs w:val="28"/>
        </w:rPr>
        <w:t xml:space="preserve"> </w:t>
      </w:r>
      <w:r w:rsidR="008A1667" w:rsidRPr="00A6751C">
        <w:rPr>
          <w:iCs/>
          <w:szCs w:val="28"/>
        </w:rPr>
        <w:t>wykonywania żądania</w:t>
      </w:r>
      <w:r w:rsidR="002B1E9A">
        <w:rPr>
          <w:iCs/>
          <w:szCs w:val="28"/>
        </w:rPr>
        <w:t>,</w:t>
      </w:r>
      <w:r w:rsidRPr="00A6751C">
        <w:rPr>
          <w:iCs/>
          <w:szCs w:val="28"/>
        </w:rPr>
        <w:t xml:space="preserve"> </w:t>
      </w:r>
      <w:r w:rsidR="008A1667" w:rsidRPr="00A6751C">
        <w:rPr>
          <w:iCs/>
          <w:szCs w:val="28"/>
        </w:rPr>
        <w:t xml:space="preserve">co może powodować </w:t>
      </w:r>
      <w:r w:rsidRPr="00A6751C">
        <w:rPr>
          <w:iCs/>
          <w:szCs w:val="28"/>
        </w:rPr>
        <w:t>niecierpliw</w:t>
      </w:r>
      <w:r w:rsidR="008A1667" w:rsidRPr="00A6751C">
        <w:rPr>
          <w:iCs/>
          <w:szCs w:val="28"/>
        </w:rPr>
        <w:t>ość</w:t>
      </w:r>
      <w:r w:rsidRPr="00A6751C">
        <w:rPr>
          <w:iCs/>
          <w:szCs w:val="28"/>
        </w:rPr>
        <w:t xml:space="preserve"> podczas oczekiwania.</w:t>
      </w:r>
      <w:r w:rsidR="00324FE0" w:rsidRPr="00A6751C">
        <w:rPr>
          <w:iCs/>
          <w:szCs w:val="28"/>
        </w:rPr>
        <w:t xml:space="preserve"> </w:t>
      </w:r>
    </w:p>
    <w:p w14:paraId="0286AA13" w14:textId="189C2867" w:rsidR="00606A6F" w:rsidRPr="00A6751C" w:rsidRDefault="008A1667" w:rsidP="0049650B">
      <w:pPr>
        <w:suppressAutoHyphens/>
        <w:ind w:firstLine="284"/>
        <w:rPr>
          <w:iCs/>
          <w:szCs w:val="28"/>
        </w:rPr>
      </w:pPr>
      <w:r w:rsidRPr="00A6751C">
        <w:rPr>
          <w:iCs/>
          <w:szCs w:val="28"/>
        </w:rPr>
        <w:t>Ponadto, g</w:t>
      </w:r>
      <w:r w:rsidR="00606A6F" w:rsidRPr="00A6751C">
        <w:rPr>
          <w:iCs/>
          <w:szCs w:val="28"/>
        </w:rPr>
        <w:t xml:space="preserve">dy </w:t>
      </w:r>
      <w:r w:rsidRPr="00A6751C">
        <w:rPr>
          <w:iCs/>
          <w:szCs w:val="28"/>
        </w:rPr>
        <w:t>pasażerowie wchodzą</w:t>
      </w:r>
      <w:r w:rsidR="00606A6F" w:rsidRPr="00A6751C">
        <w:rPr>
          <w:iCs/>
          <w:szCs w:val="28"/>
        </w:rPr>
        <w:t xml:space="preserve"> </w:t>
      </w:r>
      <w:r w:rsidRPr="00A6751C">
        <w:rPr>
          <w:iCs/>
          <w:szCs w:val="28"/>
        </w:rPr>
        <w:t xml:space="preserve">na </w:t>
      </w:r>
      <w:r w:rsidR="00606A6F" w:rsidRPr="00A6751C">
        <w:rPr>
          <w:iCs/>
          <w:szCs w:val="28"/>
        </w:rPr>
        <w:t>ruchom</w:t>
      </w:r>
      <w:r w:rsidRPr="00A6751C">
        <w:rPr>
          <w:iCs/>
          <w:szCs w:val="28"/>
        </w:rPr>
        <w:t>e</w:t>
      </w:r>
      <w:r w:rsidR="00606A6F" w:rsidRPr="00A6751C">
        <w:rPr>
          <w:iCs/>
          <w:szCs w:val="28"/>
        </w:rPr>
        <w:t xml:space="preserve"> schod</w:t>
      </w:r>
      <w:r w:rsidR="0062088B">
        <w:rPr>
          <w:iCs/>
          <w:szCs w:val="28"/>
        </w:rPr>
        <w:t>y</w:t>
      </w:r>
      <w:r w:rsidR="00606A6F" w:rsidRPr="00A6751C">
        <w:rPr>
          <w:iCs/>
          <w:szCs w:val="28"/>
        </w:rPr>
        <w:t xml:space="preserve">, wiedzą, że zostaną </w:t>
      </w:r>
      <w:r w:rsidRPr="00A6751C">
        <w:rPr>
          <w:iCs/>
          <w:szCs w:val="28"/>
        </w:rPr>
        <w:t>zawiezieni</w:t>
      </w:r>
      <w:r w:rsidR="00606A6F" w:rsidRPr="00A6751C">
        <w:rPr>
          <w:iCs/>
          <w:szCs w:val="28"/>
        </w:rPr>
        <w:t xml:space="preserve"> na następne piętro</w:t>
      </w:r>
      <w:r w:rsidR="00324FE0" w:rsidRPr="00A6751C">
        <w:rPr>
          <w:iCs/>
          <w:szCs w:val="28"/>
        </w:rPr>
        <w:t xml:space="preserve"> </w:t>
      </w:r>
      <w:r w:rsidRPr="00A6751C">
        <w:rPr>
          <w:iCs/>
          <w:szCs w:val="28"/>
        </w:rPr>
        <w:t xml:space="preserve">w </w:t>
      </w:r>
      <w:r w:rsidR="00606A6F" w:rsidRPr="00A6751C">
        <w:rPr>
          <w:iCs/>
          <w:szCs w:val="28"/>
        </w:rPr>
        <w:t>stosunkowo krótki</w:t>
      </w:r>
      <w:r w:rsidRPr="00A6751C">
        <w:rPr>
          <w:iCs/>
          <w:szCs w:val="28"/>
        </w:rPr>
        <w:t>m</w:t>
      </w:r>
      <w:r w:rsidR="00606A6F" w:rsidRPr="00A6751C">
        <w:rPr>
          <w:iCs/>
          <w:szCs w:val="28"/>
        </w:rPr>
        <w:t xml:space="preserve"> czas</w:t>
      </w:r>
      <w:r w:rsidRPr="00A6751C">
        <w:rPr>
          <w:iCs/>
          <w:szCs w:val="28"/>
        </w:rPr>
        <w:t>ie</w:t>
      </w:r>
      <w:r w:rsidR="00606A6F" w:rsidRPr="00A6751C">
        <w:rPr>
          <w:iCs/>
          <w:szCs w:val="28"/>
        </w:rPr>
        <w:t xml:space="preserve"> i </w:t>
      </w:r>
      <w:r w:rsidR="002B1E9A">
        <w:t>—</w:t>
      </w:r>
      <w:r w:rsidR="00606A6F" w:rsidRPr="00A6751C">
        <w:rPr>
          <w:iCs/>
          <w:szCs w:val="28"/>
        </w:rPr>
        <w:t xml:space="preserve"> poza ekstremalnymi </w:t>
      </w:r>
      <w:r w:rsidR="00430E58" w:rsidRPr="00A6751C">
        <w:rPr>
          <w:iCs/>
          <w:szCs w:val="28"/>
        </w:rPr>
        <w:t>przypadkami</w:t>
      </w:r>
      <w:r w:rsidR="00606A6F" w:rsidRPr="00A6751C">
        <w:rPr>
          <w:iCs/>
          <w:szCs w:val="28"/>
        </w:rPr>
        <w:t xml:space="preserve"> w</w:t>
      </w:r>
      <w:r w:rsidR="00324FE0" w:rsidRPr="00A6751C">
        <w:rPr>
          <w:iCs/>
          <w:szCs w:val="28"/>
        </w:rPr>
        <w:t xml:space="preserve"> </w:t>
      </w:r>
      <w:r w:rsidR="00606A6F" w:rsidRPr="00A6751C">
        <w:rPr>
          <w:iCs/>
          <w:szCs w:val="28"/>
        </w:rPr>
        <w:t>niektór</w:t>
      </w:r>
      <w:r w:rsidRPr="00A6751C">
        <w:rPr>
          <w:iCs/>
          <w:szCs w:val="28"/>
        </w:rPr>
        <w:t>ych</w:t>
      </w:r>
      <w:r w:rsidR="00606A6F" w:rsidRPr="00A6751C">
        <w:rPr>
          <w:iCs/>
          <w:szCs w:val="28"/>
        </w:rPr>
        <w:t xml:space="preserve"> stacj</w:t>
      </w:r>
      <w:r w:rsidRPr="00A6751C">
        <w:rPr>
          <w:iCs/>
          <w:szCs w:val="28"/>
        </w:rPr>
        <w:t>ach</w:t>
      </w:r>
      <w:r w:rsidR="00606A6F" w:rsidRPr="00A6751C">
        <w:rPr>
          <w:iCs/>
          <w:szCs w:val="28"/>
        </w:rPr>
        <w:t xml:space="preserve"> metra </w:t>
      </w:r>
      <w:r w:rsidR="002B1E9A">
        <w:t>—</w:t>
      </w:r>
      <w:r w:rsidR="00606A6F" w:rsidRPr="00A6751C">
        <w:rPr>
          <w:iCs/>
          <w:szCs w:val="28"/>
        </w:rPr>
        <w:t xml:space="preserve"> widzą </w:t>
      </w:r>
      <w:r w:rsidRPr="00A6751C">
        <w:rPr>
          <w:iCs/>
          <w:szCs w:val="28"/>
        </w:rPr>
        <w:t>koniec schodów</w:t>
      </w:r>
      <w:r w:rsidR="00606A6F" w:rsidRPr="00A6751C">
        <w:rPr>
          <w:iCs/>
          <w:szCs w:val="28"/>
        </w:rPr>
        <w:t>. Pasażerowie windy często nie</w:t>
      </w:r>
      <w:r w:rsidR="00324FE0" w:rsidRPr="00A6751C">
        <w:rPr>
          <w:iCs/>
          <w:szCs w:val="28"/>
        </w:rPr>
        <w:t xml:space="preserve"> </w:t>
      </w:r>
      <w:r w:rsidR="00606A6F" w:rsidRPr="00A6751C">
        <w:rPr>
          <w:iCs/>
          <w:szCs w:val="28"/>
        </w:rPr>
        <w:lastRenderedPageBreak/>
        <w:t>wie</w:t>
      </w:r>
      <w:r w:rsidRPr="00A6751C">
        <w:rPr>
          <w:iCs/>
          <w:szCs w:val="28"/>
        </w:rPr>
        <w:t>dzą</w:t>
      </w:r>
      <w:r w:rsidR="00606A6F" w:rsidRPr="00A6751C">
        <w:rPr>
          <w:iCs/>
          <w:szCs w:val="28"/>
        </w:rPr>
        <w:t xml:space="preserve">, jak długo </w:t>
      </w:r>
      <w:r w:rsidRPr="00A6751C">
        <w:rPr>
          <w:iCs/>
          <w:szCs w:val="28"/>
        </w:rPr>
        <w:t>będą podróżować na wybrane piętro</w:t>
      </w:r>
      <w:r w:rsidR="00606A6F" w:rsidRPr="00A6751C">
        <w:rPr>
          <w:iCs/>
          <w:szCs w:val="28"/>
        </w:rPr>
        <w:t>. Jeśli obsług</w:t>
      </w:r>
      <w:r w:rsidRPr="00A6751C">
        <w:rPr>
          <w:iCs/>
          <w:szCs w:val="28"/>
        </w:rPr>
        <w:t>iwane</w:t>
      </w:r>
      <w:r w:rsidR="00606A6F" w:rsidRPr="00A6751C">
        <w:rPr>
          <w:iCs/>
          <w:szCs w:val="28"/>
        </w:rPr>
        <w:t xml:space="preserve"> </w:t>
      </w:r>
      <w:r w:rsidRPr="00A6751C">
        <w:rPr>
          <w:iCs/>
          <w:szCs w:val="28"/>
        </w:rPr>
        <w:t xml:space="preserve">jest </w:t>
      </w:r>
      <w:r w:rsidR="00606A6F" w:rsidRPr="00A6751C">
        <w:rPr>
          <w:iCs/>
          <w:szCs w:val="28"/>
        </w:rPr>
        <w:t>wiele pięter w ruchliwym budynku i</w:t>
      </w:r>
      <w:r w:rsidR="00001225" w:rsidRPr="00A6751C">
        <w:rPr>
          <w:iCs/>
          <w:szCs w:val="28"/>
        </w:rPr>
        <w:t xml:space="preserve"> </w:t>
      </w:r>
      <w:r w:rsidR="00606A6F" w:rsidRPr="00A6751C">
        <w:rPr>
          <w:iCs/>
          <w:szCs w:val="28"/>
        </w:rPr>
        <w:t xml:space="preserve">liczba wind jest ograniczona, osoba może być w windzie </w:t>
      </w:r>
      <w:r w:rsidR="00831DE8" w:rsidRPr="00A6751C">
        <w:rPr>
          <w:iCs/>
          <w:szCs w:val="28"/>
        </w:rPr>
        <w:t>przez długi</w:t>
      </w:r>
      <w:r w:rsidR="00324FE0" w:rsidRPr="00A6751C">
        <w:rPr>
          <w:iCs/>
          <w:szCs w:val="28"/>
        </w:rPr>
        <w:t xml:space="preserve"> </w:t>
      </w:r>
      <w:r w:rsidR="00606A6F" w:rsidRPr="00A6751C">
        <w:rPr>
          <w:iCs/>
          <w:szCs w:val="28"/>
        </w:rPr>
        <w:t>okres.</w:t>
      </w:r>
      <w:r w:rsidR="00324FE0" w:rsidRPr="00A6751C">
        <w:rPr>
          <w:iCs/>
          <w:szCs w:val="28"/>
        </w:rPr>
        <w:t xml:space="preserve"> </w:t>
      </w:r>
      <w:r w:rsidR="00606A6F" w:rsidRPr="00A6751C">
        <w:rPr>
          <w:iCs/>
          <w:szCs w:val="28"/>
        </w:rPr>
        <w:t>Badania wykazały, że jazda około 100 sekund staje się granicą tolerancji</w:t>
      </w:r>
      <w:r w:rsidR="00831DE8" w:rsidRPr="00A6751C">
        <w:rPr>
          <w:iCs/>
          <w:szCs w:val="28"/>
        </w:rPr>
        <w:t>, gdy</w:t>
      </w:r>
      <w:r w:rsidR="00324FE0" w:rsidRPr="00A6751C">
        <w:rPr>
          <w:iCs/>
          <w:szCs w:val="28"/>
        </w:rPr>
        <w:t xml:space="preserve"> </w:t>
      </w:r>
      <w:r w:rsidR="00831DE8" w:rsidRPr="00A6751C">
        <w:rPr>
          <w:iCs/>
          <w:szCs w:val="28"/>
        </w:rPr>
        <w:t>winda</w:t>
      </w:r>
      <w:r w:rsidR="00606A6F" w:rsidRPr="00A6751C">
        <w:rPr>
          <w:iCs/>
          <w:szCs w:val="28"/>
        </w:rPr>
        <w:t xml:space="preserve"> robi kilka przystanków, </w:t>
      </w:r>
      <w:r w:rsidR="00831DE8" w:rsidRPr="00A6751C">
        <w:rPr>
          <w:iCs/>
          <w:szCs w:val="28"/>
        </w:rPr>
        <w:t>na których wysiada jedna</w:t>
      </w:r>
      <w:r w:rsidR="00606A6F" w:rsidRPr="00A6751C">
        <w:rPr>
          <w:iCs/>
          <w:szCs w:val="28"/>
        </w:rPr>
        <w:t xml:space="preserve"> osob</w:t>
      </w:r>
      <w:r w:rsidR="00831DE8" w:rsidRPr="00A6751C">
        <w:rPr>
          <w:iCs/>
          <w:szCs w:val="28"/>
        </w:rPr>
        <w:t>a</w:t>
      </w:r>
      <w:r w:rsidR="00606A6F" w:rsidRPr="00A6751C">
        <w:rPr>
          <w:iCs/>
          <w:szCs w:val="28"/>
        </w:rPr>
        <w:t>. Tolerancja wydłuż</w:t>
      </w:r>
      <w:r w:rsidR="00831DE8" w:rsidRPr="00A6751C">
        <w:rPr>
          <w:iCs/>
          <w:szCs w:val="28"/>
        </w:rPr>
        <w:t>a</w:t>
      </w:r>
      <w:r w:rsidR="00606A6F" w:rsidRPr="00A6751C">
        <w:rPr>
          <w:iCs/>
          <w:szCs w:val="28"/>
        </w:rPr>
        <w:t xml:space="preserve"> się</w:t>
      </w:r>
      <w:r w:rsidR="00001225" w:rsidRPr="00A6751C">
        <w:rPr>
          <w:iCs/>
          <w:szCs w:val="28"/>
        </w:rPr>
        <w:t xml:space="preserve"> </w:t>
      </w:r>
      <w:r w:rsidR="00606A6F" w:rsidRPr="00A6751C">
        <w:rPr>
          <w:iCs/>
          <w:szCs w:val="28"/>
        </w:rPr>
        <w:t xml:space="preserve">do około 150 sekund, jeśli kilka osób jest obsługiwanych na każdym przystanku; przeciętna </w:t>
      </w:r>
      <w:r w:rsidR="009C10E7" w:rsidRPr="00A6751C">
        <w:rPr>
          <w:iCs/>
          <w:szCs w:val="28"/>
        </w:rPr>
        <w:t>osoba</w:t>
      </w:r>
      <w:r w:rsidR="009C10E7">
        <w:rPr>
          <w:iCs/>
          <w:szCs w:val="28"/>
        </w:rPr>
        <w:t xml:space="preserve"> czuje</w:t>
      </w:r>
      <w:r w:rsidR="00606A6F" w:rsidRPr="00A6751C">
        <w:rPr>
          <w:iCs/>
          <w:szCs w:val="28"/>
        </w:rPr>
        <w:t xml:space="preserve"> się bardziej </w:t>
      </w:r>
      <w:r w:rsidR="00831DE8" w:rsidRPr="00A6751C">
        <w:rPr>
          <w:iCs/>
          <w:szCs w:val="28"/>
        </w:rPr>
        <w:t>spokojna</w:t>
      </w:r>
      <w:r w:rsidR="00606A6F" w:rsidRPr="00A6751C">
        <w:rPr>
          <w:iCs/>
          <w:szCs w:val="28"/>
        </w:rPr>
        <w:t xml:space="preserve">. </w:t>
      </w:r>
      <w:r w:rsidR="00C156CD" w:rsidRPr="00A6751C">
        <w:rPr>
          <w:iCs/>
          <w:szCs w:val="28"/>
        </w:rPr>
        <w:t>Ostatecznie</w:t>
      </w:r>
      <w:r w:rsidR="00606A6F" w:rsidRPr="00A6751C">
        <w:rPr>
          <w:iCs/>
          <w:szCs w:val="28"/>
        </w:rPr>
        <w:t>, je</w:t>
      </w:r>
      <w:r w:rsidR="00C156CD" w:rsidRPr="00A6751C">
        <w:rPr>
          <w:iCs/>
          <w:szCs w:val="28"/>
        </w:rPr>
        <w:t xml:space="preserve">żeli </w:t>
      </w:r>
      <w:r w:rsidR="00606A6F" w:rsidRPr="00A6751C">
        <w:rPr>
          <w:iCs/>
          <w:szCs w:val="28"/>
        </w:rPr>
        <w:t>monotonia jest</w:t>
      </w:r>
      <w:r w:rsidR="00C156CD" w:rsidRPr="00A6751C">
        <w:rPr>
          <w:iCs/>
          <w:szCs w:val="28"/>
        </w:rPr>
        <w:t xml:space="preserve"> zakłócona</w:t>
      </w:r>
      <w:r w:rsidR="00606A6F" w:rsidRPr="00A6751C">
        <w:rPr>
          <w:iCs/>
          <w:szCs w:val="28"/>
        </w:rPr>
        <w:t xml:space="preserve"> przez zmieniającą się scen</w:t>
      </w:r>
      <w:r w:rsidR="00C156CD" w:rsidRPr="00A6751C">
        <w:rPr>
          <w:iCs/>
          <w:szCs w:val="28"/>
        </w:rPr>
        <w:t>erię (np. widok z wieżowca)</w:t>
      </w:r>
      <w:r w:rsidR="00606A6F" w:rsidRPr="00A6751C">
        <w:rPr>
          <w:iCs/>
          <w:szCs w:val="28"/>
        </w:rPr>
        <w:t>, pasażer może tolerować jazdę nawet przez 180 sekund. Te</w:t>
      </w:r>
      <w:r w:rsidR="00324FE0" w:rsidRPr="00A6751C">
        <w:rPr>
          <w:iCs/>
          <w:szCs w:val="28"/>
        </w:rPr>
        <w:t xml:space="preserve"> </w:t>
      </w:r>
      <w:r w:rsidR="00606A6F" w:rsidRPr="00A6751C">
        <w:rPr>
          <w:iCs/>
          <w:szCs w:val="28"/>
        </w:rPr>
        <w:t xml:space="preserve">czynniki czasowe są przybliżone, ponieważ tolerancja jednostki </w:t>
      </w:r>
      <w:r w:rsidR="00257A21" w:rsidRPr="00A6751C">
        <w:rPr>
          <w:iCs/>
          <w:szCs w:val="28"/>
        </w:rPr>
        <w:t xml:space="preserve">może </w:t>
      </w:r>
      <w:r w:rsidR="00606A6F" w:rsidRPr="00A6751C">
        <w:rPr>
          <w:iCs/>
          <w:szCs w:val="28"/>
        </w:rPr>
        <w:t>różni</w:t>
      </w:r>
      <w:r w:rsidR="008122A2">
        <w:rPr>
          <w:iCs/>
          <w:szCs w:val="28"/>
        </w:rPr>
        <w:t>ć</w:t>
      </w:r>
      <w:r w:rsidR="00606A6F" w:rsidRPr="00A6751C">
        <w:rPr>
          <w:iCs/>
          <w:szCs w:val="28"/>
        </w:rPr>
        <w:t xml:space="preserve"> się w zależności od</w:t>
      </w:r>
      <w:r w:rsidR="00207CFF" w:rsidRPr="00A6751C">
        <w:rPr>
          <w:iCs/>
          <w:szCs w:val="28"/>
        </w:rPr>
        <w:t xml:space="preserve"> </w:t>
      </w:r>
      <w:r w:rsidR="00257A21" w:rsidRPr="00A6751C">
        <w:rPr>
          <w:iCs/>
          <w:szCs w:val="28"/>
        </w:rPr>
        <w:t>celu użycia windy.</w:t>
      </w:r>
      <w:r w:rsidR="001B79BA">
        <w:rPr>
          <w:iCs/>
          <w:szCs w:val="28"/>
        </w:rPr>
        <w:t xml:space="preserve"> </w:t>
      </w:r>
      <w:r w:rsidR="00A44AC6">
        <w:rPr>
          <w:iCs/>
          <w:szCs w:val="28"/>
        </w:rPr>
        <w:t>[7]</w:t>
      </w:r>
    </w:p>
    <w:p w14:paraId="03374D8F" w14:textId="77777777" w:rsidR="00720895" w:rsidRPr="00992D60" w:rsidRDefault="00083185" w:rsidP="008F0CD5">
      <w:pPr>
        <w:pStyle w:val="Nagwek3"/>
        <w:spacing w:after="120"/>
        <w:rPr>
          <w:rFonts w:cs="Times New Roman"/>
          <w:bCs w:val="0"/>
          <w:sz w:val="24"/>
          <w:szCs w:val="24"/>
        </w:rPr>
      </w:pPr>
      <w:bookmarkStart w:id="29" w:name="_Toc17547335"/>
      <w:r w:rsidRPr="00992D60">
        <w:rPr>
          <w:rFonts w:cs="Times New Roman"/>
          <w:bCs w:val="0"/>
          <w:sz w:val="24"/>
          <w:szCs w:val="24"/>
        </w:rPr>
        <w:t>Zależności czasowe</w:t>
      </w:r>
      <w:bookmarkEnd w:id="29"/>
    </w:p>
    <w:p w14:paraId="7BA71255" w14:textId="3D319341" w:rsidR="00225574" w:rsidRPr="00A6751C" w:rsidRDefault="007719F5" w:rsidP="002A45A4">
      <w:pPr>
        <w:pStyle w:val="Tekstpodstawowyzwciciem"/>
      </w:pPr>
      <w:r w:rsidRPr="00A6751C">
        <w:t>Bazując na poprzednich</w:t>
      </w:r>
      <w:r w:rsidR="006D70BF">
        <w:t xml:space="preserve"> obserwacjach</w:t>
      </w:r>
      <w:r w:rsidR="00C80E23">
        <w:t>,</w:t>
      </w:r>
      <w:r w:rsidRPr="00A6751C">
        <w:t xml:space="preserve"> można zauważyć</w:t>
      </w:r>
      <w:r w:rsidR="00AE7AD9">
        <w:t>,</w:t>
      </w:r>
      <w:r w:rsidRPr="00A6751C">
        <w:t xml:space="preserve"> jak bardzo ważne</w:t>
      </w:r>
      <w:r w:rsidR="007A38A9">
        <w:t xml:space="preserve"> są </w:t>
      </w:r>
      <w:r w:rsidRPr="00A6751C">
        <w:t xml:space="preserve">parametry czasowe dla systemu windy. Do </w:t>
      </w:r>
      <w:r w:rsidR="004B3736" w:rsidRPr="00A6751C">
        <w:t>oblicz</w:t>
      </w:r>
      <w:r w:rsidRPr="00A6751C">
        <w:t>eń</w:t>
      </w:r>
      <w:r w:rsidR="004B3736" w:rsidRPr="00A6751C">
        <w:t xml:space="preserve"> całkowit</w:t>
      </w:r>
      <w:r w:rsidRPr="00A6751C">
        <w:t>ej</w:t>
      </w:r>
      <w:r w:rsidR="004B3736" w:rsidRPr="00A6751C">
        <w:t xml:space="preserve"> podróży windą, praktyczną procedurą jest </w:t>
      </w:r>
      <w:r w:rsidRPr="00A6751C">
        <w:t>rozbicie</w:t>
      </w:r>
      <w:r w:rsidR="004B3736" w:rsidRPr="00A6751C">
        <w:t xml:space="preserve"> podróży </w:t>
      </w:r>
      <w:r w:rsidRPr="00A6751C">
        <w:t xml:space="preserve">na pojedyncze </w:t>
      </w:r>
      <w:r w:rsidR="004B3736" w:rsidRPr="00A6751C">
        <w:t>składnik</w:t>
      </w:r>
      <w:r w:rsidRPr="00A6751C">
        <w:t>i</w:t>
      </w:r>
      <w:r w:rsidR="004B3736" w:rsidRPr="00A6751C">
        <w:t xml:space="preserve">. </w:t>
      </w:r>
      <w:r w:rsidRPr="00A6751C">
        <w:t>Podstawowy</w:t>
      </w:r>
      <w:r w:rsidR="00532D53">
        <w:t>m</w:t>
      </w:r>
      <w:r w:rsidRPr="00A6751C">
        <w:t xml:space="preserve"> modelem jest winda dwuprzystankowa</w:t>
      </w:r>
      <w:r w:rsidR="004B3736" w:rsidRPr="00A6751C">
        <w:t>.</w:t>
      </w:r>
      <w:r w:rsidR="003E76FB" w:rsidRPr="00A6751C">
        <w:t xml:space="preserve"> </w:t>
      </w:r>
      <w:r w:rsidR="004B3736" w:rsidRPr="00A6751C">
        <w:t xml:space="preserve">Przypuśćmy, że </w:t>
      </w:r>
      <w:r w:rsidR="00620057" w:rsidRPr="00A6751C">
        <w:t xml:space="preserve">istnieje budynek, gdzie </w:t>
      </w:r>
      <w:r w:rsidR="004B3736" w:rsidRPr="00A6751C">
        <w:t xml:space="preserve">​​dwa </w:t>
      </w:r>
      <w:r w:rsidRPr="00A6751C">
        <w:t xml:space="preserve">kolejne </w:t>
      </w:r>
      <w:r w:rsidR="004B3736" w:rsidRPr="00A6751C">
        <w:t xml:space="preserve">przystanki są oddalone od siebie o </w:t>
      </w:r>
      <w:r w:rsidR="0093656E" w:rsidRPr="00A6751C">
        <w:t>3</w:t>
      </w:r>
      <w:r w:rsidR="004B3736" w:rsidRPr="00A6751C">
        <w:t xml:space="preserve"> m</w:t>
      </w:r>
      <w:r w:rsidR="00C90F5F" w:rsidRPr="00A6751C">
        <w:t>etry</w:t>
      </w:r>
      <w:r w:rsidR="00D20C42" w:rsidRPr="00A6751C">
        <w:t xml:space="preserve">. </w:t>
      </w:r>
      <w:r w:rsidR="004B3736" w:rsidRPr="00A6751C">
        <w:t>Gdy</w:t>
      </w:r>
      <w:r w:rsidR="003E76FB" w:rsidRPr="00A6751C">
        <w:t xml:space="preserve"> </w:t>
      </w:r>
      <w:r w:rsidR="004B3736" w:rsidRPr="00A6751C">
        <w:t>pasażerowie przybywają na</w:t>
      </w:r>
      <w:r w:rsidR="00067C5A">
        <w:t xml:space="preserve"> platformę</w:t>
      </w:r>
      <w:r w:rsidR="004B3736" w:rsidRPr="00A6751C">
        <w:t xml:space="preserve"> i </w:t>
      </w:r>
      <w:r w:rsidR="00067C5A">
        <w:t>naciskają</w:t>
      </w:r>
      <w:r w:rsidR="004B3736" w:rsidRPr="00A6751C">
        <w:t xml:space="preserve"> prz</w:t>
      </w:r>
      <w:r w:rsidR="00067C5A">
        <w:t>ycisk wezwania windy, zaczynają podróż</w:t>
      </w:r>
      <w:r w:rsidR="004B3736" w:rsidRPr="00A6751C">
        <w:t xml:space="preserve">. Kiedy opuszczają windę na drugim podeście, </w:t>
      </w:r>
      <w:r w:rsidR="00D20C42" w:rsidRPr="00A6751C">
        <w:t>ich podróż jest zakończona</w:t>
      </w:r>
      <w:r w:rsidR="004B3736" w:rsidRPr="00A6751C">
        <w:t xml:space="preserve">. Po zarejestrowaniu połączenia winda obsługuje pasażera i </w:t>
      </w:r>
      <w:r w:rsidR="00067C5A">
        <w:t>zapisuje czas podróży</w:t>
      </w:r>
      <w:r w:rsidR="004B3736" w:rsidRPr="00A6751C">
        <w:t>.</w:t>
      </w:r>
      <w:r w:rsidR="006669E5" w:rsidRPr="00A6751C">
        <w:t xml:space="preserve"> </w:t>
      </w:r>
    </w:p>
    <w:p w14:paraId="53773E3C" w14:textId="77777777" w:rsidR="00225574" w:rsidRPr="00A6751C" w:rsidRDefault="00225574" w:rsidP="002A45A4">
      <w:pPr>
        <w:pStyle w:val="Tekstpodstawowyzwciciem"/>
      </w:pPr>
    </w:p>
    <w:p w14:paraId="0D4EBB0F" w14:textId="77777777" w:rsidR="00E14CAD" w:rsidRDefault="008626F2" w:rsidP="00E14CAD">
      <w:pPr>
        <w:pStyle w:val="Tekstpodstawowyzwciciem"/>
        <w:keepNext/>
      </w:pPr>
      <w:r w:rsidRPr="00A6751C">
        <w:rPr>
          <w:noProof/>
        </w:rPr>
        <w:drawing>
          <wp:inline distT="0" distB="0" distL="0" distR="0" wp14:anchorId="405EA89B" wp14:editId="0A771110">
            <wp:extent cx="5136325" cy="2415749"/>
            <wp:effectExtent l="0" t="0" r="7620" b="381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wofloors.PNG"/>
                    <pic:cNvPicPr/>
                  </pic:nvPicPr>
                  <pic:blipFill>
                    <a:blip r:embed="rId17">
                      <a:extLst>
                        <a:ext uri="{28A0092B-C50C-407E-A947-70E740481C1C}">
                          <a14:useLocalDpi xmlns:a14="http://schemas.microsoft.com/office/drawing/2010/main" val="0"/>
                        </a:ext>
                      </a:extLst>
                    </a:blip>
                    <a:stretch>
                      <a:fillRect/>
                    </a:stretch>
                  </pic:blipFill>
                  <pic:spPr>
                    <a:xfrm>
                      <a:off x="0" y="0"/>
                      <a:ext cx="5136325" cy="2415749"/>
                    </a:xfrm>
                    <a:prstGeom prst="rect">
                      <a:avLst/>
                    </a:prstGeom>
                  </pic:spPr>
                </pic:pic>
              </a:graphicData>
            </a:graphic>
          </wp:inline>
        </w:drawing>
      </w:r>
    </w:p>
    <w:p w14:paraId="209B63A2" w14:textId="325114C5" w:rsidR="00D045DB" w:rsidRPr="00E14CAD" w:rsidRDefault="00E14CAD" w:rsidP="00E14CAD">
      <w:pPr>
        <w:pStyle w:val="Legenda"/>
        <w:jc w:val="center"/>
        <w:rPr>
          <w:b w:val="0"/>
          <w:bCs w:val="0"/>
          <w:i/>
          <w:iCs/>
        </w:rPr>
      </w:pPr>
      <w:bookmarkStart w:id="30" w:name="_Toc17550586"/>
      <w:r w:rsidRPr="00E14CAD">
        <w:rPr>
          <w:b w:val="0"/>
          <w:bCs w:val="0"/>
          <w:i/>
          <w:iCs/>
        </w:rPr>
        <w:t xml:space="preserve">Rysunek </w:t>
      </w:r>
      <w:r w:rsidR="00597A66">
        <w:rPr>
          <w:b w:val="0"/>
          <w:bCs w:val="0"/>
          <w:i/>
          <w:iCs/>
        </w:rPr>
        <w:fldChar w:fldCharType="begin"/>
      </w:r>
      <w:r w:rsidR="00597A66">
        <w:rPr>
          <w:b w:val="0"/>
          <w:bCs w:val="0"/>
          <w:i/>
          <w:iCs/>
        </w:rPr>
        <w:instrText xml:space="preserve"> STYLEREF 1 \s </w:instrText>
      </w:r>
      <w:r w:rsidR="00597A66">
        <w:rPr>
          <w:b w:val="0"/>
          <w:bCs w:val="0"/>
          <w:i/>
          <w:iCs/>
        </w:rPr>
        <w:fldChar w:fldCharType="separate"/>
      </w:r>
      <w:r w:rsidR="00362E91">
        <w:rPr>
          <w:b w:val="0"/>
          <w:bCs w:val="0"/>
          <w:i/>
          <w:iCs/>
          <w:noProof/>
        </w:rPr>
        <w:t>1</w:t>
      </w:r>
      <w:r w:rsidR="00597A66">
        <w:rPr>
          <w:b w:val="0"/>
          <w:bCs w:val="0"/>
          <w:i/>
          <w:iCs/>
        </w:rPr>
        <w:fldChar w:fldCharType="end"/>
      </w:r>
      <w:r w:rsidR="00597A66">
        <w:rPr>
          <w:b w:val="0"/>
          <w:bCs w:val="0"/>
          <w:i/>
          <w:iCs/>
        </w:rPr>
        <w:noBreakHyphen/>
      </w:r>
      <w:r w:rsidR="00597A66">
        <w:rPr>
          <w:b w:val="0"/>
          <w:bCs w:val="0"/>
          <w:i/>
          <w:iCs/>
        </w:rPr>
        <w:fldChar w:fldCharType="begin"/>
      </w:r>
      <w:r w:rsidR="00597A66">
        <w:rPr>
          <w:b w:val="0"/>
          <w:bCs w:val="0"/>
          <w:i/>
          <w:iCs/>
        </w:rPr>
        <w:instrText xml:space="preserve"> SEQ Rysunek \* ARABIC \s 1 </w:instrText>
      </w:r>
      <w:r w:rsidR="00597A66">
        <w:rPr>
          <w:b w:val="0"/>
          <w:bCs w:val="0"/>
          <w:i/>
          <w:iCs/>
        </w:rPr>
        <w:fldChar w:fldCharType="separate"/>
      </w:r>
      <w:r w:rsidR="00362E91">
        <w:rPr>
          <w:b w:val="0"/>
          <w:bCs w:val="0"/>
          <w:i/>
          <w:iCs/>
          <w:noProof/>
        </w:rPr>
        <w:t>4</w:t>
      </w:r>
      <w:r w:rsidR="00597A66">
        <w:rPr>
          <w:b w:val="0"/>
          <w:bCs w:val="0"/>
          <w:i/>
          <w:iCs/>
        </w:rPr>
        <w:fldChar w:fldCharType="end"/>
      </w:r>
      <w:r w:rsidR="00A64266">
        <w:rPr>
          <w:b w:val="0"/>
          <w:bCs w:val="0"/>
          <w:i/>
          <w:iCs/>
        </w:rPr>
        <w:t>:</w:t>
      </w:r>
      <w:r w:rsidRPr="00E14CAD">
        <w:rPr>
          <w:b w:val="0"/>
          <w:bCs w:val="0"/>
          <w:i/>
          <w:iCs/>
        </w:rPr>
        <w:t xml:space="preserve"> Model windy dwuprzystankowej [7]</w:t>
      </w:r>
      <w:bookmarkEnd w:id="30"/>
    </w:p>
    <w:p w14:paraId="338F7802" w14:textId="77777777" w:rsidR="00020752" w:rsidRPr="00A6751C" w:rsidRDefault="00020752" w:rsidP="00020752">
      <w:pPr>
        <w:jc w:val="center"/>
        <w:rPr>
          <w:b/>
          <w:bCs/>
          <w:i/>
          <w:iCs/>
          <w:u w:val="single"/>
        </w:rPr>
      </w:pPr>
    </w:p>
    <w:p w14:paraId="21FBA34B" w14:textId="6317BF28" w:rsidR="00E85CC4" w:rsidRPr="00A6751C" w:rsidRDefault="004B3736" w:rsidP="00991871">
      <w:pPr>
        <w:pStyle w:val="Tekstpodstawowyzwciciem"/>
        <w:spacing w:after="0"/>
      </w:pPr>
      <w:r w:rsidRPr="00A6751C">
        <w:lastRenderedPageBreak/>
        <w:t xml:space="preserve">Odnosząc się do rysunku </w:t>
      </w:r>
      <w:r w:rsidR="00EA11CD" w:rsidRPr="00A6751C">
        <w:t>1</w:t>
      </w:r>
      <w:r w:rsidR="00DD6905">
        <w:t>-</w:t>
      </w:r>
      <w:r w:rsidR="00EA11CD" w:rsidRPr="00A6751C">
        <w:t>4</w:t>
      </w:r>
      <w:r w:rsidRPr="00A6751C">
        <w:t xml:space="preserve">, jeśli </w:t>
      </w:r>
      <w:r w:rsidR="00020752" w:rsidRPr="00A6751C">
        <w:t>wózek</w:t>
      </w:r>
      <w:r w:rsidRPr="00A6751C">
        <w:t xml:space="preserve"> znajduje się na dolnym podeście, </w:t>
      </w:r>
      <w:r w:rsidR="00EA11CD" w:rsidRPr="00A6751C">
        <w:t xml:space="preserve">drzwi windy muszą się otworzyć, gdy </w:t>
      </w:r>
      <w:r w:rsidRPr="00A6751C">
        <w:t>pasażer</w:t>
      </w:r>
      <w:r w:rsidR="00EA11CD" w:rsidRPr="00A6751C">
        <w:t xml:space="preserve"> naciśnie</w:t>
      </w:r>
      <w:r w:rsidRPr="00A6751C">
        <w:t xml:space="preserve"> przycisk wywołania</w:t>
      </w:r>
      <w:r w:rsidR="00EA11CD" w:rsidRPr="00A6751C">
        <w:t xml:space="preserve"> </w:t>
      </w:r>
      <w:r w:rsidRPr="00A6751C">
        <w:t xml:space="preserve">(a). </w:t>
      </w:r>
      <w:r w:rsidR="00A34F80" w:rsidRPr="00A6751C">
        <w:t>D</w:t>
      </w:r>
      <w:r w:rsidRPr="00A6751C">
        <w:t>rzwi</w:t>
      </w:r>
      <w:r w:rsidR="00020752" w:rsidRPr="00A6751C">
        <w:t xml:space="preserve"> otwierają się</w:t>
      </w:r>
      <w:r w:rsidR="003E76FB" w:rsidRPr="00A6751C">
        <w:t xml:space="preserve"> </w:t>
      </w:r>
      <w:r w:rsidRPr="00A6751C">
        <w:t xml:space="preserve">około </w:t>
      </w:r>
      <w:r w:rsidR="00702546">
        <w:t>dwóch</w:t>
      </w:r>
      <w:r w:rsidRPr="00A6751C">
        <w:t xml:space="preserve"> sekund, w zależności od szerokości i rodzaju drzwi. </w:t>
      </w:r>
      <w:r w:rsidR="00020752" w:rsidRPr="00A6751C">
        <w:t>Kolejne dwie</w:t>
      </w:r>
      <w:r w:rsidRPr="00A6751C">
        <w:t xml:space="preserve"> sekund</w:t>
      </w:r>
      <w:r w:rsidR="00020752" w:rsidRPr="00A6751C">
        <w:t>y</w:t>
      </w:r>
      <w:r w:rsidR="006669E5" w:rsidRPr="00A6751C">
        <w:t xml:space="preserve"> </w:t>
      </w:r>
      <w:r w:rsidR="000C352D" w:rsidRPr="00A6751C">
        <w:t xml:space="preserve">trwa wejście </w:t>
      </w:r>
      <w:r w:rsidRPr="00A6751C">
        <w:t>pasaże</w:t>
      </w:r>
      <w:r w:rsidR="000C352D" w:rsidRPr="00A6751C">
        <w:t>ra</w:t>
      </w:r>
      <w:r w:rsidR="00020752" w:rsidRPr="00A6751C">
        <w:t xml:space="preserve"> do</w:t>
      </w:r>
      <w:r w:rsidRPr="00A6751C">
        <w:t xml:space="preserve"> </w:t>
      </w:r>
      <w:r w:rsidR="000C352D" w:rsidRPr="00A6751C">
        <w:t xml:space="preserve">środka </w:t>
      </w:r>
      <w:r w:rsidR="00020752" w:rsidRPr="00A6751C">
        <w:t>i</w:t>
      </w:r>
      <w:r w:rsidRPr="00A6751C">
        <w:t xml:space="preserve"> naciśnięcie przycisk</w:t>
      </w:r>
      <w:r w:rsidR="00BF3417">
        <w:t>u</w:t>
      </w:r>
      <w:r w:rsidR="00020752" w:rsidRPr="00A6751C">
        <w:t xml:space="preserve"> </w:t>
      </w:r>
      <w:r w:rsidRPr="00A6751C">
        <w:t>(b). Drzwi zam</w:t>
      </w:r>
      <w:r w:rsidR="00C87EB3" w:rsidRPr="00A6751C">
        <w:t>yka</w:t>
      </w:r>
      <w:r w:rsidRPr="00A6751C">
        <w:t>j</w:t>
      </w:r>
      <w:r w:rsidR="00C87EB3" w:rsidRPr="00A6751C">
        <w:t xml:space="preserve">ą się </w:t>
      </w:r>
      <w:r w:rsidRPr="00A6751C">
        <w:t xml:space="preserve">(około 3 sekundy), a </w:t>
      </w:r>
      <w:r w:rsidR="00575DFD">
        <w:t>wózek</w:t>
      </w:r>
      <w:r w:rsidRPr="00A6751C">
        <w:t xml:space="preserve"> musi przejechać </w:t>
      </w:r>
      <w:r w:rsidR="00C87EB3" w:rsidRPr="00A6751C">
        <w:t>3 metry</w:t>
      </w:r>
      <w:r w:rsidRPr="00A6751C">
        <w:t xml:space="preserve"> do następnego </w:t>
      </w:r>
      <w:r w:rsidR="00C87EB3" w:rsidRPr="00A6751C">
        <w:t xml:space="preserve">piętra </w:t>
      </w:r>
      <w:r w:rsidRPr="00A6751C">
        <w:t>(około</w:t>
      </w:r>
      <w:r w:rsidR="00C87EB3" w:rsidRPr="00A6751C">
        <w:t xml:space="preserve"> </w:t>
      </w:r>
      <w:r w:rsidR="00C1334C" w:rsidRPr="00A6751C">
        <w:t>7,5</w:t>
      </w:r>
      <w:r w:rsidR="00401CCC">
        <w:t>s;</w:t>
      </w:r>
      <w:r w:rsidR="002824F4">
        <w:t xml:space="preserve"> </w:t>
      </w:r>
      <w:r w:rsidRPr="00A6751C">
        <w:t xml:space="preserve">c). </w:t>
      </w:r>
      <w:r w:rsidR="00C87EB3" w:rsidRPr="00A6751C">
        <w:t>Kolejno drzwi</w:t>
      </w:r>
      <w:r w:rsidRPr="00A6751C">
        <w:t xml:space="preserve"> otw</w:t>
      </w:r>
      <w:r w:rsidR="00C87EB3" w:rsidRPr="00A6751C">
        <w:t>ierają się</w:t>
      </w:r>
      <w:r w:rsidRPr="00A6751C">
        <w:t>, co zajm</w:t>
      </w:r>
      <w:r w:rsidR="00C87EB3" w:rsidRPr="00A6751C">
        <w:t>uje</w:t>
      </w:r>
      <w:r w:rsidRPr="00A6751C">
        <w:t xml:space="preserve"> 2 sekundy, a kolejne 2 sekundy</w:t>
      </w:r>
      <w:r w:rsidR="003E76FB" w:rsidRPr="00A6751C">
        <w:t xml:space="preserve"> </w:t>
      </w:r>
      <w:r w:rsidRPr="00A6751C">
        <w:t>pasażer opu</w:t>
      </w:r>
      <w:r w:rsidR="00C87EB3" w:rsidRPr="00A6751C">
        <w:t xml:space="preserve">szcza windę </w:t>
      </w:r>
      <w:r w:rsidRPr="00A6751C">
        <w:t>(d). Całkowity czas spędzony przez tego pasażera wynosi około 1</w:t>
      </w:r>
      <w:r w:rsidR="003C2A67" w:rsidRPr="00A6751C">
        <w:t>8</w:t>
      </w:r>
      <w:r w:rsidRPr="00A6751C">
        <w:t>,5 sekund.</w:t>
      </w:r>
      <w:r w:rsidR="003E76FB" w:rsidRPr="00A6751C">
        <w:t xml:space="preserve"> </w:t>
      </w:r>
      <w:r w:rsidRPr="00A6751C">
        <w:t>Zanim inna osoba będzie mogła skorzystać z usługi, musi upłynąć więcej czasu. Drzwi</w:t>
      </w:r>
      <w:r w:rsidR="003E76FB" w:rsidRPr="00A6751C">
        <w:t xml:space="preserve"> </w:t>
      </w:r>
      <w:r w:rsidRPr="00A6751C">
        <w:t>mus</w:t>
      </w:r>
      <w:r w:rsidR="008F2710">
        <w:t>zą</w:t>
      </w:r>
      <w:r w:rsidRPr="00A6751C">
        <w:t xml:space="preserve"> zamknąć się ponownie (3s), a </w:t>
      </w:r>
      <w:r w:rsidR="003C2A67" w:rsidRPr="00A6751C">
        <w:t>wózek windy</w:t>
      </w:r>
      <w:r w:rsidRPr="00A6751C">
        <w:t xml:space="preserve"> musi wrócić na p</w:t>
      </w:r>
      <w:r w:rsidR="003C2A67" w:rsidRPr="00A6751C">
        <w:t>oczątkowe</w:t>
      </w:r>
      <w:r w:rsidRPr="00A6751C">
        <w:t xml:space="preserve"> </w:t>
      </w:r>
      <w:r w:rsidR="00A00EF5" w:rsidRPr="00A6751C">
        <w:t>piętro</w:t>
      </w:r>
      <w:r w:rsidR="004C29F7" w:rsidRPr="00A6751C">
        <w:t xml:space="preserve"> (7,5</w:t>
      </w:r>
      <w:r w:rsidRPr="00A6751C">
        <w:t xml:space="preserve">s). </w:t>
      </w:r>
      <w:r w:rsidR="003C2A67" w:rsidRPr="00A6751C">
        <w:t xml:space="preserve">W tym punkcie cykl się powtarza. </w:t>
      </w:r>
      <w:r w:rsidRPr="00A6751C">
        <w:t>Całkowity czas podróży w obie strony ma około 30 sekund. Tak więc 30 sekund to przybliżony czas osoby, która właśnie przeoczyła</w:t>
      </w:r>
      <w:r w:rsidR="003C2A67" w:rsidRPr="00A6751C">
        <w:t xml:space="preserve"> </w:t>
      </w:r>
      <w:r w:rsidRPr="00A6751C">
        <w:t>wind</w:t>
      </w:r>
      <w:r w:rsidR="00242686" w:rsidRPr="00A6751C">
        <w:t>ę</w:t>
      </w:r>
      <w:r w:rsidRPr="00A6751C">
        <w:t>. T</w:t>
      </w:r>
      <w:r w:rsidR="00242686" w:rsidRPr="00A6751C">
        <w:t>en czas</w:t>
      </w:r>
      <w:r w:rsidRPr="00A6751C">
        <w:t xml:space="preserve"> się nazywa</w:t>
      </w:r>
      <w:r w:rsidR="003C2A67" w:rsidRPr="00A6751C">
        <w:t xml:space="preserve"> </w:t>
      </w:r>
      <w:r w:rsidRPr="00A6751C">
        <w:t>„</w:t>
      </w:r>
      <w:r w:rsidR="00242686" w:rsidRPr="00A6751C">
        <w:t>interwałem</w:t>
      </w:r>
      <w:r w:rsidRPr="00A6751C">
        <w:t xml:space="preserve">” między obsługą windy na </w:t>
      </w:r>
      <w:r w:rsidR="00242686" w:rsidRPr="00A6751C">
        <w:t>parterze</w:t>
      </w:r>
      <w:r w:rsidRPr="00A6751C">
        <w:t xml:space="preserve">. Jeśli </w:t>
      </w:r>
      <w:r w:rsidR="00242686" w:rsidRPr="00A6751C">
        <w:t>uznamy</w:t>
      </w:r>
      <w:r w:rsidRPr="00A6751C">
        <w:t xml:space="preserve"> to </w:t>
      </w:r>
      <w:r w:rsidR="00093F7D">
        <w:t>za</w:t>
      </w:r>
      <w:r w:rsidRPr="00A6751C">
        <w:t xml:space="preserve"> proces ciągły</w:t>
      </w:r>
      <w:r w:rsidR="00242686" w:rsidRPr="00A6751C">
        <w:t xml:space="preserve"> </w:t>
      </w:r>
      <w:r w:rsidRPr="00A6751C">
        <w:t>ze strumieniem pasażerów poruszających się w jednym kierunku, przeciętny pasażer może oczekiwać</w:t>
      </w:r>
      <w:r w:rsidR="00242686" w:rsidRPr="00A6751C">
        <w:t xml:space="preserve"> </w:t>
      </w:r>
      <w:r w:rsidRPr="00A6751C">
        <w:t>średnio połowę czasu podróży windą w obie strony. Niektóry</w:t>
      </w:r>
      <w:r w:rsidR="00242686" w:rsidRPr="00A6751C">
        <w:t xml:space="preserve">m </w:t>
      </w:r>
      <w:r w:rsidR="001B06D5" w:rsidRPr="00A6751C">
        <w:t>pasażerom uda</w:t>
      </w:r>
      <w:r w:rsidR="00287452" w:rsidRPr="00A6751C">
        <w:t xml:space="preserve"> się przybyć tuż</w:t>
      </w:r>
      <w:r w:rsidR="00242686" w:rsidRPr="00A6751C">
        <w:t xml:space="preserve"> </w:t>
      </w:r>
      <w:r w:rsidRPr="00A6751C">
        <w:t xml:space="preserve">przed </w:t>
      </w:r>
      <w:r w:rsidR="00287452" w:rsidRPr="00A6751C">
        <w:t xml:space="preserve">przyjazdem </w:t>
      </w:r>
      <w:r w:rsidRPr="00A6751C">
        <w:t xml:space="preserve">windy i </w:t>
      </w:r>
      <w:r w:rsidR="003605BA" w:rsidRPr="00A6751C">
        <w:t>nie będą musieli czekać</w:t>
      </w:r>
      <w:r w:rsidRPr="00A6751C">
        <w:t xml:space="preserve">, podczas gdy inni </w:t>
      </w:r>
      <w:r w:rsidR="003605BA" w:rsidRPr="00A6751C">
        <w:t>mogą przeoczyć</w:t>
      </w:r>
      <w:r w:rsidR="00287452" w:rsidRPr="00A6751C">
        <w:t xml:space="preserve"> </w:t>
      </w:r>
      <w:r w:rsidRPr="00A6751C">
        <w:t>wind</w:t>
      </w:r>
      <w:r w:rsidR="003605BA" w:rsidRPr="00A6751C">
        <w:t>ę i ich czas oczekiwania będzie wynosił cały interwał</w:t>
      </w:r>
      <w:r w:rsidRPr="00A6751C">
        <w:t xml:space="preserve">, </w:t>
      </w:r>
      <w:r w:rsidR="002F5AAE" w:rsidRPr="00A6751C">
        <w:t>co skutkuje</w:t>
      </w:r>
      <w:r w:rsidRPr="00A6751C">
        <w:t xml:space="preserve"> średni</w:t>
      </w:r>
      <w:r w:rsidR="002F5AAE" w:rsidRPr="00A6751C">
        <w:t>m</w:t>
      </w:r>
      <w:r w:rsidRPr="00A6751C">
        <w:t xml:space="preserve"> czas</w:t>
      </w:r>
      <w:r w:rsidR="002F5AAE" w:rsidRPr="00A6751C">
        <w:t>em</w:t>
      </w:r>
      <w:r w:rsidRPr="00A6751C">
        <w:t xml:space="preserve"> oczekiwania </w:t>
      </w:r>
      <w:r w:rsidR="002F5AAE" w:rsidRPr="00A6751C">
        <w:t>piętnastu</w:t>
      </w:r>
      <w:r w:rsidRPr="00A6751C">
        <w:t xml:space="preserve"> sekund.</w:t>
      </w:r>
      <w:r w:rsidR="00287452" w:rsidRPr="00A6751C">
        <w:t xml:space="preserve"> </w:t>
      </w:r>
      <w:r w:rsidRPr="00A6751C">
        <w:t>Jeśli dwie windy są obok siebie, każda z nich obsługuje dwa przystanki i działa zgodnie z opisem</w:t>
      </w:r>
      <w:r w:rsidR="00F22C37" w:rsidRPr="00A6751C">
        <w:t xml:space="preserve"> </w:t>
      </w:r>
      <w:r w:rsidRPr="00A6751C">
        <w:t xml:space="preserve">(każdy z czasem podróży w obie strony 30 sekund), odstęp będzie wynosił połowę czasu podróży w obie </w:t>
      </w:r>
      <w:r w:rsidR="00723606" w:rsidRPr="00A6751C">
        <w:t>strony,</w:t>
      </w:r>
      <w:r w:rsidR="00287452" w:rsidRPr="00A6751C">
        <w:t xml:space="preserve"> czyli</w:t>
      </w:r>
      <w:r w:rsidRPr="00A6751C">
        <w:t xml:space="preserve"> 15 sekund, a średni czas oczekiwania wyniesie około 7,5 sekundy. </w:t>
      </w:r>
    </w:p>
    <w:p w14:paraId="47026BAB" w14:textId="0369AA10" w:rsidR="00BA1090" w:rsidRPr="00A6751C" w:rsidRDefault="00E85CC4" w:rsidP="00991871">
      <w:pPr>
        <w:pStyle w:val="Tekstpodstawowyzwciciem"/>
        <w:spacing w:after="0"/>
      </w:pPr>
      <w:r w:rsidRPr="00A6751C">
        <w:t>Dwustopniowa winda to najprostszy</w:t>
      </w:r>
      <w:r w:rsidR="00367528" w:rsidRPr="00A6751C">
        <w:t xml:space="preserve"> model </w:t>
      </w:r>
      <w:r w:rsidRPr="00A6751C">
        <w:t>system</w:t>
      </w:r>
      <w:r w:rsidR="00537B89" w:rsidRPr="00A6751C">
        <w:t>u</w:t>
      </w:r>
      <w:r w:rsidRPr="00A6751C">
        <w:t xml:space="preserve"> wind</w:t>
      </w:r>
      <w:r w:rsidR="00935AEF">
        <w:t>y</w:t>
      </w:r>
      <w:r w:rsidRPr="00A6751C">
        <w:t xml:space="preserve">. </w:t>
      </w:r>
      <w:r w:rsidR="008602DF" w:rsidRPr="00A6751C">
        <w:t xml:space="preserve">Oczekiwane jest, że pasażer, który wsiądzie na </w:t>
      </w:r>
      <w:r w:rsidRPr="00A6751C">
        <w:t xml:space="preserve">jednym </w:t>
      </w:r>
      <w:r w:rsidR="008602DF" w:rsidRPr="00A6751C">
        <w:t>piętrze</w:t>
      </w:r>
      <w:r w:rsidR="00C02082">
        <w:t>,</w:t>
      </w:r>
      <w:r w:rsidR="008602DF" w:rsidRPr="00A6751C">
        <w:t xml:space="preserve"> </w:t>
      </w:r>
      <w:r w:rsidRPr="00A6751C">
        <w:t>wysiądzie na drugim. Czas transferu jest zminimalizowany</w:t>
      </w:r>
      <w:r w:rsidR="00537B89" w:rsidRPr="00A6751C">
        <w:t xml:space="preserve"> </w:t>
      </w:r>
      <w:r w:rsidRPr="00A6751C">
        <w:t>i nie ma mowy o prawdopodobnych zatrzymaniach, ponieważ jest tylko jeden możliwy przystanek.</w:t>
      </w:r>
      <w:r w:rsidR="00B82FB4" w:rsidRPr="00A6751C">
        <w:t xml:space="preserve"> </w:t>
      </w:r>
      <w:r w:rsidRPr="00A6751C">
        <w:t>Planowanie</w:t>
      </w:r>
      <w:r w:rsidR="00B82FB4" w:rsidRPr="00A6751C">
        <w:t xml:space="preserve"> jest proste</w:t>
      </w:r>
      <w:r w:rsidRPr="00A6751C">
        <w:t xml:space="preserve">: jeśli ruch jest dwukierunkowy, jeden </w:t>
      </w:r>
      <w:r w:rsidR="004F42E3" w:rsidRPr="00A6751C">
        <w:t>wózek</w:t>
      </w:r>
      <w:r w:rsidRPr="00A6751C">
        <w:t xml:space="preserve"> powinien znajdować się na górze, a drugi na dole;</w:t>
      </w:r>
      <w:r w:rsidR="004F42E3" w:rsidRPr="00A6751C">
        <w:t xml:space="preserve"> </w:t>
      </w:r>
      <w:r w:rsidRPr="00A6751C">
        <w:t>w ruchu jednokierunkowym windy powinny być skoncentrowane u góry lub u dołu.</w:t>
      </w:r>
      <w:r w:rsidR="004F42E3" w:rsidRPr="00A6751C">
        <w:t xml:space="preserve"> </w:t>
      </w:r>
      <w:r w:rsidRPr="00A6751C">
        <w:t>Obliczenia windy stają się bardziej złożone z trzema lub wię</w:t>
      </w:r>
      <w:r w:rsidR="004F42E3" w:rsidRPr="00A6751C">
        <w:t>ksz</w:t>
      </w:r>
      <w:r w:rsidR="006E079E">
        <w:t>ą</w:t>
      </w:r>
      <w:r w:rsidR="004F42E3" w:rsidRPr="00A6751C">
        <w:t xml:space="preserve"> ilością</w:t>
      </w:r>
      <w:r w:rsidRPr="00A6751C">
        <w:t xml:space="preserve"> przystank</w:t>
      </w:r>
      <w:r w:rsidR="004F42E3" w:rsidRPr="00A6751C">
        <w:t>ów</w:t>
      </w:r>
      <w:r w:rsidRPr="00A6751C">
        <w:t>.</w:t>
      </w:r>
      <w:r w:rsidR="00E348CC">
        <w:t xml:space="preserve"> </w:t>
      </w:r>
      <w:r w:rsidR="000A565A">
        <w:t>[7]</w:t>
      </w:r>
      <w:r w:rsidRPr="00A6751C">
        <w:t xml:space="preserve"> </w:t>
      </w:r>
    </w:p>
    <w:p w14:paraId="173EA986" w14:textId="77777777" w:rsidR="00720895" w:rsidRPr="00F97267" w:rsidRDefault="002A45A4" w:rsidP="008F0CD5">
      <w:pPr>
        <w:pStyle w:val="Nagwek3"/>
        <w:spacing w:after="120"/>
        <w:rPr>
          <w:sz w:val="24"/>
          <w:szCs w:val="24"/>
        </w:rPr>
      </w:pPr>
      <w:bookmarkStart w:id="31" w:name="_Toc17547336"/>
      <w:r w:rsidRPr="00F97267">
        <w:rPr>
          <w:rFonts w:cs="Times New Roman"/>
          <w:sz w:val="24"/>
          <w:szCs w:val="24"/>
        </w:rPr>
        <w:t>Interfejs użytkownika w sta</w:t>
      </w:r>
      <w:r w:rsidR="00083185" w:rsidRPr="00F97267">
        <w:rPr>
          <w:rFonts w:cs="Times New Roman"/>
          <w:sz w:val="24"/>
          <w:szCs w:val="24"/>
        </w:rPr>
        <w:t>n</w:t>
      </w:r>
      <w:r w:rsidRPr="00F97267">
        <w:rPr>
          <w:rFonts w:cs="Times New Roman"/>
          <w:sz w:val="24"/>
          <w:szCs w:val="24"/>
        </w:rPr>
        <w:t>dardowej windzie</w:t>
      </w:r>
      <w:bookmarkEnd w:id="31"/>
    </w:p>
    <w:p w14:paraId="6E74FFC3" w14:textId="305211C9" w:rsidR="0020641A" w:rsidRDefault="002A45A4" w:rsidP="008F0CD5">
      <w:pPr>
        <w:suppressAutoHyphens/>
        <w:ind w:firstLine="284"/>
        <w:rPr>
          <w:szCs w:val="28"/>
        </w:rPr>
      </w:pPr>
      <w:r w:rsidRPr="00A6751C">
        <w:rPr>
          <w:szCs w:val="28"/>
        </w:rPr>
        <w:t>W nowoczesnych budynkach ludzie są przyzwyczajeni do przycisku przywoła</w:t>
      </w:r>
      <w:r w:rsidR="00596E97" w:rsidRPr="00A6751C">
        <w:rPr>
          <w:szCs w:val="28"/>
        </w:rPr>
        <w:t xml:space="preserve">nia </w:t>
      </w:r>
      <w:r w:rsidRPr="00A6751C">
        <w:rPr>
          <w:szCs w:val="28"/>
        </w:rPr>
        <w:t>wind</w:t>
      </w:r>
      <w:r w:rsidR="00596E97" w:rsidRPr="00A6751C">
        <w:rPr>
          <w:szCs w:val="28"/>
        </w:rPr>
        <w:t>y</w:t>
      </w:r>
      <w:r w:rsidR="00F17D5C">
        <w:rPr>
          <w:szCs w:val="28"/>
        </w:rPr>
        <w:t>,</w:t>
      </w:r>
      <w:r w:rsidR="00B13EB8">
        <w:rPr>
          <w:szCs w:val="28"/>
        </w:rPr>
        <w:t xml:space="preserve"> a</w:t>
      </w:r>
      <w:r w:rsidRPr="00A6751C">
        <w:rPr>
          <w:szCs w:val="28"/>
        </w:rPr>
        <w:t xml:space="preserve"> </w:t>
      </w:r>
      <w:r w:rsidR="00E80CF0" w:rsidRPr="00A6751C">
        <w:rPr>
          <w:szCs w:val="28"/>
        </w:rPr>
        <w:t>następnie przyjazdu,</w:t>
      </w:r>
      <w:r w:rsidRPr="00A6751C">
        <w:rPr>
          <w:szCs w:val="28"/>
        </w:rPr>
        <w:t xml:space="preserve"> </w:t>
      </w:r>
      <w:r w:rsidR="00596E97" w:rsidRPr="00A6751C">
        <w:rPr>
          <w:szCs w:val="28"/>
        </w:rPr>
        <w:t>po</w:t>
      </w:r>
      <w:r w:rsidRPr="00A6751C">
        <w:rPr>
          <w:szCs w:val="28"/>
        </w:rPr>
        <w:t xml:space="preserve"> któr</w:t>
      </w:r>
      <w:r w:rsidR="00596E97" w:rsidRPr="00A6751C">
        <w:rPr>
          <w:szCs w:val="28"/>
        </w:rPr>
        <w:t>ym</w:t>
      </w:r>
      <w:r w:rsidRPr="00A6751C">
        <w:rPr>
          <w:szCs w:val="28"/>
        </w:rPr>
        <w:t xml:space="preserve"> otwiera</w:t>
      </w:r>
      <w:r w:rsidR="00596E97" w:rsidRPr="00A6751C">
        <w:rPr>
          <w:szCs w:val="28"/>
        </w:rPr>
        <w:t>ją</w:t>
      </w:r>
      <w:r w:rsidRPr="00A6751C">
        <w:rPr>
          <w:szCs w:val="28"/>
        </w:rPr>
        <w:t xml:space="preserve"> s</w:t>
      </w:r>
      <w:r w:rsidR="00596E97" w:rsidRPr="00A6751C">
        <w:rPr>
          <w:szCs w:val="28"/>
        </w:rPr>
        <w:t>ię</w:t>
      </w:r>
      <w:r w:rsidRPr="00A6751C">
        <w:rPr>
          <w:szCs w:val="28"/>
        </w:rPr>
        <w:t xml:space="preserve"> drzwi, aby </w:t>
      </w:r>
      <w:r w:rsidR="00596E97" w:rsidRPr="00A6751C">
        <w:rPr>
          <w:szCs w:val="28"/>
        </w:rPr>
        <w:t>system wykonał swoje zadanie</w:t>
      </w:r>
      <w:r w:rsidRPr="00A6751C">
        <w:rPr>
          <w:szCs w:val="28"/>
        </w:rPr>
        <w:t>. Zazwyczaj</w:t>
      </w:r>
      <w:r w:rsidR="00872785" w:rsidRPr="00A6751C">
        <w:rPr>
          <w:szCs w:val="28"/>
        </w:rPr>
        <w:t xml:space="preserve"> </w:t>
      </w:r>
      <w:r w:rsidRPr="00A6751C">
        <w:rPr>
          <w:szCs w:val="28"/>
        </w:rPr>
        <w:t>pasażerowie zauważą zapaloną l</w:t>
      </w:r>
      <w:r w:rsidR="00872785" w:rsidRPr="00A6751C">
        <w:rPr>
          <w:szCs w:val="28"/>
        </w:rPr>
        <w:t>ampkę</w:t>
      </w:r>
      <w:r w:rsidRPr="00A6751C">
        <w:rPr>
          <w:szCs w:val="28"/>
        </w:rPr>
        <w:t xml:space="preserve"> pokazującą kierunek podróży</w:t>
      </w:r>
      <w:r w:rsidR="00872785" w:rsidRPr="00A6751C">
        <w:rPr>
          <w:szCs w:val="28"/>
        </w:rPr>
        <w:t xml:space="preserve"> </w:t>
      </w:r>
      <w:r w:rsidR="00872785" w:rsidRPr="00A6751C">
        <w:rPr>
          <w:szCs w:val="28"/>
        </w:rPr>
        <w:lastRenderedPageBreak/>
        <w:t xml:space="preserve">windy i </w:t>
      </w:r>
      <w:r w:rsidRPr="00A6751C">
        <w:rPr>
          <w:szCs w:val="28"/>
        </w:rPr>
        <w:t>wybier</w:t>
      </w:r>
      <w:r w:rsidR="00872785" w:rsidRPr="00A6751C">
        <w:rPr>
          <w:szCs w:val="28"/>
        </w:rPr>
        <w:t>ają szyb</w:t>
      </w:r>
      <w:r w:rsidRPr="00A6751C">
        <w:rPr>
          <w:szCs w:val="28"/>
        </w:rPr>
        <w:t xml:space="preserve"> odpowiadający żądanemu kierunkowi. W bardziej ruchliwych budynkach</w:t>
      </w:r>
      <w:r w:rsidR="00902312" w:rsidRPr="00A6751C">
        <w:rPr>
          <w:szCs w:val="28"/>
        </w:rPr>
        <w:t xml:space="preserve"> </w:t>
      </w:r>
      <w:r w:rsidRPr="00A6751C">
        <w:rPr>
          <w:szCs w:val="28"/>
        </w:rPr>
        <w:t xml:space="preserve">istnieje duża możliwość zatrzymania dwóch </w:t>
      </w:r>
      <w:r w:rsidR="000D1C17" w:rsidRPr="00A6751C">
        <w:rPr>
          <w:szCs w:val="28"/>
        </w:rPr>
        <w:t>wózków</w:t>
      </w:r>
      <w:r w:rsidRPr="00A6751C">
        <w:rPr>
          <w:szCs w:val="28"/>
        </w:rPr>
        <w:t xml:space="preserve"> jednocześnie na p</w:t>
      </w:r>
      <w:r w:rsidR="000D1C17" w:rsidRPr="00A6751C">
        <w:rPr>
          <w:szCs w:val="28"/>
        </w:rPr>
        <w:t>iętrz</w:t>
      </w:r>
      <w:r w:rsidRPr="00A6751C">
        <w:rPr>
          <w:szCs w:val="28"/>
        </w:rPr>
        <w:t>e.</w:t>
      </w:r>
      <w:r w:rsidR="00872785" w:rsidRPr="00A6751C">
        <w:rPr>
          <w:szCs w:val="28"/>
        </w:rPr>
        <w:t xml:space="preserve"> </w:t>
      </w:r>
      <w:r w:rsidRPr="00A6751C">
        <w:rPr>
          <w:szCs w:val="28"/>
        </w:rPr>
        <w:t xml:space="preserve">Gdy pasażerowie wsiądą do kabiny windy, oczekuje się, że </w:t>
      </w:r>
      <w:r w:rsidR="002F105A" w:rsidRPr="00A6751C">
        <w:rPr>
          <w:szCs w:val="28"/>
        </w:rPr>
        <w:t>wybiorą</w:t>
      </w:r>
      <w:r w:rsidRPr="00A6751C">
        <w:rPr>
          <w:szCs w:val="28"/>
        </w:rPr>
        <w:t xml:space="preserve"> przycisk</w:t>
      </w:r>
      <w:r w:rsidR="002F105A" w:rsidRPr="00A6751C">
        <w:rPr>
          <w:szCs w:val="28"/>
        </w:rPr>
        <w:t xml:space="preserve"> na </w:t>
      </w:r>
      <w:r w:rsidRPr="00A6751C">
        <w:rPr>
          <w:szCs w:val="28"/>
        </w:rPr>
        <w:t>docelowe</w:t>
      </w:r>
      <w:r w:rsidR="002F105A" w:rsidRPr="00A6751C">
        <w:rPr>
          <w:szCs w:val="28"/>
        </w:rPr>
        <w:t xml:space="preserve"> piętro</w:t>
      </w:r>
      <w:r w:rsidRPr="00A6751C">
        <w:rPr>
          <w:szCs w:val="28"/>
        </w:rPr>
        <w:t>. Niezastosowanie się do te</w:t>
      </w:r>
      <w:r w:rsidR="002F105A" w:rsidRPr="00A6751C">
        <w:rPr>
          <w:szCs w:val="28"/>
        </w:rPr>
        <w:t>j reguły</w:t>
      </w:r>
      <w:r w:rsidRPr="00A6751C">
        <w:rPr>
          <w:szCs w:val="28"/>
        </w:rPr>
        <w:t xml:space="preserve"> może </w:t>
      </w:r>
      <w:r w:rsidR="002F105A" w:rsidRPr="00A6751C">
        <w:rPr>
          <w:szCs w:val="28"/>
        </w:rPr>
        <w:t>spowodować</w:t>
      </w:r>
      <w:r w:rsidRPr="00A6751C">
        <w:rPr>
          <w:szCs w:val="28"/>
        </w:rPr>
        <w:t>,</w:t>
      </w:r>
      <w:r w:rsidR="002F105A" w:rsidRPr="00A6751C">
        <w:rPr>
          <w:szCs w:val="28"/>
        </w:rPr>
        <w:t xml:space="preserve"> że winda nie pojedzie w wybrane miejsce</w:t>
      </w:r>
      <w:r w:rsidRPr="00A6751C">
        <w:rPr>
          <w:szCs w:val="28"/>
        </w:rPr>
        <w:t>. Odmianą powyższ</w:t>
      </w:r>
      <w:r w:rsidR="002F105A" w:rsidRPr="00A6751C">
        <w:rPr>
          <w:szCs w:val="28"/>
        </w:rPr>
        <w:t>ych reguł</w:t>
      </w:r>
      <w:r w:rsidRPr="00A6751C">
        <w:rPr>
          <w:szCs w:val="28"/>
        </w:rPr>
        <w:t xml:space="preserve"> jest wprowadze</w:t>
      </w:r>
      <w:r w:rsidR="00B124EC" w:rsidRPr="00A6751C">
        <w:rPr>
          <w:szCs w:val="28"/>
        </w:rPr>
        <w:t>ni</w:t>
      </w:r>
      <w:r w:rsidRPr="00A6751C">
        <w:rPr>
          <w:szCs w:val="28"/>
        </w:rPr>
        <w:t>e docelowych systemów operacyjnych</w:t>
      </w:r>
      <w:r w:rsidR="00954F1C">
        <w:rPr>
          <w:szCs w:val="28"/>
        </w:rPr>
        <w:t>,</w:t>
      </w:r>
      <w:r w:rsidR="00B124EC" w:rsidRPr="00A6751C">
        <w:rPr>
          <w:szCs w:val="28"/>
        </w:rPr>
        <w:t xml:space="preserve"> </w:t>
      </w:r>
      <w:r w:rsidR="002F105A" w:rsidRPr="00A6751C">
        <w:rPr>
          <w:szCs w:val="28"/>
        </w:rPr>
        <w:t>które są</w:t>
      </w:r>
      <w:r w:rsidRPr="00A6751C">
        <w:rPr>
          <w:szCs w:val="28"/>
        </w:rPr>
        <w:t xml:space="preserve"> szczegółowo</w:t>
      </w:r>
      <w:r w:rsidR="00B124EC" w:rsidRPr="00A6751C">
        <w:rPr>
          <w:szCs w:val="28"/>
        </w:rPr>
        <w:t xml:space="preserve"> opisane</w:t>
      </w:r>
      <w:r w:rsidRPr="00A6751C">
        <w:rPr>
          <w:szCs w:val="28"/>
        </w:rPr>
        <w:t xml:space="preserve"> w rozdziale </w:t>
      </w:r>
      <w:r w:rsidR="00B124EC" w:rsidRPr="00A6751C">
        <w:rPr>
          <w:szCs w:val="28"/>
        </w:rPr>
        <w:t>1.6</w:t>
      </w:r>
      <w:r w:rsidRPr="00A6751C">
        <w:rPr>
          <w:szCs w:val="28"/>
        </w:rPr>
        <w:t>. Ogólnie dotyczy</w:t>
      </w:r>
      <w:r w:rsidR="002F105A" w:rsidRPr="00A6751C">
        <w:rPr>
          <w:szCs w:val="28"/>
        </w:rPr>
        <w:t xml:space="preserve"> to</w:t>
      </w:r>
      <w:r w:rsidRPr="00A6751C">
        <w:rPr>
          <w:szCs w:val="28"/>
        </w:rPr>
        <w:t xml:space="preserve"> grup wind, </w:t>
      </w:r>
      <w:r w:rsidR="002F105A" w:rsidRPr="00A6751C">
        <w:rPr>
          <w:szCs w:val="28"/>
        </w:rPr>
        <w:t>którym</w:t>
      </w:r>
      <w:r w:rsidRPr="00A6751C">
        <w:rPr>
          <w:szCs w:val="28"/>
        </w:rPr>
        <w:t xml:space="preserve"> system</w:t>
      </w:r>
      <w:r w:rsidR="002F105A" w:rsidRPr="00A6751C">
        <w:rPr>
          <w:szCs w:val="28"/>
        </w:rPr>
        <w:t xml:space="preserve"> przydziela kabinę </w:t>
      </w:r>
      <w:r w:rsidRPr="00A6751C">
        <w:rPr>
          <w:szCs w:val="28"/>
        </w:rPr>
        <w:t xml:space="preserve">pasażerom, </w:t>
      </w:r>
      <w:r w:rsidR="00E11FFC" w:rsidRPr="00A6751C">
        <w:rPr>
          <w:szCs w:val="28"/>
        </w:rPr>
        <w:t>która zabiera ich na docelowe miejsce</w:t>
      </w:r>
      <w:r w:rsidRPr="00A6751C">
        <w:rPr>
          <w:szCs w:val="28"/>
        </w:rPr>
        <w:t>. Szczególna winda</w:t>
      </w:r>
      <w:r w:rsidR="008619BE">
        <w:rPr>
          <w:szCs w:val="28"/>
        </w:rPr>
        <w:t>,</w:t>
      </w:r>
      <w:r w:rsidR="00B124EC" w:rsidRPr="00A6751C">
        <w:rPr>
          <w:szCs w:val="28"/>
        </w:rPr>
        <w:t xml:space="preserve"> </w:t>
      </w:r>
      <w:r w:rsidRPr="00A6751C">
        <w:rPr>
          <w:szCs w:val="28"/>
        </w:rPr>
        <w:t xml:space="preserve">odpowiadając na to </w:t>
      </w:r>
      <w:r w:rsidR="00E11FFC" w:rsidRPr="00A6751C">
        <w:rPr>
          <w:szCs w:val="28"/>
        </w:rPr>
        <w:t>wezwanie</w:t>
      </w:r>
      <w:r w:rsidRPr="00A6751C">
        <w:rPr>
          <w:szCs w:val="28"/>
        </w:rPr>
        <w:t>, pokazuje kierunkową l</w:t>
      </w:r>
      <w:r w:rsidR="002F105A" w:rsidRPr="00A6751C">
        <w:rPr>
          <w:szCs w:val="28"/>
        </w:rPr>
        <w:t>ampkę</w:t>
      </w:r>
      <w:r w:rsidRPr="00A6751C">
        <w:rPr>
          <w:szCs w:val="28"/>
        </w:rPr>
        <w:t xml:space="preserve"> z odczytem wskazującym na </w:t>
      </w:r>
      <w:r w:rsidR="00536F9C" w:rsidRPr="00A6751C">
        <w:rPr>
          <w:szCs w:val="28"/>
        </w:rPr>
        <w:t>przypisaną windę</w:t>
      </w:r>
      <w:r w:rsidRPr="00A6751C">
        <w:rPr>
          <w:szCs w:val="28"/>
        </w:rPr>
        <w:t>. Pasażer wchodzi i zostaje zabrany do miejsca przeznaczenia.</w:t>
      </w:r>
      <w:r w:rsidR="00B124EC" w:rsidRPr="00A6751C">
        <w:rPr>
          <w:szCs w:val="28"/>
        </w:rPr>
        <w:t xml:space="preserve"> </w:t>
      </w:r>
      <w:r w:rsidRPr="00A6751C">
        <w:rPr>
          <w:szCs w:val="28"/>
        </w:rPr>
        <w:t xml:space="preserve">Od pasażerów wymaga się </w:t>
      </w:r>
      <w:r w:rsidR="008401FA" w:rsidRPr="00A6751C">
        <w:rPr>
          <w:szCs w:val="28"/>
        </w:rPr>
        <w:t>innych ni</w:t>
      </w:r>
      <w:r w:rsidR="00D924C3" w:rsidRPr="00A6751C">
        <w:rPr>
          <w:szCs w:val="28"/>
        </w:rPr>
        <w:t>ż</w:t>
      </w:r>
      <w:r w:rsidR="008401FA" w:rsidRPr="00A6751C">
        <w:rPr>
          <w:szCs w:val="28"/>
        </w:rPr>
        <w:t xml:space="preserve"> poprzednio</w:t>
      </w:r>
      <w:r w:rsidRPr="00A6751C">
        <w:rPr>
          <w:szCs w:val="28"/>
        </w:rPr>
        <w:t xml:space="preserve"> działań. </w:t>
      </w:r>
      <w:r w:rsidR="00D924C3" w:rsidRPr="00A6751C">
        <w:rPr>
          <w:szCs w:val="28"/>
        </w:rPr>
        <w:t>W środku kabiny może być</w:t>
      </w:r>
      <w:r w:rsidRPr="00A6751C">
        <w:rPr>
          <w:szCs w:val="28"/>
        </w:rPr>
        <w:t xml:space="preserve"> więcej</w:t>
      </w:r>
      <w:r w:rsidR="00B124EC" w:rsidRPr="00A6751C">
        <w:rPr>
          <w:szCs w:val="28"/>
        </w:rPr>
        <w:t xml:space="preserve"> </w:t>
      </w:r>
      <w:r w:rsidRPr="00A6751C">
        <w:rPr>
          <w:szCs w:val="28"/>
        </w:rPr>
        <w:t>niż jeden oczekujący pasażer</w:t>
      </w:r>
      <w:r w:rsidR="000E752A">
        <w:rPr>
          <w:szCs w:val="28"/>
        </w:rPr>
        <w:t>,</w:t>
      </w:r>
      <w:r w:rsidRPr="00A6751C">
        <w:rPr>
          <w:szCs w:val="28"/>
        </w:rPr>
        <w:t xml:space="preserve"> </w:t>
      </w:r>
      <w:r w:rsidR="00D924C3" w:rsidRPr="00A6751C">
        <w:rPr>
          <w:szCs w:val="28"/>
        </w:rPr>
        <w:t>przez co</w:t>
      </w:r>
      <w:r w:rsidRPr="00A6751C">
        <w:rPr>
          <w:szCs w:val="28"/>
        </w:rPr>
        <w:t xml:space="preserve"> </w:t>
      </w:r>
      <w:r w:rsidR="00D924C3" w:rsidRPr="00A6751C">
        <w:rPr>
          <w:szCs w:val="28"/>
        </w:rPr>
        <w:t xml:space="preserve">winda </w:t>
      </w:r>
      <w:r w:rsidRPr="00A6751C">
        <w:rPr>
          <w:szCs w:val="28"/>
        </w:rPr>
        <w:t xml:space="preserve">może zatrzymywać się na </w:t>
      </w:r>
      <w:r w:rsidR="00D924C3" w:rsidRPr="00A6751C">
        <w:rPr>
          <w:szCs w:val="28"/>
        </w:rPr>
        <w:t>wielu</w:t>
      </w:r>
      <w:r w:rsidRPr="00A6751C">
        <w:rPr>
          <w:szCs w:val="28"/>
        </w:rPr>
        <w:t xml:space="preserve"> piętr</w:t>
      </w:r>
      <w:r w:rsidR="00D924C3" w:rsidRPr="00A6751C">
        <w:rPr>
          <w:szCs w:val="28"/>
        </w:rPr>
        <w:t>ach. K</w:t>
      </w:r>
      <w:r w:rsidRPr="00A6751C">
        <w:rPr>
          <w:szCs w:val="28"/>
        </w:rPr>
        <w:t>ażdy pasażer musi zwracać uwagę i</w:t>
      </w:r>
      <w:r w:rsidR="00D924C3" w:rsidRPr="00A6751C">
        <w:rPr>
          <w:szCs w:val="28"/>
        </w:rPr>
        <w:t xml:space="preserve"> </w:t>
      </w:r>
      <w:r w:rsidRPr="00A6751C">
        <w:rPr>
          <w:szCs w:val="28"/>
        </w:rPr>
        <w:t xml:space="preserve">wsiąść do </w:t>
      </w:r>
      <w:r w:rsidR="00D924C3" w:rsidRPr="00A6751C">
        <w:rPr>
          <w:szCs w:val="28"/>
        </w:rPr>
        <w:t xml:space="preserve">wózka </w:t>
      </w:r>
      <w:r w:rsidRPr="00A6751C">
        <w:rPr>
          <w:szCs w:val="28"/>
        </w:rPr>
        <w:t>przeznaczonego dla jego celu podróży.</w:t>
      </w:r>
      <w:r w:rsidR="009F27A8" w:rsidRPr="00A6751C">
        <w:rPr>
          <w:szCs w:val="28"/>
        </w:rPr>
        <w:t xml:space="preserve"> </w:t>
      </w:r>
      <w:r w:rsidRPr="00A6751C">
        <w:rPr>
          <w:szCs w:val="28"/>
        </w:rPr>
        <w:t xml:space="preserve">Nie ma panelu obsługi </w:t>
      </w:r>
      <w:r w:rsidR="00536F9C" w:rsidRPr="00A6751C">
        <w:rPr>
          <w:szCs w:val="28"/>
        </w:rPr>
        <w:t xml:space="preserve">w środku </w:t>
      </w:r>
      <w:r w:rsidR="00D924C3" w:rsidRPr="00A6751C">
        <w:rPr>
          <w:szCs w:val="28"/>
        </w:rPr>
        <w:t>windy</w:t>
      </w:r>
      <w:r w:rsidR="00EB7F90">
        <w:rPr>
          <w:szCs w:val="28"/>
        </w:rPr>
        <w:t>,</w:t>
      </w:r>
      <w:r w:rsidRPr="00A6751C">
        <w:rPr>
          <w:szCs w:val="28"/>
        </w:rPr>
        <w:t xml:space="preserve"> więc pasażer popełniający błąd musi wysiąść</w:t>
      </w:r>
      <w:r w:rsidR="009F27A8" w:rsidRPr="00A6751C">
        <w:rPr>
          <w:szCs w:val="28"/>
        </w:rPr>
        <w:t xml:space="preserve"> </w:t>
      </w:r>
      <w:r w:rsidR="00D924C3" w:rsidRPr="00A6751C">
        <w:rPr>
          <w:szCs w:val="28"/>
        </w:rPr>
        <w:t>na losowym piętrze</w:t>
      </w:r>
      <w:r w:rsidRPr="00A6751C">
        <w:rPr>
          <w:szCs w:val="28"/>
        </w:rPr>
        <w:t xml:space="preserve"> i </w:t>
      </w:r>
      <w:r w:rsidR="00D924C3" w:rsidRPr="00A6751C">
        <w:rPr>
          <w:szCs w:val="28"/>
        </w:rPr>
        <w:t>zacząć</w:t>
      </w:r>
      <w:r w:rsidR="004D1E00">
        <w:rPr>
          <w:szCs w:val="28"/>
        </w:rPr>
        <w:t xml:space="preserve"> podróż</w:t>
      </w:r>
      <w:r w:rsidRPr="00A6751C">
        <w:rPr>
          <w:szCs w:val="28"/>
        </w:rPr>
        <w:t xml:space="preserve"> od nowa. Zaletą systemu jest to, że ma tendencję do zmniejszania liczby</w:t>
      </w:r>
      <w:r w:rsidR="009F27A8" w:rsidRPr="00A6751C">
        <w:rPr>
          <w:szCs w:val="28"/>
        </w:rPr>
        <w:t xml:space="preserve"> </w:t>
      </w:r>
      <w:r w:rsidR="00DC7260">
        <w:rPr>
          <w:szCs w:val="28"/>
        </w:rPr>
        <w:t>zatrzymań windy</w:t>
      </w:r>
      <w:r w:rsidRPr="00A6751C">
        <w:rPr>
          <w:szCs w:val="28"/>
        </w:rPr>
        <w:t xml:space="preserve"> i poprawia obsługę</w:t>
      </w:r>
      <w:r w:rsidR="00C112B2">
        <w:rPr>
          <w:szCs w:val="28"/>
        </w:rPr>
        <w:t xml:space="preserve"> </w:t>
      </w:r>
      <w:r w:rsidR="007F2188">
        <w:rPr>
          <w:szCs w:val="28"/>
        </w:rPr>
        <w:t>podróżnych</w:t>
      </w:r>
      <w:r w:rsidRPr="00A6751C">
        <w:rPr>
          <w:szCs w:val="28"/>
        </w:rPr>
        <w:t xml:space="preserve">. </w:t>
      </w:r>
      <w:r w:rsidR="00D924C3" w:rsidRPr="00A6751C">
        <w:rPr>
          <w:szCs w:val="28"/>
        </w:rPr>
        <w:t>Ta różnica w obsłudze pasażerów o</w:t>
      </w:r>
      <w:r w:rsidRPr="00A6751C">
        <w:rPr>
          <w:szCs w:val="28"/>
        </w:rPr>
        <w:t>dniosła wielki sukces w b</w:t>
      </w:r>
      <w:r w:rsidR="00D924C3" w:rsidRPr="00A6751C">
        <w:rPr>
          <w:szCs w:val="28"/>
        </w:rPr>
        <w:t>udynkach biurowych</w:t>
      </w:r>
      <w:r w:rsidRPr="00A6751C">
        <w:rPr>
          <w:szCs w:val="28"/>
        </w:rPr>
        <w:t>, w których ludzie zapoznają się z podejściem, ale ograniczon</w:t>
      </w:r>
      <w:r w:rsidR="00D924C3" w:rsidRPr="00A6751C">
        <w:rPr>
          <w:szCs w:val="28"/>
        </w:rPr>
        <w:t>o użycie tego</w:t>
      </w:r>
      <w:r w:rsidR="00B124EC" w:rsidRPr="00A6751C">
        <w:rPr>
          <w:szCs w:val="28"/>
        </w:rPr>
        <w:t xml:space="preserve"> </w:t>
      </w:r>
      <w:r w:rsidRPr="00A6751C">
        <w:rPr>
          <w:szCs w:val="28"/>
        </w:rPr>
        <w:t xml:space="preserve">w hotelach, </w:t>
      </w:r>
      <w:r w:rsidR="00B57B9D">
        <w:rPr>
          <w:szCs w:val="28"/>
        </w:rPr>
        <w:t>gdzie</w:t>
      </w:r>
      <w:r w:rsidR="00D924C3" w:rsidRPr="00A6751C">
        <w:rPr>
          <w:szCs w:val="28"/>
        </w:rPr>
        <w:t xml:space="preserve"> </w:t>
      </w:r>
      <w:r w:rsidRPr="00A6751C">
        <w:rPr>
          <w:szCs w:val="28"/>
        </w:rPr>
        <w:t>nieznane</w:t>
      </w:r>
      <w:r w:rsidR="00D924C3" w:rsidRPr="00A6751C">
        <w:rPr>
          <w:szCs w:val="28"/>
        </w:rPr>
        <w:t xml:space="preserve"> systemu</w:t>
      </w:r>
      <w:r w:rsidRPr="00A6751C">
        <w:rPr>
          <w:szCs w:val="28"/>
        </w:rPr>
        <w:t xml:space="preserve"> </w:t>
      </w:r>
      <w:r w:rsidR="00D924C3" w:rsidRPr="00A6751C">
        <w:rPr>
          <w:szCs w:val="28"/>
        </w:rPr>
        <w:t xml:space="preserve">powodują </w:t>
      </w:r>
      <w:r w:rsidRPr="00A6751C">
        <w:rPr>
          <w:szCs w:val="28"/>
        </w:rPr>
        <w:t>trudności.</w:t>
      </w:r>
    </w:p>
    <w:p w14:paraId="1EDCA002" w14:textId="77777777" w:rsidR="00A9317C" w:rsidRPr="00A6751C" w:rsidRDefault="00A9317C" w:rsidP="008F0CD5">
      <w:pPr>
        <w:suppressAutoHyphens/>
        <w:ind w:firstLine="284"/>
        <w:rPr>
          <w:szCs w:val="28"/>
        </w:rPr>
      </w:pPr>
    </w:p>
    <w:p w14:paraId="1984BB4D" w14:textId="77777777" w:rsidR="000F107A" w:rsidRPr="00AD408C" w:rsidRDefault="00F44737" w:rsidP="008F0CD5">
      <w:pPr>
        <w:pStyle w:val="Nagwek2"/>
        <w:spacing w:after="240"/>
        <w:ind w:left="578" w:hanging="578"/>
        <w:rPr>
          <w:rFonts w:cs="Times New Roman"/>
          <w:i w:val="0"/>
          <w:iCs w:val="0"/>
          <w:szCs w:val="32"/>
        </w:rPr>
      </w:pPr>
      <w:bookmarkStart w:id="32" w:name="_Toc17547337"/>
      <w:r w:rsidRPr="00AD408C">
        <w:rPr>
          <w:rFonts w:cs="Times New Roman"/>
          <w:i w:val="0"/>
          <w:iCs w:val="0"/>
          <w:szCs w:val="32"/>
        </w:rPr>
        <w:t>Układy elektroniczne</w:t>
      </w:r>
      <w:r w:rsidR="00B04791" w:rsidRPr="00AD408C">
        <w:rPr>
          <w:rFonts w:cs="Times New Roman"/>
          <w:i w:val="0"/>
          <w:iCs w:val="0"/>
          <w:szCs w:val="32"/>
        </w:rPr>
        <w:t xml:space="preserve"> ster</w:t>
      </w:r>
      <w:r w:rsidRPr="00AD408C">
        <w:rPr>
          <w:rFonts w:cs="Times New Roman"/>
          <w:i w:val="0"/>
          <w:iCs w:val="0"/>
          <w:szCs w:val="32"/>
        </w:rPr>
        <w:t>ujące</w:t>
      </w:r>
      <w:r w:rsidR="00BD7922" w:rsidRPr="00AD408C">
        <w:rPr>
          <w:rFonts w:cs="Times New Roman"/>
          <w:i w:val="0"/>
          <w:iCs w:val="0"/>
          <w:szCs w:val="32"/>
        </w:rPr>
        <w:t xml:space="preserve"> windą</w:t>
      </w:r>
      <w:bookmarkEnd w:id="32"/>
    </w:p>
    <w:p w14:paraId="14123C56" w14:textId="0450FBDC" w:rsidR="00876B47" w:rsidRPr="00A6751C" w:rsidRDefault="00E05C3B" w:rsidP="0083255C">
      <w:pPr>
        <w:pStyle w:val="Tekstpodstawowyzwciciem"/>
        <w:spacing w:after="0"/>
      </w:pPr>
      <w:r w:rsidRPr="00A6751C">
        <w:t>Główn</w:t>
      </w:r>
      <w:r w:rsidR="004470E2">
        <w:t>a</w:t>
      </w:r>
      <w:r w:rsidRPr="00A6751C">
        <w:t xml:space="preserve"> częś</w:t>
      </w:r>
      <w:r w:rsidR="000F1767">
        <w:t>ć</w:t>
      </w:r>
      <w:r w:rsidR="007031AE" w:rsidRPr="00A6751C">
        <w:t xml:space="preserve"> systemu wind</w:t>
      </w:r>
      <w:r w:rsidRPr="00A6751C">
        <w:t>y</w:t>
      </w:r>
      <w:r w:rsidR="007031AE" w:rsidRPr="00A6751C">
        <w:t xml:space="preserve"> nazywa</w:t>
      </w:r>
      <w:r w:rsidR="0076630E" w:rsidRPr="00A6751C">
        <w:t>na</w:t>
      </w:r>
      <w:r w:rsidR="007031AE" w:rsidRPr="00A6751C">
        <w:t xml:space="preserve"> </w:t>
      </w:r>
      <w:r w:rsidRPr="00A6751C">
        <w:t>jest</w:t>
      </w:r>
      <w:r w:rsidR="007031AE" w:rsidRPr="00A6751C">
        <w:t xml:space="preserve"> kontrolerem.</w:t>
      </w:r>
      <w:r w:rsidR="00850F1B">
        <w:t xml:space="preserve"> Funkcjonalnie</w:t>
      </w:r>
      <w:r w:rsidR="007031AE" w:rsidRPr="00A6751C">
        <w:t xml:space="preserve"> jest </w:t>
      </w:r>
      <w:r w:rsidR="00850F1B">
        <w:t xml:space="preserve">to </w:t>
      </w:r>
      <w:r w:rsidR="007031AE" w:rsidRPr="00A6751C">
        <w:t>urządzenie logiczne, które monitoruje różne funkcje bezpieczeństwa</w:t>
      </w:r>
      <w:r w:rsidR="00931D91">
        <w:t xml:space="preserve"> </w:t>
      </w:r>
      <w:r w:rsidR="007031AE" w:rsidRPr="00A6751C">
        <w:t xml:space="preserve">i zapewnia wyjścia do sterowania sygnałami i urządzeniami. </w:t>
      </w:r>
      <w:r w:rsidR="000948AB" w:rsidRPr="00A6751C">
        <w:t xml:space="preserve">Pierwsze elektroniczne układy sterowania wind były oparte na logice </w:t>
      </w:r>
      <w:r w:rsidR="00AC6DC1" w:rsidRPr="00A6751C">
        <w:t>przekaźnikowej</w:t>
      </w:r>
      <w:r w:rsidR="000948AB" w:rsidRPr="00A6751C">
        <w:t xml:space="preserve">. </w:t>
      </w:r>
      <w:r w:rsidR="000108ED" w:rsidRPr="00A6751C">
        <w:t xml:space="preserve">W nowoczesnych windach logika sterowania jest </w:t>
      </w:r>
      <w:r w:rsidR="00AC6DC1" w:rsidRPr="00A6751C">
        <w:t xml:space="preserve">głównie </w:t>
      </w:r>
      <w:r w:rsidR="000108ED" w:rsidRPr="00A6751C">
        <w:t xml:space="preserve">oparta na sterowniku PLC, </w:t>
      </w:r>
      <w:r w:rsidR="00ED798C">
        <w:t>gł</w:t>
      </w:r>
      <w:r w:rsidR="0058747C">
        <w:t>ó</w:t>
      </w:r>
      <w:r w:rsidR="00ED798C">
        <w:t>wnie</w:t>
      </w:r>
      <w:r w:rsidR="000108ED" w:rsidRPr="00A6751C">
        <w:t xml:space="preserve"> dlatego, że przekaźniki są droższe niż elementy elektroniczne. </w:t>
      </w:r>
      <w:r w:rsidR="003D1791">
        <w:t>Ponadto układy</w:t>
      </w:r>
      <w:r w:rsidR="000108ED" w:rsidRPr="00A6751C">
        <w:t xml:space="preserve"> PLC ułatwia</w:t>
      </w:r>
      <w:r w:rsidR="003D1791">
        <w:t>ją</w:t>
      </w:r>
      <w:r w:rsidR="000108ED" w:rsidRPr="00A6751C">
        <w:t xml:space="preserve"> proste połączenia elektryczne i zmniejsza</w:t>
      </w:r>
      <w:r w:rsidR="00AC6A22">
        <w:t>ją</w:t>
      </w:r>
      <w:r w:rsidR="000108ED" w:rsidRPr="00A6751C">
        <w:t xml:space="preserve"> ryzyko awarii. </w:t>
      </w:r>
      <w:r w:rsidR="00745D06" w:rsidRPr="00A6751C">
        <w:t xml:space="preserve">W starszych wariantach wind kierunek </w:t>
      </w:r>
      <w:r w:rsidR="007B5DD6">
        <w:t>wózka</w:t>
      </w:r>
      <w:r w:rsidR="00745D06" w:rsidRPr="00A6751C">
        <w:t xml:space="preserve"> jest kontrolowany przez selektory zamontowane w szybie, po jednym na każdym piętrze. Na nowoczesnych windach może być tylko jeden przełącznik impulsowy, zamontowany na górnej części wózka windy.</w:t>
      </w:r>
    </w:p>
    <w:p w14:paraId="1AA16E09" w14:textId="3630DC7E" w:rsidR="007031AE" w:rsidRPr="00A6751C" w:rsidRDefault="007031AE" w:rsidP="0083255C">
      <w:pPr>
        <w:pStyle w:val="Tekstpodstawowyzwciciem"/>
        <w:spacing w:after="0"/>
      </w:pPr>
      <w:r w:rsidRPr="00A6751C">
        <w:lastRenderedPageBreak/>
        <w:t xml:space="preserve">Kontroler może </w:t>
      </w:r>
      <w:r w:rsidR="009139D2" w:rsidRPr="00A6751C">
        <w:t xml:space="preserve">mieć </w:t>
      </w:r>
      <w:r w:rsidR="00C40EDB" w:rsidRPr="00A6751C">
        <w:t>różne formy, kształty, rozmiary i może</w:t>
      </w:r>
      <w:r w:rsidRPr="00A6751C">
        <w:t xml:space="preserve"> zapewniać funkcję za pomocą przekaźników, dyskretny</w:t>
      </w:r>
      <w:r w:rsidR="00C40EDB" w:rsidRPr="00A6751C">
        <w:t>ch</w:t>
      </w:r>
      <w:r w:rsidRPr="00A6751C">
        <w:t xml:space="preserve"> </w:t>
      </w:r>
      <w:r w:rsidR="00C40EDB" w:rsidRPr="00A6751C">
        <w:t xml:space="preserve">elementów logicznych, dedykowanych </w:t>
      </w:r>
      <w:r w:rsidR="003726B4" w:rsidRPr="00A6751C">
        <w:t>systemów mikroprocesorowych</w:t>
      </w:r>
      <w:r w:rsidRPr="00A6751C">
        <w:t xml:space="preserve"> lub programowalny</w:t>
      </w:r>
      <w:r w:rsidR="003726B4" w:rsidRPr="00A6751C">
        <w:t>ch</w:t>
      </w:r>
      <w:r w:rsidRPr="00A6751C">
        <w:t xml:space="preserve"> sterownik</w:t>
      </w:r>
      <w:r w:rsidR="003726B4" w:rsidRPr="00A6751C">
        <w:t>ów</w:t>
      </w:r>
      <w:r w:rsidRPr="00A6751C">
        <w:t xml:space="preserve"> logiczny</w:t>
      </w:r>
      <w:r w:rsidR="003726B4" w:rsidRPr="00A6751C">
        <w:t>ch</w:t>
      </w:r>
      <w:r w:rsidR="00AC6DC1" w:rsidRPr="00A6751C">
        <w:t>.</w:t>
      </w:r>
      <w:r w:rsidR="000E5362" w:rsidRPr="00A6751C">
        <w:t xml:space="preserve"> </w:t>
      </w:r>
      <w:r w:rsidR="00594B40" w:rsidRPr="00A6751C">
        <w:t>Funkcjonalny układ logiczny może znajdować się w skrzynce</w:t>
      </w:r>
      <w:r w:rsidRPr="00A6751C">
        <w:t xml:space="preserve"> sterowniczej w maszynowni lub</w:t>
      </w:r>
      <w:r w:rsidR="00244987" w:rsidRPr="00A6751C">
        <w:t xml:space="preserve"> </w:t>
      </w:r>
      <w:r w:rsidRPr="00A6751C">
        <w:t xml:space="preserve">może być </w:t>
      </w:r>
      <w:r w:rsidR="00594B40" w:rsidRPr="00A6751C">
        <w:t>zintegrowany z kabiną</w:t>
      </w:r>
      <w:r w:rsidR="00876B47" w:rsidRPr="00A6751C">
        <w:t xml:space="preserve">. </w:t>
      </w:r>
      <w:r w:rsidR="00144A9C" w:rsidRPr="00A6751C">
        <w:t>S</w:t>
      </w:r>
      <w:r w:rsidR="004D588A" w:rsidRPr="00A6751C">
        <w:t>terowanie ruchem</w:t>
      </w:r>
      <w:r w:rsidR="009A4550" w:rsidRPr="00A6751C">
        <w:t xml:space="preserve"> </w:t>
      </w:r>
      <w:r w:rsidR="00784F52">
        <w:t>jest główną</w:t>
      </w:r>
      <w:r w:rsidRPr="00A6751C">
        <w:t xml:space="preserve"> część</w:t>
      </w:r>
      <w:r w:rsidR="000108ED" w:rsidRPr="00A6751C">
        <w:t xml:space="preserve"> </w:t>
      </w:r>
      <w:r w:rsidR="009A4550" w:rsidRPr="00A6751C">
        <w:t>systemu lub</w:t>
      </w:r>
      <w:r w:rsidR="00784F52">
        <w:t xml:space="preserve"> jest</w:t>
      </w:r>
      <w:r w:rsidR="009A4550" w:rsidRPr="00A6751C">
        <w:t xml:space="preserve"> </w:t>
      </w:r>
      <w:r w:rsidR="00784F52">
        <w:t>urządzeniem, które wysyła</w:t>
      </w:r>
      <w:r w:rsidRPr="00A6751C">
        <w:t xml:space="preserve"> sygnały do ​​niezależnego systemu sterowania ruchem. </w:t>
      </w:r>
      <w:r w:rsidR="0067768B" w:rsidRPr="00A6751C">
        <w:t>Architektura</w:t>
      </w:r>
      <w:r w:rsidRPr="00A6751C">
        <w:t xml:space="preserve"> sterownik</w:t>
      </w:r>
      <w:r w:rsidR="0067768B" w:rsidRPr="00A6751C">
        <w:t>a jest skończoną</w:t>
      </w:r>
      <w:r w:rsidRPr="00A6751C">
        <w:t xml:space="preserve"> maszyn</w:t>
      </w:r>
      <w:r w:rsidR="0022077B">
        <w:t>ą</w:t>
      </w:r>
      <w:r w:rsidRPr="00A6751C">
        <w:t xml:space="preserve"> stanu lub </w:t>
      </w:r>
      <w:r w:rsidR="0052552B">
        <w:t>kilkoma</w:t>
      </w:r>
      <w:r w:rsidRPr="00A6751C">
        <w:t xml:space="preserve"> maszyn</w:t>
      </w:r>
      <w:r w:rsidR="0052552B">
        <w:t>ami</w:t>
      </w:r>
      <w:r w:rsidRPr="00A6751C">
        <w:t xml:space="preserve"> stanów</w:t>
      </w:r>
      <w:r w:rsidR="00C0207F">
        <w:t>,</w:t>
      </w:r>
      <w:r w:rsidR="00766A44" w:rsidRPr="00A6751C">
        <w:t xml:space="preserve"> </w:t>
      </w:r>
      <w:r w:rsidRPr="00A6751C">
        <w:t xml:space="preserve">które odczytują dane wejściowe systemu </w:t>
      </w:r>
      <w:r w:rsidR="00B34DEF" w:rsidRPr="00A6751C">
        <w:t>i</w:t>
      </w:r>
      <w:r w:rsidRPr="00A6751C">
        <w:t xml:space="preserve"> </w:t>
      </w:r>
      <w:r w:rsidR="008D1299">
        <w:t>na podstawie</w:t>
      </w:r>
      <w:r w:rsidRPr="00A6751C">
        <w:t xml:space="preserve"> aktualn</w:t>
      </w:r>
      <w:r w:rsidR="008D1299">
        <w:t>ego</w:t>
      </w:r>
      <w:r w:rsidRPr="00A6751C">
        <w:t xml:space="preserve"> stan</w:t>
      </w:r>
      <w:r w:rsidR="008D1299">
        <w:t>u</w:t>
      </w:r>
      <w:r w:rsidRPr="00A6751C">
        <w:t xml:space="preserve"> systemu, </w:t>
      </w:r>
      <w:r w:rsidR="0067768B" w:rsidRPr="00A6751C">
        <w:t>wysyłają wyjścia w</w:t>
      </w:r>
      <w:r w:rsidRPr="00A6751C">
        <w:t xml:space="preserve"> </w:t>
      </w:r>
      <w:r w:rsidR="0067768B" w:rsidRPr="00A6751C">
        <w:t>ustalonym stanie</w:t>
      </w:r>
      <w:r w:rsidR="00916881" w:rsidRPr="00A6751C">
        <w:t xml:space="preserve">. </w:t>
      </w:r>
      <w:r w:rsidRPr="00A6751C">
        <w:t xml:space="preserve"> </w:t>
      </w:r>
    </w:p>
    <w:p w14:paraId="674C451B" w14:textId="19847370" w:rsidR="004C2216" w:rsidRDefault="00C53176" w:rsidP="00055467">
      <w:pPr>
        <w:pStyle w:val="Tekstpodstawowyzwciciem"/>
        <w:spacing w:after="0"/>
      </w:pPr>
      <w:r w:rsidRPr="00A6751C">
        <w:t xml:space="preserve">W </w:t>
      </w:r>
      <w:r w:rsidR="003F1555" w:rsidRPr="00A6751C">
        <w:t>obecn</w:t>
      </w:r>
      <w:r w:rsidRPr="00A6751C">
        <w:t>ej chwili sterowniki PLC są powszechnie stosowane w sterowaniu i automatyzacji przemysł</w:t>
      </w:r>
      <w:r w:rsidR="00F21E54" w:rsidRPr="00A6751C">
        <w:t>u</w:t>
      </w:r>
      <w:r w:rsidRPr="00A6751C">
        <w:t xml:space="preserve">, w którym </w:t>
      </w:r>
      <w:r w:rsidR="00F21E54" w:rsidRPr="00A6751C">
        <w:t>proste algorytmy są wystarczające</w:t>
      </w:r>
      <w:r w:rsidRPr="00A6751C">
        <w:t xml:space="preserve">. </w:t>
      </w:r>
      <w:r w:rsidR="00F21E54" w:rsidRPr="00A6751C">
        <w:t xml:space="preserve">Wraz z rozwojem technologii pojawiły się </w:t>
      </w:r>
      <w:r w:rsidR="00D14E44" w:rsidRPr="00A6751C">
        <w:t>potrzeby do</w:t>
      </w:r>
      <w:r w:rsidR="005B3547" w:rsidRPr="00A6751C">
        <w:t xml:space="preserve"> przetwarzania</w:t>
      </w:r>
      <w:r w:rsidR="00171EB6" w:rsidRPr="00A6751C">
        <w:t xml:space="preserve"> większej ilości</w:t>
      </w:r>
      <w:r w:rsidR="005B3547" w:rsidRPr="00A6751C">
        <w:t xml:space="preserve"> danych</w:t>
      </w:r>
      <w:r w:rsidR="00804DA6">
        <w:t>,</w:t>
      </w:r>
      <w:r w:rsidR="005B3547" w:rsidRPr="00A6751C">
        <w:t xml:space="preserve"> </w:t>
      </w:r>
      <w:r w:rsidR="00D264F4" w:rsidRPr="00A6751C">
        <w:t>a także</w:t>
      </w:r>
      <w:r w:rsidR="00171EB6" w:rsidRPr="00A6751C">
        <w:t xml:space="preserve"> </w:t>
      </w:r>
      <w:r w:rsidR="00D264F4" w:rsidRPr="00A6751C">
        <w:t>p</w:t>
      </w:r>
      <w:r w:rsidR="00633549" w:rsidRPr="00A6751C">
        <w:t>rzyś</w:t>
      </w:r>
      <w:r w:rsidR="00D264F4" w:rsidRPr="00A6751C">
        <w:t xml:space="preserve">pieszenie operacji </w:t>
      </w:r>
      <w:r w:rsidR="00633549" w:rsidRPr="00A6751C">
        <w:t xml:space="preserve">logicznych </w:t>
      </w:r>
      <w:r w:rsidR="00712FDA" w:rsidRPr="00A6751C">
        <w:t xml:space="preserve">przez </w:t>
      </w:r>
      <w:r w:rsidR="00D264F4" w:rsidRPr="00A6751C">
        <w:t>przetwarzanie</w:t>
      </w:r>
      <w:r w:rsidRPr="00A6751C">
        <w:t xml:space="preserve"> równoległe.</w:t>
      </w:r>
      <w:r w:rsidR="00F21E54" w:rsidRPr="00A6751C">
        <w:t xml:space="preserve"> </w:t>
      </w:r>
      <w:r w:rsidR="009E7F3F" w:rsidRPr="00A6751C">
        <w:t>Układy</w:t>
      </w:r>
      <w:r w:rsidR="001F16D3" w:rsidRPr="00A6751C">
        <w:t xml:space="preserve"> macierzy </w:t>
      </w:r>
      <w:r w:rsidR="002036E0" w:rsidRPr="00A6751C">
        <w:t>programowalnych</w:t>
      </w:r>
      <w:r w:rsidR="001F16D3" w:rsidRPr="00A6751C">
        <w:t xml:space="preserve"> bramek</w:t>
      </w:r>
      <w:r w:rsidR="009E7F3F" w:rsidRPr="00A6751C">
        <w:t xml:space="preserve"> </w:t>
      </w:r>
      <w:r w:rsidR="001F16D3" w:rsidRPr="00A6751C">
        <w:t xml:space="preserve">(tzw. </w:t>
      </w:r>
      <w:r w:rsidRPr="00A6751C">
        <w:t>FPGA</w:t>
      </w:r>
      <w:r w:rsidR="001F16D3" w:rsidRPr="00A6751C">
        <w:t>)</w:t>
      </w:r>
      <w:r w:rsidRPr="00A6751C">
        <w:t xml:space="preserve"> stanowią lepsze rozwiązanie</w:t>
      </w:r>
      <w:r w:rsidR="00CA5664" w:rsidRPr="00A6751C">
        <w:t xml:space="preserve"> jako kontroler</w:t>
      </w:r>
      <w:r w:rsidRPr="00A6751C">
        <w:t xml:space="preserve"> windy z dodatkowymi zaletami</w:t>
      </w:r>
      <w:r w:rsidR="00C57F17" w:rsidRPr="00A6751C">
        <w:t xml:space="preserve"> </w:t>
      </w:r>
      <w:r w:rsidR="00183546" w:rsidRPr="00A6751C">
        <w:t>jak konfigurowalność</w:t>
      </w:r>
      <w:r w:rsidRPr="00A6751C">
        <w:t xml:space="preserve">, mniejsze zużycie energii, </w:t>
      </w:r>
      <w:r w:rsidR="00411541" w:rsidRPr="00A6751C">
        <w:t xml:space="preserve">krótki czas odpowiedzi </w:t>
      </w:r>
      <w:r w:rsidRPr="00A6751C">
        <w:t>i elastyczność w rozbudowie projektów.</w:t>
      </w:r>
      <w:r w:rsidR="00AD1570" w:rsidRPr="00A6751C">
        <w:t xml:space="preserve"> Jedyną wadą tego podejścia jest </w:t>
      </w:r>
      <w:r w:rsidR="009F5455" w:rsidRPr="00A6751C">
        <w:t>czas</w:t>
      </w:r>
      <w:r w:rsidR="00B736D3" w:rsidRPr="00A6751C">
        <w:t xml:space="preserve"> implementacji danego algorytmu</w:t>
      </w:r>
      <w:r w:rsidR="00FE3A6E" w:rsidRPr="00A6751C">
        <w:t xml:space="preserve">, choć ten słaby punkt jest powoli redukowany przez </w:t>
      </w:r>
      <w:r w:rsidR="00181C5F" w:rsidRPr="00A6751C">
        <w:t xml:space="preserve">rozwój narzędzi </w:t>
      </w:r>
      <w:r w:rsidR="00A838D4" w:rsidRPr="00A6751C">
        <w:t>kompilujących</w:t>
      </w:r>
      <w:r w:rsidR="00181C5F" w:rsidRPr="00A6751C">
        <w:t xml:space="preserve"> kod z </w:t>
      </w:r>
      <w:r w:rsidR="00A838D4" w:rsidRPr="00A6751C">
        <w:t>języka</w:t>
      </w:r>
      <w:r w:rsidR="00181C5F" w:rsidRPr="00A6751C">
        <w:t xml:space="preserve"> wysokiego poziomu</w:t>
      </w:r>
      <w:r w:rsidR="00023651" w:rsidRPr="00A6751C">
        <w:t xml:space="preserve"> (Java, Python, Ruby)</w:t>
      </w:r>
      <w:r w:rsidR="00181C5F" w:rsidRPr="00A6751C">
        <w:t xml:space="preserve"> do języków opisu s</w:t>
      </w:r>
      <w:r w:rsidR="00A838D4" w:rsidRPr="00A6751C">
        <w:t>przętu</w:t>
      </w:r>
      <w:r w:rsidR="00651805" w:rsidRPr="00A6751C">
        <w:t xml:space="preserve">. </w:t>
      </w:r>
      <w:r w:rsidR="00FE3A6E" w:rsidRPr="00A6751C">
        <w:t>Biorąc pod uwagę</w:t>
      </w:r>
      <w:r w:rsidR="00C96A88" w:rsidRPr="00A6751C">
        <w:t xml:space="preserve"> </w:t>
      </w:r>
      <w:r w:rsidR="00175320" w:rsidRPr="00A6751C">
        <w:t>kierunek</w:t>
      </w:r>
      <w:r w:rsidR="008E1DE1" w:rsidRPr="00A6751C">
        <w:t xml:space="preserve"> rozwoju elektroniki oraz </w:t>
      </w:r>
      <w:r w:rsidR="00F65D89" w:rsidRPr="00A6751C">
        <w:t xml:space="preserve">wpływ </w:t>
      </w:r>
      <w:r w:rsidR="008E1DE1" w:rsidRPr="00A6751C">
        <w:t>sztucznej inteligencji</w:t>
      </w:r>
      <w:r w:rsidR="00F65D89" w:rsidRPr="00A6751C">
        <w:t xml:space="preserve"> na nowe systemy, </w:t>
      </w:r>
      <w:r w:rsidR="00B43DDA" w:rsidRPr="00A6751C">
        <w:t xml:space="preserve">przewidywalne jest przejście układów sterujących do tego typu </w:t>
      </w:r>
      <w:r w:rsidR="00411541" w:rsidRPr="00A6751C">
        <w:t xml:space="preserve">rozwiązań. </w:t>
      </w:r>
      <w:r w:rsidR="00DC0D9F" w:rsidRPr="00A6751C">
        <w:t>D</w:t>
      </w:r>
      <w:r w:rsidR="009D145D" w:rsidRPr="00A6751C">
        <w:t>o celów</w:t>
      </w:r>
      <w:r w:rsidR="00DC0D9F" w:rsidRPr="00A6751C">
        <w:t xml:space="preserve"> na wysoką skalę</w:t>
      </w:r>
      <w:r w:rsidR="004746BB">
        <w:t xml:space="preserve"> </w:t>
      </w:r>
      <w:r w:rsidR="001E1FFE" w:rsidRPr="00A6751C">
        <w:t>układy FPGA zastępuje</w:t>
      </w:r>
      <w:r w:rsidR="00DC0D9F" w:rsidRPr="00A6751C">
        <w:t xml:space="preserve"> się układami o specjalizowanej</w:t>
      </w:r>
      <w:r w:rsidR="001E1FFE" w:rsidRPr="00A6751C">
        <w:t xml:space="preserve"> funkcjonalności</w:t>
      </w:r>
      <w:r w:rsidR="00DC0D9F" w:rsidRPr="00A6751C">
        <w:t xml:space="preserve"> (tzw. ASIC). </w:t>
      </w:r>
      <w:r w:rsidR="001E1FFE" w:rsidRPr="00A6751C">
        <w:t>Te układy są z</w:t>
      </w:r>
      <w:r w:rsidR="00DC0D9F" w:rsidRPr="00A6751C">
        <w:t>nacznie bardziej wydajn</w:t>
      </w:r>
      <w:r w:rsidR="00532D53">
        <w:t>e</w:t>
      </w:r>
      <w:r w:rsidR="00DC0D9F" w:rsidRPr="00A6751C">
        <w:t xml:space="preserve"> niż FPGA</w:t>
      </w:r>
      <w:r w:rsidR="001E1FFE" w:rsidRPr="00A6751C">
        <w:t xml:space="preserve"> ze względu </w:t>
      </w:r>
      <w:r w:rsidR="00723FC7">
        <w:t xml:space="preserve">na </w:t>
      </w:r>
      <w:r w:rsidR="001E1FFE" w:rsidRPr="00A6751C">
        <w:t>moduły specjalnie projektowane do określonego zadania.</w:t>
      </w:r>
      <w:r w:rsidR="00DC0D9F" w:rsidRPr="00A6751C">
        <w:t xml:space="preserve"> Zużycie energii przez układy ASIC można bardzo dokładnie kontrolować i optymalizować.</w:t>
      </w:r>
      <w:r w:rsidR="00A1016F" w:rsidRPr="00A6751C">
        <w:t xml:space="preserve"> P</w:t>
      </w:r>
      <w:r w:rsidR="0059638D" w:rsidRPr="00A6751C">
        <w:t>on</w:t>
      </w:r>
      <w:r w:rsidR="00A1016F" w:rsidRPr="00A6751C">
        <w:t>adto w wyspecjalizowanych układach</w:t>
      </w:r>
      <w:r w:rsidR="0059638D" w:rsidRPr="00A6751C">
        <w:t xml:space="preserve"> można projektować analogowe </w:t>
      </w:r>
      <w:r w:rsidR="00721E0B" w:rsidRPr="00A6751C">
        <w:t>peryferia</w:t>
      </w:r>
      <w:r w:rsidR="00A1016F" w:rsidRPr="00A6751C">
        <w:t>, na przykład nadaj</w:t>
      </w:r>
      <w:r w:rsidR="0059638D" w:rsidRPr="00A6751C">
        <w:t xml:space="preserve">nik-odbiornik </w:t>
      </w:r>
      <w:r w:rsidR="00721E0B" w:rsidRPr="00A6751C">
        <w:t>WiFi, na tym samym waflu krzemowym co rdzenie</w:t>
      </w:r>
      <w:r w:rsidR="00A1016F" w:rsidRPr="00A6751C">
        <w:t xml:space="preserve"> mikroprocesora. Jest to zaleta, której brakuje FPGA.</w:t>
      </w:r>
      <w:r w:rsidR="00EB2FC4" w:rsidRPr="00A6751C">
        <w:t xml:space="preserve"> Ze względu na brak możliwości zmiany </w:t>
      </w:r>
      <w:r w:rsidR="006A5CCF" w:rsidRPr="00A6751C">
        <w:t>funkcjonalności</w:t>
      </w:r>
      <w:r w:rsidR="00EB2FC4" w:rsidRPr="00A6751C">
        <w:t xml:space="preserve"> </w:t>
      </w:r>
      <w:r w:rsidR="006A5CCF" w:rsidRPr="00A6751C">
        <w:t>układu</w:t>
      </w:r>
      <w:r w:rsidR="00EB2FC4" w:rsidRPr="00A6751C">
        <w:t xml:space="preserve"> wyspecjalizowanego, </w:t>
      </w:r>
      <w:r w:rsidR="006A5CCF" w:rsidRPr="00A6751C">
        <w:t xml:space="preserve">wersje </w:t>
      </w:r>
      <w:r w:rsidR="00EB2FC4" w:rsidRPr="00A6751C">
        <w:t>prototypowe wykonuje się na FPGA</w:t>
      </w:r>
      <w:r w:rsidR="009A0B8F">
        <w:t>,</w:t>
      </w:r>
      <w:r w:rsidR="00EB2FC4" w:rsidRPr="00A6751C">
        <w:t xml:space="preserve"> </w:t>
      </w:r>
      <w:r w:rsidR="00547A5B" w:rsidRPr="00A6751C">
        <w:t>aż osiągnie się pełną walidację. Układ</w:t>
      </w:r>
      <w:r w:rsidR="001F364F" w:rsidRPr="00A6751C">
        <w:t>y scalone w fazie testowania</w:t>
      </w:r>
      <w:r w:rsidR="00547A5B" w:rsidRPr="00A6751C">
        <w:t xml:space="preserve"> ma</w:t>
      </w:r>
      <w:r w:rsidR="001F364F" w:rsidRPr="00A6751C">
        <w:t>ją</w:t>
      </w:r>
      <w:r w:rsidR="00547A5B" w:rsidRPr="00A6751C">
        <w:t xml:space="preserve"> </w:t>
      </w:r>
      <w:r w:rsidR="00674BE3" w:rsidRPr="00A6751C">
        <w:t xml:space="preserve">możliwość dostosowania konfiguracji do </w:t>
      </w:r>
      <w:r w:rsidR="008411C5" w:rsidRPr="00A6751C">
        <w:t>budynku,</w:t>
      </w:r>
      <w:r w:rsidR="00547A5B" w:rsidRPr="00A6751C">
        <w:t xml:space="preserve"> w którym zainstalowano windę. Zminimalizowane układy pobierają mniej energii, wykonują więcej operacji w ciągu sekundy i zajmują znacznie mniejszą powierzchni</w:t>
      </w:r>
      <w:r w:rsidR="00482AA2">
        <w:t>ę</w:t>
      </w:r>
      <w:r w:rsidR="00547A5B" w:rsidRPr="00A6751C">
        <w:t xml:space="preserve"> niż odpowiadające ich układy PLC</w:t>
      </w:r>
      <w:r w:rsidR="003B7957" w:rsidRPr="00A6751C">
        <w:t>.</w:t>
      </w:r>
      <w:r w:rsidR="001A21DA" w:rsidRPr="00A6751C">
        <w:t xml:space="preserve"> </w:t>
      </w:r>
      <w:r w:rsidR="00CA5664" w:rsidRPr="00A6751C">
        <w:t xml:space="preserve">Celem </w:t>
      </w:r>
      <w:r w:rsidR="00FA1F87" w:rsidRPr="00A6751C">
        <w:t>sterowania</w:t>
      </w:r>
      <w:r w:rsidR="00AD1570" w:rsidRPr="00A6751C">
        <w:t xml:space="preserve"> windą za pomocą układów</w:t>
      </w:r>
      <w:r w:rsidR="00FA1F87" w:rsidRPr="00A6751C">
        <w:t xml:space="preserve"> ASIC</w:t>
      </w:r>
      <w:r w:rsidR="00CA5664" w:rsidRPr="00A6751C">
        <w:t xml:space="preserve"> </w:t>
      </w:r>
      <w:r w:rsidR="00651805" w:rsidRPr="00A6751C">
        <w:t xml:space="preserve">jest </w:t>
      </w:r>
      <w:r w:rsidR="00651805" w:rsidRPr="00A6751C">
        <w:lastRenderedPageBreak/>
        <w:t>zwiększenie niezawodności</w:t>
      </w:r>
      <w:r w:rsidR="00650E50" w:rsidRPr="00A6751C">
        <w:t xml:space="preserve">, </w:t>
      </w:r>
      <w:r w:rsidR="00651805" w:rsidRPr="00A6751C">
        <w:t>redukcja</w:t>
      </w:r>
      <w:r w:rsidR="00AD1570" w:rsidRPr="00A6751C">
        <w:t xml:space="preserve"> </w:t>
      </w:r>
      <w:r w:rsidR="00650E50" w:rsidRPr="00A6751C">
        <w:t xml:space="preserve">wielkości </w:t>
      </w:r>
      <w:r w:rsidR="00AD1570" w:rsidRPr="00A6751C">
        <w:t>jednostek sterujących windą</w:t>
      </w:r>
      <w:r w:rsidR="00650E50" w:rsidRPr="00A6751C">
        <w:t xml:space="preserve"> oraz </w:t>
      </w:r>
      <w:r w:rsidR="00BE53EB" w:rsidRPr="00A6751C">
        <w:t>zmniejszenie</w:t>
      </w:r>
      <w:r w:rsidR="00650E50" w:rsidRPr="00A6751C">
        <w:t xml:space="preserve"> poboru energii. </w:t>
      </w:r>
    </w:p>
    <w:p w14:paraId="132B2B80" w14:textId="77777777" w:rsidR="00A9317C" w:rsidRPr="004C2216" w:rsidRDefault="00A9317C" w:rsidP="00055467">
      <w:pPr>
        <w:pStyle w:val="Tekstpodstawowyzwciciem"/>
        <w:spacing w:after="0"/>
      </w:pPr>
    </w:p>
    <w:p w14:paraId="601F37CF" w14:textId="77777777" w:rsidR="00863ED6" w:rsidRPr="00D51BFD" w:rsidRDefault="00863ED6" w:rsidP="008F0CD5">
      <w:pPr>
        <w:pStyle w:val="Nagwek2"/>
        <w:spacing w:after="240"/>
        <w:ind w:left="578" w:hanging="578"/>
        <w:rPr>
          <w:i w:val="0"/>
          <w:iCs w:val="0"/>
        </w:rPr>
      </w:pPr>
      <w:bookmarkStart w:id="33" w:name="_Toc17547338"/>
      <w:r w:rsidRPr="00D51BFD">
        <w:rPr>
          <w:i w:val="0"/>
          <w:iCs w:val="0"/>
        </w:rPr>
        <w:t>Przepisy prawne i normy</w:t>
      </w:r>
      <w:bookmarkEnd w:id="33"/>
    </w:p>
    <w:p w14:paraId="28ACF7A3" w14:textId="0F211492" w:rsidR="00F76D33" w:rsidRPr="00A6751C" w:rsidRDefault="00DF394C" w:rsidP="00DF394C">
      <w:pPr>
        <w:autoSpaceDE w:val="0"/>
        <w:autoSpaceDN w:val="0"/>
        <w:adjustRightInd w:val="0"/>
        <w:ind w:firstLine="284"/>
        <w:rPr>
          <w:rStyle w:val="Pogrubienie0"/>
          <w:b w:val="0"/>
          <w:bCs w:val="0"/>
        </w:rPr>
      </w:pPr>
      <w:r w:rsidRPr="00A6751C">
        <w:t xml:space="preserve">Instalacja oraz funkcjonowanie dźwigów osobowych w Polsce jest regulowane przez przepisy unijne. </w:t>
      </w:r>
      <w:r w:rsidR="00085149" w:rsidRPr="00A6751C">
        <w:t xml:space="preserve">Największa zmiana w ostatnim czasie </w:t>
      </w:r>
      <w:r w:rsidR="00186D80" w:rsidRPr="00A6751C">
        <w:t>dotycząca</w:t>
      </w:r>
      <w:r w:rsidR="00085149" w:rsidRPr="00A6751C">
        <w:t xml:space="preserve"> norm </w:t>
      </w:r>
      <w:r w:rsidR="00186D80" w:rsidRPr="00A6751C">
        <w:t>dźwigowych</w:t>
      </w:r>
      <w:r w:rsidR="00085149" w:rsidRPr="00A6751C">
        <w:t xml:space="preserve"> w Polsce miała miejsce w</w:t>
      </w:r>
      <w:r w:rsidRPr="00A6751C">
        <w:t> sierpniu 2017 r</w:t>
      </w:r>
      <w:r w:rsidR="00085149" w:rsidRPr="00A6751C">
        <w:t>oku</w:t>
      </w:r>
      <w:r w:rsidRPr="00A6751C">
        <w:t>.</w:t>
      </w:r>
      <w:r w:rsidR="00085149" w:rsidRPr="00A6751C">
        <w:t xml:space="preserve"> Obecnie</w:t>
      </w:r>
      <w:r w:rsidR="00085149" w:rsidRPr="00A6751C">
        <w:rPr>
          <w:rStyle w:val="Pogrubienie0"/>
          <w:b w:val="0"/>
          <w:bCs w:val="0"/>
        </w:rPr>
        <w:t xml:space="preserve"> </w:t>
      </w:r>
      <w:r w:rsidR="006C10C9">
        <w:rPr>
          <w:rStyle w:val="Pogrubienie0"/>
          <w:b w:val="0"/>
          <w:bCs w:val="0"/>
        </w:rPr>
        <w:t xml:space="preserve">w </w:t>
      </w:r>
      <w:r w:rsidRPr="00A6751C">
        <w:rPr>
          <w:rStyle w:val="Pogrubienie0"/>
          <w:b w:val="0"/>
          <w:bCs w:val="0"/>
        </w:rPr>
        <w:t xml:space="preserve">krajach Unii Europejskiej </w:t>
      </w:r>
      <w:r w:rsidR="00085149" w:rsidRPr="00A6751C">
        <w:rPr>
          <w:rStyle w:val="Pogrubienie0"/>
          <w:b w:val="0"/>
          <w:bCs w:val="0"/>
        </w:rPr>
        <w:t xml:space="preserve">wszystkie instalowane windy </w:t>
      </w:r>
      <w:r w:rsidRPr="00A6751C">
        <w:rPr>
          <w:rStyle w:val="Pogrubienie0"/>
          <w:b w:val="0"/>
          <w:bCs w:val="0"/>
        </w:rPr>
        <w:t>podlegają</w:t>
      </w:r>
      <w:r w:rsidR="00085149" w:rsidRPr="00A6751C">
        <w:rPr>
          <w:rStyle w:val="Pogrubienie0"/>
          <w:b w:val="0"/>
          <w:bCs w:val="0"/>
        </w:rPr>
        <w:t xml:space="preserve"> tym samym dyrektywom i rozporządzeniom. </w:t>
      </w:r>
    </w:p>
    <w:p w14:paraId="0EA4F039" w14:textId="61AA449B" w:rsidR="0050051C" w:rsidRPr="00A6751C" w:rsidRDefault="00F76D33" w:rsidP="00DF394C">
      <w:pPr>
        <w:autoSpaceDE w:val="0"/>
        <w:autoSpaceDN w:val="0"/>
        <w:adjustRightInd w:val="0"/>
        <w:ind w:firstLine="284"/>
        <w:rPr>
          <w:rStyle w:val="Pogrubienie0"/>
          <w:b w:val="0"/>
          <w:bCs w:val="0"/>
        </w:rPr>
      </w:pPr>
      <w:r w:rsidRPr="00A6751C">
        <w:rPr>
          <w:rStyle w:val="Pogrubienie0"/>
          <w:b w:val="0"/>
          <w:bCs w:val="0"/>
        </w:rPr>
        <w:t>Dyrektywa w sprawie dźwigów 2014/33/UE zezwala na swobodny obrót dźwigami i elementami bezpieczeństwa do dźwigów na wewnętrznym rynku UE i zapewnia wysoki poziom bezpieczeństwa użytkownikom dźwigów i personelowi obsługi technicznej.</w:t>
      </w:r>
      <w:r w:rsidR="00DF1E49" w:rsidRPr="00A6751C">
        <w:rPr>
          <w:rStyle w:val="Pogrubienie0"/>
          <w:b w:val="0"/>
          <w:bCs w:val="0"/>
        </w:rPr>
        <w:t xml:space="preserve"> </w:t>
      </w:r>
      <w:r w:rsidRPr="00A6751C">
        <w:rPr>
          <w:rStyle w:val="Pogrubienie0"/>
          <w:b w:val="0"/>
          <w:bCs w:val="0"/>
        </w:rPr>
        <w:t>To</w:t>
      </w:r>
      <w:r w:rsidR="00DF1E49" w:rsidRPr="00A6751C">
        <w:rPr>
          <w:rStyle w:val="Pogrubienie0"/>
          <w:b w:val="0"/>
          <w:bCs w:val="0"/>
        </w:rPr>
        <w:t xml:space="preserve"> </w:t>
      </w:r>
      <w:r w:rsidRPr="00A6751C">
        <w:rPr>
          <w:rStyle w:val="Pogrubienie0"/>
          <w:b w:val="0"/>
          <w:bCs w:val="0"/>
        </w:rPr>
        <w:t>zharmonizowane prawodawstwo UE reguluje projektowanie, produkcję i instalację dźwigów. Dotyczy to głównie instalatorów dźwigów i producentów podzespołów, ale ma również istotne konsekwencje dla właścicieli i użytkowników dźwigów.</w:t>
      </w:r>
      <w:r w:rsidR="00082A63" w:rsidRPr="00A6751C">
        <w:rPr>
          <w:rStyle w:val="Pogrubienie0"/>
          <w:b w:val="0"/>
          <w:bCs w:val="0"/>
        </w:rPr>
        <w:t xml:space="preserve"> </w:t>
      </w:r>
      <w:r w:rsidR="0065498E" w:rsidRPr="00A6751C">
        <w:rPr>
          <w:rStyle w:val="Pogrubienie0"/>
          <w:b w:val="0"/>
          <w:bCs w:val="0"/>
        </w:rPr>
        <w:t xml:space="preserve">Obecna </w:t>
      </w:r>
      <w:r w:rsidR="00082A63" w:rsidRPr="00A6751C">
        <w:rPr>
          <w:rStyle w:val="Pogrubienie0"/>
          <w:b w:val="0"/>
          <w:bCs w:val="0"/>
        </w:rPr>
        <w:t>dyrektywa j</w:t>
      </w:r>
      <w:r w:rsidR="00A05CEC">
        <w:rPr>
          <w:rStyle w:val="Pogrubienie0"/>
          <w:b w:val="0"/>
          <w:bCs w:val="0"/>
        </w:rPr>
        <w:t>est dostosowana</w:t>
      </w:r>
      <w:r w:rsidRPr="00A6751C">
        <w:rPr>
          <w:rStyle w:val="Pogrubienie0"/>
          <w:b w:val="0"/>
          <w:bCs w:val="0"/>
        </w:rPr>
        <w:t xml:space="preserve"> do nowej polityki ram prawnych i ma zastosowanie od 20 kwietnia 2016 r., </w:t>
      </w:r>
      <w:r w:rsidR="00DD4FCC">
        <w:rPr>
          <w:rStyle w:val="Pogrubienie0"/>
          <w:b w:val="0"/>
          <w:bCs w:val="0"/>
        </w:rPr>
        <w:t>z</w:t>
      </w:r>
      <w:r w:rsidRPr="00A6751C">
        <w:rPr>
          <w:rStyle w:val="Pogrubienie0"/>
          <w:b w:val="0"/>
          <w:bCs w:val="0"/>
        </w:rPr>
        <w:t>astępując poprzednią dyrektywę 95/16/WE</w:t>
      </w:r>
      <w:r w:rsidR="00301D75">
        <w:rPr>
          <w:rStyle w:val="Pogrubienie0"/>
          <w:b w:val="0"/>
          <w:bCs w:val="0"/>
        </w:rPr>
        <w:t>.</w:t>
      </w:r>
      <w:r w:rsidR="00601BB6">
        <w:rPr>
          <w:rStyle w:val="Pogrubienie0"/>
          <w:b w:val="0"/>
          <w:bCs w:val="0"/>
        </w:rPr>
        <w:t xml:space="preserve"> </w:t>
      </w:r>
      <w:r w:rsidR="00DA36F2" w:rsidRPr="00A6751C">
        <w:rPr>
          <w:rStyle w:val="Pogrubienie0"/>
          <w:b w:val="0"/>
          <w:bCs w:val="0"/>
        </w:rPr>
        <w:t>[1</w:t>
      </w:r>
      <w:r w:rsidR="00B05C7D">
        <w:rPr>
          <w:rStyle w:val="Pogrubienie0"/>
          <w:b w:val="0"/>
          <w:bCs w:val="0"/>
        </w:rPr>
        <w:t>3</w:t>
      </w:r>
      <w:r w:rsidR="00DA36F2" w:rsidRPr="00A6751C">
        <w:rPr>
          <w:rStyle w:val="Pogrubienie0"/>
          <w:b w:val="0"/>
          <w:bCs w:val="0"/>
        </w:rPr>
        <w:t>]</w:t>
      </w:r>
    </w:p>
    <w:p w14:paraId="68A08389" w14:textId="42F25123" w:rsidR="00630B96" w:rsidRPr="00A6751C" w:rsidRDefault="00630B96" w:rsidP="00DF394C">
      <w:pPr>
        <w:autoSpaceDE w:val="0"/>
        <w:autoSpaceDN w:val="0"/>
        <w:adjustRightInd w:val="0"/>
        <w:ind w:firstLine="284"/>
        <w:rPr>
          <w:rStyle w:val="Pogrubienie0"/>
          <w:b w:val="0"/>
          <w:bCs w:val="0"/>
        </w:rPr>
      </w:pPr>
      <w:r w:rsidRPr="00A6751C">
        <w:rPr>
          <w:rStyle w:val="Pogrubienie0"/>
          <w:b w:val="0"/>
          <w:bCs w:val="0"/>
        </w:rPr>
        <w:t>Bezpieczeństwo istniejących dźwigów (zainstalowanych przed wejściem w życie dyrektywy 95/16/WE w sprawie dźwigów) podlega przepisom krajowym. Zalecenie dotyczące poprawy bezpieczeństwa istniejących dźwigów zachęca kraje UE do podjęcia wszelkich niezbędnych działań w celu zapewnienia zadowalającego poziomu utrzymania istniejących dźwigów i poprawy bezpieczeństwa tych dźwigów. Zalecenie nie jest prawnie wiążące i jest wdrażane przez kraje UE w świetle sytuacji i przepisów istniejących na szczeblu krajowym</w:t>
      </w:r>
      <w:r w:rsidR="00301D75">
        <w:rPr>
          <w:rStyle w:val="Pogrubienie0"/>
          <w:b w:val="0"/>
          <w:bCs w:val="0"/>
        </w:rPr>
        <w:t>.</w:t>
      </w:r>
      <w:r w:rsidR="00F8583A">
        <w:rPr>
          <w:rStyle w:val="Pogrubienie0"/>
          <w:b w:val="0"/>
          <w:bCs w:val="0"/>
        </w:rPr>
        <w:t xml:space="preserve"> </w:t>
      </w:r>
      <w:r w:rsidR="008865C5" w:rsidRPr="00A6751C">
        <w:rPr>
          <w:rStyle w:val="Pogrubienie0"/>
          <w:b w:val="0"/>
          <w:bCs w:val="0"/>
        </w:rPr>
        <w:t>[1</w:t>
      </w:r>
      <w:r w:rsidR="00FC395D">
        <w:rPr>
          <w:rStyle w:val="Pogrubienie0"/>
          <w:b w:val="0"/>
          <w:bCs w:val="0"/>
        </w:rPr>
        <w:t>2</w:t>
      </w:r>
      <w:r w:rsidR="008865C5" w:rsidRPr="00A6751C">
        <w:rPr>
          <w:rStyle w:val="Pogrubienie0"/>
          <w:b w:val="0"/>
          <w:bCs w:val="0"/>
        </w:rPr>
        <w:t>]</w:t>
      </w:r>
      <w:r w:rsidR="0019673F" w:rsidRPr="0019673F">
        <w:rPr>
          <w:rStyle w:val="Pogrubienie0"/>
          <w:b w:val="0"/>
          <w:bCs w:val="0"/>
        </w:rPr>
        <w:t xml:space="preserve"> </w:t>
      </w:r>
    </w:p>
    <w:p w14:paraId="70E30DE3" w14:textId="069EB621" w:rsidR="0050051C" w:rsidRPr="00A6751C" w:rsidRDefault="0050051C" w:rsidP="00DF394C">
      <w:pPr>
        <w:autoSpaceDE w:val="0"/>
        <w:autoSpaceDN w:val="0"/>
        <w:adjustRightInd w:val="0"/>
        <w:ind w:firstLine="284"/>
        <w:rPr>
          <w:rStyle w:val="Pogrubienie0"/>
          <w:b w:val="0"/>
          <w:bCs w:val="0"/>
        </w:rPr>
      </w:pPr>
      <w:r w:rsidRPr="00A6751C">
        <w:rPr>
          <w:rStyle w:val="Pogrubienie0"/>
          <w:b w:val="0"/>
          <w:bCs w:val="0"/>
        </w:rPr>
        <w:t xml:space="preserve">W odniesieniu dostępu dla osób niepełnosprawnych do kabin wind, kraje </w:t>
      </w:r>
      <w:r w:rsidR="0097605B">
        <w:rPr>
          <w:rStyle w:val="Pogrubienie0"/>
          <w:b w:val="0"/>
          <w:bCs w:val="0"/>
        </w:rPr>
        <w:t xml:space="preserve">należące do </w:t>
      </w:r>
      <w:r w:rsidRPr="00A6751C">
        <w:rPr>
          <w:rStyle w:val="Pogrubienie0"/>
          <w:b w:val="0"/>
          <w:bCs w:val="0"/>
        </w:rPr>
        <w:t>UE zachęca się do podejmowania wszelkich środków krajowych niezbędnych do zapewnienia, że ​​wszystkie poziomy istniejących budynków, jak również te w budowie, są dostępne dla osób niepełnosprawnych, w szczególności dla osób korzystających z wózków inwalidzkich. Zaleca się, aby we wszystkich nowych budynkach zapewnić co najmniej jedną windę dostępną dla osób niepełnosprawnych na wózkach inwalidzkich. Ponadto winda musi spełniać wszystkie wymogi regulacyjne (w zakresie wymiarów, położenia elementów sterujących itp.</w:t>
      </w:r>
      <w:r w:rsidR="00FF7E4C" w:rsidRPr="00A6751C">
        <w:rPr>
          <w:rStyle w:val="Pogrubienie0"/>
          <w:b w:val="0"/>
          <w:bCs w:val="0"/>
        </w:rPr>
        <w:t>)</w:t>
      </w:r>
      <w:r w:rsidR="00301D75">
        <w:rPr>
          <w:rStyle w:val="Pogrubienie0"/>
          <w:b w:val="0"/>
          <w:bCs w:val="0"/>
        </w:rPr>
        <w:t>.</w:t>
      </w:r>
      <w:r w:rsidR="000A0DD7">
        <w:rPr>
          <w:rStyle w:val="Pogrubienie0"/>
          <w:b w:val="0"/>
          <w:bCs w:val="0"/>
        </w:rPr>
        <w:t xml:space="preserve"> </w:t>
      </w:r>
      <w:r w:rsidR="00FF7E4C" w:rsidRPr="00A6751C">
        <w:rPr>
          <w:rStyle w:val="Pogrubienie0"/>
          <w:b w:val="0"/>
          <w:bCs w:val="0"/>
        </w:rPr>
        <w:t>[1</w:t>
      </w:r>
      <w:r w:rsidR="00B05C7D">
        <w:rPr>
          <w:rStyle w:val="Pogrubienie0"/>
          <w:b w:val="0"/>
          <w:bCs w:val="0"/>
        </w:rPr>
        <w:t>4</w:t>
      </w:r>
      <w:r w:rsidR="00FF7E4C" w:rsidRPr="00A6751C">
        <w:rPr>
          <w:rStyle w:val="Pogrubienie0"/>
          <w:b w:val="0"/>
          <w:bCs w:val="0"/>
        </w:rPr>
        <w:t>]</w:t>
      </w:r>
      <w:r w:rsidR="0019673F" w:rsidRPr="0019673F">
        <w:rPr>
          <w:rStyle w:val="Pogrubienie0"/>
          <w:b w:val="0"/>
          <w:bCs w:val="0"/>
        </w:rPr>
        <w:t xml:space="preserve"> </w:t>
      </w:r>
    </w:p>
    <w:p w14:paraId="5198A59D" w14:textId="3331A906" w:rsidR="001356DF" w:rsidRDefault="00F248CE" w:rsidP="00E251BD">
      <w:pPr>
        <w:autoSpaceDE w:val="0"/>
        <w:autoSpaceDN w:val="0"/>
        <w:adjustRightInd w:val="0"/>
        <w:ind w:firstLine="284"/>
        <w:rPr>
          <w:rStyle w:val="Pogrubienie0"/>
          <w:b w:val="0"/>
          <w:bCs w:val="0"/>
        </w:rPr>
      </w:pPr>
      <w:r w:rsidRPr="00A6751C">
        <w:rPr>
          <w:rStyle w:val="Pogrubienie0"/>
          <w:b w:val="0"/>
          <w:bCs w:val="0"/>
        </w:rPr>
        <w:lastRenderedPageBreak/>
        <w:t xml:space="preserve">Standaryzacja wind i schodów ruchomych nie kończy się na granicach Unii Europejskiej. Rynek wind i schodów ruchomych jest naprawdę globalny, nawet w porównaniu z innymi sektorami przemysłu: ponad 75% wszystkich nowych instalacji rocznych (63% w samych Chinach), region Azji i Pacyfiku dominuje obecnie na globalnym rynku wind i schodów ruchomych i </w:t>
      </w:r>
      <w:r w:rsidR="00444DBD">
        <w:rPr>
          <w:rStyle w:val="Pogrubienie0"/>
          <w:b w:val="0"/>
          <w:bCs w:val="0"/>
        </w:rPr>
        <w:t>powinien</w:t>
      </w:r>
      <w:r w:rsidRPr="00A6751C">
        <w:rPr>
          <w:rStyle w:val="Pogrubienie0"/>
          <w:b w:val="0"/>
          <w:bCs w:val="0"/>
        </w:rPr>
        <w:t xml:space="preserve"> wzrosnąć jeszcze bardziej w latach 2016-2023. Europejski przemysł dźwigow</w:t>
      </w:r>
      <w:r w:rsidR="004003B1" w:rsidRPr="00A6751C">
        <w:rPr>
          <w:rStyle w:val="Pogrubienie0"/>
          <w:b w:val="0"/>
          <w:bCs w:val="0"/>
        </w:rPr>
        <w:t xml:space="preserve">y </w:t>
      </w:r>
      <w:r w:rsidRPr="00A6751C">
        <w:rPr>
          <w:rStyle w:val="Pogrubienie0"/>
          <w:b w:val="0"/>
          <w:bCs w:val="0"/>
        </w:rPr>
        <w:t>ze ściśle zintegrowanymi łańcuchami produkcyjnymi i dostawczymi na całym świecie ma znaczący udział w globalnym rynku.</w:t>
      </w:r>
      <w:r w:rsidR="006D0016" w:rsidRPr="00A6751C">
        <w:rPr>
          <w:rStyle w:val="Pogrubienie0"/>
          <w:b w:val="0"/>
          <w:bCs w:val="0"/>
        </w:rPr>
        <w:t xml:space="preserve"> </w:t>
      </w:r>
      <w:r w:rsidRPr="00A6751C">
        <w:rPr>
          <w:rStyle w:val="Pogrubienie0"/>
          <w:b w:val="0"/>
          <w:bCs w:val="0"/>
        </w:rPr>
        <w:t>W tej sytuacji niezwykle ważne jest, aby normy europejskie były otwarte na świat: dzięki uznawaniu norm także poza rynkiem europejskim firmy, które je przyjmują, nie muszą obawiać się, że zostaną odcięte od rozwijających się rynków Azji i Pacyfiku z powodu niezgodności. Pozytywne jest zatem, że większość krajów uznała wartość norm CEN / TC 10, zwłaszcza EN 81-20 / 50 i EN 115-1, i postanowiła wdrożyć je w swoim systemie regulacyjnym</w:t>
      </w:r>
      <w:r w:rsidR="00301D75">
        <w:rPr>
          <w:rStyle w:val="Pogrubienie0"/>
          <w:b w:val="0"/>
          <w:bCs w:val="0"/>
        </w:rPr>
        <w:t>.</w:t>
      </w:r>
      <w:r w:rsidR="00FF3F15">
        <w:rPr>
          <w:rStyle w:val="Pogrubienie0"/>
          <w:b w:val="0"/>
          <w:bCs w:val="0"/>
        </w:rPr>
        <w:t xml:space="preserve"> </w:t>
      </w:r>
      <w:r w:rsidR="00E05012" w:rsidRPr="00A6751C">
        <w:rPr>
          <w:rStyle w:val="Pogrubienie0"/>
          <w:b w:val="0"/>
          <w:bCs w:val="0"/>
        </w:rPr>
        <w:t>[1</w:t>
      </w:r>
      <w:r w:rsidR="007B7DB6">
        <w:rPr>
          <w:rStyle w:val="Pogrubienie0"/>
          <w:b w:val="0"/>
          <w:bCs w:val="0"/>
        </w:rPr>
        <w:t>3</w:t>
      </w:r>
      <w:r w:rsidR="00E05012" w:rsidRPr="00A6751C">
        <w:rPr>
          <w:rStyle w:val="Pogrubienie0"/>
          <w:b w:val="0"/>
          <w:bCs w:val="0"/>
        </w:rPr>
        <w:t>]</w:t>
      </w:r>
      <w:r w:rsidR="0019673F" w:rsidRPr="0019673F">
        <w:rPr>
          <w:rStyle w:val="Pogrubienie0"/>
          <w:b w:val="0"/>
          <w:bCs w:val="0"/>
        </w:rPr>
        <w:t xml:space="preserve"> </w:t>
      </w:r>
    </w:p>
    <w:p w14:paraId="04F75FB3" w14:textId="77777777" w:rsidR="00A9317C" w:rsidRPr="00A6751C" w:rsidRDefault="00A9317C" w:rsidP="00E251BD">
      <w:pPr>
        <w:autoSpaceDE w:val="0"/>
        <w:autoSpaceDN w:val="0"/>
        <w:adjustRightInd w:val="0"/>
        <w:ind w:firstLine="284"/>
      </w:pPr>
    </w:p>
    <w:p w14:paraId="68166474" w14:textId="77777777" w:rsidR="00073917" w:rsidRPr="00E86F69" w:rsidRDefault="00BF5314" w:rsidP="008F0CD5">
      <w:pPr>
        <w:pStyle w:val="Nagwek2"/>
        <w:spacing w:after="240"/>
        <w:ind w:left="578" w:hanging="578"/>
        <w:rPr>
          <w:i w:val="0"/>
          <w:iCs w:val="0"/>
        </w:rPr>
      </w:pPr>
      <w:bookmarkStart w:id="34" w:name="_Toc17547339"/>
      <w:r w:rsidRPr="00E86F69">
        <w:rPr>
          <w:i w:val="0"/>
          <w:iCs w:val="0"/>
        </w:rPr>
        <w:t>System</w:t>
      </w:r>
      <w:r w:rsidR="00F01073" w:rsidRPr="00E86F69">
        <w:rPr>
          <w:i w:val="0"/>
          <w:iCs w:val="0"/>
        </w:rPr>
        <w:t xml:space="preserve"> przyszłości</w:t>
      </w:r>
      <w:bookmarkEnd w:id="34"/>
    </w:p>
    <w:p w14:paraId="3E18AFF9" w14:textId="77777777" w:rsidR="0016192B" w:rsidRPr="00A6751C" w:rsidRDefault="0016192B" w:rsidP="008F0CD5">
      <w:pPr>
        <w:pStyle w:val="Nagwek3"/>
        <w:spacing w:after="120"/>
        <w:rPr>
          <w:sz w:val="24"/>
          <w:szCs w:val="24"/>
        </w:rPr>
      </w:pPr>
      <w:bookmarkStart w:id="35" w:name="_Toc17547340"/>
      <w:r w:rsidRPr="00A6751C">
        <w:rPr>
          <w:sz w:val="24"/>
          <w:szCs w:val="24"/>
        </w:rPr>
        <w:t>Algorytm wysyłki docelowej</w:t>
      </w:r>
      <w:bookmarkEnd w:id="35"/>
    </w:p>
    <w:p w14:paraId="5423CAA2" w14:textId="1D19E6E6" w:rsidR="00F80709" w:rsidRPr="00A6751C" w:rsidRDefault="00412170" w:rsidP="00F708D9">
      <w:pPr>
        <w:pStyle w:val="NormalnyWeb"/>
        <w:spacing w:before="0" w:beforeAutospacing="0" w:after="0" w:afterAutospacing="0" w:line="360" w:lineRule="auto"/>
        <w:ind w:firstLine="284"/>
        <w:jc w:val="both"/>
      </w:pPr>
      <w:r w:rsidRPr="00A6751C">
        <w:t>W dzisiejszych miastach, gdzie dominują wieżowce, windy stały się nieodzownym środkiem transportu w życiu codziennym. Jednak coraz więcej pięter i użytkowników sprawiło, że tradycyjny system windy nie jest w stanie skutecznie rozprowadzać i przenosić użytkowników do miejsca przeznaczenia</w:t>
      </w:r>
      <w:r w:rsidR="00362555">
        <w:t>. To</w:t>
      </w:r>
      <w:r w:rsidRPr="00A6751C">
        <w:t xml:space="preserve"> powoduje problemy z wydajnością transportu w budynku, takie jak długi czas oczekiwania w holu wi</w:t>
      </w:r>
      <w:r w:rsidR="00FD3E25" w:rsidRPr="00A6751C">
        <w:t xml:space="preserve">ndy czy </w:t>
      </w:r>
      <w:r w:rsidRPr="00A6751C">
        <w:t>wydłużony czas podróży.</w:t>
      </w:r>
      <w:r w:rsidR="002848FD" w:rsidRPr="00A6751C">
        <w:t xml:space="preserve"> </w:t>
      </w:r>
    </w:p>
    <w:p w14:paraId="7C218742" w14:textId="7E4FF8DD" w:rsidR="0061491D" w:rsidRPr="00A6751C" w:rsidRDefault="0061491D" w:rsidP="00F80709">
      <w:pPr>
        <w:pStyle w:val="NormalnyWeb"/>
        <w:spacing w:before="0" w:beforeAutospacing="0" w:after="0" w:afterAutospacing="0" w:line="360" w:lineRule="auto"/>
        <w:ind w:firstLine="284"/>
        <w:jc w:val="both"/>
      </w:pPr>
      <w:r w:rsidRPr="00A6751C">
        <w:t xml:space="preserve">Z tego powodu w większości budynków </w:t>
      </w:r>
      <w:r w:rsidR="0074483B" w:rsidRPr="00A6751C">
        <w:t>za</w:t>
      </w:r>
      <w:r w:rsidRPr="00A6751C">
        <w:t>stosowano metody mające na celu zwiększenie wydajności transportu</w:t>
      </w:r>
      <w:r w:rsidR="000C6F0E">
        <w:t xml:space="preserve"> ludzi</w:t>
      </w:r>
      <w:r w:rsidRPr="00A6751C">
        <w:t>, takie jak wdr</w:t>
      </w:r>
      <w:r w:rsidR="0074483B" w:rsidRPr="00A6751C">
        <w:t>ożenie strefowego systemu windy</w:t>
      </w:r>
      <w:r w:rsidR="006638B9">
        <w:t>,</w:t>
      </w:r>
      <w:r w:rsidRPr="00A6751C">
        <w:t xml:space="preserve"> a nawet zastosowanie dwupoziomowych wind. W</w:t>
      </w:r>
      <w:r w:rsidR="0074483B" w:rsidRPr="00A6751C">
        <w:t xml:space="preserve">raz </w:t>
      </w:r>
      <w:r w:rsidR="007D3CBA" w:rsidRPr="00A6751C">
        <w:t>z rozwojem</w:t>
      </w:r>
      <w:r w:rsidRPr="00A6751C">
        <w:t xml:space="preserve"> technologii doprowadziło to do st</w:t>
      </w:r>
      <w:r w:rsidR="008E2AB0" w:rsidRPr="00A6751C">
        <w:t>worzenia optymalnego</w:t>
      </w:r>
      <w:r w:rsidRPr="00A6751C">
        <w:t xml:space="preserve"> systemu dystrybucji wind, znanego jako </w:t>
      </w:r>
      <w:r w:rsidRPr="00DD25CC">
        <w:rPr>
          <w:i/>
          <w:iCs/>
        </w:rPr>
        <w:t>wysyłka docelowa</w:t>
      </w:r>
      <w:r w:rsidRPr="00A6751C">
        <w:t>, który w</w:t>
      </w:r>
      <w:r w:rsidR="00292C52">
        <w:t xml:space="preserve"> </w:t>
      </w:r>
      <w:r w:rsidRPr="00A6751C">
        <w:t>ostatnich latach stał się bardziej atrakcyjną technologią dla wind, przerywając stosowanie tradycyjnych systemów i metod dystrybucji.</w:t>
      </w:r>
    </w:p>
    <w:p w14:paraId="2D4EEA16" w14:textId="13F796B3" w:rsidR="002A6A4A" w:rsidRPr="00A6751C" w:rsidRDefault="007D3CBA" w:rsidP="00F01073">
      <w:pPr>
        <w:pStyle w:val="Tekstpodstawowyzwciciem"/>
      </w:pPr>
      <w:r w:rsidRPr="00A6751C">
        <w:t>Tradycyjne systemy</w:t>
      </w:r>
      <w:r w:rsidR="002A6A4A" w:rsidRPr="00A6751C">
        <w:t xml:space="preserve"> wind mają przyciski wezwania na zewnątrz windy do wywoływania windy. Po tym, jak pasażer wejdzie do windy, wciska przycisk żądanego piętra. System nie może przewidzieć pięter, do których wszyscy pasażerowie muszą się </w:t>
      </w:r>
      <w:r w:rsidR="002A6A4A" w:rsidRPr="00A6751C">
        <w:lastRenderedPageBreak/>
        <w:t>udać, więc pasażerowie są zmuszeni do jazdy na różne piętra. Zwiększa to zatem czas jazdy windy, a nawet powoduje, że wszystkie windy podnoszą się i wracają do głównego piętra w tym samym czasie, bezpośrednio wpływając na czas oczekiwania i wydajność windy. Dzięki docelowemu systemowi wysyłkowemu wyeliminowano tradycyjne przyciski wywołania. Zamiast tego pasażerowie wjeżdżają do miejsca docelowego przez wybranie piętra przed szybem windy, na urządzeniu takim jak klawiatura lub ekran dotykowy.</w:t>
      </w:r>
    </w:p>
    <w:p w14:paraId="2DE2B5F1" w14:textId="77777777" w:rsidR="007F60C7" w:rsidRDefault="004A1E5B" w:rsidP="007F60C7">
      <w:pPr>
        <w:pStyle w:val="Tekstpodstawowyzwciciem"/>
        <w:keepNext/>
        <w:spacing w:after="0"/>
        <w:jc w:val="center"/>
      </w:pPr>
      <w:r w:rsidRPr="00A6751C">
        <w:rPr>
          <w:noProof/>
        </w:rPr>
        <w:drawing>
          <wp:inline distT="0" distB="0" distL="0" distR="0" wp14:anchorId="14D6429F" wp14:editId="7AC67CE3">
            <wp:extent cx="4429125" cy="3325883"/>
            <wp:effectExtent l="0" t="0" r="0" b="8255"/>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spatch.jpg"/>
                    <pic:cNvPicPr/>
                  </pic:nvPicPr>
                  <pic:blipFill>
                    <a:blip r:embed="rId18">
                      <a:extLst>
                        <a:ext uri="{28A0092B-C50C-407E-A947-70E740481C1C}">
                          <a14:useLocalDpi xmlns:a14="http://schemas.microsoft.com/office/drawing/2010/main" val="0"/>
                        </a:ext>
                      </a:extLst>
                    </a:blip>
                    <a:stretch>
                      <a:fillRect/>
                    </a:stretch>
                  </pic:blipFill>
                  <pic:spPr>
                    <a:xfrm>
                      <a:off x="0" y="0"/>
                      <a:ext cx="4454040" cy="3344592"/>
                    </a:xfrm>
                    <a:prstGeom prst="rect">
                      <a:avLst/>
                    </a:prstGeom>
                  </pic:spPr>
                </pic:pic>
              </a:graphicData>
            </a:graphic>
          </wp:inline>
        </w:drawing>
      </w:r>
    </w:p>
    <w:p w14:paraId="287D23D9" w14:textId="1C4283B8" w:rsidR="0091523E" w:rsidRPr="007F60C7" w:rsidRDefault="007F60C7" w:rsidP="007F60C7">
      <w:pPr>
        <w:pStyle w:val="Legenda"/>
        <w:jc w:val="center"/>
        <w:rPr>
          <w:b w:val="0"/>
          <w:bCs w:val="0"/>
          <w:i/>
          <w:iCs/>
        </w:rPr>
      </w:pPr>
      <w:bookmarkStart w:id="36" w:name="_Toc17550587"/>
      <w:r w:rsidRPr="007F60C7">
        <w:rPr>
          <w:b w:val="0"/>
          <w:bCs w:val="0"/>
          <w:i/>
          <w:iCs/>
        </w:rPr>
        <w:t xml:space="preserve">Rysunek </w:t>
      </w:r>
      <w:r w:rsidR="00597A66">
        <w:rPr>
          <w:b w:val="0"/>
          <w:bCs w:val="0"/>
          <w:i/>
          <w:iCs/>
        </w:rPr>
        <w:fldChar w:fldCharType="begin"/>
      </w:r>
      <w:r w:rsidR="00597A66">
        <w:rPr>
          <w:b w:val="0"/>
          <w:bCs w:val="0"/>
          <w:i/>
          <w:iCs/>
        </w:rPr>
        <w:instrText xml:space="preserve"> STYLEREF 1 \s </w:instrText>
      </w:r>
      <w:r w:rsidR="00597A66">
        <w:rPr>
          <w:b w:val="0"/>
          <w:bCs w:val="0"/>
          <w:i/>
          <w:iCs/>
        </w:rPr>
        <w:fldChar w:fldCharType="separate"/>
      </w:r>
      <w:r w:rsidR="00362E91">
        <w:rPr>
          <w:b w:val="0"/>
          <w:bCs w:val="0"/>
          <w:i/>
          <w:iCs/>
          <w:noProof/>
        </w:rPr>
        <w:t>1</w:t>
      </w:r>
      <w:r w:rsidR="00597A66">
        <w:rPr>
          <w:b w:val="0"/>
          <w:bCs w:val="0"/>
          <w:i/>
          <w:iCs/>
        </w:rPr>
        <w:fldChar w:fldCharType="end"/>
      </w:r>
      <w:r w:rsidR="00597A66">
        <w:rPr>
          <w:b w:val="0"/>
          <w:bCs w:val="0"/>
          <w:i/>
          <w:iCs/>
        </w:rPr>
        <w:noBreakHyphen/>
      </w:r>
      <w:r w:rsidR="00597A66">
        <w:rPr>
          <w:b w:val="0"/>
          <w:bCs w:val="0"/>
          <w:i/>
          <w:iCs/>
        </w:rPr>
        <w:fldChar w:fldCharType="begin"/>
      </w:r>
      <w:r w:rsidR="00597A66">
        <w:rPr>
          <w:b w:val="0"/>
          <w:bCs w:val="0"/>
          <w:i/>
          <w:iCs/>
        </w:rPr>
        <w:instrText xml:space="preserve"> SEQ Rysunek \* ARABIC \s 1 </w:instrText>
      </w:r>
      <w:r w:rsidR="00597A66">
        <w:rPr>
          <w:b w:val="0"/>
          <w:bCs w:val="0"/>
          <w:i/>
          <w:iCs/>
        </w:rPr>
        <w:fldChar w:fldCharType="separate"/>
      </w:r>
      <w:r w:rsidR="00362E91">
        <w:rPr>
          <w:b w:val="0"/>
          <w:bCs w:val="0"/>
          <w:i/>
          <w:iCs/>
          <w:noProof/>
        </w:rPr>
        <w:t>5</w:t>
      </w:r>
      <w:r w:rsidR="00597A66">
        <w:rPr>
          <w:b w:val="0"/>
          <w:bCs w:val="0"/>
          <w:i/>
          <w:iCs/>
        </w:rPr>
        <w:fldChar w:fldCharType="end"/>
      </w:r>
      <w:r w:rsidRPr="007F60C7">
        <w:rPr>
          <w:b w:val="0"/>
          <w:bCs w:val="0"/>
          <w:i/>
          <w:iCs/>
        </w:rPr>
        <w:t>: Wybór piętra w systemie z wysyłką docelową [19]</w:t>
      </w:r>
      <w:bookmarkEnd w:id="36"/>
    </w:p>
    <w:p w14:paraId="51D03C52" w14:textId="7E94F7BB" w:rsidR="00AF6ECF" w:rsidRPr="00A6751C" w:rsidRDefault="002A6A4A" w:rsidP="00F708D9">
      <w:pPr>
        <w:ind w:firstLine="284"/>
      </w:pPr>
      <w:r w:rsidRPr="00A6751C">
        <w:t>System wysyłania</w:t>
      </w:r>
      <w:r w:rsidR="00BF62FB">
        <w:t xml:space="preserve"> do</w:t>
      </w:r>
      <w:r w:rsidRPr="00A6751C">
        <w:t xml:space="preserve"> miejsc docelowych polega na grupowaniu pasażerów według tego samego miejsca docelowego, gdy tylko znajdą się w miejscu </w:t>
      </w:r>
      <w:r w:rsidR="007D3CBA" w:rsidRPr="00A6751C">
        <w:t>przeznaczenia</w:t>
      </w:r>
      <w:r w:rsidRPr="00A6751C">
        <w:t xml:space="preserve"> i przypisuje ich do tych samych wagonów windowych. </w:t>
      </w:r>
      <w:r w:rsidR="006624DF">
        <w:t>Kontroler k</w:t>
      </w:r>
      <w:r w:rsidRPr="00A6751C">
        <w:t xml:space="preserve">ieruje poszczególnymi wagonami windy w grupie, aby obsługiwały tylko określone piętra. </w:t>
      </w:r>
      <w:r w:rsidR="007472C9">
        <w:t>L</w:t>
      </w:r>
      <w:r w:rsidRPr="00A6751C">
        <w:t>iczba przystanków jest zmniejszona, a ponieważ winda zatrzymuje się na kilku przystankach, czas podróży jest krótszy niż w konwencjonalnym systemie wind. Zasadą tego systemu jest doprowadzenie pasażerów do miejsca docelowego w</w:t>
      </w:r>
      <w:r w:rsidR="000A6FA9">
        <w:t xml:space="preserve"> możliwie najkrótszym czasie w mniejszym skupisku ludzi</w:t>
      </w:r>
      <w:r w:rsidRPr="00A6751C">
        <w:t xml:space="preserve"> i </w:t>
      </w:r>
      <w:r w:rsidR="004F08F7">
        <w:t xml:space="preserve">większym </w:t>
      </w:r>
      <w:r w:rsidRPr="00A6751C">
        <w:t>komfortem.</w:t>
      </w:r>
    </w:p>
    <w:p w14:paraId="5DDFBA9D" w14:textId="77777777" w:rsidR="00202F27" w:rsidRDefault="00AF6ECF" w:rsidP="00202F27">
      <w:pPr>
        <w:pStyle w:val="Legenda"/>
        <w:keepNext/>
        <w:jc w:val="center"/>
      </w:pPr>
      <w:r w:rsidRPr="00A6751C">
        <w:rPr>
          <w:noProof/>
        </w:rPr>
        <w:lastRenderedPageBreak/>
        <w:drawing>
          <wp:inline distT="0" distB="0" distL="0" distR="0" wp14:anchorId="2BB21A56" wp14:editId="6AA9111C">
            <wp:extent cx="2688127" cy="2892425"/>
            <wp:effectExtent l="0" t="0" r="0" b="3175"/>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fference.jpg"/>
                    <pic:cNvPicPr/>
                  </pic:nvPicPr>
                  <pic:blipFill>
                    <a:blip r:embed="rId19">
                      <a:extLst>
                        <a:ext uri="{28A0092B-C50C-407E-A947-70E740481C1C}">
                          <a14:useLocalDpi xmlns:a14="http://schemas.microsoft.com/office/drawing/2010/main" val="0"/>
                        </a:ext>
                      </a:extLst>
                    </a:blip>
                    <a:stretch>
                      <a:fillRect/>
                    </a:stretch>
                  </pic:blipFill>
                  <pic:spPr>
                    <a:xfrm>
                      <a:off x="0" y="0"/>
                      <a:ext cx="2698302" cy="2903374"/>
                    </a:xfrm>
                    <a:prstGeom prst="rect">
                      <a:avLst/>
                    </a:prstGeom>
                  </pic:spPr>
                </pic:pic>
              </a:graphicData>
            </a:graphic>
          </wp:inline>
        </w:drawing>
      </w:r>
    </w:p>
    <w:p w14:paraId="286D53E3" w14:textId="22AB524E" w:rsidR="00F708D9" w:rsidRPr="00A5621B" w:rsidRDefault="00202F27" w:rsidP="00A5621B">
      <w:pPr>
        <w:pStyle w:val="Legenda"/>
        <w:jc w:val="center"/>
        <w:rPr>
          <w:b w:val="0"/>
          <w:bCs w:val="0"/>
          <w:i/>
          <w:iCs/>
        </w:rPr>
      </w:pPr>
      <w:bookmarkStart w:id="37" w:name="_Toc17550588"/>
      <w:r w:rsidRPr="00202F27">
        <w:rPr>
          <w:b w:val="0"/>
          <w:bCs w:val="0"/>
          <w:i/>
          <w:iCs/>
        </w:rPr>
        <w:t xml:space="preserve">Rysunek </w:t>
      </w:r>
      <w:r w:rsidR="00597A66">
        <w:rPr>
          <w:b w:val="0"/>
          <w:bCs w:val="0"/>
          <w:i/>
          <w:iCs/>
        </w:rPr>
        <w:fldChar w:fldCharType="begin"/>
      </w:r>
      <w:r w:rsidR="00597A66">
        <w:rPr>
          <w:b w:val="0"/>
          <w:bCs w:val="0"/>
          <w:i/>
          <w:iCs/>
        </w:rPr>
        <w:instrText xml:space="preserve"> STYLEREF 1 \s </w:instrText>
      </w:r>
      <w:r w:rsidR="00597A66">
        <w:rPr>
          <w:b w:val="0"/>
          <w:bCs w:val="0"/>
          <w:i/>
          <w:iCs/>
        </w:rPr>
        <w:fldChar w:fldCharType="separate"/>
      </w:r>
      <w:r w:rsidR="00362E91">
        <w:rPr>
          <w:b w:val="0"/>
          <w:bCs w:val="0"/>
          <w:i/>
          <w:iCs/>
          <w:noProof/>
        </w:rPr>
        <w:t>1</w:t>
      </w:r>
      <w:r w:rsidR="00597A66">
        <w:rPr>
          <w:b w:val="0"/>
          <w:bCs w:val="0"/>
          <w:i/>
          <w:iCs/>
        </w:rPr>
        <w:fldChar w:fldCharType="end"/>
      </w:r>
      <w:r w:rsidR="00597A66">
        <w:rPr>
          <w:b w:val="0"/>
          <w:bCs w:val="0"/>
          <w:i/>
          <w:iCs/>
        </w:rPr>
        <w:noBreakHyphen/>
      </w:r>
      <w:r w:rsidR="00597A66">
        <w:rPr>
          <w:b w:val="0"/>
          <w:bCs w:val="0"/>
          <w:i/>
          <w:iCs/>
        </w:rPr>
        <w:fldChar w:fldCharType="begin"/>
      </w:r>
      <w:r w:rsidR="00597A66">
        <w:rPr>
          <w:b w:val="0"/>
          <w:bCs w:val="0"/>
          <w:i/>
          <w:iCs/>
        </w:rPr>
        <w:instrText xml:space="preserve"> SEQ Rysunek \* ARABIC \s 1 </w:instrText>
      </w:r>
      <w:r w:rsidR="00597A66">
        <w:rPr>
          <w:b w:val="0"/>
          <w:bCs w:val="0"/>
          <w:i/>
          <w:iCs/>
        </w:rPr>
        <w:fldChar w:fldCharType="separate"/>
      </w:r>
      <w:r w:rsidR="00362E91">
        <w:rPr>
          <w:b w:val="0"/>
          <w:bCs w:val="0"/>
          <w:i/>
          <w:iCs/>
          <w:noProof/>
        </w:rPr>
        <w:t>6</w:t>
      </w:r>
      <w:r w:rsidR="00597A66">
        <w:rPr>
          <w:b w:val="0"/>
          <w:bCs w:val="0"/>
          <w:i/>
          <w:iCs/>
        </w:rPr>
        <w:fldChar w:fldCharType="end"/>
      </w:r>
      <w:r w:rsidRPr="00202F27">
        <w:rPr>
          <w:b w:val="0"/>
          <w:bCs w:val="0"/>
          <w:i/>
          <w:iCs/>
        </w:rPr>
        <w:t>: Przyciski w windzie z wysyłką docelową i klasycznej windzie [11]</w:t>
      </w:r>
      <w:bookmarkEnd w:id="37"/>
    </w:p>
    <w:p w14:paraId="0537EE02" w14:textId="40A8B9AB" w:rsidR="00A06E1E" w:rsidRPr="00A6751C" w:rsidRDefault="00F969B4" w:rsidP="00385B69">
      <w:pPr>
        <w:pStyle w:val="Akapitzlist"/>
        <w:suppressAutoHyphens/>
        <w:spacing w:after="0" w:line="360" w:lineRule="auto"/>
        <w:ind w:left="0" w:firstLine="284"/>
        <w:jc w:val="both"/>
        <w:rPr>
          <w:rFonts w:ascii="Times New Roman" w:hAnsi="Times New Roman" w:cs="Times New Roman"/>
          <w:sz w:val="24"/>
          <w:szCs w:val="24"/>
        </w:rPr>
      </w:pPr>
      <w:r w:rsidRPr="00A6751C">
        <w:rPr>
          <w:rFonts w:ascii="Times New Roman" w:hAnsi="Times New Roman" w:cs="Times New Roman"/>
          <w:sz w:val="24"/>
          <w:szCs w:val="24"/>
        </w:rPr>
        <w:t>Metodę alokacji można zmienić w zależności od sytuacji. Na przykład, przejście do wyższych, niższych lub sąsiednich pięter zostanie przypisane do tej samej windy, aby unikn</w:t>
      </w:r>
      <w:r w:rsidR="00214801" w:rsidRPr="00A6751C">
        <w:rPr>
          <w:rFonts w:ascii="Times New Roman" w:hAnsi="Times New Roman" w:cs="Times New Roman"/>
          <w:sz w:val="24"/>
          <w:szCs w:val="24"/>
        </w:rPr>
        <w:t xml:space="preserve">ąć nieefektywności, takich jak </w:t>
      </w:r>
      <w:r w:rsidRPr="00A6751C">
        <w:rPr>
          <w:rFonts w:ascii="Times New Roman" w:hAnsi="Times New Roman" w:cs="Times New Roman"/>
          <w:sz w:val="24"/>
          <w:szCs w:val="24"/>
        </w:rPr>
        <w:t xml:space="preserve">zatrzymanie się na </w:t>
      </w:r>
      <w:r w:rsidR="00301D75" w:rsidRPr="00A6751C">
        <w:rPr>
          <w:rFonts w:ascii="Times New Roman" w:hAnsi="Times New Roman" w:cs="Times New Roman"/>
          <w:sz w:val="24"/>
          <w:szCs w:val="24"/>
        </w:rPr>
        <w:t>piętrze,</w:t>
      </w:r>
      <w:r w:rsidR="00214801" w:rsidRPr="00A6751C">
        <w:rPr>
          <w:rFonts w:ascii="Times New Roman" w:hAnsi="Times New Roman" w:cs="Times New Roman"/>
          <w:sz w:val="24"/>
          <w:szCs w:val="24"/>
        </w:rPr>
        <w:t xml:space="preserve"> gdzie</w:t>
      </w:r>
      <w:r w:rsidR="006C65D1">
        <w:rPr>
          <w:rFonts w:ascii="Times New Roman" w:hAnsi="Times New Roman" w:cs="Times New Roman"/>
          <w:sz w:val="24"/>
          <w:szCs w:val="24"/>
        </w:rPr>
        <w:t xml:space="preserve"> </w:t>
      </w:r>
      <w:r w:rsidR="00214801" w:rsidRPr="00A6751C">
        <w:rPr>
          <w:rFonts w:ascii="Times New Roman" w:hAnsi="Times New Roman" w:cs="Times New Roman"/>
          <w:sz w:val="24"/>
          <w:szCs w:val="24"/>
        </w:rPr>
        <w:t xml:space="preserve">użytkownik nacisnął zły przycisk kierunku ruchu. </w:t>
      </w:r>
      <w:r w:rsidRPr="00A6751C">
        <w:rPr>
          <w:rFonts w:ascii="Times New Roman" w:hAnsi="Times New Roman" w:cs="Times New Roman"/>
          <w:sz w:val="24"/>
          <w:szCs w:val="24"/>
        </w:rPr>
        <w:t>Niektóre systemy wind dwupokładowych, w połączeniu z tym systemem, mogą sprawić, że winda będzie bardziej elastyczna</w:t>
      </w:r>
      <w:r w:rsidR="00214801" w:rsidRPr="00A6751C">
        <w:rPr>
          <w:rFonts w:ascii="Times New Roman" w:hAnsi="Times New Roman" w:cs="Times New Roman"/>
          <w:sz w:val="24"/>
          <w:szCs w:val="24"/>
        </w:rPr>
        <w:t>, dopasowana do potrzeb budynku</w:t>
      </w:r>
      <w:r w:rsidRPr="00A6751C">
        <w:rPr>
          <w:rFonts w:ascii="Times New Roman" w:hAnsi="Times New Roman" w:cs="Times New Roman"/>
          <w:sz w:val="24"/>
          <w:szCs w:val="24"/>
        </w:rPr>
        <w:t>.</w:t>
      </w:r>
    </w:p>
    <w:p w14:paraId="4DB2699D" w14:textId="1A6AE04C" w:rsidR="00A06E1E" w:rsidRPr="00A6751C" w:rsidRDefault="00A06E1E" w:rsidP="00385B69">
      <w:pPr>
        <w:pStyle w:val="Akapitzlist"/>
        <w:suppressAutoHyphens/>
        <w:spacing w:after="0" w:line="360" w:lineRule="auto"/>
        <w:ind w:left="0" w:firstLine="284"/>
        <w:jc w:val="both"/>
        <w:rPr>
          <w:rFonts w:ascii="Times New Roman" w:hAnsi="Times New Roman" w:cs="Times New Roman"/>
          <w:sz w:val="24"/>
          <w:szCs w:val="24"/>
        </w:rPr>
      </w:pPr>
      <w:r w:rsidRPr="00A6751C">
        <w:rPr>
          <w:rFonts w:ascii="Times New Roman" w:hAnsi="Times New Roman" w:cs="Times New Roman"/>
          <w:sz w:val="24"/>
          <w:szCs w:val="24"/>
        </w:rPr>
        <w:t xml:space="preserve">Windy wyposażone w docelowy system wysyłkowy mają co najmniej dwie klawiatury numeryczne lub ekrany dotykowe w każdym holu, które zastępują tradycyjne przyciski żądań. Jeśli windy mają ekrany dotykowe, zazwyczaj zawierają listę dostępnych pięter obsługiwanych przez windy. Istnieją również tabliczki identyfikacyjne wind zawierające literę do </w:t>
      </w:r>
      <w:r w:rsidR="007D288F">
        <w:rPr>
          <w:rFonts w:ascii="Times New Roman" w:hAnsi="Times New Roman" w:cs="Times New Roman"/>
          <w:sz w:val="24"/>
          <w:szCs w:val="24"/>
        </w:rPr>
        <w:t xml:space="preserve">oznaczenia </w:t>
      </w:r>
      <w:r w:rsidRPr="00A6751C">
        <w:rPr>
          <w:rFonts w:ascii="Times New Roman" w:hAnsi="Times New Roman" w:cs="Times New Roman"/>
          <w:sz w:val="24"/>
          <w:szCs w:val="24"/>
        </w:rPr>
        <w:t>wind (np. A, B, C itd.).</w:t>
      </w:r>
    </w:p>
    <w:p w14:paraId="508A904A" w14:textId="77777777" w:rsidR="00EA0A11" w:rsidRPr="00A6751C" w:rsidRDefault="00EA0A11" w:rsidP="000F107A">
      <w:pPr>
        <w:pStyle w:val="Akapitzlist"/>
        <w:suppressAutoHyphens/>
        <w:spacing w:line="360" w:lineRule="auto"/>
        <w:ind w:left="0"/>
        <w:jc w:val="both"/>
        <w:rPr>
          <w:rFonts w:ascii="Times New Roman" w:hAnsi="Times New Roman" w:cs="Times New Roman"/>
          <w:sz w:val="24"/>
          <w:szCs w:val="24"/>
        </w:rPr>
      </w:pPr>
    </w:p>
    <w:p w14:paraId="7F0988B1" w14:textId="77777777" w:rsidR="00A5621B" w:rsidRDefault="00EA0A11" w:rsidP="00A5621B">
      <w:pPr>
        <w:pStyle w:val="Akapitzlist"/>
        <w:keepNext/>
        <w:suppressAutoHyphens/>
        <w:spacing w:after="0" w:line="360" w:lineRule="auto"/>
        <w:ind w:left="0"/>
        <w:jc w:val="both"/>
      </w:pPr>
      <w:r w:rsidRPr="00A6751C">
        <w:rPr>
          <w:rFonts w:ascii="Times New Roman" w:hAnsi="Times New Roman" w:cs="Times New Roman"/>
          <w:noProof/>
          <w:sz w:val="24"/>
          <w:szCs w:val="24"/>
        </w:rPr>
        <w:lastRenderedPageBreak/>
        <w:drawing>
          <wp:inline distT="0" distB="0" distL="0" distR="0" wp14:anchorId="73023E07" wp14:editId="38129119">
            <wp:extent cx="5399405" cy="2890520"/>
            <wp:effectExtent l="0" t="0" r="0" b="508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d_elevators.png"/>
                    <pic:cNvPicPr/>
                  </pic:nvPicPr>
                  <pic:blipFill>
                    <a:blip r:embed="rId20">
                      <a:extLst>
                        <a:ext uri="{28A0092B-C50C-407E-A947-70E740481C1C}">
                          <a14:useLocalDpi xmlns:a14="http://schemas.microsoft.com/office/drawing/2010/main" val="0"/>
                        </a:ext>
                      </a:extLst>
                    </a:blip>
                    <a:stretch>
                      <a:fillRect/>
                    </a:stretch>
                  </pic:blipFill>
                  <pic:spPr>
                    <a:xfrm>
                      <a:off x="0" y="0"/>
                      <a:ext cx="5399405" cy="2890520"/>
                    </a:xfrm>
                    <a:prstGeom prst="rect">
                      <a:avLst/>
                    </a:prstGeom>
                  </pic:spPr>
                </pic:pic>
              </a:graphicData>
            </a:graphic>
          </wp:inline>
        </w:drawing>
      </w:r>
    </w:p>
    <w:p w14:paraId="629DAAF0" w14:textId="07C46310" w:rsidR="008775AD" w:rsidRPr="003C1EE9" w:rsidRDefault="00A5621B" w:rsidP="003C1EE9">
      <w:pPr>
        <w:pStyle w:val="Legenda"/>
        <w:jc w:val="center"/>
        <w:rPr>
          <w:b w:val="0"/>
          <w:bCs w:val="0"/>
          <w:i/>
          <w:iCs/>
          <w:sz w:val="24"/>
          <w:szCs w:val="24"/>
        </w:rPr>
      </w:pPr>
      <w:bookmarkStart w:id="38" w:name="_Toc17550589"/>
      <w:r w:rsidRPr="00A5621B">
        <w:rPr>
          <w:b w:val="0"/>
          <w:bCs w:val="0"/>
          <w:i/>
          <w:iCs/>
        </w:rPr>
        <w:t xml:space="preserve">Rysunek </w:t>
      </w:r>
      <w:r w:rsidR="00597A66">
        <w:rPr>
          <w:b w:val="0"/>
          <w:bCs w:val="0"/>
          <w:i/>
          <w:iCs/>
        </w:rPr>
        <w:fldChar w:fldCharType="begin"/>
      </w:r>
      <w:r w:rsidR="00597A66">
        <w:rPr>
          <w:b w:val="0"/>
          <w:bCs w:val="0"/>
          <w:i/>
          <w:iCs/>
        </w:rPr>
        <w:instrText xml:space="preserve"> STYLEREF 1 \s </w:instrText>
      </w:r>
      <w:r w:rsidR="00597A66">
        <w:rPr>
          <w:b w:val="0"/>
          <w:bCs w:val="0"/>
          <w:i/>
          <w:iCs/>
        </w:rPr>
        <w:fldChar w:fldCharType="separate"/>
      </w:r>
      <w:r w:rsidR="00362E91">
        <w:rPr>
          <w:b w:val="0"/>
          <w:bCs w:val="0"/>
          <w:i/>
          <w:iCs/>
          <w:noProof/>
        </w:rPr>
        <w:t>1</w:t>
      </w:r>
      <w:r w:rsidR="00597A66">
        <w:rPr>
          <w:b w:val="0"/>
          <w:bCs w:val="0"/>
          <w:i/>
          <w:iCs/>
        </w:rPr>
        <w:fldChar w:fldCharType="end"/>
      </w:r>
      <w:r w:rsidR="00597A66">
        <w:rPr>
          <w:b w:val="0"/>
          <w:bCs w:val="0"/>
          <w:i/>
          <w:iCs/>
        </w:rPr>
        <w:noBreakHyphen/>
      </w:r>
      <w:r w:rsidR="00597A66">
        <w:rPr>
          <w:b w:val="0"/>
          <w:bCs w:val="0"/>
          <w:i/>
          <w:iCs/>
        </w:rPr>
        <w:fldChar w:fldCharType="begin"/>
      </w:r>
      <w:r w:rsidR="00597A66">
        <w:rPr>
          <w:b w:val="0"/>
          <w:bCs w:val="0"/>
          <w:i/>
          <w:iCs/>
        </w:rPr>
        <w:instrText xml:space="preserve"> SEQ Rysunek \* ARABIC \s 1 </w:instrText>
      </w:r>
      <w:r w:rsidR="00597A66">
        <w:rPr>
          <w:b w:val="0"/>
          <w:bCs w:val="0"/>
          <w:i/>
          <w:iCs/>
        </w:rPr>
        <w:fldChar w:fldCharType="separate"/>
      </w:r>
      <w:r w:rsidR="00362E91">
        <w:rPr>
          <w:b w:val="0"/>
          <w:bCs w:val="0"/>
          <w:i/>
          <w:iCs/>
          <w:noProof/>
        </w:rPr>
        <w:t>7</w:t>
      </w:r>
      <w:r w:rsidR="00597A66">
        <w:rPr>
          <w:b w:val="0"/>
          <w:bCs w:val="0"/>
          <w:i/>
          <w:iCs/>
        </w:rPr>
        <w:fldChar w:fldCharType="end"/>
      </w:r>
      <w:r w:rsidRPr="00A5621B">
        <w:rPr>
          <w:b w:val="0"/>
          <w:bCs w:val="0"/>
          <w:i/>
          <w:iCs/>
        </w:rPr>
        <w:t>: Identyfikacja wind w systemie wysyłkowym [10]</w:t>
      </w:r>
      <w:bookmarkEnd w:id="38"/>
    </w:p>
    <w:p w14:paraId="55B3993F" w14:textId="17F32947" w:rsidR="0016192B" w:rsidRPr="00A6751C" w:rsidRDefault="009724F4" w:rsidP="0024513B">
      <w:pPr>
        <w:ind w:firstLine="284"/>
      </w:pPr>
      <w:r w:rsidRPr="00A6751C">
        <w:t>Pasażerow</w:t>
      </w:r>
      <w:r w:rsidR="00D35AE5" w:rsidRPr="00A6751C">
        <w:t xml:space="preserve">ie są przypisywani do danych szybów i nie mają </w:t>
      </w:r>
      <w:r w:rsidR="005C685B">
        <w:t>wymogu</w:t>
      </w:r>
      <w:r w:rsidR="00D35AE5" w:rsidRPr="00A6751C">
        <w:t xml:space="preserve"> wy</w:t>
      </w:r>
      <w:r w:rsidR="00F76C75">
        <w:t>bierania pięter w środku kabiny</w:t>
      </w:r>
      <w:r w:rsidR="00D35AE5" w:rsidRPr="00A6751C">
        <w:t xml:space="preserve">. </w:t>
      </w:r>
      <w:r w:rsidR="00A6610B">
        <w:t>Wewnątrz pozostały</w:t>
      </w:r>
      <w:r w:rsidR="001356DF" w:rsidRPr="00A6751C">
        <w:t xml:space="preserve"> tylko przyciski otwierania i zamykania drzwi oraz przyciski alarmowe. Przyciski </w:t>
      </w:r>
      <w:r w:rsidR="00004FA6" w:rsidRPr="00A6751C">
        <w:t>pięter</w:t>
      </w:r>
      <w:r w:rsidR="001356DF" w:rsidRPr="00A6751C">
        <w:t xml:space="preserve"> są ukryte za </w:t>
      </w:r>
      <w:r w:rsidR="00004FA6" w:rsidRPr="00A6751C">
        <w:t xml:space="preserve">panelem </w:t>
      </w:r>
      <w:r w:rsidR="001356DF" w:rsidRPr="00A6751C">
        <w:t xml:space="preserve">i zwykle nie są używane w normalnych warunkach. Niektóre windy mogą nadal posiadać przyciski podłogowe, ale nie można ich </w:t>
      </w:r>
      <w:r w:rsidR="009E3A45" w:rsidRPr="00A6751C">
        <w:t>nacisnąć; wskazują</w:t>
      </w:r>
      <w:r w:rsidR="00004FA6" w:rsidRPr="00A6751C">
        <w:t xml:space="preserve"> tylko piętra</w:t>
      </w:r>
      <w:r w:rsidR="0080402E">
        <w:t>,</w:t>
      </w:r>
      <w:r w:rsidR="00004FA6" w:rsidRPr="00A6751C">
        <w:t xml:space="preserve"> na których winda się zatrzymuje</w:t>
      </w:r>
      <w:r w:rsidR="001356DF" w:rsidRPr="00A6751C">
        <w:t>.</w:t>
      </w:r>
      <w:r w:rsidR="00004FA6" w:rsidRPr="00A6751C">
        <w:t xml:space="preserve"> Istnieją również systemy z konfiguracją </w:t>
      </w:r>
      <w:r w:rsidR="003562A9" w:rsidRPr="00A6751C">
        <w:t>hybrydową,</w:t>
      </w:r>
      <w:r w:rsidR="00004FA6" w:rsidRPr="00A6751C">
        <w:t xml:space="preserve"> gdzie p</w:t>
      </w:r>
      <w:r w:rsidR="001356DF" w:rsidRPr="00A6751C">
        <w:t xml:space="preserve">rzyciski można </w:t>
      </w:r>
      <w:r w:rsidR="00004FA6" w:rsidRPr="00A6751C">
        <w:t>naciskać. W takim układzie</w:t>
      </w:r>
      <w:r w:rsidR="001356DF" w:rsidRPr="00A6751C">
        <w:t xml:space="preserve"> panel sterowania</w:t>
      </w:r>
      <w:r w:rsidR="00691ED6" w:rsidRPr="00A6751C">
        <w:t xml:space="preserve"> z</w:t>
      </w:r>
      <w:r w:rsidR="001356DF" w:rsidRPr="00A6751C">
        <w:t xml:space="preserve"> wysyłką docelową znajduje się tylko na n</w:t>
      </w:r>
      <w:r w:rsidR="00004FA6" w:rsidRPr="00A6751C">
        <w:t>iektórych określonych piętrach</w:t>
      </w:r>
      <w:r w:rsidR="0063419A">
        <w:t>,</w:t>
      </w:r>
      <w:r w:rsidR="00004FA6" w:rsidRPr="00A6751C">
        <w:t xml:space="preserve"> a na pozostały</w:t>
      </w:r>
      <w:r w:rsidR="00691ED6" w:rsidRPr="00A6751C">
        <w:t>ch piętrach obowiązuje układ konwencjonalnej windy.</w:t>
      </w:r>
      <w:r w:rsidR="00004FA6" w:rsidRPr="00A6751C">
        <w:t xml:space="preserve"> </w:t>
      </w:r>
    </w:p>
    <w:p w14:paraId="660ADA7B" w14:textId="77777777" w:rsidR="0016192B" w:rsidRPr="00A4737A" w:rsidRDefault="002F15DA" w:rsidP="00A9317C">
      <w:pPr>
        <w:pStyle w:val="Nagwek3"/>
        <w:spacing w:after="120"/>
        <w:rPr>
          <w:sz w:val="24"/>
          <w:szCs w:val="24"/>
        </w:rPr>
      </w:pPr>
      <w:bookmarkStart w:id="39" w:name="_Toc17547341"/>
      <w:r w:rsidRPr="00A4737A">
        <w:rPr>
          <w:sz w:val="24"/>
          <w:szCs w:val="24"/>
        </w:rPr>
        <w:t>Kierunki rozwoju technologii</w:t>
      </w:r>
      <w:bookmarkEnd w:id="39"/>
    </w:p>
    <w:p w14:paraId="496C7D4B" w14:textId="4D2A480A" w:rsidR="00351D5C" w:rsidRPr="00A6751C" w:rsidRDefault="002B17DC" w:rsidP="00286046">
      <w:pPr>
        <w:pStyle w:val="Tekstpodstawowyzwciciem"/>
        <w:spacing w:after="200"/>
      </w:pPr>
      <w:r w:rsidRPr="00A6751C">
        <w:t>Pomimo t</w:t>
      </w:r>
      <w:r w:rsidR="0016192B" w:rsidRPr="00A6751C">
        <w:t>ak wyrafinowan</w:t>
      </w:r>
      <w:r w:rsidRPr="00A6751C">
        <w:t>ych</w:t>
      </w:r>
      <w:r w:rsidR="0016192B" w:rsidRPr="00A6751C">
        <w:t xml:space="preserve"> system</w:t>
      </w:r>
      <w:r w:rsidRPr="00A6751C">
        <w:t>ów</w:t>
      </w:r>
      <w:r w:rsidR="0016192B" w:rsidRPr="00A6751C">
        <w:t xml:space="preserve"> operacyjn</w:t>
      </w:r>
      <w:r w:rsidRPr="00A6751C">
        <w:t>ych</w:t>
      </w:r>
      <w:r w:rsidR="0016192B" w:rsidRPr="00A6751C">
        <w:t xml:space="preserve"> win</w:t>
      </w:r>
      <w:r w:rsidRPr="00A6751C">
        <w:t>d</w:t>
      </w:r>
      <w:r w:rsidR="0016192B" w:rsidRPr="00A6751C">
        <w:t>, wciąż</w:t>
      </w:r>
      <w:r w:rsidR="00D831B9">
        <w:t xml:space="preserve"> istnieją ogromne możliwości do</w:t>
      </w:r>
      <w:r w:rsidR="000A246E" w:rsidRPr="00A6751C">
        <w:t xml:space="preserve"> </w:t>
      </w:r>
      <w:r w:rsidR="0016192B" w:rsidRPr="00A6751C">
        <w:t xml:space="preserve">rozwoju i ulepszeń. Producenci wind pracowali ciężko </w:t>
      </w:r>
      <w:r w:rsidR="009752D7" w:rsidRPr="00A6751C">
        <w:t xml:space="preserve">by </w:t>
      </w:r>
      <w:r w:rsidR="0016192B" w:rsidRPr="00A6751C">
        <w:t>poprawić wydajność windy zarówno z perspektywy operacyjnej w systemach dyspozytorskich oraz z perspektywy efektywności energetycznej z ulepszoną konstrukcją silnika i napędu. Praktyczne</w:t>
      </w:r>
      <w:r w:rsidR="00756BF1" w:rsidRPr="00A6751C">
        <w:t xml:space="preserve">, </w:t>
      </w:r>
      <w:r w:rsidR="0016192B" w:rsidRPr="00A6751C">
        <w:t xml:space="preserve">wydajne przekładnie zębate i przekładnie do zastosowań niskopoziomowych zastępują mniej wydajne konstrukcje </w:t>
      </w:r>
      <w:r w:rsidR="00C8510D" w:rsidRPr="00A6751C">
        <w:t>hydrauliczne.</w:t>
      </w:r>
    </w:p>
    <w:p w14:paraId="620F9391" w14:textId="77777777" w:rsidR="00C65DD8" w:rsidRPr="00A6751C" w:rsidRDefault="00C65DD8" w:rsidP="0016192B">
      <w:pPr>
        <w:pStyle w:val="Tekstpodstawowyzwciciem"/>
      </w:pPr>
    </w:p>
    <w:p w14:paraId="48CCBB47" w14:textId="77777777" w:rsidR="00597A66" w:rsidRDefault="00C65DD8" w:rsidP="00597A66">
      <w:pPr>
        <w:pStyle w:val="Tekstpodstawowyzwciciem"/>
        <w:keepNext/>
        <w:spacing w:after="0"/>
        <w:jc w:val="center"/>
      </w:pPr>
      <w:r w:rsidRPr="00A6751C">
        <w:rPr>
          <w:noProof/>
        </w:rPr>
        <w:lastRenderedPageBreak/>
        <w:drawing>
          <wp:inline distT="0" distB="0" distL="0" distR="0" wp14:anchorId="3B553DFB" wp14:editId="50378E1D">
            <wp:extent cx="4838700" cy="2532877"/>
            <wp:effectExtent l="0" t="0" r="0" b="127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tis_gen2_dwg2.jpg"/>
                    <pic:cNvPicPr/>
                  </pic:nvPicPr>
                  <pic:blipFill>
                    <a:blip r:embed="rId21">
                      <a:extLst>
                        <a:ext uri="{28A0092B-C50C-407E-A947-70E740481C1C}">
                          <a14:useLocalDpi xmlns:a14="http://schemas.microsoft.com/office/drawing/2010/main" val="0"/>
                        </a:ext>
                      </a:extLst>
                    </a:blip>
                    <a:stretch>
                      <a:fillRect/>
                    </a:stretch>
                  </pic:blipFill>
                  <pic:spPr>
                    <a:xfrm>
                      <a:off x="0" y="0"/>
                      <a:ext cx="4855300" cy="2541567"/>
                    </a:xfrm>
                    <a:prstGeom prst="rect">
                      <a:avLst/>
                    </a:prstGeom>
                  </pic:spPr>
                </pic:pic>
              </a:graphicData>
            </a:graphic>
          </wp:inline>
        </w:drawing>
      </w:r>
    </w:p>
    <w:p w14:paraId="37817493" w14:textId="35411008" w:rsidR="008E7D06" w:rsidRPr="00597A66" w:rsidRDefault="00597A66" w:rsidP="00597A66">
      <w:pPr>
        <w:pStyle w:val="Legenda"/>
        <w:jc w:val="center"/>
        <w:rPr>
          <w:b w:val="0"/>
          <w:bCs w:val="0"/>
          <w:i/>
          <w:iCs/>
        </w:rPr>
      </w:pPr>
      <w:bookmarkStart w:id="40" w:name="_Toc17550590"/>
      <w:r w:rsidRPr="00597A66">
        <w:rPr>
          <w:b w:val="0"/>
          <w:bCs w:val="0"/>
          <w:i/>
          <w:iCs/>
        </w:rPr>
        <w:t xml:space="preserve">Rysunek </w:t>
      </w:r>
      <w:r w:rsidRPr="00597A66">
        <w:rPr>
          <w:b w:val="0"/>
          <w:bCs w:val="0"/>
          <w:i/>
          <w:iCs/>
        </w:rPr>
        <w:fldChar w:fldCharType="begin"/>
      </w:r>
      <w:r w:rsidRPr="00597A66">
        <w:rPr>
          <w:b w:val="0"/>
          <w:bCs w:val="0"/>
          <w:i/>
          <w:iCs/>
        </w:rPr>
        <w:instrText xml:space="preserve"> STYLEREF 1 \s </w:instrText>
      </w:r>
      <w:r w:rsidRPr="00597A66">
        <w:rPr>
          <w:b w:val="0"/>
          <w:bCs w:val="0"/>
          <w:i/>
          <w:iCs/>
        </w:rPr>
        <w:fldChar w:fldCharType="separate"/>
      </w:r>
      <w:r w:rsidR="00362E91">
        <w:rPr>
          <w:b w:val="0"/>
          <w:bCs w:val="0"/>
          <w:i/>
          <w:iCs/>
          <w:noProof/>
        </w:rPr>
        <w:t>1</w:t>
      </w:r>
      <w:r w:rsidRPr="00597A66">
        <w:rPr>
          <w:b w:val="0"/>
          <w:bCs w:val="0"/>
          <w:i/>
          <w:iCs/>
        </w:rPr>
        <w:fldChar w:fldCharType="end"/>
      </w:r>
      <w:r w:rsidRPr="00597A66">
        <w:rPr>
          <w:b w:val="0"/>
          <w:bCs w:val="0"/>
          <w:i/>
          <w:iCs/>
        </w:rPr>
        <w:noBreakHyphen/>
      </w:r>
      <w:r w:rsidRPr="00597A66">
        <w:rPr>
          <w:b w:val="0"/>
          <w:bCs w:val="0"/>
          <w:i/>
          <w:iCs/>
        </w:rPr>
        <w:fldChar w:fldCharType="begin"/>
      </w:r>
      <w:r w:rsidRPr="00597A66">
        <w:rPr>
          <w:b w:val="0"/>
          <w:bCs w:val="0"/>
          <w:i/>
          <w:iCs/>
        </w:rPr>
        <w:instrText xml:space="preserve"> SEQ Rysunek \* ARABIC \s 1 </w:instrText>
      </w:r>
      <w:r w:rsidRPr="00597A66">
        <w:rPr>
          <w:b w:val="0"/>
          <w:bCs w:val="0"/>
          <w:i/>
          <w:iCs/>
        </w:rPr>
        <w:fldChar w:fldCharType="separate"/>
      </w:r>
      <w:r w:rsidR="00362E91">
        <w:rPr>
          <w:b w:val="0"/>
          <w:bCs w:val="0"/>
          <w:i/>
          <w:iCs/>
          <w:noProof/>
        </w:rPr>
        <w:t>8</w:t>
      </w:r>
      <w:r w:rsidRPr="00597A66">
        <w:rPr>
          <w:b w:val="0"/>
          <w:bCs w:val="0"/>
          <w:i/>
          <w:iCs/>
        </w:rPr>
        <w:fldChar w:fldCharType="end"/>
      </w:r>
      <w:r w:rsidRPr="00597A66">
        <w:rPr>
          <w:b w:val="0"/>
          <w:bCs w:val="0"/>
          <w:i/>
          <w:iCs/>
        </w:rPr>
        <w:t>: Nowa generacja mechanizmów wind GEN2 LIFT firmy OTIS [15</w:t>
      </w:r>
      <w:r w:rsidR="00783F78">
        <w:rPr>
          <w:b w:val="0"/>
          <w:bCs w:val="0"/>
          <w:i/>
          <w:iCs/>
        </w:rPr>
        <w:t>]</w:t>
      </w:r>
      <w:bookmarkEnd w:id="40"/>
    </w:p>
    <w:p w14:paraId="449F7699" w14:textId="6C622AF9" w:rsidR="009A21FC" w:rsidRPr="00A6751C" w:rsidRDefault="00C8510D" w:rsidP="009A21FC">
      <w:pPr>
        <w:pStyle w:val="Tekstpodstawowyzwciciem"/>
        <w:spacing w:after="0"/>
      </w:pPr>
      <w:r w:rsidRPr="00A6751C">
        <w:t xml:space="preserve">Brak maszynowni pozwala architektom na większą elastyczność projektowania. Konstruktorzy korzystają z kontrolowanego, usprawnionego procesu instalacji i minimalnej ingerencji w inne </w:t>
      </w:r>
      <w:r w:rsidR="000458BE">
        <w:t>elementy budowli</w:t>
      </w:r>
      <w:r w:rsidRPr="00A6751C">
        <w:t>. Dla właścicieli budynków system</w:t>
      </w:r>
      <w:r w:rsidR="0077761E">
        <w:t>u</w:t>
      </w:r>
      <w:r w:rsidRPr="00A6751C">
        <w:t xml:space="preserve"> Gen2 przekłada się na niższe koszty budowy i znaczny wzrost powierzchni do wynajęcia.</w:t>
      </w:r>
      <w:r w:rsidR="008E003E" w:rsidRPr="00A6751C">
        <w:t xml:space="preserve"> Modułowy kontroler, zaprojektowany dla grup składających się z maksymalnie trzech w</w:t>
      </w:r>
      <w:r w:rsidR="009D39E4">
        <w:t>ózków</w:t>
      </w:r>
      <w:r w:rsidR="008E003E" w:rsidRPr="00A6751C">
        <w:t xml:space="preserve">, zawiera nową generację płytek drukowanych i oprogramowania, aby zapewnić optymalny czas reakcji. Napęd VF z cyfrową pętlą zamkniętą, z technologią sterowania wektorowego, dodatkowo zwiększa wydajność i dokładność, a cyfrowy enkoder prędkości zapewnia prawidłową prędkość i pozycję </w:t>
      </w:r>
      <w:r w:rsidR="0069769B">
        <w:t>windy</w:t>
      </w:r>
      <w:r w:rsidR="008E003E" w:rsidRPr="00A6751C">
        <w:t>. Rezultatem jest system wyjątkowej niezawodności.</w:t>
      </w:r>
      <w:r w:rsidR="003501F9">
        <w:t xml:space="preserve"> </w:t>
      </w:r>
      <w:r w:rsidR="007E4FC6">
        <w:t>[15]</w:t>
      </w:r>
    </w:p>
    <w:p w14:paraId="3495A50C" w14:textId="3ED51818" w:rsidR="0016192B" w:rsidRPr="00A6751C" w:rsidRDefault="0016192B" w:rsidP="009A21FC">
      <w:pPr>
        <w:pStyle w:val="Tekstpodstawowyzwciciem"/>
        <w:spacing w:after="0"/>
      </w:pPr>
      <w:r w:rsidRPr="00A6751C">
        <w:t>Trend będzie kontynuowany przy użyciu lżejszych materiałów</w:t>
      </w:r>
      <w:r w:rsidR="00D31D19">
        <w:t xml:space="preserve"> i</w:t>
      </w:r>
      <w:r w:rsidRPr="00A6751C">
        <w:t xml:space="preserve"> bardziej wydajnych</w:t>
      </w:r>
      <w:r w:rsidR="00756BF1" w:rsidRPr="00A6751C">
        <w:t xml:space="preserve"> </w:t>
      </w:r>
      <w:r w:rsidRPr="00A6751C">
        <w:t>napęd</w:t>
      </w:r>
      <w:r w:rsidR="00AA00BE" w:rsidRPr="00A6751C">
        <w:t>ów</w:t>
      </w:r>
      <w:r w:rsidRPr="00A6751C">
        <w:t xml:space="preserve"> regeneracyjn</w:t>
      </w:r>
      <w:r w:rsidR="00351D5C" w:rsidRPr="00A6751C">
        <w:t>ych</w:t>
      </w:r>
      <w:r w:rsidR="00EF037A" w:rsidRPr="00A6751C">
        <w:t xml:space="preserve">. </w:t>
      </w:r>
      <w:r w:rsidRPr="00A6751C">
        <w:t>Ulepszenia w zdalnym monitorowaniu, niezawodności systemu i konserwacji opartej na użytkowaniu</w:t>
      </w:r>
      <w:r w:rsidR="00756BF1" w:rsidRPr="00A6751C">
        <w:t xml:space="preserve"> </w:t>
      </w:r>
      <w:r w:rsidRPr="00A6751C">
        <w:t>będ</w:t>
      </w:r>
      <w:r w:rsidR="00FE1A93" w:rsidRPr="00A6751C">
        <w:t>ą</w:t>
      </w:r>
      <w:r w:rsidRPr="00A6751C">
        <w:t xml:space="preserve"> kontynuow</w:t>
      </w:r>
      <w:r w:rsidR="004B07AD" w:rsidRPr="00A6751C">
        <w:t>ane przez</w:t>
      </w:r>
      <w:r w:rsidR="00B23B0B" w:rsidRPr="00A6751C">
        <w:t xml:space="preserve"> </w:t>
      </w:r>
      <w:r w:rsidRPr="00A6751C">
        <w:t xml:space="preserve">bardziej zaawansowaną diagnostykę kontrolerów </w:t>
      </w:r>
      <w:r w:rsidR="00176C3F" w:rsidRPr="00A6751C">
        <w:t>oraz</w:t>
      </w:r>
      <w:r w:rsidRPr="00A6751C">
        <w:t xml:space="preserve"> wyższy poziom integracji</w:t>
      </w:r>
      <w:r w:rsidR="00756BF1" w:rsidRPr="00A6751C">
        <w:t xml:space="preserve"> </w:t>
      </w:r>
      <w:r w:rsidRPr="00A6751C">
        <w:t>z narzędziami zarządzania utrzymaniem</w:t>
      </w:r>
      <w:r w:rsidR="00176C3F" w:rsidRPr="00A6751C">
        <w:t xml:space="preserve"> ruchu</w:t>
      </w:r>
      <w:r w:rsidRPr="00A6751C">
        <w:t>. Poprawiono</w:t>
      </w:r>
      <w:r w:rsidR="00AF37AB" w:rsidRPr="00A6751C">
        <w:t xml:space="preserve"> </w:t>
      </w:r>
      <w:r w:rsidRPr="00A6751C">
        <w:t xml:space="preserve">poziom niezawodności, </w:t>
      </w:r>
      <w:r w:rsidR="00B77B8D" w:rsidRPr="00A6751C">
        <w:t xml:space="preserve">co skutkuje </w:t>
      </w:r>
      <w:r w:rsidRPr="00A6751C">
        <w:t>mniej</w:t>
      </w:r>
      <w:r w:rsidR="00B77B8D" w:rsidRPr="00A6751C">
        <w:t>szą ilością</w:t>
      </w:r>
      <w:r w:rsidRPr="00A6751C">
        <w:t xml:space="preserve"> </w:t>
      </w:r>
      <w:r w:rsidR="00B77B8D" w:rsidRPr="00A6751C">
        <w:t xml:space="preserve">zbudowanych </w:t>
      </w:r>
      <w:r w:rsidRPr="00A6751C">
        <w:t xml:space="preserve">wind </w:t>
      </w:r>
      <w:r w:rsidR="00B77B8D" w:rsidRPr="00A6751C">
        <w:t>w</w:t>
      </w:r>
      <w:r w:rsidRPr="00A6751C">
        <w:t xml:space="preserve"> budynku o określonej powierzchni. Niezawodność będzie miarą tego, czy takie</w:t>
      </w:r>
      <w:r w:rsidR="00756BF1" w:rsidRPr="00A6751C">
        <w:t xml:space="preserve"> </w:t>
      </w:r>
      <w:r w:rsidRPr="00A6751C">
        <w:t>s</w:t>
      </w:r>
      <w:r w:rsidR="0071524A" w:rsidRPr="00A6751C">
        <w:t>y</w:t>
      </w:r>
      <w:r w:rsidR="009031DD" w:rsidRPr="00A6751C">
        <w:t>s</w:t>
      </w:r>
      <w:r w:rsidRPr="00A6751C">
        <w:t>temy będą praktyczne w budynkach o dużym natężeniu ruchu.</w:t>
      </w:r>
      <w:r w:rsidR="00756BF1" w:rsidRPr="00A6751C">
        <w:t xml:space="preserve"> </w:t>
      </w:r>
      <w:r w:rsidR="009D6AFA">
        <w:t>Wraz</w:t>
      </w:r>
      <w:r w:rsidR="001463DA" w:rsidRPr="00A6751C">
        <w:t xml:space="preserve"> z rozwojem technologii </w:t>
      </w:r>
      <w:r w:rsidR="00C93E33" w:rsidRPr="00A6751C">
        <w:t>n</w:t>
      </w:r>
      <w:r w:rsidRPr="00A6751C">
        <w:t>ast</w:t>
      </w:r>
      <w:r w:rsidR="00C93E33" w:rsidRPr="00A6751C">
        <w:t>ępuje</w:t>
      </w:r>
      <w:r w:rsidRPr="00A6751C">
        <w:t xml:space="preserve"> ciągłe ulepszanie interfejsów użytkownika i urządzeń bezpieczeństwa dla wind.</w:t>
      </w:r>
      <w:r w:rsidR="009A3C25" w:rsidRPr="00A6751C">
        <w:t xml:space="preserve"> </w:t>
      </w:r>
    </w:p>
    <w:p w14:paraId="6BE9928D" w14:textId="77777777" w:rsidR="00607943" w:rsidRPr="00A6751C" w:rsidRDefault="00607943">
      <w:pPr>
        <w:pStyle w:val="Nagwek1"/>
      </w:pPr>
      <w:r w:rsidRPr="00A6751C">
        <w:lastRenderedPageBreak/>
        <w:br/>
      </w:r>
      <w:bookmarkStart w:id="41" w:name="_Toc17547342"/>
      <w:bookmarkEnd w:id="18"/>
      <w:bookmarkEnd w:id="19"/>
      <w:r w:rsidR="00321EA6" w:rsidRPr="00A6751C">
        <w:t>Opis algorytmu w języku Verilog</w:t>
      </w:r>
      <w:bookmarkEnd w:id="41"/>
      <w:r w:rsidR="00827526" w:rsidRPr="00A6751C">
        <w:t xml:space="preserve"> </w:t>
      </w:r>
    </w:p>
    <w:p w14:paraId="7AA81937" w14:textId="77777777" w:rsidR="00FC33BB" w:rsidRPr="00245154" w:rsidRDefault="00C51534" w:rsidP="003F421D">
      <w:pPr>
        <w:pStyle w:val="Nagwek2"/>
        <w:spacing w:after="240"/>
        <w:ind w:left="578" w:hanging="578"/>
        <w:rPr>
          <w:i w:val="0"/>
          <w:iCs w:val="0"/>
        </w:rPr>
      </w:pPr>
      <w:bookmarkStart w:id="42" w:name="_Toc17547343"/>
      <w:r w:rsidRPr="00245154">
        <w:rPr>
          <w:i w:val="0"/>
          <w:iCs w:val="0"/>
        </w:rPr>
        <w:t>Tworzenie modułów z wykorzystaniem języka Verilog</w:t>
      </w:r>
      <w:bookmarkEnd w:id="42"/>
    </w:p>
    <w:p w14:paraId="1DDC45B3" w14:textId="201B62BA" w:rsidR="00D11661" w:rsidRDefault="00C51534" w:rsidP="00136F90">
      <w:pPr>
        <w:pStyle w:val="HTML-wstpniesformatowany"/>
        <w:spacing w:line="360" w:lineRule="auto"/>
        <w:ind w:firstLine="284"/>
        <w:jc w:val="both"/>
        <w:rPr>
          <w:rFonts w:ascii="Times New Roman" w:hAnsi="Times New Roman" w:cs="Times New Roman"/>
          <w:sz w:val="24"/>
        </w:rPr>
      </w:pPr>
      <w:r w:rsidRPr="00A6751C">
        <w:rPr>
          <w:rFonts w:ascii="Times New Roman" w:hAnsi="Times New Roman" w:cs="Times New Roman"/>
          <w:sz w:val="24"/>
          <w:szCs w:val="24"/>
        </w:rPr>
        <w:t>Język Verilog HDL</w:t>
      </w:r>
      <w:r w:rsidR="00421AF8">
        <w:rPr>
          <w:rFonts w:ascii="Times New Roman" w:hAnsi="Times New Roman" w:cs="Times New Roman"/>
          <w:sz w:val="24"/>
          <w:szCs w:val="24"/>
        </w:rPr>
        <w:t xml:space="preserve"> (ang. </w:t>
      </w:r>
      <w:r w:rsidR="00421AF8" w:rsidRPr="00B77680">
        <w:rPr>
          <w:rFonts w:ascii="Times New Roman" w:hAnsi="Times New Roman" w:cs="Times New Roman"/>
          <w:i/>
          <w:iCs/>
          <w:sz w:val="24"/>
          <w:szCs w:val="24"/>
        </w:rPr>
        <w:t>Hardware Description Language</w:t>
      </w:r>
      <w:r w:rsidR="00421AF8">
        <w:rPr>
          <w:rFonts w:ascii="Times New Roman" w:hAnsi="Times New Roman" w:cs="Times New Roman"/>
          <w:sz w:val="24"/>
          <w:szCs w:val="24"/>
        </w:rPr>
        <w:t>)</w:t>
      </w:r>
      <w:r w:rsidRPr="00A6751C">
        <w:rPr>
          <w:rFonts w:ascii="Times New Roman" w:hAnsi="Times New Roman" w:cs="Times New Roman"/>
          <w:sz w:val="24"/>
          <w:szCs w:val="24"/>
        </w:rPr>
        <w:t xml:space="preserve"> zawiera funkcje opisujące </w:t>
      </w:r>
      <w:r w:rsidR="00ED0492">
        <w:rPr>
          <w:rFonts w:ascii="Times New Roman" w:hAnsi="Times New Roman" w:cs="Times New Roman"/>
          <w:sz w:val="24"/>
          <w:szCs w:val="24"/>
        </w:rPr>
        <w:t>zachowanie modułu</w:t>
      </w:r>
      <w:r w:rsidRPr="00A6751C">
        <w:rPr>
          <w:rFonts w:ascii="Times New Roman" w:hAnsi="Times New Roman" w:cs="Times New Roman"/>
          <w:sz w:val="24"/>
          <w:szCs w:val="24"/>
        </w:rPr>
        <w:t>, przepływ danych, skład strukturalny, opóźnienia i mechanizm generowania przebiegów</w:t>
      </w:r>
      <w:r w:rsidR="00EB6E45">
        <w:rPr>
          <w:rFonts w:ascii="Times New Roman" w:hAnsi="Times New Roman" w:cs="Times New Roman"/>
          <w:sz w:val="24"/>
          <w:szCs w:val="24"/>
        </w:rPr>
        <w:t>,</w:t>
      </w:r>
      <w:r w:rsidR="00ED0492">
        <w:rPr>
          <w:rFonts w:ascii="Times New Roman" w:hAnsi="Times New Roman" w:cs="Times New Roman"/>
          <w:sz w:val="24"/>
          <w:szCs w:val="24"/>
        </w:rPr>
        <w:t xml:space="preserve"> a także</w:t>
      </w:r>
      <w:r w:rsidRPr="00A6751C">
        <w:rPr>
          <w:rFonts w:ascii="Times New Roman" w:hAnsi="Times New Roman" w:cs="Times New Roman"/>
          <w:sz w:val="24"/>
          <w:szCs w:val="24"/>
        </w:rPr>
        <w:t xml:space="preserve"> aspekty monitorowania odpowiedzi i weryfikacji, </w:t>
      </w:r>
      <w:r w:rsidR="004475CF">
        <w:rPr>
          <w:rFonts w:ascii="Times New Roman" w:hAnsi="Times New Roman" w:cs="Times New Roman"/>
          <w:sz w:val="24"/>
          <w:szCs w:val="24"/>
        </w:rPr>
        <w:t xml:space="preserve">przy </w:t>
      </w:r>
      <w:r w:rsidRPr="00A6751C">
        <w:rPr>
          <w:rFonts w:ascii="Times New Roman" w:hAnsi="Times New Roman" w:cs="Times New Roman"/>
          <w:sz w:val="24"/>
          <w:szCs w:val="24"/>
        </w:rPr>
        <w:t>użyciu jednego języka. Ponadto</w:t>
      </w:r>
      <w:r w:rsidR="0069788B">
        <w:rPr>
          <w:rFonts w:ascii="Times New Roman" w:hAnsi="Times New Roman" w:cs="Times New Roman"/>
          <w:sz w:val="24"/>
          <w:szCs w:val="24"/>
        </w:rPr>
        <w:t xml:space="preserve"> </w:t>
      </w:r>
      <w:r w:rsidR="00CC0097">
        <w:rPr>
          <w:rFonts w:ascii="Times New Roman" w:hAnsi="Times New Roman" w:cs="Times New Roman"/>
          <w:sz w:val="24"/>
          <w:szCs w:val="24"/>
        </w:rPr>
        <w:t>Verilog</w:t>
      </w:r>
      <w:r w:rsidRPr="00A6751C">
        <w:rPr>
          <w:rFonts w:ascii="Times New Roman" w:hAnsi="Times New Roman" w:cs="Times New Roman"/>
          <w:sz w:val="24"/>
          <w:szCs w:val="24"/>
        </w:rPr>
        <w:t xml:space="preserve"> zapewnia interfejs języka programowania, dzięki któremu można uzyskać dostęp do elementów wewnętrznych projektu podczas symulacji, w tym do sterowania przebiegiem symulacji.</w:t>
      </w:r>
      <w:r w:rsidRPr="00A6751C">
        <w:t xml:space="preserve"> </w:t>
      </w:r>
      <w:r w:rsidRPr="00A6751C">
        <w:rPr>
          <w:rFonts w:ascii="Times New Roman" w:hAnsi="Times New Roman" w:cs="Times New Roman"/>
          <w:sz w:val="24"/>
        </w:rPr>
        <w:t xml:space="preserve">Język nie tylko definiuje składnię, ale także definiuje bardzo jasną semantykę symulacji dla każdego konstruktu językowego. </w:t>
      </w:r>
      <w:r w:rsidR="00983950">
        <w:rPr>
          <w:rFonts w:ascii="Times New Roman" w:hAnsi="Times New Roman" w:cs="Times New Roman"/>
          <w:sz w:val="24"/>
        </w:rPr>
        <w:t>M</w:t>
      </w:r>
      <w:r w:rsidRPr="00A6751C">
        <w:rPr>
          <w:rFonts w:ascii="Times New Roman" w:hAnsi="Times New Roman" w:cs="Times New Roman"/>
          <w:sz w:val="24"/>
        </w:rPr>
        <w:t>odele napisane w tym języku można zweryfikować za pomocą symulatora Verilog. Język dziedziczy wiele symboli operatora i konstruktów z języka programowania C. Verilog HDL zapewnia szeroki zakres możliwości modelowania, z których niektóre są dość trudne do zrozumienia na początku. Jednak podstawowy podzbiór języka jest łatwy do opanowania i użycia. Jest to wystarczające do modelowania większości aplikacji.</w:t>
      </w:r>
    </w:p>
    <w:p w14:paraId="62CCFB53" w14:textId="36020945" w:rsidR="00443221" w:rsidRPr="006C2C43" w:rsidRDefault="00D057D1" w:rsidP="00136F90">
      <w:pPr>
        <w:pStyle w:val="HTML-wstpniesformatowany"/>
        <w:spacing w:afterLines="200" w:after="480" w:line="360" w:lineRule="auto"/>
        <w:ind w:firstLine="284"/>
        <w:jc w:val="both"/>
        <w:rPr>
          <w:rFonts w:ascii="Times New Roman" w:hAnsi="Times New Roman" w:cs="Times New Roman"/>
          <w:sz w:val="24"/>
        </w:rPr>
      </w:pPr>
      <w:r>
        <w:rPr>
          <w:rFonts w:ascii="Times New Roman" w:hAnsi="Times New Roman" w:cs="Times New Roman"/>
          <w:sz w:val="24"/>
        </w:rPr>
        <w:t xml:space="preserve">Przy tworzeniu kontrolera windy został wykorzystany program </w:t>
      </w:r>
      <w:r w:rsidR="00665E16">
        <w:rPr>
          <w:rFonts w:ascii="Times New Roman" w:hAnsi="Times New Roman" w:cs="Times New Roman"/>
          <w:sz w:val="24"/>
        </w:rPr>
        <w:t>Icarus V</w:t>
      </w:r>
      <w:r>
        <w:rPr>
          <w:rFonts w:ascii="Times New Roman" w:hAnsi="Times New Roman" w:cs="Times New Roman"/>
          <w:sz w:val="24"/>
        </w:rPr>
        <w:t>erilog</w:t>
      </w:r>
      <w:r w:rsidR="00665D96">
        <w:rPr>
          <w:rFonts w:ascii="Times New Roman" w:hAnsi="Times New Roman" w:cs="Times New Roman"/>
          <w:sz w:val="24"/>
        </w:rPr>
        <w:t xml:space="preserve"> (iverilog)</w:t>
      </w:r>
      <w:r>
        <w:rPr>
          <w:rFonts w:ascii="Times New Roman" w:hAnsi="Times New Roman" w:cs="Times New Roman"/>
          <w:sz w:val="24"/>
        </w:rPr>
        <w:t xml:space="preserve"> z pakietem GTKWave</w:t>
      </w:r>
      <w:r w:rsidR="00665E16">
        <w:rPr>
          <w:rFonts w:ascii="Times New Roman" w:hAnsi="Times New Roman" w:cs="Times New Roman"/>
          <w:sz w:val="24"/>
        </w:rPr>
        <w:t xml:space="preserve"> oraz </w:t>
      </w:r>
      <w:r w:rsidR="000E3FA3">
        <w:rPr>
          <w:rFonts w:ascii="Times New Roman" w:hAnsi="Times New Roman" w:cs="Times New Roman"/>
          <w:sz w:val="24"/>
        </w:rPr>
        <w:t>zintegrowane</w:t>
      </w:r>
      <w:r w:rsidR="00665D96">
        <w:rPr>
          <w:rFonts w:ascii="Times New Roman" w:hAnsi="Times New Roman" w:cs="Times New Roman"/>
          <w:sz w:val="24"/>
        </w:rPr>
        <w:t xml:space="preserve"> środowisko programistyczne Aldec Active-HDL w wersji </w:t>
      </w:r>
      <w:r w:rsidR="00E148CD">
        <w:rPr>
          <w:rFonts w:ascii="Times New Roman" w:hAnsi="Times New Roman" w:cs="Times New Roman"/>
          <w:sz w:val="24"/>
        </w:rPr>
        <w:t>studenckiej</w:t>
      </w:r>
      <w:r w:rsidR="00665D96">
        <w:rPr>
          <w:rFonts w:ascii="Times New Roman" w:hAnsi="Times New Roman" w:cs="Times New Roman"/>
          <w:sz w:val="24"/>
        </w:rPr>
        <w:t xml:space="preserve">. </w:t>
      </w:r>
      <w:r w:rsidR="000B607C">
        <w:rPr>
          <w:rFonts w:ascii="Times New Roman" w:hAnsi="Times New Roman" w:cs="Times New Roman"/>
          <w:sz w:val="24"/>
        </w:rPr>
        <w:t xml:space="preserve">Iverilog </w:t>
      </w:r>
      <w:r w:rsidR="006C7962">
        <w:rPr>
          <w:rFonts w:ascii="Times New Roman" w:hAnsi="Times New Roman" w:cs="Times New Roman"/>
          <w:sz w:val="24"/>
        </w:rPr>
        <w:t>je</w:t>
      </w:r>
      <w:r w:rsidR="003D5639">
        <w:rPr>
          <w:rFonts w:ascii="Times New Roman" w:hAnsi="Times New Roman" w:cs="Times New Roman"/>
          <w:sz w:val="24"/>
        </w:rPr>
        <w:t>s</w:t>
      </w:r>
      <w:r w:rsidR="006C7962">
        <w:rPr>
          <w:rFonts w:ascii="Times New Roman" w:hAnsi="Times New Roman" w:cs="Times New Roman"/>
          <w:sz w:val="24"/>
        </w:rPr>
        <w:t xml:space="preserve">t </w:t>
      </w:r>
      <w:r w:rsidR="00F0261E">
        <w:rPr>
          <w:rFonts w:ascii="Times New Roman" w:hAnsi="Times New Roman" w:cs="Times New Roman"/>
          <w:sz w:val="24"/>
        </w:rPr>
        <w:t>doskonałym</w:t>
      </w:r>
      <w:r w:rsidR="006C7962">
        <w:rPr>
          <w:rFonts w:ascii="Times New Roman" w:hAnsi="Times New Roman" w:cs="Times New Roman"/>
          <w:sz w:val="24"/>
        </w:rPr>
        <w:t xml:space="preserve"> </w:t>
      </w:r>
      <w:r w:rsidR="006B2189">
        <w:rPr>
          <w:rFonts w:ascii="Times New Roman" w:hAnsi="Times New Roman" w:cs="Times New Roman"/>
          <w:sz w:val="24"/>
        </w:rPr>
        <w:t>narzędziem</w:t>
      </w:r>
      <w:r w:rsidR="000B607C">
        <w:rPr>
          <w:rFonts w:ascii="Times New Roman" w:hAnsi="Times New Roman" w:cs="Times New Roman"/>
          <w:sz w:val="24"/>
        </w:rPr>
        <w:t xml:space="preserve"> się do kompilacji</w:t>
      </w:r>
      <w:r w:rsidR="00FB0FB8">
        <w:rPr>
          <w:rFonts w:ascii="Times New Roman" w:hAnsi="Times New Roman" w:cs="Times New Roman"/>
          <w:sz w:val="24"/>
        </w:rPr>
        <w:t xml:space="preserve"> i</w:t>
      </w:r>
      <w:r w:rsidR="000B607C">
        <w:rPr>
          <w:rFonts w:ascii="Times New Roman" w:hAnsi="Times New Roman" w:cs="Times New Roman"/>
          <w:sz w:val="24"/>
        </w:rPr>
        <w:t xml:space="preserve"> </w:t>
      </w:r>
      <w:r w:rsidR="00842429">
        <w:rPr>
          <w:rFonts w:ascii="Times New Roman" w:hAnsi="Times New Roman" w:cs="Times New Roman"/>
          <w:sz w:val="24"/>
        </w:rPr>
        <w:t>symulacji</w:t>
      </w:r>
      <w:r w:rsidR="000B607C">
        <w:rPr>
          <w:rFonts w:ascii="Times New Roman" w:hAnsi="Times New Roman" w:cs="Times New Roman"/>
          <w:sz w:val="24"/>
        </w:rPr>
        <w:t xml:space="preserve"> małych modułów</w:t>
      </w:r>
      <w:r w:rsidR="00664434">
        <w:rPr>
          <w:rFonts w:ascii="Times New Roman" w:hAnsi="Times New Roman" w:cs="Times New Roman"/>
          <w:sz w:val="24"/>
        </w:rPr>
        <w:t>. Z kolei firma Aldec dostarcza całkowite środowisko do rozwoju</w:t>
      </w:r>
      <w:r w:rsidR="00A760A0">
        <w:rPr>
          <w:rFonts w:ascii="Times New Roman" w:hAnsi="Times New Roman" w:cs="Times New Roman"/>
          <w:sz w:val="24"/>
        </w:rPr>
        <w:t xml:space="preserve"> </w:t>
      </w:r>
      <w:r w:rsidR="00296AB2">
        <w:rPr>
          <w:rFonts w:ascii="Times New Roman" w:hAnsi="Times New Roman" w:cs="Times New Roman"/>
          <w:sz w:val="24"/>
        </w:rPr>
        <w:t>architektury</w:t>
      </w:r>
      <w:r w:rsidR="00A760A0">
        <w:rPr>
          <w:rFonts w:ascii="Times New Roman" w:hAnsi="Times New Roman" w:cs="Times New Roman"/>
          <w:sz w:val="24"/>
        </w:rPr>
        <w:t xml:space="preserve"> systemu</w:t>
      </w:r>
      <w:r w:rsidR="00762791">
        <w:rPr>
          <w:rFonts w:ascii="Times New Roman" w:hAnsi="Times New Roman" w:cs="Times New Roman"/>
          <w:sz w:val="24"/>
        </w:rPr>
        <w:t>, któr</w:t>
      </w:r>
      <w:r w:rsidR="001E5484">
        <w:rPr>
          <w:rFonts w:ascii="Times New Roman" w:hAnsi="Times New Roman" w:cs="Times New Roman"/>
          <w:sz w:val="24"/>
        </w:rPr>
        <w:t>y</w:t>
      </w:r>
      <w:r w:rsidR="00762791">
        <w:rPr>
          <w:rFonts w:ascii="Times New Roman" w:hAnsi="Times New Roman" w:cs="Times New Roman"/>
          <w:sz w:val="24"/>
        </w:rPr>
        <w:t xml:space="preserve"> po symulacji można </w:t>
      </w:r>
      <w:r w:rsidR="005F587D">
        <w:rPr>
          <w:rFonts w:ascii="Times New Roman" w:hAnsi="Times New Roman" w:cs="Times New Roman"/>
          <w:sz w:val="24"/>
        </w:rPr>
        <w:t>przygotować</w:t>
      </w:r>
      <w:r w:rsidR="009A6550">
        <w:rPr>
          <w:rFonts w:ascii="Times New Roman" w:hAnsi="Times New Roman" w:cs="Times New Roman"/>
          <w:sz w:val="24"/>
        </w:rPr>
        <w:t xml:space="preserve"> </w:t>
      </w:r>
      <w:r w:rsidR="00E05C6A">
        <w:rPr>
          <w:rFonts w:ascii="Times New Roman" w:hAnsi="Times New Roman" w:cs="Times New Roman"/>
          <w:sz w:val="24"/>
        </w:rPr>
        <w:t>do zaprogramowania układów FPGA.</w:t>
      </w:r>
      <w:r w:rsidR="00296AB2">
        <w:rPr>
          <w:rFonts w:ascii="Times New Roman" w:hAnsi="Times New Roman" w:cs="Times New Roman"/>
          <w:sz w:val="24"/>
        </w:rPr>
        <w:t xml:space="preserve"> </w:t>
      </w:r>
      <w:r w:rsidR="000330BE">
        <w:rPr>
          <w:rFonts w:ascii="Times New Roman" w:hAnsi="Times New Roman" w:cs="Times New Roman"/>
          <w:sz w:val="24"/>
        </w:rPr>
        <w:t xml:space="preserve">Interfejs programu Active jest </w:t>
      </w:r>
      <w:r w:rsidR="00A5272D">
        <w:rPr>
          <w:rFonts w:ascii="Times New Roman" w:hAnsi="Times New Roman" w:cs="Times New Roman"/>
          <w:sz w:val="24"/>
        </w:rPr>
        <w:t>łatwiejszy w obsłudze</w:t>
      </w:r>
      <w:r w:rsidR="000330BE">
        <w:rPr>
          <w:rFonts w:ascii="Times New Roman" w:hAnsi="Times New Roman" w:cs="Times New Roman"/>
          <w:sz w:val="24"/>
        </w:rPr>
        <w:t xml:space="preserve"> dla użytkownika. </w:t>
      </w:r>
      <w:r w:rsidR="00DB5BF8">
        <w:rPr>
          <w:rFonts w:ascii="Times New Roman" w:hAnsi="Times New Roman" w:cs="Times New Roman"/>
          <w:sz w:val="24"/>
        </w:rPr>
        <w:t>Bezpośredni</w:t>
      </w:r>
      <w:r w:rsidR="000330BE">
        <w:rPr>
          <w:rFonts w:ascii="Times New Roman" w:hAnsi="Times New Roman" w:cs="Times New Roman"/>
          <w:sz w:val="24"/>
        </w:rPr>
        <w:t xml:space="preserve"> dostęp do </w:t>
      </w:r>
      <w:r w:rsidR="00985726">
        <w:rPr>
          <w:rFonts w:ascii="Times New Roman" w:hAnsi="Times New Roman" w:cs="Times New Roman"/>
          <w:sz w:val="24"/>
        </w:rPr>
        <w:t>wewnętrznych</w:t>
      </w:r>
      <w:r w:rsidR="000330BE">
        <w:rPr>
          <w:rFonts w:ascii="Times New Roman" w:hAnsi="Times New Roman" w:cs="Times New Roman"/>
          <w:sz w:val="24"/>
        </w:rPr>
        <w:t xml:space="preserve"> sygnałów pozwala na</w:t>
      </w:r>
      <w:r w:rsidR="00DB5BF8">
        <w:rPr>
          <w:rFonts w:ascii="Times New Roman" w:hAnsi="Times New Roman" w:cs="Times New Roman"/>
          <w:sz w:val="24"/>
        </w:rPr>
        <w:t xml:space="preserve"> szybką </w:t>
      </w:r>
      <w:r w:rsidR="00824D1E">
        <w:rPr>
          <w:rFonts w:ascii="Times New Roman" w:hAnsi="Times New Roman" w:cs="Times New Roman"/>
          <w:sz w:val="24"/>
        </w:rPr>
        <w:t>implementacj</w:t>
      </w:r>
      <w:r w:rsidR="009D6AFA">
        <w:rPr>
          <w:rFonts w:ascii="Times New Roman" w:hAnsi="Times New Roman" w:cs="Times New Roman"/>
          <w:sz w:val="24"/>
        </w:rPr>
        <w:t>ę</w:t>
      </w:r>
      <w:r w:rsidR="00DB5BF8">
        <w:rPr>
          <w:rFonts w:ascii="Times New Roman" w:hAnsi="Times New Roman" w:cs="Times New Roman"/>
          <w:sz w:val="24"/>
        </w:rPr>
        <w:t xml:space="preserve"> </w:t>
      </w:r>
      <w:r w:rsidR="00824D1E">
        <w:rPr>
          <w:rFonts w:ascii="Times New Roman" w:hAnsi="Times New Roman" w:cs="Times New Roman"/>
          <w:sz w:val="24"/>
        </w:rPr>
        <w:t>oraz weryfikacj</w:t>
      </w:r>
      <w:r w:rsidR="009B1F6A">
        <w:rPr>
          <w:rFonts w:ascii="Times New Roman" w:hAnsi="Times New Roman" w:cs="Times New Roman"/>
          <w:sz w:val="24"/>
        </w:rPr>
        <w:t>ę</w:t>
      </w:r>
      <w:r w:rsidR="00DB5BF8">
        <w:rPr>
          <w:rFonts w:ascii="Times New Roman" w:hAnsi="Times New Roman" w:cs="Times New Roman"/>
          <w:sz w:val="24"/>
        </w:rPr>
        <w:t xml:space="preserve"> projektowanego algorytmu.</w:t>
      </w:r>
      <w:r w:rsidR="00752B6C">
        <w:rPr>
          <w:rFonts w:ascii="Times New Roman" w:hAnsi="Times New Roman" w:cs="Times New Roman"/>
          <w:sz w:val="24"/>
        </w:rPr>
        <w:t xml:space="preserve"> Wersja studencka, mimo swoich ograniczeń, umożliwia projektowanie układu logicznych w </w:t>
      </w:r>
      <w:r w:rsidR="007D628E">
        <w:rPr>
          <w:rFonts w:ascii="Times New Roman" w:hAnsi="Times New Roman" w:cs="Times New Roman"/>
          <w:sz w:val="24"/>
        </w:rPr>
        <w:t xml:space="preserve">celach edukacyjnych na </w:t>
      </w:r>
      <w:r w:rsidR="00AC50DC">
        <w:rPr>
          <w:rFonts w:ascii="Times New Roman" w:hAnsi="Times New Roman" w:cs="Times New Roman"/>
          <w:sz w:val="24"/>
        </w:rPr>
        <w:t>profesjonalnym</w:t>
      </w:r>
      <w:r w:rsidR="007D628E">
        <w:rPr>
          <w:rFonts w:ascii="Times New Roman" w:hAnsi="Times New Roman" w:cs="Times New Roman"/>
          <w:sz w:val="24"/>
        </w:rPr>
        <w:t xml:space="preserve"> poziomie.</w:t>
      </w:r>
      <w:r w:rsidR="00DB5BF8">
        <w:rPr>
          <w:rFonts w:ascii="Times New Roman" w:hAnsi="Times New Roman" w:cs="Times New Roman"/>
          <w:sz w:val="24"/>
        </w:rPr>
        <w:t xml:space="preserve"> </w:t>
      </w:r>
      <w:r w:rsidR="00E34B90" w:rsidRPr="006C2C43">
        <w:rPr>
          <w:rFonts w:ascii="Times New Roman" w:hAnsi="Times New Roman" w:cs="Times New Roman"/>
          <w:sz w:val="24"/>
        </w:rPr>
        <w:t xml:space="preserve">Produkt firmy Icarus </w:t>
      </w:r>
      <w:r w:rsidR="006C2C43" w:rsidRPr="006C2C43">
        <w:rPr>
          <w:rFonts w:ascii="Times New Roman" w:hAnsi="Times New Roman" w:cs="Times New Roman"/>
          <w:sz w:val="24"/>
        </w:rPr>
        <w:t xml:space="preserve">jest </w:t>
      </w:r>
      <w:r w:rsidR="0089007E" w:rsidRPr="006C2C43">
        <w:rPr>
          <w:rFonts w:ascii="Times New Roman" w:hAnsi="Times New Roman" w:cs="Times New Roman"/>
          <w:sz w:val="24"/>
        </w:rPr>
        <w:t>dystrybuowany</w:t>
      </w:r>
      <w:r w:rsidR="006C2C43" w:rsidRPr="006C2C43">
        <w:rPr>
          <w:rFonts w:ascii="Times New Roman" w:hAnsi="Times New Roman" w:cs="Times New Roman"/>
          <w:sz w:val="24"/>
        </w:rPr>
        <w:t xml:space="preserve"> na</w:t>
      </w:r>
      <w:r w:rsidR="00E6580E">
        <w:rPr>
          <w:rFonts w:ascii="Times New Roman" w:hAnsi="Times New Roman" w:cs="Times New Roman"/>
          <w:sz w:val="24"/>
        </w:rPr>
        <w:t xml:space="preserve"> </w:t>
      </w:r>
      <w:r w:rsidR="0089007E" w:rsidRPr="006C2C43">
        <w:rPr>
          <w:rFonts w:ascii="Times New Roman" w:hAnsi="Times New Roman" w:cs="Times New Roman"/>
          <w:sz w:val="24"/>
        </w:rPr>
        <w:t>licencji</w:t>
      </w:r>
      <w:r w:rsidR="006C2C43" w:rsidRPr="006C2C43">
        <w:rPr>
          <w:rFonts w:ascii="Times New Roman" w:hAnsi="Times New Roman" w:cs="Times New Roman"/>
          <w:sz w:val="24"/>
        </w:rPr>
        <w:t xml:space="preserve"> </w:t>
      </w:r>
      <w:r w:rsidR="006C2C43" w:rsidRPr="006C2C43">
        <w:rPr>
          <w:rFonts w:ascii="Times New Roman" w:hAnsi="Times New Roman" w:cs="Times New Roman"/>
          <w:i/>
          <w:iCs/>
          <w:sz w:val="24"/>
        </w:rPr>
        <w:t>Creative Commons Attribution 3.0 Unported License,</w:t>
      </w:r>
      <w:r w:rsidR="00714412">
        <w:rPr>
          <w:rFonts w:ascii="Times New Roman" w:hAnsi="Times New Roman" w:cs="Times New Roman"/>
          <w:i/>
          <w:iCs/>
          <w:sz w:val="24"/>
        </w:rPr>
        <w:t xml:space="preserve"> </w:t>
      </w:r>
      <w:r w:rsidR="006C2C43" w:rsidRPr="006C2C43">
        <w:rPr>
          <w:rFonts w:ascii="Times New Roman" w:hAnsi="Times New Roman" w:cs="Times New Roman"/>
          <w:sz w:val="24"/>
        </w:rPr>
        <w:t>która pozwala na</w:t>
      </w:r>
      <w:r w:rsidR="006C2C43">
        <w:rPr>
          <w:rFonts w:ascii="Times New Roman" w:hAnsi="Times New Roman" w:cs="Times New Roman"/>
          <w:sz w:val="24"/>
        </w:rPr>
        <w:t xml:space="preserve"> użycie oprogramowania dla własnych celów</w:t>
      </w:r>
      <w:r w:rsidR="00E61572">
        <w:rPr>
          <w:rFonts w:ascii="Times New Roman" w:hAnsi="Times New Roman" w:cs="Times New Roman"/>
          <w:sz w:val="24"/>
        </w:rPr>
        <w:t>.</w:t>
      </w:r>
    </w:p>
    <w:p w14:paraId="6CD298E9" w14:textId="77777777" w:rsidR="00792483" w:rsidRPr="00A6751C" w:rsidRDefault="00A57887" w:rsidP="00AA6EAC">
      <w:pPr>
        <w:pStyle w:val="HTML-wstpniesformatowany"/>
        <w:keepNext/>
        <w:spacing w:line="360" w:lineRule="auto"/>
        <w:jc w:val="center"/>
      </w:pPr>
      <w:r>
        <w:rPr>
          <w:noProof/>
        </w:rPr>
        <w:lastRenderedPageBreak/>
        <w:drawing>
          <wp:inline distT="0" distB="0" distL="0" distR="0" wp14:anchorId="7E53D6C2" wp14:editId="7162C3B7">
            <wp:extent cx="4320540" cy="3680460"/>
            <wp:effectExtent l="0" t="0" r="381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20540" cy="3680460"/>
                    </a:xfrm>
                    <a:prstGeom prst="rect">
                      <a:avLst/>
                    </a:prstGeom>
                    <a:noFill/>
                    <a:ln>
                      <a:noFill/>
                    </a:ln>
                  </pic:spPr>
                </pic:pic>
              </a:graphicData>
            </a:graphic>
          </wp:inline>
        </w:drawing>
      </w:r>
    </w:p>
    <w:p w14:paraId="664102DA" w14:textId="270D9599" w:rsidR="00B06CAA" w:rsidRDefault="00792483" w:rsidP="00AA6EAC">
      <w:pPr>
        <w:pStyle w:val="Legenda"/>
        <w:spacing w:before="0" w:after="0"/>
        <w:jc w:val="center"/>
        <w:rPr>
          <w:b w:val="0"/>
          <w:bCs w:val="0"/>
          <w:i/>
          <w:szCs w:val="16"/>
        </w:rPr>
      </w:pPr>
      <w:bookmarkStart w:id="43" w:name="_Toc17550591"/>
      <w:r w:rsidRPr="00BB406B">
        <w:rPr>
          <w:b w:val="0"/>
          <w:bCs w:val="0"/>
          <w:i/>
          <w:szCs w:val="16"/>
        </w:rPr>
        <w:t xml:space="preserve">Rysunek </w:t>
      </w:r>
      <w:r w:rsidR="00597A66">
        <w:rPr>
          <w:b w:val="0"/>
          <w:bCs w:val="0"/>
          <w:i/>
          <w:szCs w:val="16"/>
        </w:rPr>
        <w:fldChar w:fldCharType="begin"/>
      </w:r>
      <w:r w:rsidR="00597A66">
        <w:rPr>
          <w:b w:val="0"/>
          <w:bCs w:val="0"/>
          <w:i/>
          <w:szCs w:val="16"/>
        </w:rPr>
        <w:instrText xml:space="preserve"> STYLEREF 1 \s </w:instrText>
      </w:r>
      <w:r w:rsidR="00597A66">
        <w:rPr>
          <w:b w:val="0"/>
          <w:bCs w:val="0"/>
          <w:i/>
          <w:szCs w:val="16"/>
        </w:rPr>
        <w:fldChar w:fldCharType="separate"/>
      </w:r>
      <w:r w:rsidR="00362E91">
        <w:rPr>
          <w:b w:val="0"/>
          <w:bCs w:val="0"/>
          <w:i/>
          <w:noProof/>
          <w:szCs w:val="16"/>
        </w:rPr>
        <w:t>2</w:t>
      </w:r>
      <w:r w:rsidR="00597A66">
        <w:rPr>
          <w:b w:val="0"/>
          <w:bCs w:val="0"/>
          <w:i/>
          <w:szCs w:val="16"/>
        </w:rPr>
        <w:fldChar w:fldCharType="end"/>
      </w:r>
      <w:r w:rsidR="00597A66">
        <w:rPr>
          <w:b w:val="0"/>
          <w:bCs w:val="0"/>
          <w:i/>
          <w:szCs w:val="16"/>
        </w:rPr>
        <w:noBreakHyphen/>
      </w:r>
      <w:r w:rsidR="00597A66">
        <w:rPr>
          <w:b w:val="0"/>
          <w:bCs w:val="0"/>
          <w:i/>
          <w:szCs w:val="16"/>
        </w:rPr>
        <w:fldChar w:fldCharType="begin"/>
      </w:r>
      <w:r w:rsidR="00597A66">
        <w:rPr>
          <w:b w:val="0"/>
          <w:bCs w:val="0"/>
          <w:i/>
          <w:szCs w:val="16"/>
        </w:rPr>
        <w:instrText xml:space="preserve"> SEQ Rysunek \* ARABIC \s 1 </w:instrText>
      </w:r>
      <w:r w:rsidR="00597A66">
        <w:rPr>
          <w:b w:val="0"/>
          <w:bCs w:val="0"/>
          <w:i/>
          <w:szCs w:val="16"/>
        </w:rPr>
        <w:fldChar w:fldCharType="separate"/>
      </w:r>
      <w:r w:rsidR="00362E91">
        <w:rPr>
          <w:b w:val="0"/>
          <w:bCs w:val="0"/>
          <w:i/>
          <w:noProof/>
          <w:szCs w:val="16"/>
        </w:rPr>
        <w:t>1</w:t>
      </w:r>
      <w:r w:rsidR="00597A66">
        <w:rPr>
          <w:b w:val="0"/>
          <w:bCs w:val="0"/>
          <w:i/>
          <w:szCs w:val="16"/>
        </w:rPr>
        <w:fldChar w:fldCharType="end"/>
      </w:r>
      <w:r w:rsidR="0040245C">
        <w:rPr>
          <w:b w:val="0"/>
          <w:bCs w:val="0"/>
          <w:i/>
          <w:szCs w:val="16"/>
        </w:rPr>
        <w:t>:</w:t>
      </w:r>
      <w:r w:rsidR="00875F56" w:rsidRPr="00BB406B">
        <w:rPr>
          <w:b w:val="0"/>
          <w:bCs w:val="0"/>
          <w:i/>
          <w:szCs w:val="16"/>
        </w:rPr>
        <w:t xml:space="preserve"> Schemat projektowania układu ASIC</w:t>
      </w:r>
      <w:r w:rsidR="00BB406B" w:rsidRPr="00BB406B">
        <w:rPr>
          <w:b w:val="0"/>
          <w:bCs w:val="0"/>
          <w:i/>
          <w:szCs w:val="16"/>
        </w:rPr>
        <w:t xml:space="preserve"> [6]</w:t>
      </w:r>
      <w:bookmarkEnd w:id="43"/>
    </w:p>
    <w:p w14:paraId="2ECA1976" w14:textId="77777777" w:rsidR="002B01CB" w:rsidRPr="002B01CB" w:rsidRDefault="002B01CB" w:rsidP="002B01CB"/>
    <w:p w14:paraId="03277EF2" w14:textId="2EEE42CD" w:rsidR="00B40C00" w:rsidRPr="00BB406B" w:rsidRDefault="00B40C00" w:rsidP="003F421D">
      <w:pPr>
        <w:pStyle w:val="Nagwek2"/>
        <w:spacing w:after="240"/>
        <w:ind w:left="578" w:hanging="578"/>
        <w:rPr>
          <w:i w:val="0"/>
          <w:iCs w:val="0"/>
        </w:rPr>
      </w:pPr>
      <w:bookmarkStart w:id="44" w:name="_Toc17547344"/>
      <w:r w:rsidRPr="00BB406B">
        <w:rPr>
          <w:i w:val="0"/>
          <w:iCs w:val="0"/>
        </w:rPr>
        <w:t xml:space="preserve">Rozwój </w:t>
      </w:r>
      <w:r w:rsidR="000C1AA3" w:rsidRPr="00BB406B">
        <w:rPr>
          <w:i w:val="0"/>
          <w:iCs w:val="0"/>
        </w:rPr>
        <w:t>oprogramowania</w:t>
      </w:r>
      <w:r w:rsidRPr="00BB406B">
        <w:rPr>
          <w:i w:val="0"/>
          <w:iCs w:val="0"/>
        </w:rPr>
        <w:t xml:space="preserve"> w oparciu o cechy</w:t>
      </w:r>
      <w:r w:rsidR="00D82407" w:rsidRPr="00BB406B">
        <w:rPr>
          <w:i w:val="0"/>
          <w:iCs w:val="0"/>
        </w:rPr>
        <w:t xml:space="preserve"> użytkowe</w:t>
      </w:r>
      <w:bookmarkEnd w:id="44"/>
    </w:p>
    <w:p w14:paraId="1D3DAB42" w14:textId="0EB0D270" w:rsidR="00B06CAA" w:rsidRPr="00A6751C" w:rsidRDefault="00D25B92" w:rsidP="00EC7815">
      <w:pPr>
        <w:pStyle w:val="HTML-wstpniesformatowany"/>
        <w:spacing w:line="360" w:lineRule="auto"/>
        <w:ind w:firstLine="284"/>
        <w:jc w:val="both"/>
        <w:rPr>
          <w:rFonts w:ascii="Times New Roman" w:hAnsi="Times New Roman" w:cs="Times New Roman"/>
          <w:sz w:val="24"/>
        </w:rPr>
      </w:pPr>
      <w:r>
        <w:rPr>
          <w:rFonts w:ascii="Times New Roman" w:hAnsi="Times New Roman" w:cs="Times New Roman"/>
          <w:sz w:val="24"/>
        </w:rPr>
        <w:t>Wybraną metodologią</w:t>
      </w:r>
      <w:r w:rsidR="00636D0A" w:rsidRPr="00A6751C">
        <w:rPr>
          <w:rFonts w:ascii="Times New Roman" w:hAnsi="Times New Roman" w:cs="Times New Roman"/>
          <w:sz w:val="24"/>
        </w:rPr>
        <w:t xml:space="preserve"> tworzenia </w:t>
      </w:r>
      <w:r w:rsidR="00201789" w:rsidRPr="00A6751C">
        <w:rPr>
          <w:rFonts w:ascii="Times New Roman" w:hAnsi="Times New Roman" w:cs="Times New Roman"/>
          <w:sz w:val="24"/>
        </w:rPr>
        <w:t>oprogramowani</w:t>
      </w:r>
      <w:r w:rsidR="00AB43C8" w:rsidRPr="00A6751C">
        <w:rPr>
          <w:rFonts w:ascii="Times New Roman" w:hAnsi="Times New Roman" w:cs="Times New Roman"/>
          <w:sz w:val="24"/>
        </w:rPr>
        <w:t>a</w:t>
      </w:r>
      <w:r w:rsidR="00A609F6" w:rsidRPr="00A6751C">
        <w:rPr>
          <w:rFonts w:ascii="Times New Roman" w:hAnsi="Times New Roman" w:cs="Times New Roman"/>
          <w:sz w:val="24"/>
        </w:rPr>
        <w:t xml:space="preserve"> </w:t>
      </w:r>
      <w:r w:rsidR="00420899" w:rsidRPr="00A6751C">
        <w:rPr>
          <w:rFonts w:ascii="Times New Roman" w:hAnsi="Times New Roman" w:cs="Times New Roman"/>
          <w:sz w:val="24"/>
        </w:rPr>
        <w:t>jest podejście iteracyjne z nastawienie</w:t>
      </w:r>
      <w:r w:rsidR="003979AD" w:rsidRPr="00A6751C">
        <w:rPr>
          <w:rFonts w:ascii="Times New Roman" w:hAnsi="Times New Roman" w:cs="Times New Roman"/>
          <w:sz w:val="24"/>
        </w:rPr>
        <w:t>m</w:t>
      </w:r>
      <w:r w:rsidR="00420899" w:rsidRPr="00A6751C">
        <w:rPr>
          <w:rFonts w:ascii="Times New Roman" w:hAnsi="Times New Roman" w:cs="Times New Roman"/>
          <w:sz w:val="24"/>
        </w:rPr>
        <w:t xml:space="preserve"> na implementacje cech </w:t>
      </w:r>
      <w:r w:rsidR="00003480" w:rsidRPr="00A6751C">
        <w:rPr>
          <w:rFonts w:ascii="Times New Roman" w:hAnsi="Times New Roman" w:cs="Times New Roman"/>
          <w:sz w:val="24"/>
        </w:rPr>
        <w:t>produktu</w:t>
      </w:r>
      <w:r w:rsidR="00D46BB9" w:rsidRPr="00A6751C">
        <w:rPr>
          <w:rFonts w:ascii="Times New Roman" w:hAnsi="Times New Roman" w:cs="Times New Roman"/>
          <w:sz w:val="24"/>
        </w:rPr>
        <w:t xml:space="preserve"> </w:t>
      </w:r>
      <w:r w:rsidR="003979AD" w:rsidRPr="00A6751C">
        <w:rPr>
          <w:rFonts w:ascii="Times New Roman" w:hAnsi="Times New Roman" w:cs="Times New Roman"/>
          <w:sz w:val="24"/>
        </w:rPr>
        <w:t xml:space="preserve">(ang. </w:t>
      </w:r>
      <w:r w:rsidR="00882CB5" w:rsidRPr="00A6751C">
        <w:rPr>
          <w:rFonts w:ascii="Times New Roman" w:hAnsi="Times New Roman" w:cs="Times New Roman"/>
          <w:i/>
          <w:sz w:val="24"/>
        </w:rPr>
        <w:t>Feature-</w:t>
      </w:r>
      <w:r w:rsidR="00003480" w:rsidRPr="00A6751C">
        <w:rPr>
          <w:rFonts w:ascii="Times New Roman" w:hAnsi="Times New Roman" w:cs="Times New Roman"/>
          <w:i/>
          <w:sz w:val="24"/>
        </w:rPr>
        <w:t>Driven Development</w:t>
      </w:r>
      <w:r w:rsidR="0010315B" w:rsidRPr="00A6751C">
        <w:rPr>
          <w:rFonts w:ascii="Times New Roman" w:hAnsi="Times New Roman" w:cs="Times New Roman"/>
          <w:i/>
          <w:sz w:val="24"/>
        </w:rPr>
        <w:t>)</w:t>
      </w:r>
      <w:r w:rsidR="00A82F8E" w:rsidRPr="00A6751C">
        <w:rPr>
          <w:rFonts w:ascii="Times New Roman" w:hAnsi="Times New Roman" w:cs="Times New Roman"/>
          <w:sz w:val="24"/>
        </w:rPr>
        <w:t xml:space="preserve">. Jest to zwinna metoda tworzenia oprogramowania. </w:t>
      </w:r>
      <w:r w:rsidR="00AE7CEF" w:rsidRPr="00A6751C">
        <w:rPr>
          <w:rFonts w:ascii="Times New Roman" w:hAnsi="Times New Roman" w:cs="Times New Roman"/>
          <w:sz w:val="24"/>
        </w:rPr>
        <w:t>Ten proces</w:t>
      </w:r>
      <w:r w:rsidR="00A82F8E" w:rsidRPr="00A6751C">
        <w:rPr>
          <w:rFonts w:ascii="Times New Roman" w:hAnsi="Times New Roman" w:cs="Times New Roman"/>
          <w:sz w:val="24"/>
        </w:rPr>
        <w:t xml:space="preserve"> łączy wiele uznanych</w:t>
      </w:r>
      <w:r w:rsidR="00AE7CEF" w:rsidRPr="00A6751C">
        <w:rPr>
          <w:rFonts w:ascii="Times New Roman" w:hAnsi="Times New Roman" w:cs="Times New Roman"/>
          <w:sz w:val="24"/>
        </w:rPr>
        <w:t>, najlepszych praktyk</w:t>
      </w:r>
      <w:r w:rsidR="00A82F8E" w:rsidRPr="00A6751C">
        <w:rPr>
          <w:rFonts w:ascii="Times New Roman" w:hAnsi="Times New Roman" w:cs="Times New Roman"/>
          <w:sz w:val="24"/>
        </w:rPr>
        <w:t xml:space="preserve"> w branży</w:t>
      </w:r>
      <w:r w:rsidR="00B2654A" w:rsidRPr="00A6751C">
        <w:rPr>
          <w:rFonts w:ascii="Times New Roman" w:hAnsi="Times New Roman" w:cs="Times New Roman"/>
          <w:sz w:val="24"/>
        </w:rPr>
        <w:t xml:space="preserve"> programistów</w:t>
      </w:r>
      <w:r w:rsidR="00A82F8E" w:rsidRPr="00A6751C">
        <w:rPr>
          <w:rFonts w:ascii="Times New Roman" w:hAnsi="Times New Roman" w:cs="Times New Roman"/>
          <w:sz w:val="24"/>
        </w:rPr>
        <w:t xml:space="preserve"> w spójną całość. Praktyki te są sterowane</w:t>
      </w:r>
      <w:r w:rsidR="00BE03AE" w:rsidRPr="00A6751C">
        <w:rPr>
          <w:rFonts w:ascii="Times New Roman" w:hAnsi="Times New Roman" w:cs="Times New Roman"/>
          <w:sz w:val="24"/>
        </w:rPr>
        <w:t xml:space="preserve"> z perspektywy funkcjonalności, które są najważniejsze</w:t>
      </w:r>
      <w:r w:rsidR="00A82F8E" w:rsidRPr="00A6751C">
        <w:rPr>
          <w:rFonts w:ascii="Times New Roman" w:hAnsi="Times New Roman" w:cs="Times New Roman"/>
          <w:sz w:val="24"/>
        </w:rPr>
        <w:t xml:space="preserve"> dla klienta. Jego głównym celem jest dostarczanie namacalnego, działającego oprogramowania wielokrotnie w odpowiednim czasie, zgodnie z zasadami st</w:t>
      </w:r>
      <w:r w:rsidR="00537363" w:rsidRPr="00A6751C">
        <w:rPr>
          <w:rFonts w:ascii="Times New Roman" w:hAnsi="Times New Roman" w:cs="Times New Roman"/>
          <w:sz w:val="24"/>
        </w:rPr>
        <w:t xml:space="preserve">ojącymi za manifestem Agile. </w:t>
      </w:r>
    </w:p>
    <w:p w14:paraId="61DFD64C" w14:textId="046CC2F3" w:rsidR="00B64961" w:rsidRPr="00113297" w:rsidRDefault="00A25F12" w:rsidP="00EC7815">
      <w:pPr>
        <w:pStyle w:val="HTML-wstpniesformatowany"/>
        <w:spacing w:line="360" w:lineRule="auto"/>
        <w:ind w:firstLine="284"/>
        <w:jc w:val="both"/>
        <w:rPr>
          <w:rFonts w:ascii="Times New Roman" w:hAnsi="Times New Roman" w:cs="Times New Roman"/>
          <w:sz w:val="24"/>
          <w:szCs w:val="24"/>
        </w:rPr>
      </w:pPr>
      <w:r w:rsidRPr="00A6751C">
        <w:rPr>
          <w:rFonts w:ascii="Times New Roman" w:hAnsi="Times New Roman" w:cs="Times New Roman"/>
          <w:sz w:val="24"/>
        </w:rPr>
        <w:t>Głównym elementem tej metodyki jest wyznaczenie cech produktu do stworzenia i zaplanowaniu ich implementacji w krótkim, określonym czasie. Duża funkcjonalność jest dzielona na mniejsze</w:t>
      </w:r>
      <w:r w:rsidR="00090596">
        <w:rPr>
          <w:rFonts w:ascii="Times New Roman" w:hAnsi="Times New Roman" w:cs="Times New Roman"/>
          <w:sz w:val="24"/>
        </w:rPr>
        <w:t>,</w:t>
      </w:r>
      <w:r w:rsidRPr="00A6751C">
        <w:rPr>
          <w:rFonts w:ascii="Times New Roman" w:hAnsi="Times New Roman" w:cs="Times New Roman"/>
          <w:sz w:val="24"/>
        </w:rPr>
        <w:t xml:space="preserve"> co pozwala na </w:t>
      </w:r>
      <w:r w:rsidR="00B70FDB">
        <w:rPr>
          <w:rFonts w:ascii="Times New Roman" w:hAnsi="Times New Roman" w:cs="Times New Roman"/>
          <w:sz w:val="24"/>
        </w:rPr>
        <w:t>kontrolę nad funkcjonalnością produktu</w:t>
      </w:r>
      <w:r w:rsidRPr="00A6751C">
        <w:rPr>
          <w:rFonts w:ascii="Times New Roman" w:hAnsi="Times New Roman" w:cs="Times New Roman"/>
          <w:sz w:val="24"/>
        </w:rPr>
        <w:t>. Po każdej iteracji nowe cechy są integrowane z dotychczasow</w:t>
      </w:r>
      <w:r w:rsidR="00070DF4">
        <w:rPr>
          <w:rFonts w:ascii="Times New Roman" w:hAnsi="Times New Roman" w:cs="Times New Roman"/>
          <w:sz w:val="24"/>
        </w:rPr>
        <w:t xml:space="preserve">ą wersją oprogramowania i </w:t>
      </w:r>
      <w:r w:rsidRPr="00A6751C">
        <w:rPr>
          <w:rFonts w:ascii="Times New Roman" w:hAnsi="Times New Roman" w:cs="Times New Roman"/>
          <w:sz w:val="24"/>
        </w:rPr>
        <w:t>testowane. W przypadku wystąpienia błędu</w:t>
      </w:r>
      <w:r w:rsidR="008B7A7F" w:rsidRPr="00A6751C">
        <w:rPr>
          <w:rFonts w:ascii="Times New Roman" w:hAnsi="Times New Roman" w:cs="Times New Roman"/>
          <w:sz w:val="24"/>
        </w:rPr>
        <w:t xml:space="preserve"> kod jest analizowany</w:t>
      </w:r>
      <w:r w:rsidRPr="00A6751C">
        <w:rPr>
          <w:rFonts w:ascii="Times New Roman" w:hAnsi="Times New Roman" w:cs="Times New Roman"/>
          <w:sz w:val="24"/>
        </w:rPr>
        <w:t xml:space="preserve"> i poprawiany. </w:t>
      </w:r>
      <w:r w:rsidR="0091131F" w:rsidRPr="00A6751C">
        <w:rPr>
          <w:rFonts w:ascii="Times New Roman" w:hAnsi="Times New Roman" w:cs="Times New Roman"/>
          <w:sz w:val="24"/>
        </w:rPr>
        <w:t xml:space="preserve">Produkt jest dostarczany </w:t>
      </w:r>
      <w:r w:rsidRPr="00A6751C">
        <w:rPr>
          <w:rFonts w:ascii="Times New Roman" w:hAnsi="Times New Roman" w:cs="Times New Roman"/>
          <w:sz w:val="24"/>
        </w:rPr>
        <w:t>okresowo wraz z nowo wprowadzonymi zmianami.</w:t>
      </w:r>
      <w:r w:rsidR="00DE024F" w:rsidRPr="00A6751C">
        <w:rPr>
          <w:rFonts w:ascii="Times New Roman" w:hAnsi="Times New Roman" w:cs="Times New Roman"/>
          <w:sz w:val="24"/>
        </w:rPr>
        <w:t xml:space="preserve"> Zaletą tego podejścia jest rozbicie projektu na mniejsze </w:t>
      </w:r>
      <w:r w:rsidR="00DE024F" w:rsidRPr="00113297">
        <w:rPr>
          <w:rFonts w:ascii="Times New Roman" w:hAnsi="Times New Roman" w:cs="Times New Roman"/>
          <w:sz w:val="24"/>
          <w:szCs w:val="24"/>
        </w:rPr>
        <w:t xml:space="preserve">części, </w:t>
      </w:r>
      <w:r w:rsidR="001154E7" w:rsidRPr="00113297">
        <w:rPr>
          <w:rFonts w:ascii="Times New Roman" w:hAnsi="Times New Roman" w:cs="Times New Roman"/>
          <w:sz w:val="24"/>
          <w:szCs w:val="24"/>
        </w:rPr>
        <w:t>które są</w:t>
      </w:r>
      <w:r w:rsidR="007E5B49" w:rsidRPr="00113297">
        <w:rPr>
          <w:rFonts w:ascii="Times New Roman" w:hAnsi="Times New Roman" w:cs="Times New Roman"/>
          <w:sz w:val="24"/>
          <w:szCs w:val="24"/>
        </w:rPr>
        <w:t xml:space="preserve"> łatwe do kontrolowania. </w:t>
      </w:r>
      <w:r w:rsidR="001C3BF6" w:rsidRPr="00113297">
        <w:rPr>
          <w:rFonts w:ascii="Times New Roman" w:hAnsi="Times New Roman" w:cs="Times New Roman"/>
          <w:sz w:val="24"/>
          <w:szCs w:val="24"/>
        </w:rPr>
        <w:t xml:space="preserve">Podzielenie </w:t>
      </w:r>
      <w:r w:rsidR="001C3BF6" w:rsidRPr="00113297">
        <w:rPr>
          <w:rFonts w:ascii="Times New Roman" w:hAnsi="Times New Roman" w:cs="Times New Roman"/>
          <w:sz w:val="24"/>
          <w:szCs w:val="24"/>
        </w:rPr>
        <w:lastRenderedPageBreak/>
        <w:t xml:space="preserve">architektury oprogramowania na małe obszary </w:t>
      </w:r>
      <w:r w:rsidR="009D39A9" w:rsidRPr="00113297">
        <w:rPr>
          <w:rFonts w:ascii="Times New Roman" w:hAnsi="Times New Roman" w:cs="Times New Roman"/>
          <w:sz w:val="24"/>
          <w:szCs w:val="24"/>
        </w:rPr>
        <w:t>umożliwia pokrycie</w:t>
      </w:r>
      <w:r w:rsidR="001C3BF6" w:rsidRPr="00113297">
        <w:rPr>
          <w:rFonts w:ascii="Times New Roman" w:hAnsi="Times New Roman" w:cs="Times New Roman"/>
          <w:sz w:val="24"/>
          <w:szCs w:val="24"/>
        </w:rPr>
        <w:t xml:space="preserve"> w dużym stopniu przez testy modułowe i zapewnienie wysokiej jakości produktu. </w:t>
      </w:r>
      <w:r w:rsidR="007E5B49" w:rsidRPr="00113297">
        <w:rPr>
          <w:rFonts w:ascii="Times New Roman" w:hAnsi="Times New Roman" w:cs="Times New Roman"/>
          <w:sz w:val="24"/>
          <w:szCs w:val="24"/>
        </w:rPr>
        <w:t xml:space="preserve">Kolejną zaletą jest </w:t>
      </w:r>
      <w:r w:rsidR="00450BAA" w:rsidRPr="00113297">
        <w:rPr>
          <w:rFonts w:ascii="Times New Roman" w:hAnsi="Times New Roman" w:cs="Times New Roman"/>
          <w:sz w:val="24"/>
          <w:szCs w:val="24"/>
        </w:rPr>
        <w:t>możliwość testowania wraz z rozwojem oprogramowania</w:t>
      </w:r>
      <w:r w:rsidR="00C0217D">
        <w:rPr>
          <w:rFonts w:ascii="Times New Roman" w:hAnsi="Times New Roman" w:cs="Times New Roman"/>
          <w:sz w:val="24"/>
          <w:szCs w:val="24"/>
        </w:rPr>
        <w:t>,</w:t>
      </w:r>
      <w:r w:rsidR="00450BAA" w:rsidRPr="00113297">
        <w:rPr>
          <w:rFonts w:ascii="Times New Roman" w:hAnsi="Times New Roman" w:cs="Times New Roman"/>
          <w:sz w:val="24"/>
          <w:szCs w:val="24"/>
        </w:rPr>
        <w:t xml:space="preserve"> co nie powoduje </w:t>
      </w:r>
      <w:r w:rsidR="007A70BE" w:rsidRPr="00113297">
        <w:rPr>
          <w:rFonts w:ascii="Times New Roman" w:hAnsi="Times New Roman" w:cs="Times New Roman"/>
          <w:sz w:val="24"/>
          <w:szCs w:val="24"/>
        </w:rPr>
        <w:t xml:space="preserve">przerwy na testowanie po </w:t>
      </w:r>
      <w:r w:rsidR="002E6E52" w:rsidRPr="00113297">
        <w:rPr>
          <w:rFonts w:ascii="Times New Roman" w:hAnsi="Times New Roman" w:cs="Times New Roman"/>
          <w:sz w:val="24"/>
          <w:szCs w:val="24"/>
        </w:rPr>
        <w:t>zakończeniu</w:t>
      </w:r>
      <w:r w:rsidR="007A70BE" w:rsidRPr="00113297">
        <w:rPr>
          <w:rFonts w:ascii="Times New Roman" w:hAnsi="Times New Roman" w:cs="Times New Roman"/>
          <w:sz w:val="24"/>
          <w:szCs w:val="24"/>
        </w:rPr>
        <w:t xml:space="preserve"> pracy pro</w:t>
      </w:r>
      <w:r w:rsidR="005361D0" w:rsidRPr="00113297">
        <w:rPr>
          <w:rFonts w:ascii="Times New Roman" w:hAnsi="Times New Roman" w:cs="Times New Roman"/>
          <w:sz w:val="24"/>
          <w:szCs w:val="24"/>
        </w:rPr>
        <w:t>gramistów.</w:t>
      </w:r>
      <w:r w:rsidR="00157A42" w:rsidRPr="00113297">
        <w:rPr>
          <w:rFonts w:ascii="Times New Roman" w:hAnsi="Times New Roman" w:cs="Times New Roman"/>
          <w:sz w:val="24"/>
          <w:szCs w:val="24"/>
        </w:rPr>
        <w:t xml:space="preserve"> Klasyczna meto</w:t>
      </w:r>
      <w:r w:rsidR="00113297">
        <w:rPr>
          <w:rFonts w:ascii="Times New Roman" w:hAnsi="Times New Roman" w:cs="Times New Roman"/>
          <w:sz w:val="24"/>
          <w:szCs w:val="24"/>
        </w:rPr>
        <w:t>d</w:t>
      </w:r>
      <w:r w:rsidR="00157A42" w:rsidRPr="00113297">
        <w:rPr>
          <w:rFonts w:ascii="Times New Roman" w:hAnsi="Times New Roman" w:cs="Times New Roman"/>
          <w:sz w:val="24"/>
          <w:szCs w:val="24"/>
        </w:rPr>
        <w:t xml:space="preserve">a FDD składa się z </w:t>
      </w:r>
      <w:r w:rsidR="00113297" w:rsidRPr="00113297">
        <w:rPr>
          <w:rFonts w:ascii="Times New Roman" w:hAnsi="Times New Roman" w:cs="Times New Roman"/>
          <w:sz w:val="24"/>
          <w:szCs w:val="24"/>
        </w:rPr>
        <w:t>pięciu</w:t>
      </w:r>
      <w:r w:rsidR="00157A42" w:rsidRPr="00113297">
        <w:rPr>
          <w:rFonts w:ascii="Times New Roman" w:hAnsi="Times New Roman" w:cs="Times New Roman"/>
          <w:sz w:val="24"/>
          <w:szCs w:val="24"/>
        </w:rPr>
        <w:t xml:space="preserve"> faz: </w:t>
      </w:r>
    </w:p>
    <w:p w14:paraId="632D11DA" w14:textId="5A471887" w:rsidR="00C411EE" w:rsidRPr="00113297" w:rsidRDefault="00C411EE" w:rsidP="00731BEC">
      <w:pPr>
        <w:pStyle w:val="HTML-wstpniesformatowany"/>
        <w:numPr>
          <w:ilvl w:val="0"/>
          <w:numId w:val="29"/>
        </w:numPr>
        <w:spacing w:line="360" w:lineRule="auto"/>
        <w:jc w:val="both"/>
        <w:rPr>
          <w:rFonts w:ascii="Times New Roman" w:hAnsi="Times New Roman" w:cs="Times New Roman"/>
          <w:sz w:val="24"/>
          <w:szCs w:val="24"/>
        </w:rPr>
      </w:pPr>
      <w:r w:rsidRPr="00113297">
        <w:rPr>
          <w:rFonts w:ascii="Times New Roman" w:hAnsi="Times New Roman" w:cs="Times New Roman"/>
          <w:sz w:val="24"/>
          <w:szCs w:val="24"/>
        </w:rPr>
        <w:t xml:space="preserve">Opracowanie </w:t>
      </w:r>
      <w:r w:rsidR="007D3B8D" w:rsidRPr="00113297">
        <w:rPr>
          <w:rFonts w:ascii="Times New Roman" w:hAnsi="Times New Roman" w:cs="Times New Roman"/>
          <w:sz w:val="24"/>
          <w:szCs w:val="24"/>
        </w:rPr>
        <w:t>ogóln</w:t>
      </w:r>
      <w:r w:rsidR="0065346C">
        <w:rPr>
          <w:rFonts w:ascii="Times New Roman" w:hAnsi="Times New Roman" w:cs="Times New Roman"/>
          <w:sz w:val="24"/>
          <w:szCs w:val="24"/>
        </w:rPr>
        <w:t>ej architektury produktu</w:t>
      </w:r>
      <w:r w:rsidR="00952124">
        <w:rPr>
          <w:rFonts w:ascii="Times New Roman" w:hAnsi="Times New Roman" w:cs="Times New Roman"/>
          <w:sz w:val="24"/>
          <w:szCs w:val="24"/>
        </w:rPr>
        <w:t>.</w:t>
      </w:r>
    </w:p>
    <w:p w14:paraId="5312B5C8" w14:textId="75992D96" w:rsidR="001572B6" w:rsidRPr="00113297" w:rsidRDefault="00B64961" w:rsidP="00731BEC">
      <w:pPr>
        <w:pStyle w:val="HTML-wstpniesformatowany"/>
        <w:numPr>
          <w:ilvl w:val="0"/>
          <w:numId w:val="29"/>
        </w:numPr>
        <w:spacing w:line="360" w:lineRule="auto"/>
        <w:jc w:val="both"/>
        <w:rPr>
          <w:rFonts w:ascii="Times New Roman" w:hAnsi="Times New Roman" w:cs="Times New Roman"/>
          <w:sz w:val="24"/>
          <w:szCs w:val="24"/>
        </w:rPr>
      </w:pPr>
      <w:r w:rsidRPr="00113297">
        <w:rPr>
          <w:rFonts w:ascii="Times New Roman" w:hAnsi="Times New Roman" w:cs="Times New Roman"/>
          <w:sz w:val="24"/>
          <w:szCs w:val="24"/>
        </w:rPr>
        <w:t>Bu</w:t>
      </w:r>
      <w:r w:rsidR="00E66AC2" w:rsidRPr="00113297">
        <w:rPr>
          <w:rFonts w:ascii="Times New Roman" w:hAnsi="Times New Roman" w:cs="Times New Roman"/>
          <w:sz w:val="24"/>
          <w:szCs w:val="24"/>
        </w:rPr>
        <w:t xml:space="preserve">dowanie listy </w:t>
      </w:r>
      <w:r w:rsidR="001F573A">
        <w:rPr>
          <w:rFonts w:ascii="Times New Roman" w:hAnsi="Times New Roman" w:cs="Times New Roman"/>
          <w:sz w:val="24"/>
          <w:szCs w:val="24"/>
        </w:rPr>
        <w:t>cech produktu</w:t>
      </w:r>
      <w:r w:rsidR="00952124">
        <w:rPr>
          <w:rFonts w:ascii="Times New Roman" w:hAnsi="Times New Roman" w:cs="Times New Roman"/>
          <w:sz w:val="24"/>
          <w:szCs w:val="24"/>
        </w:rPr>
        <w:t>.</w:t>
      </w:r>
    </w:p>
    <w:p w14:paraId="0FD48E7A" w14:textId="263A1673" w:rsidR="00731BEC" w:rsidRPr="00113297" w:rsidRDefault="00731BEC" w:rsidP="00731BEC">
      <w:pPr>
        <w:pStyle w:val="HTML-wstpniesformatowany"/>
        <w:numPr>
          <w:ilvl w:val="0"/>
          <w:numId w:val="29"/>
        </w:numPr>
        <w:spacing w:line="360" w:lineRule="auto"/>
        <w:jc w:val="both"/>
        <w:rPr>
          <w:rFonts w:ascii="Times New Roman" w:hAnsi="Times New Roman" w:cs="Times New Roman"/>
          <w:sz w:val="24"/>
          <w:szCs w:val="24"/>
        </w:rPr>
      </w:pPr>
      <w:r w:rsidRPr="00113297">
        <w:rPr>
          <w:rFonts w:ascii="Times New Roman" w:hAnsi="Times New Roman" w:cs="Times New Roman"/>
          <w:sz w:val="24"/>
          <w:szCs w:val="24"/>
        </w:rPr>
        <w:t xml:space="preserve">Zaplanowanie </w:t>
      </w:r>
      <w:r w:rsidR="00E66AC2" w:rsidRPr="00113297">
        <w:rPr>
          <w:rFonts w:ascii="Times New Roman" w:hAnsi="Times New Roman" w:cs="Times New Roman"/>
          <w:sz w:val="24"/>
          <w:szCs w:val="24"/>
        </w:rPr>
        <w:t>w czasie implementacj</w:t>
      </w:r>
      <w:r w:rsidR="00914AC9">
        <w:rPr>
          <w:rFonts w:ascii="Times New Roman" w:hAnsi="Times New Roman" w:cs="Times New Roman"/>
          <w:sz w:val="24"/>
          <w:szCs w:val="24"/>
        </w:rPr>
        <w:t xml:space="preserve">i </w:t>
      </w:r>
      <w:r w:rsidR="00E66AC2" w:rsidRPr="00113297">
        <w:rPr>
          <w:rFonts w:ascii="Times New Roman" w:hAnsi="Times New Roman" w:cs="Times New Roman"/>
          <w:sz w:val="24"/>
          <w:szCs w:val="24"/>
        </w:rPr>
        <w:t>cech</w:t>
      </w:r>
      <w:r w:rsidR="00952124">
        <w:rPr>
          <w:rFonts w:ascii="Times New Roman" w:hAnsi="Times New Roman" w:cs="Times New Roman"/>
          <w:sz w:val="24"/>
          <w:szCs w:val="24"/>
        </w:rPr>
        <w:t>.</w:t>
      </w:r>
    </w:p>
    <w:p w14:paraId="686AA979" w14:textId="5DEC7218" w:rsidR="001572B6" w:rsidRPr="00113297" w:rsidRDefault="000C12F7" w:rsidP="00731BEC">
      <w:pPr>
        <w:pStyle w:val="HTML-wstpniesformatowany"/>
        <w:numPr>
          <w:ilvl w:val="0"/>
          <w:numId w:val="29"/>
        </w:numPr>
        <w:spacing w:line="360" w:lineRule="auto"/>
        <w:jc w:val="both"/>
        <w:rPr>
          <w:rFonts w:ascii="Times New Roman" w:hAnsi="Times New Roman" w:cs="Times New Roman"/>
          <w:sz w:val="24"/>
          <w:szCs w:val="24"/>
        </w:rPr>
      </w:pPr>
      <w:r w:rsidRPr="00113297">
        <w:rPr>
          <w:rFonts w:ascii="Times New Roman" w:hAnsi="Times New Roman" w:cs="Times New Roman"/>
          <w:sz w:val="24"/>
          <w:szCs w:val="24"/>
        </w:rPr>
        <w:t xml:space="preserve">Projektowanie </w:t>
      </w:r>
      <w:r w:rsidR="00BF7DC5" w:rsidRPr="00113297">
        <w:rPr>
          <w:rFonts w:ascii="Times New Roman" w:hAnsi="Times New Roman" w:cs="Times New Roman"/>
          <w:sz w:val="24"/>
          <w:szCs w:val="24"/>
        </w:rPr>
        <w:t>każdej z planowych cech</w:t>
      </w:r>
      <w:r w:rsidR="00952124">
        <w:rPr>
          <w:rFonts w:ascii="Times New Roman" w:hAnsi="Times New Roman" w:cs="Times New Roman"/>
          <w:sz w:val="24"/>
          <w:szCs w:val="24"/>
        </w:rPr>
        <w:t>.</w:t>
      </w:r>
    </w:p>
    <w:p w14:paraId="5EF467EA" w14:textId="6290478F" w:rsidR="00B64961" w:rsidRPr="00113297" w:rsidRDefault="00B64961" w:rsidP="001572B6">
      <w:pPr>
        <w:pStyle w:val="HTML-wstpniesformatowany"/>
        <w:numPr>
          <w:ilvl w:val="0"/>
          <w:numId w:val="29"/>
        </w:numPr>
        <w:spacing w:line="360" w:lineRule="auto"/>
        <w:jc w:val="both"/>
        <w:rPr>
          <w:rFonts w:ascii="Times New Roman" w:hAnsi="Times New Roman" w:cs="Times New Roman"/>
          <w:sz w:val="24"/>
          <w:szCs w:val="24"/>
        </w:rPr>
      </w:pPr>
      <w:r w:rsidRPr="00113297">
        <w:rPr>
          <w:rFonts w:ascii="Times New Roman" w:hAnsi="Times New Roman" w:cs="Times New Roman"/>
          <w:sz w:val="24"/>
          <w:szCs w:val="24"/>
        </w:rPr>
        <w:t>Bu</w:t>
      </w:r>
      <w:r w:rsidR="000C12F7" w:rsidRPr="00113297">
        <w:rPr>
          <w:rFonts w:ascii="Times New Roman" w:hAnsi="Times New Roman" w:cs="Times New Roman"/>
          <w:sz w:val="24"/>
          <w:szCs w:val="24"/>
        </w:rPr>
        <w:t>dowanie oprogramowania</w:t>
      </w:r>
      <w:r w:rsidR="00914AC9">
        <w:rPr>
          <w:rFonts w:ascii="Times New Roman" w:hAnsi="Times New Roman" w:cs="Times New Roman"/>
          <w:sz w:val="24"/>
          <w:szCs w:val="24"/>
        </w:rPr>
        <w:t xml:space="preserve"> w nastawieniu na cechy</w:t>
      </w:r>
      <w:r w:rsidR="00952124">
        <w:rPr>
          <w:rFonts w:ascii="Times New Roman" w:hAnsi="Times New Roman" w:cs="Times New Roman"/>
          <w:sz w:val="24"/>
          <w:szCs w:val="24"/>
        </w:rPr>
        <w:t>.</w:t>
      </w:r>
    </w:p>
    <w:p w14:paraId="6143577E" w14:textId="77777777" w:rsidR="00AB362B" w:rsidRPr="00113297" w:rsidRDefault="00AB362B" w:rsidP="00AB362B">
      <w:pPr>
        <w:pStyle w:val="HTML-wstpniesformatowany"/>
        <w:spacing w:line="360" w:lineRule="auto"/>
        <w:ind w:firstLine="284"/>
        <w:jc w:val="both"/>
        <w:rPr>
          <w:rFonts w:ascii="Times New Roman" w:hAnsi="Times New Roman" w:cs="Times New Roman"/>
          <w:sz w:val="24"/>
          <w:szCs w:val="24"/>
        </w:rPr>
      </w:pPr>
    </w:p>
    <w:p w14:paraId="6F8074A8" w14:textId="0E458F27" w:rsidR="00BF7DC5" w:rsidRPr="00113297" w:rsidRDefault="00BF7DC5" w:rsidP="00AB362B">
      <w:pPr>
        <w:pStyle w:val="HTML-wstpniesformatowany"/>
        <w:spacing w:line="360" w:lineRule="auto"/>
        <w:ind w:firstLine="284"/>
        <w:jc w:val="both"/>
        <w:rPr>
          <w:rFonts w:ascii="Times New Roman" w:hAnsi="Times New Roman" w:cs="Times New Roman"/>
          <w:sz w:val="24"/>
          <w:szCs w:val="24"/>
        </w:rPr>
      </w:pPr>
      <w:r w:rsidRPr="00113297">
        <w:rPr>
          <w:rFonts w:ascii="Times New Roman" w:hAnsi="Times New Roman" w:cs="Times New Roman"/>
          <w:sz w:val="24"/>
          <w:szCs w:val="24"/>
        </w:rPr>
        <w:t xml:space="preserve">Ostatnie dwa punkty </w:t>
      </w:r>
      <w:r w:rsidR="00113297">
        <w:rPr>
          <w:rFonts w:ascii="Times New Roman" w:hAnsi="Times New Roman" w:cs="Times New Roman"/>
          <w:sz w:val="24"/>
          <w:szCs w:val="24"/>
        </w:rPr>
        <w:t xml:space="preserve">są powtarzane </w:t>
      </w:r>
      <w:r w:rsidR="0063251B">
        <w:rPr>
          <w:rFonts w:ascii="Times New Roman" w:hAnsi="Times New Roman" w:cs="Times New Roman"/>
          <w:sz w:val="24"/>
          <w:szCs w:val="24"/>
        </w:rPr>
        <w:t>aż</w:t>
      </w:r>
      <w:r w:rsidR="00113297">
        <w:rPr>
          <w:rFonts w:ascii="Times New Roman" w:hAnsi="Times New Roman" w:cs="Times New Roman"/>
          <w:sz w:val="24"/>
          <w:szCs w:val="24"/>
        </w:rPr>
        <w:t xml:space="preserve"> do </w:t>
      </w:r>
      <w:r w:rsidR="0063251B">
        <w:rPr>
          <w:rFonts w:ascii="Times New Roman" w:hAnsi="Times New Roman" w:cs="Times New Roman"/>
          <w:sz w:val="24"/>
          <w:szCs w:val="24"/>
        </w:rPr>
        <w:t>zakończenia</w:t>
      </w:r>
      <w:r w:rsidR="00113297">
        <w:rPr>
          <w:rFonts w:ascii="Times New Roman" w:hAnsi="Times New Roman" w:cs="Times New Roman"/>
          <w:sz w:val="24"/>
          <w:szCs w:val="24"/>
        </w:rPr>
        <w:t xml:space="preserve"> </w:t>
      </w:r>
      <w:r w:rsidR="0063251B">
        <w:rPr>
          <w:rFonts w:ascii="Times New Roman" w:hAnsi="Times New Roman" w:cs="Times New Roman"/>
          <w:sz w:val="24"/>
          <w:szCs w:val="24"/>
        </w:rPr>
        <w:t>implementacji</w:t>
      </w:r>
      <w:r w:rsidR="00113297">
        <w:rPr>
          <w:rFonts w:ascii="Times New Roman" w:hAnsi="Times New Roman" w:cs="Times New Roman"/>
          <w:sz w:val="24"/>
          <w:szCs w:val="24"/>
        </w:rPr>
        <w:t xml:space="preserve"> wszystkich zaplanowanych cech. </w:t>
      </w:r>
      <w:r w:rsidR="00840DDF">
        <w:rPr>
          <w:rFonts w:ascii="Times New Roman" w:hAnsi="Times New Roman" w:cs="Times New Roman"/>
          <w:sz w:val="24"/>
          <w:szCs w:val="24"/>
        </w:rPr>
        <w:t xml:space="preserve">W przypadku rozbudowy </w:t>
      </w:r>
      <w:r w:rsidR="0063251B">
        <w:rPr>
          <w:rFonts w:ascii="Times New Roman" w:hAnsi="Times New Roman" w:cs="Times New Roman"/>
          <w:sz w:val="24"/>
          <w:szCs w:val="24"/>
        </w:rPr>
        <w:t>produktu</w:t>
      </w:r>
      <w:r w:rsidR="00840DDF">
        <w:rPr>
          <w:rFonts w:ascii="Times New Roman" w:hAnsi="Times New Roman" w:cs="Times New Roman"/>
          <w:sz w:val="24"/>
          <w:szCs w:val="24"/>
        </w:rPr>
        <w:t xml:space="preserve"> klient może zaproponować nowe</w:t>
      </w:r>
      <w:r w:rsidR="007A739E">
        <w:rPr>
          <w:rFonts w:ascii="Times New Roman" w:hAnsi="Times New Roman" w:cs="Times New Roman"/>
          <w:sz w:val="24"/>
          <w:szCs w:val="24"/>
        </w:rPr>
        <w:t xml:space="preserve"> funkcje</w:t>
      </w:r>
      <w:r w:rsidR="00840DDF">
        <w:rPr>
          <w:rFonts w:ascii="Times New Roman" w:hAnsi="Times New Roman" w:cs="Times New Roman"/>
          <w:sz w:val="24"/>
          <w:szCs w:val="24"/>
        </w:rPr>
        <w:t xml:space="preserve">, które </w:t>
      </w:r>
      <w:r w:rsidR="007A739E">
        <w:rPr>
          <w:rFonts w:ascii="Times New Roman" w:hAnsi="Times New Roman" w:cs="Times New Roman"/>
          <w:sz w:val="24"/>
          <w:szCs w:val="24"/>
        </w:rPr>
        <w:t>zostaną</w:t>
      </w:r>
      <w:r w:rsidR="00840DDF">
        <w:rPr>
          <w:rFonts w:ascii="Times New Roman" w:hAnsi="Times New Roman" w:cs="Times New Roman"/>
          <w:sz w:val="24"/>
          <w:szCs w:val="24"/>
        </w:rPr>
        <w:t xml:space="preserve"> być dołączone w nowych it</w:t>
      </w:r>
      <w:r w:rsidR="0063251B">
        <w:rPr>
          <w:rFonts w:ascii="Times New Roman" w:hAnsi="Times New Roman" w:cs="Times New Roman"/>
          <w:sz w:val="24"/>
          <w:szCs w:val="24"/>
        </w:rPr>
        <w:t>e</w:t>
      </w:r>
      <w:r w:rsidR="00840DDF">
        <w:rPr>
          <w:rFonts w:ascii="Times New Roman" w:hAnsi="Times New Roman" w:cs="Times New Roman"/>
          <w:sz w:val="24"/>
          <w:szCs w:val="24"/>
        </w:rPr>
        <w:t>racj</w:t>
      </w:r>
      <w:r w:rsidR="0063251B">
        <w:rPr>
          <w:rFonts w:ascii="Times New Roman" w:hAnsi="Times New Roman" w:cs="Times New Roman"/>
          <w:sz w:val="24"/>
          <w:szCs w:val="24"/>
        </w:rPr>
        <w:t>ach</w:t>
      </w:r>
      <w:r w:rsidR="00840DDF">
        <w:rPr>
          <w:rFonts w:ascii="Times New Roman" w:hAnsi="Times New Roman" w:cs="Times New Roman"/>
          <w:sz w:val="24"/>
          <w:szCs w:val="24"/>
        </w:rPr>
        <w:t xml:space="preserve">. </w:t>
      </w:r>
      <w:r w:rsidR="002D3645">
        <w:rPr>
          <w:rFonts w:ascii="Times New Roman" w:hAnsi="Times New Roman" w:cs="Times New Roman"/>
          <w:sz w:val="24"/>
          <w:szCs w:val="24"/>
        </w:rPr>
        <w:t>Takie podejście do tworzenia oprogramowania jest bardzo adaptacyjne i ułatwia rozbudowę kodu.</w:t>
      </w:r>
      <w:r w:rsidR="00571904">
        <w:rPr>
          <w:rFonts w:ascii="Times New Roman" w:hAnsi="Times New Roman" w:cs="Times New Roman"/>
          <w:sz w:val="24"/>
          <w:szCs w:val="24"/>
        </w:rPr>
        <w:t xml:space="preserve"> Charakterystyczne cechy tej oraz podobnych metod zostały określone</w:t>
      </w:r>
      <w:r w:rsidR="008A4E28">
        <w:rPr>
          <w:rFonts w:ascii="Times New Roman" w:hAnsi="Times New Roman" w:cs="Times New Roman"/>
          <w:sz w:val="24"/>
          <w:szCs w:val="24"/>
        </w:rPr>
        <w:t xml:space="preserve"> z tych powodów</w:t>
      </w:r>
      <w:r w:rsidR="00571904">
        <w:rPr>
          <w:rFonts w:ascii="Times New Roman" w:hAnsi="Times New Roman" w:cs="Times New Roman"/>
          <w:sz w:val="24"/>
          <w:szCs w:val="24"/>
        </w:rPr>
        <w:t xml:space="preserve"> jako z</w:t>
      </w:r>
      <w:r w:rsidR="002D3645">
        <w:rPr>
          <w:rFonts w:ascii="Times New Roman" w:hAnsi="Times New Roman" w:cs="Times New Roman"/>
          <w:sz w:val="24"/>
          <w:szCs w:val="24"/>
        </w:rPr>
        <w:t xml:space="preserve">winne (ang. </w:t>
      </w:r>
      <w:r w:rsidR="002D3645" w:rsidRPr="0071694F">
        <w:rPr>
          <w:rFonts w:ascii="Times New Roman" w:hAnsi="Times New Roman" w:cs="Times New Roman"/>
          <w:i/>
          <w:iCs/>
          <w:sz w:val="24"/>
          <w:szCs w:val="24"/>
        </w:rPr>
        <w:t>agile</w:t>
      </w:r>
      <w:r w:rsidR="002D3645">
        <w:rPr>
          <w:rFonts w:ascii="Times New Roman" w:hAnsi="Times New Roman" w:cs="Times New Roman"/>
          <w:sz w:val="24"/>
          <w:szCs w:val="24"/>
        </w:rPr>
        <w:t>)</w:t>
      </w:r>
      <w:r w:rsidR="008B3794">
        <w:rPr>
          <w:rFonts w:ascii="Times New Roman" w:hAnsi="Times New Roman" w:cs="Times New Roman"/>
          <w:sz w:val="24"/>
          <w:szCs w:val="24"/>
        </w:rPr>
        <w:t>.</w:t>
      </w:r>
    </w:p>
    <w:p w14:paraId="2E0842D9" w14:textId="05649D2B" w:rsidR="00A25F12" w:rsidRPr="00A6751C" w:rsidRDefault="007536EB" w:rsidP="00C55749">
      <w:pPr>
        <w:pStyle w:val="HTML-wstpniesformatowany"/>
        <w:spacing w:after="200" w:line="360" w:lineRule="auto"/>
        <w:ind w:firstLine="284"/>
        <w:jc w:val="both"/>
        <w:rPr>
          <w:rFonts w:ascii="Times New Roman" w:hAnsi="Times New Roman" w:cs="Times New Roman"/>
          <w:sz w:val="24"/>
        </w:rPr>
      </w:pPr>
      <w:r w:rsidRPr="00113297">
        <w:rPr>
          <w:rFonts w:ascii="Times New Roman" w:hAnsi="Times New Roman" w:cs="Times New Roman"/>
          <w:sz w:val="24"/>
          <w:szCs w:val="24"/>
        </w:rPr>
        <w:t>Przy wyborze metodologii Agile wszystko</w:t>
      </w:r>
      <w:r w:rsidRPr="00A6751C">
        <w:rPr>
          <w:rFonts w:ascii="Times New Roman" w:hAnsi="Times New Roman" w:cs="Times New Roman"/>
          <w:sz w:val="24"/>
        </w:rPr>
        <w:t xml:space="preserve"> zależy od wymagań projektu. Na przykład, w przypadku małych projektów, które nie są złożone, można łatwo przejść do programowania </w:t>
      </w:r>
      <w:r w:rsidR="004D4A88">
        <w:rPr>
          <w:rFonts w:ascii="Times New Roman" w:hAnsi="Times New Roman" w:cs="Times New Roman"/>
          <w:sz w:val="24"/>
        </w:rPr>
        <w:t>ekstremalnego</w:t>
      </w:r>
      <w:r w:rsidR="00B618B3">
        <w:rPr>
          <w:rFonts w:ascii="Times New Roman" w:hAnsi="Times New Roman" w:cs="Times New Roman"/>
          <w:sz w:val="24"/>
        </w:rPr>
        <w:t>,</w:t>
      </w:r>
      <w:r w:rsidR="00D07670">
        <w:rPr>
          <w:rFonts w:ascii="Times New Roman" w:hAnsi="Times New Roman" w:cs="Times New Roman"/>
          <w:sz w:val="24"/>
        </w:rPr>
        <w:t xml:space="preserve"> </w:t>
      </w:r>
      <w:r w:rsidR="00D07670" w:rsidRPr="00D07670">
        <w:rPr>
          <w:rFonts w:ascii="Times New Roman" w:hAnsi="Times New Roman" w:cs="Times New Roman"/>
          <w:sz w:val="24"/>
        </w:rPr>
        <w:t>czyli taki</w:t>
      </w:r>
      <w:r w:rsidR="00D07670">
        <w:rPr>
          <w:rFonts w:ascii="Times New Roman" w:hAnsi="Times New Roman" w:cs="Times New Roman"/>
          <w:sz w:val="24"/>
        </w:rPr>
        <w:t>ego</w:t>
      </w:r>
      <w:r w:rsidR="00D07670" w:rsidRPr="00D07670">
        <w:rPr>
          <w:rFonts w:ascii="Times New Roman" w:hAnsi="Times New Roman" w:cs="Times New Roman"/>
          <w:sz w:val="24"/>
        </w:rPr>
        <w:t xml:space="preserve">, </w:t>
      </w:r>
      <w:r w:rsidR="00D07670">
        <w:rPr>
          <w:rFonts w:ascii="Times New Roman" w:hAnsi="Times New Roman" w:cs="Times New Roman"/>
          <w:sz w:val="24"/>
        </w:rPr>
        <w:t>gdzie</w:t>
      </w:r>
      <w:r w:rsidR="00D07670" w:rsidRPr="00D07670">
        <w:rPr>
          <w:rFonts w:ascii="Times New Roman" w:hAnsi="Times New Roman" w:cs="Times New Roman"/>
          <w:sz w:val="24"/>
        </w:rPr>
        <w:t xml:space="preserve"> </w:t>
      </w:r>
      <w:r w:rsidR="00B13CC7">
        <w:rPr>
          <w:rFonts w:ascii="Times New Roman" w:hAnsi="Times New Roman" w:cs="Times New Roman"/>
          <w:sz w:val="24"/>
        </w:rPr>
        <w:t>funkcjonalność nie jest całkowicie zdefiniowana</w:t>
      </w:r>
      <w:r w:rsidR="00403369">
        <w:rPr>
          <w:rFonts w:ascii="Times New Roman" w:hAnsi="Times New Roman" w:cs="Times New Roman"/>
          <w:sz w:val="24"/>
        </w:rPr>
        <w:t xml:space="preserve"> od początku</w:t>
      </w:r>
      <w:r w:rsidR="004A14A0">
        <w:rPr>
          <w:rFonts w:ascii="Times New Roman" w:hAnsi="Times New Roman" w:cs="Times New Roman"/>
          <w:sz w:val="24"/>
        </w:rPr>
        <w:t>,</w:t>
      </w:r>
      <w:r w:rsidR="00B13CC7">
        <w:rPr>
          <w:rFonts w:ascii="Times New Roman" w:hAnsi="Times New Roman" w:cs="Times New Roman"/>
          <w:sz w:val="24"/>
        </w:rPr>
        <w:t xml:space="preserve"> a struktura projektu jest </w:t>
      </w:r>
      <w:r w:rsidR="00942E01">
        <w:rPr>
          <w:rFonts w:ascii="Times New Roman" w:hAnsi="Times New Roman" w:cs="Times New Roman"/>
          <w:sz w:val="24"/>
        </w:rPr>
        <w:t>głównie</w:t>
      </w:r>
      <w:r w:rsidR="00B618B3">
        <w:rPr>
          <w:rFonts w:ascii="Times New Roman" w:hAnsi="Times New Roman" w:cs="Times New Roman"/>
          <w:sz w:val="24"/>
        </w:rPr>
        <w:t xml:space="preserve"> opart</w:t>
      </w:r>
      <w:r w:rsidR="00B13CC7">
        <w:rPr>
          <w:rFonts w:ascii="Times New Roman" w:hAnsi="Times New Roman" w:cs="Times New Roman"/>
          <w:sz w:val="24"/>
        </w:rPr>
        <w:t>a</w:t>
      </w:r>
      <w:r w:rsidR="00B618B3">
        <w:rPr>
          <w:rFonts w:ascii="Times New Roman" w:hAnsi="Times New Roman" w:cs="Times New Roman"/>
          <w:sz w:val="24"/>
        </w:rPr>
        <w:t xml:space="preserve"> na</w:t>
      </w:r>
      <w:r w:rsidR="0028217C">
        <w:rPr>
          <w:rFonts w:ascii="Times New Roman" w:hAnsi="Times New Roman" w:cs="Times New Roman"/>
          <w:sz w:val="24"/>
        </w:rPr>
        <w:t xml:space="preserve"> </w:t>
      </w:r>
      <w:r w:rsidR="0028217C" w:rsidRPr="0028217C">
        <w:rPr>
          <w:rFonts w:ascii="Times New Roman" w:hAnsi="Times New Roman" w:cs="Times New Roman"/>
          <w:sz w:val="24"/>
        </w:rPr>
        <w:t>obserwacji innych projektów, które odniosły sukce</w:t>
      </w:r>
      <w:r w:rsidR="0028217C">
        <w:rPr>
          <w:rFonts w:ascii="Times New Roman" w:hAnsi="Times New Roman" w:cs="Times New Roman"/>
          <w:sz w:val="24"/>
        </w:rPr>
        <w:t>s</w:t>
      </w:r>
      <w:r w:rsidRPr="00A6751C">
        <w:rPr>
          <w:rFonts w:ascii="Times New Roman" w:hAnsi="Times New Roman" w:cs="Times New Roman"/>
          <w:sz w:val="24"/>
        </w:rPr>
        <w:t xml:space="preserve">. </w:t>
      </w:r>
      <w:r w:rsidR="00BB4ECF">
        <w:rPr>
          <w:rFonts w:ascii="Times New Roman" w:hAnsi="Times New Roman" w:cs="Times New Roman"/>
          <w:sz w:val="24"/>
        </w:rPr>
        <w:t>Metodyki zwinne takie jak</w:t>
      </w:r>
      <w:r w:rsidRPr="00A6751C">
        <w:rPr>
          <w:rFonts w:ascii="Times New Roman" w:hAnsi="Times New Roman" w:cs="Times New Roman"/>
          <w:sz w:val="24"/>
        </w:rPr>
        <w:t xml:space="preserve"> Sc</w:t>
      </w:r>
      <w:r w:rsidR="00D53436" w:rsidRPr="00A6751C">
        <w:rPr>
          <w:rFonts w:ascii="Times New Roman" w:hAnsi="Times New Roman" w:cs="Times New Roman"/>
          <w:sz w:val="24"/>
        </w:rPr>
        <w:t>r</w:t>
      </w:r>
      <w:r w:rsidRPr="00A6751C">
        <w:rPr>
          <w:rFonts w:ascii="Times New Roman" w:hAnsi="Times New Roman" w:cs="Times New Roman"/>
          <w:sz w:val="24"/>
        </w:rPr>
        <w:t xml:space="preserve">um </w:t>
      </w:r>
      <w:r w:rsidR="00BB4ECF">
        <w:rPr>
          <w:rFonts w:ascii="Times New Roman" w:hAnsi="Times New Roman" w:cs="Times New Roman"/>
          <w:sz w:val="24"/>
        </w:rPr>
        <w:t>czy</w:t>
      </w:r>
      <w:r w:rsidRPr="00A6751C">
        <w:rPr>
          <w:rFonts w:ascii="Times New Roman" w:hAnsi="Times New Roman" w:cs="Times New Roman"/>
          <w:sz w:val="24"/>
        </w:rPr>
        <w:t xml:space="preserve"> FDD </w:t>
      </w:r>
      <w:r w:rsidR="00BB4ECF">
        <w:rPr>
          <w:rFonts w:ascii="Times New Roman" w:hAnsi="Times New Roman" w:cs="Times New Roman"/>
          <w:sz w:val="24"/>
        </w:rPr>
        <w:t>są</w:t>
      </w:r>
      <w:r w:rsidRPr="00A6751C">
        <w:rPr>
          <w:rFonts w:ascii="Times New Roman" w:hAnsi="Times New Roman" w:cs="Times New Roman"/>
          <w:sz w:val="24"/>
        </w:rPr>
        <w:t xml:space="preserve"> zalecane, jeśli chodzi o projekty oprogramowania, które są bardziej złożone i większe.</w:t>
      </w:r>
      <w:r w:rsidR="00B64961" w:rsidRPr="00A6751C">
        <w:rPr>
          <w:rFonts w:ascii="Times New Roman" w:hAnsi="Times New Roman" w:cs="Times New Roman"/>
          <w:sz w:val="24"/>
        </w:rPr>
        <w:t xml:space="preserve"> Odnosząc się do tematu pracy, </w:t>
      </w:r>
      <w:r w:rsidR="008D452A" w:rsidRPr="00A6751C">
        <w:rPr>
          <w:rFonts w:ascii="Times New Roman" w:hAnsi="Times New Roman" w:cs="Times New Roman"/>
          <w:sz w:val="24"/>
        </w:rPr>
        <w:t>metodologia</w:t>
      </w:r>
      <w:r w:rsidR="00B64961" w:rsidRPr="00A6751C">
        <w:rPr>
          <w:rFonts w:ascii="Times New Roman" w:hAnsi="Times New Roman" w:cs="Times New Roman"/>
          <w:sz w:val="24"/>
        </w:rPr>
        <w:t xml:space="preserve"> z nastawieniem na implementacje cech produktu była słuszna do tego </w:t>
      </w:r>
      <w:r w:rsidR="00F928A5" w:rsidRPr="00A6751C">
        <w:rPr>
          <w:rFonts w:ascii="Times New Roman" w:hAnsi="Times New Roman" w:cs="Times New Roman"/>
          <w:sz w:val="24"/>
        </w:rPr>
        <w:t>projektu,</w:t>
      </w:r>
      <w:r w:rsidR="00B64961" w:rsidRPr="00A6751C">
        <w:rPr>
          <w:rFonts w:ascii="Times New Roman" w:hAnsi="Times New Roman" w:cs="Times New Roman"/>
          <w:sz w:val="24"/>
        </w:rPr>
        <w:t xml:space="preserve"> gdyż </w:t>
      </w:r>
      <w:r w:rsidR="000A1594">
        <w:rPr>
          <w:rFonts w:ascii="Times New Roman" w:hAnsi="Times New Roman" w:cs="Times New Roman"/>
          <w:sz w:val="24"/>
        </w:rPr>
        <w:t>pierwsze</w:t>
      </w:r>
      <w:r w:rsidR="00E77764">
        <w:rPr>
          <w:rFonts w:ascii="Times New Roman" w:hAnsi="Times New Roman" w:cs="Times New Roman"/>
          <w:sz w:val="24"/>
        </w:rPr>
        <w:t xml:space="preserve"> próby </w:t>
      </w:r>
      <w:r w:rsidR="004C3AA2">
        <w:rPr>
          <w:rFonts w:ascii="Times New Roman" w:hAnsi="Times New Roman" w:cs="Times New Roman"/>
          <w:sz w:val="24"/>
        </w:rPr>
        <w:t>opisu kontrolera polegały na cechach modelu obserwowanych systemów</w:t>
      </w:r>
      <w:r w:rsidR="00B64961" w:rsidRPr="00A6751C">
        <w:rPr>
          <w:rFonts w:ascii="Times New Roman" w:hAnsi="Times New Roman" w:cs="Times New Roman"/>
          <w:sz w:val="24"/>
        </w:rPr>
        <w:t xml:space="preserve">. W </w:t>
      </w:r>
      <w:r w:rsidR="00D02543" w:rsidRPr="00A6751C">
        <w:rPr>
          <w:rFonts w:ascii="Times New Roman" w:hAnsi="Times New Roman" w:cs="Times New Roman"/>
          <w:sz w:val="24"/>
        </w:rPr>
        <w:t>początkowej</w:t>
      </w:r>
      <w:r w:rsidR="00B64961" w:rsidRPr="00A6751C">
        <w:rPr>
          <w:rFonts w:ascii="Times New Roman" w:hAnsi="Times New Roman" w:cs="Times New Roman"/>
          <w:sz w:val="24"/>
        </w:rPr>
        <w:t xml:space="preserve"> fazie kluczowe było określenie cech windy, jak </w:t>
      </w:r>
      <w:r w:rsidR="00D02543" w:rsidRPr="00A6751C">
        <w:rPr>
          <w:rFonts w:ascii="Times New Roman" w:hAnsi="Times New Roman" w:cs="Times New Roman"/>
          <w:sz w:val="24"/>
        </w:rPr>
        <w:t>b</w:t>
      </w:r>
      <w:r w:rsidR="00B64961" w:rsidRPr="00A6751C">
        <w:rPr>
          <w:rFonts w:ascii="Times New Roman" w:hAnsi="Times New Roman" w:cs="Times New Roman"/>
          <w:sz w:val="24"/>
        </w:rPr>
        <w:t>ędzie wyglądać kontrola jazdy wózka</w:t>
      </w:r>
      <w:r w:rsidR="00BB476F">
        <w:rPr>
          <w:rFonts w:ascii="Times New Roman" w:hAnsi="Times New Roman" w:cs="Times New Roman"/>
          <w:sz w:val="24"/>
        </w:rPr>
        <w:t>,</w:t>
      </w:r>
      <w:r w:rsidR="00E77764">
        <w:rPr>
          <w:rFonts w:ascii="Times New Roman" w:hAnsi="Times New Roman" w:cs="Times New Roman"/>
          <w:sz w:val="24"/>
        </w:rPr>
        <w:t xml:space="preserve"> bazując na istniejących rozwiązaniach </w:t>
      </w:r>
      <w:r w:rsidR="00CB3A64">
        <w:rPr>
          <w:rFonts w:ascii="Times New Roman" w:hAnsi="Times New Roman" w:cs="Times New Roman"/>
          <w:sz w:val="24"/>
        </w:rPr>
        <w:t>standardowej</w:t>
      </w:r>
      <w:r w:rsidR="00E77764">
        <w:rPr>
          <w:rFonts w:ascii="Times New Roman" w:hAnsi="Times New Roman" w:cs="Times New Roman"/>
          <w:sz w:val="24"/>
        </w:rPr>
        <w:t xml:space="preserve"> windy</w:t>
      </w:r>
      <w:r w:rsidR="007F531D" w:rsidRPr="00A6751C">
        <w:rPr>
          <w:rFonts w:ascii="Times New Roman" w:hAnsi="Times New Roman" w:cs="Times New Roman"/>
          <w:sz w:val="24"/>
        </w:rPr>
        <w:t xml:space="preserve">. </w:t>
      </w:r>
      <w:r w:rsidR="001572B6" w:rsidRPr="00A6751C">
        <w:rPr>
          <w:rFonts w:ascii="Times New Roman" w:hAnsi="Times New Roman" w:cs="Times New Roman"/>
          <w:sz w:val="24"/>
        </w:rPr>
        <w:t>T</w:t>
      </w:r>
      <w:r w:rsidR="007F531D" w:rsidRPr="00A6751C">
        <w:rPr>
          <w:rFonts w:ascii="Times New Roman" w:hAnsi="Times New Roman" w:cs="Times New Roman"/>
          <w:sz w:val="24"/>
        </w:rPr>
        <w:t>e wymagania</w:t>
      </w:r>
      <w:r w:rsidR="001572B6" w:rsidRPr="00A6751C">
        <w:rPr>
          <w:rFonts w:ascii="Times New Roman" w:hAnsi="Times New Roman" w:cs="Times New Roman"/>
          <w:sz w:val="24"/>
        </w:rPr>
        <w:t xml:space="preserve"> sprawił</w:t>
      </w:r>
      <w:r w:rsidR="007F531D" w:rsidRPr="00A6751C">
        <w:rPr>
          <w:rFonts w:ascii="Times New Roman" w:hAnsi="Times New Roman" w:cs="Times New Roman"/>
          <w:sz w:val="24"/>
        </w:rPr>
        <w:t>y,</w:t>
      </w:r>
      <w:r w:rsidR="001572B6" w:rsidRPr="00A6751C">
        <w:rPr>
          <w:rFonts w:ascii="Times New Roman" w:hAnsi="Times New Roman" w:cs="Times New Roman"/>
          <w:sz w:val="24"/>
        </w:rPr>
        <w:t xml:space="preserve"> </w:t>
      </w:r>
      <w:r w:rsidR="007F531D" w:rsidRPr="00A6751C">
        <w:rPr>
          <w:rFonts w:ascii="Times New Roman" w:hAnsi="Times New Roman" w:cs="Times New Roman"/>
          <w:sz w:val="24"/>
        </w:rPr>
        <w:t xml:space="preserve">że </w:t>
      </w:r>
      <w:r w:rsidR="001572B6" w:rsidRPr="00A6751C">
        <w:rPr>
          <w:rFonts w:ascii="Times New Roman" w:hAnsi="Times New Roman" w:cs="Times New Roman"/>
          <w:sz w:val="24"/>
        </w:rPr>
        <w:t xml:space="preserve">mimo małej </w:t>
      </w:r>
      <w:r w:rsidR="000F7A72" w:rsidRPr="00A6751C">
        <w:rPr>
          <w:rFonts w:ascii="Times New Roman" w:hAnsi="Times New Roman" w:cs="Times New Roman"/>
          <w:sz w:val="24"/>
        </w:rPr>
        <w:t>złożoności</w:t>
      </w:r>
      <w:r w:rsidR="001572B6" w:rsidRPr="00A6751C">
        <w:rPr>
          <w:rFonts w:ascii="Times New Roman" w:hAnsi="Times New Roman" w:cs="Times New Roman"/>
          <w:sz w:val="24"/>
        </w:rPr>
        <w:t xml:space="preserve"> projektu i jednoosobowym zespole </w:t>
      </w:r>
      <w:r w:rsidR="007F531D" w:rsidRPr="00A6751C">
        <w:rPr>
          <w:rFonts w:ascii="Times New Roman" w:hAnsi="Times New Roman" w:cs="Times New Roman"/>
          <w:sz w:val="24"/>
        </w:rPr>
        <w:t>użycie tej metodologii miało sens i w dużym stopniu pozwoliło na sukcesywną implementacj</w:t>
      </w:r>
      <w:r w:rsidR="00566629">
        <w:rPr>
          <w:rFonts w:ascii="Times New Roman" w:hAnsi="Times New Roman" w:cs="Times New Roman"/>
          <w:sz w:val="24"/>
        </w:rPr>
        <w:t>ę</w:t>
      </w:r>
      <w:r w:rsidR="007F531D" w:rsidRPr="00A6751C">
        <w:rPr>
          <w:rFonts w:ascii="Times New Roman" w:hAnsi="Times New Roman" w:cs="Times New Roman"/>
          <w:sz w:val="24"/>
        </w:rPr>
        <w:t xml:space="preserve"> algorytmu sterowania windą. </w:t>
      </w:r>
      <w:r w:rsidR="00DB7119">
        <w:rPr>
          <w:rFonts w:ascii="Times New Roman" w:hAnsi="Times New Roman" w:cs="Times New Roman"/>
          <w:sz w:val="24"/>
        </w:rPr>
        <w:t xml:space="preserve">Przy zwinnym, iteracyjnym podejściu do rozwoju oprogramowania należy pracować wraz z systemem do kontroli </w:t>
      </w:r>
      <w:r w:rsidR="00101F70">
        <w:rPr>
          <w:rFonts w:ascii="Times New Roman" w:hAnsi="Times New Roman" w:cs="Times New Roman"/>
          <w:sz w:val="24"/>
        </w:rPr>
        <w:t>wersji,</w:t>
      </w:r>
      <w:r w:rsidR="00DB7119">
        <w:rPr>
          <w:rFonts w:ascii="Times New Roman" w:hAnsi="Times New Roman" w:cs="Times New Roman"/>
          <w:sz w:val="24"/>
        </w:rPr>
        <w:t xml:space="preserve"> aby mieć możliwość </w:t>
      </w:r>
      <w:r w:rsidR="00692AB7">
        <w:rPr>
          <w:rFonts w:ascii="Times New Roman" w:hAnsi="Times New Roman" w:cs="Times New Roman"/>
          <w:sz w:val="24"/>
        </w:rPr>
        <w:t>powrotu do poprzedniego stanu kodu.</w:t>
      </w:r>
    </w:p>
    <w:p w14:paraId="0DF95561" w14:textId="77777777" w:rsidR="007F0F5A" w:rsidRPr="003F53BB" w:rsidRDefault="007F0F5A" w:rsidP="00453A70">
      <w:pPr>
        <w:pStyle w:val="Nagwek2"/>
        <w:spacing w:after="240"/>
        <w:ind w:left="578" w:hanging="578"/>
        <w:rPr>
          <w:i w:val="0"/>
          <w:iCs w:val="0"/>
        </w:rPr>
      </w:pPr>
      <w:bookmarkStart w:id="45" w:name="_Toc17547345"/>
      <w:r w:rsidRPr="003F53BB">
        <w:rPr>
          <w:i w:val="0"/>
          <w:iCs w:val="0"/>
        </w:rPr>
        <w:lastRenderedPageBreak/>
        <w:t>Architektura systemu</w:t>
      </w:r>
      <w:bookmarkEnd w:id="45"/>
    </w:p>
    <w:p w14:paraId="314D15D9" w14:textId="03C53F59" w:rsidR="00BF5C92" w:rsidRDefault="007227E9" w:rsidP="00BF5C92">
      <w:pPr>
        <w:pStyle w:val="Tekstpodstawowyzwciciem"/>
      </w:pPr>
      <w:r>
        <w:t>Bazując</w:t>
      </w:r>
      <w:r w:rsidR="00BF5C92">
        <w:t xml:space="preserve"> na </w:t>
      </w:r>
      <w:r w:rsidR="001D3E60">
        <w:t>cechach</w:t>
      </w:r>
      <w:r w:rsidR="00CD37CB">
        <w:t xml:space="preserve"> modelu strategii zbiorowej kontroli</w:t>
      </w:r>
      <w:r w:rsidR="00C3590A">
        <w:t>,</w:t>
      </w:r>
      <w:r w:rsidR="00CD37CB">
        <w:t xml:space="preserve"> </w:t>
      </w:r>
      <w:r w:rsidR="00BF5C92">
        <w:t>został</w:t>
      </w:r>
      <w:r w:rsidR="00692AB4">
        <w:t xml:space="preserve"> </w:t>
      </w:r>
      <w:r w:rsidR="00394155">
        <w:t>stworzony</w:t>
      </w:r>
      <w:r w:rsidR="00692AB4">
        <w:t xml:space="preserve"> algorytm </w:t>
      </w:r>
      <w:r w:rsidR="009F3FDE">
        <w:t>kontrolera windy</w:t>
      </w:r>
      <w:r w:rsidR="00BF5C92">
        <w:t xml:space="preserve">. </w:t>
      </w:r>
      <w:r w:rsidR="00BB1AEE">
        <w:t xml:space="preserve">Główną </w:t>
      </w:r>
      <w:r w:rsidR="000437FA">
        <w:t>częścią</w:t>
      </w:r>
      <w:r w:rsidR="00955B9A">
        <w:t xml:space="preserve"> w</w:t>
      </w:r>
      <w:r w:rsidR="00BB1AEE">
        <w:t xml:space="preserve"> </w:t>
      </w:r>
      <w:r w:rsidR="00BF5C92">
        <w:t>systemie</w:t>
      </w:r>
      <w:r w:rsidR="00FB077E">
        <w:t xml:space="preserve"> </w:t>
      </w:r>
      <w:r w:rsidR="00BB1AEE">
        <w:t xml:space="preserve">jest </w:t>
      </w:r>
      <w:r w:rsidR="00BF5C92">
        <w:t xml:space="preserve">maszyna stanów </w:t>
      </w:r>
      <w:r w:rsidR="00775D0F">
        <w:t>obsługująca</w:t>
      </w:r>
      <w:r w:rsidR="00BF5C92">
        <w:t xml:space="preserve"> poruszanie się po </w:t>
      </w:r>
      <w:r w:rsidR="000F3D64">
        <w:t>piętrach</w:t>
      </w:r>
      <w:r w:rsidR="00BF5C92">
        <w:t xml:space="preserve"> oraz sterowanie drzwiami windy. </w:t>
      </w:r>
      <w:r w:rsidR="00D3452F">
        <w:t xml:space="preserve"> </w:t>
      </w:r>
      <w:r w:rsidR="001D3E60">
        <w:t xml:space="preserve">Podstawowym założeniem dla projektu jest </w:t>
      </w:r>
      <w:r w:rsidR="004026B8">
        <w:t>zaproponowanie</w:t>
      </w:r>
      <w:r w:rsidR="001D3E60">
        <w:t xml:space="preserve"> systemu dla ośmiu</w:t>
      </w:r>
      <w:r w:rsidR="00D3452F">
        <w:t xml:space="preserve"> </w:t>
      </w:r>
      <w:r w:rsidR="00333EF8">
        <w:t>pięter</w:t>
      </w:r>
      <w:r w:rsidR="00D3452F">
        <w:t xml:space="preserve">. </w:t>
      </w:r>
      <w:r w:rsidR="007C48A3">
        <w:t>Wertykalny</w:t>
      </w:r>
      <w:r w:rsidR="00D3452F">
        <w:t xml:space="preserve"> ruch odbywa się przez przełącz</w:t>
      </w:r>
      <w:r w:rsidR="00CB42A4">
        <w:t>a</w:t>
      </w:r>
      <w:r w:rsidR="00D3452F">
        <w:t>nie mi</w:t>
      </w:r>
      <w:r w:rsidR="00A41B3D">
        <w:t>ę</w:t>
      </w:r>
      <w:r w:rsidR="00D3452F">
        <w:t xml:space="preserve">dzy </w:t>
      </w:r>
      <w:r w:rsidR="00CB42A4">
        <w:t>piętrami</w:t>
      </w:r>
      <w:r w:rsidR="000C3B20">
        <w:t>,</w:t>
      </w:r>
      <w:r w:rsidR="00D3452F">
        <w:t xml:space="preserve"> na których winda się zatrzymuje</w:t>
      </w:r>
      <w:r w:rsidR="00001064">
        <w:t xml:space="preserve"> i obsługuje pasażerów</w:t>
      </w:r>
      <w:r w:rsidR="00D3452F">
        <w:t xml:space="preserve"> oraz na </w:t>
      </w:r>
      <w:r w:rsidR="00AF6A0E">
        <w:t>piętrach,</w:t>
      </w:r>
      <w:r w:rsidR="00D3452F">
        <w:t xml:space="preserve"> gdzie drzwi są zamknięte i </w:t>
      </w:r>
      <w:r w:rsidR="00A253BA">
        <w:t>wózek</w:t>
      </w:r>
      <w:r w:rsidR="00D3452F">
        <w:t xml:space="preserve"> </w:t>
      </w:r>
      <w:r w:rsidR="00985776">
        <w:t>windy</w:t>
      </w:r>
      <w:r w:rsidR="00A253BA">
        <w:t xml:space="preserve"> porusza się w uporządkowanym kierunku</w:t>
      </w:r>
      <w:r w:rsidR="00985776">
        <w:t>.</w:t>
      </w:r>
      <w:r w:rsidR="00D3452F">
        <w:t xml:space="preserve"> Na </w:t>
      </w:r>
      <w:r w:rsidR="0075709D">
        <w:t>podstawie</w:t>
      </w:r>
      <w:r w:rsidR="00D3452F">
        <w:t xml:space="preserve"> tych </w:t>
      </w:r>
      <w:r w:rsidR="0075709D">
        <w:t>obserwacji</w:t>
      </w:r>
      <w:r w:rsidR="00D3452F">
        <w:t xml:space="preserve"> zaproponowano algorytm</w:t>
      </w:r>
      <w:r w:rsidR="0067110A">
        <w:t xml:space="preserve"> składający się</w:t>
      </w:r>
      <w:r w:rsidR="00D3452F">
        <w:t xml:space="preserve"> z</w:t>
      </w:r>
      <w:r w:rsidR="0067110A">
        <w:t>:</w:t>
      </w:r>
      <w:r w:rsidR="00D3452F">
        <w:t xml:space="preserve"> 8 stan</w:t>
      </w:r>
      <w:r w:rsidR="0067110A">
        <w:t>ów</w:t>
      </w:r>
      <w:r w:rsidR="00D3452F">
        <w:t xml:space="preserve"> „pełnych” pięter, 7 stan</w:t>
      </w:r>
      <w:r w:rsidR="00460021">
        <w:t>ów</w:t>
      </w:r>
      <w:r w:rsidR="00040D59">
        <w:t xml:space="preserve"> przejścia </w:t>
      </w:r>
      <w:r w:rsidR="008A6441">
        <w:t>między</w:t>
      </w:r>
      <w:r w:rsidR="00040D59">
        <w:t xml:space="preserve"> piętrami</w:t>
      </w:r>
      <w:r w:rsidR="0041754C">
        <w:t xml:space="preserve"> oraz </w:t>
      </w:r>
      <w:r w:rsidR="00DF4B73">
        <w:t xml:space="preserve">z </w:t>
      </w:r>
      <w:r w:rsidR="0041754C">
        <w:t>pozostałych 4 stanów do obsługi drzwi windy, oczekiwania</w:t>
      </w:r>
      <w:r w:rsidR="00D3452F">
        <w:t xml:space="preserve"> </w:t>
      </w:r>
      <w:r w:rsidR="0041754C">
        <w:t xml:space="preserve">i </w:t>
      </w:r>
      <w:r w:rsidR="00F53A3F">
        <w:t>bezczynności.</w:t>
      </w:r>
    </w:p>
    <w:p w14:paraId="754BF4BB" w14:textId="77777777" w:rsidR="00805A96" w:rsidRPr="00BF5C92" w:rsidRDefault="00805A96" w:rsidP="00BF5C92">
      <w:pPr>
        <w:pStyle w:val="Tekstpodstawowyzwciciem"/>
      </w:pPr>
    </w:p>
    <w:p w14:paraId="7DF88E09" w14:textId="77777777" w:rsidR="002C189E" w:rsidRDefault="000639D0" w:rsidP="000639D0">
      <w:pPr>
        <w:pStyle w:val="Tekstpodstawowyzwciciem"/>
        <w:keepNext/>
        <w:spacing w:after="0"/>
        <w:ind w:firstLine="0"/>
        <w:jc w:val="center"/>
      </w:pPr>
      <w:r>
        <w:rPr>
          <w:noProof/>
        </w:rPr>
        <w:drawing>
          <wp:inline distT="0" distB="0" distL="0" distR="0" wp14:anchorId="74FB2B67" wp14:editId="62BD0C39">
            <wp:extent cx="5041265" cy="2560059"/>
            <wp:effectExtent l="0" t="0" r="6985"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lgelev12.png"/>
                    <pic:cNvPicPr/>
                  </pic:nvPicPr>
                  <pic:blipFill>
                    <a:blip r:embed="rId23">
                      <a:extLst>
                        <a:ext uri="{28A0092B-C50C-407E-A947-70E740481C1C}">
                          <a14:useLocalDpi xmlns:a14="http://schemas.microsoft.com/office/drawing/2010/main" val="0"/>
                        </a:ext>
                      </a:extLst>
                    </a:blip>
                    <a:stretch>
                      <a:fillRect/>
                    </a:stretch>
                  </pic:blipFill>
                  <pic:spPr>
                    <a:xfrm>
                      <a:off x="0" y="0"/>
                      <a:ext cx="5059471" cy="2569304"/>
                    </a:xfrm>
                    <a:prstGeom prst="rect">
                      <a:avLst/>
                    </a:prstGeom>
                  </pic:spPr>
                </pic:pic>
              </a:graphicData>
            </a:graphic>
          </wp:inline>
        </w:drawing>
      </w:r>
    </w:p>
    <w:p w14:paraId="436DE2E2" w14:textId="544571B0" w:rsidR="00D76EA1" w:rsidRPr="00DD08CF" w:rsidRDefault="002C189E" w:rsidP="00C157C6">
      <w:pPr>
        <w:pStyle w:val="Legenda"/>
        <w:spacing w:before="0" w:after="0"/>
        <w:jc w:val="center"/>
        <w:rPr>
          <w:b w:val="0"/>
          <w:bCs w:val="0"/>
          <w:i/>
          <w:iCs/>
          <w:sz w:val="24"/>
          <w:szCs w:val="24"/>
        </w:rPr>
      </w:pPr>
      <w:bookmarkStart w:id="46" w:name="_Toc17550592"/>
      <w:r w:rsidRPr="00D8375A">
        <w:rPr>
          <w:b w:val="0"/>
          <w:bCs w:val="0"/>
          <w:i/>
          <w:iCs/>
        </w:rPr>
        <w:t xml:space="preserve">Rysunek </w:t>
      </w:r>
      <w:r w:rsidR="00597A66">
        <w:rPr>
          <w:b w:val="0"/>
          <w:bCs w:val="0"/>
          <w:i/>
          <w:iCs/>
        </w:rPr>
        <w:fldChar w:fldCharType="begin"/>
      </w:r>
      <w:r w:rsidR="00597A66">
        <w:rPr>
          <w:b w:val="0"/>
          <w:bCs w:val="0"/>
          <w:i/>
          <w:iCs/>
        </w:rPr>
        <w:instrText xml:space="preserve"> STYLEREF 1 \s </w:instrText>
      </w:r>
      <w:r w:rsidR="00597A66">
        <w:rPr>
          <w:b w:val="0"/>
          <w:bCs w:val="0"/>
          <w:i/>
          <w:iCs/>
        </w:rPr>
        <w:fldChar w:fldCharType="separate"/>
      </w:r>
      <w:r w:rsidR="00362E91">
        <w:rPr>
          <w:b w:val="0"/>
          <w:bCs w:val="0"/>
          <w:i/>
          <w:iCs/>
          <w:noProof/>
        </w:rPr>
        <w:t>2</w:t>
      </w:r>
      <w:r w:rsidR="00597A66">
        <w:rPr>
          <w:b w:val="0"/>
          <w:bCs w:val="0"/>
          <w:i/>
          <w:iCs/>
        </w:rPr>
        <w:fldChar w:fldCharType="end"/>
      </w:r>
      <w:r w:rsidR="00597A66">
        <w:rPr>
          <w:b w:val="0"/>
          <w:bCs w:val="0"/>
          <w:i/>
          <w:iCs/>
        </w:rPr>
        <w:noBreakHyphen/>
      </w:r>
      <w:r w:rsidR="00597A66">
        <w:rPr>
          <w:b w:val="0"/>
          <w:bCs w:val="0"/>
          <w:i/>
          <w:iCs/>
        </w:rPr>
        <w:fldChar w:fldCharType="begin"/>
      </w:r>
      <w:r w:rsidR="00597A66">
        <w:rPr>
          <w:b w:val="0"/>
          <w:bCs w:val="0"/>
          <w:i/>
          <w:iCs/>
        </w:rPr>
        <w:instrText xml:space="preserve"> SEQ Rysunek \* ARABIC \s 1 </w:instrText>
      </w:r>
      <w:r w:rsidR="00597A66">
        <w:rPr>
          <w:b w:val="0"/>
          <w:bCs w:val="0"/>
          <w:i/>
          <w:iCs/>
        </w:rPr>
        <w:fldChar w:fldCharType="separate"/>
      </w:r>
      <w:r w:rsidR="00362E91">
        <w:rPr>
          <w:b w:val="0"/>
          <w:bCs w:val="0"/>
          <w:i/>
          <w:iCs/>
          <w:noProof/>
        </w:rPr>
        <w:t>2</w:t>
      </w:r>
      <w:r w:rsidR="00597A66">
        <w:rPr>
          <w:b w:val="0"/>
          <w:bCs w:val="0"/>
          <w:i/>
          <w:iCs/>
        </w:rPr>
        <w:fldChar w:fldCharType="end"/>
      </w:r>
      <w:r w:rsidR="00B55625">
        <w:rPr>
          <w:b w:val="0"/>
          <w:bCs w:val="0"/>
          <w:i/>
          <w:iCs/>
        </w:rPr>
        <w:t>:</w:t>
      </w:r>
      <w:r w:rsidR="000E344D" w:rsidRPr="00D8375A">
        <w:rPr>
          <w:b w:val="0"/>
          <w:bCs w:val="0"/>
          <w:i/>
          <w:iCs/>
        </w:rPr>
        <w:t xml:space="preserve"> </w:t>
      </w:r>
      <w:r w:rsidR="00F3654D" w:rsidRPr="00D8375A">
        <w:rPr>
          <w:b w:val="0"/>
          <w:bCs w:val="0"/>
          <w:i/>
          <w:iCs/>
        </w:rPr>
        <w:t xml:space="preserve">Ruch </w:t>
      </w:r>
      <w:r w:rsidR="007620D4" w:rsidRPr="00D8375A">
        <w:rPr>
          <w:b w:val="0"/>
          <w:bCs w:val="0"/>
          <w:i/>
          <w:iCs/>
        </w:rPr>
        <w:t>wertykalny</w:t>
      </w:r>
      <w:r w:rsidR="00F3654D" w:rsidRPr="00D8375A">
        <w:rPr>
          <w:b w:val="0"/>
          <w:bCs w:val="0"/>
          <w:i/>
          <w:iCs/>
        </w:rPr>
        <w:t xml:space="preserve"> na końcowych platformach </w:t>
      </w:r>
      <w:r w:rsidR="00D8375A">
        <w:rPr>
          <w:b w:val="0"/>
          <w:bCs w:val="0"/>
          <w:i/>
          <w:iCs/>
        </w:rPr>
        <w:t>[opr. własne]</w:t>
      </w:r>
      <w:bookmarkEnd w:id="46"/>
    </w:p>
    <w:p w14:paraId="1B064A1F" w14:textId="77777777" w:rsidR="00805A96" w:rsidRPr="00C157C6" w:rsidRDefault="00805A96" w:rsidP="00C157C6">
      <w:pPr>
        <w:jc w:val="center"/>
        <w:rPr>
          <w:b/>
          <w:i/>
          <w:iCs/>
          <w:u w:val="single"/>
        </w:rPr>
      </w:pPr>
    </w:p>
    <w:p w14:paraId="5B5638CA" w14:textId="72080546" w:rsidR="00AD0A47" w:rsidRDefault="00BC7EE9" w:rsidP="00C157C6">
      <w:r>
        <w:t xml:space="preserve">Na </w:t>
      </w:r>
      <w:r w:rsidR="00FD0DDD">
        <w:t>rysunku</w:t>
      </w:r>
      <w:r>
        <w:t xml:space="preserve"> 2-2a została </w:t>
      </w:r>
      <w:r w:rsidR="00FD0DDD">
        <w:t>przedstawiona</w:t>
      </w:r>
      <w:r>
        <w:t xml:space="preserve"> </w:t>
      </w:r>
      <w:r w:rsidR="004B4ECC">
        <w:t>początkow</w:t>
      </w:r>
      <w:r w:rsidR="004A617D">
        <w:t xml:space="preserve">y etap </w:t>
      </w:r>
      <w:r w:rsidR="00E62C00">
        <w:t>działania</w:t>
      </w:r>
      <w:r w:rsidR="004A617D">
        <w:t xml:space="preserve"> systemu</w:t>
      </w:r>
      <w:r>
        <w:t xml:space="preserve">. Pierwsze uruchomienie jest wymagane na </w:t>
      </w:r>
      <w:r w:rsidR="00645C2E">
        <w:t>najniższym</w:t>
      </w:r>
      <w:r>
        <w:t xml:space="preserve"> piętrze.</w:t>
      </w:r>
      <w:r w:rsidR="00F51C0D">
        <w:t xml:space="preserve"> </w:t>
      </w:r>
      <w:r w:rsidR="008708B4">
        <w:t>Liter</w:t>
      </w:r>
      <w:r w:rsidR="006E4EB9">
        <w:t>a</w:t>
      </w:r>
      <w:r w:rsidR="008708B4">
        <w:t xml:space="preserve"> „F” </w:t>
      </w:r>
      <w:r w:rsidR="006E4EB9">
        <w:t xml:space="preserve">pochodzi od słowa „floor” </w:t>
      </w:r>
      <w:r w:rsidR="00E46A58">
        <w:t>oznaczające</w:t>
      </w:r>
      <w:r w:rsidR="002B321E">
        <w:t>go</w:t>
      </w:r>
      <w:r w:rsidR="008708B4">
        <w:t xml:space="preserve"> piętro</w:t>
      </w:r>
      <w:r w:rsidR="006E4EB9">
        <w:t xml:space="preserve">. Jedna cyfra wskazuje na pełne </w:t>
      </w:r>
      <w:r w:rsidR="00E46A58">
        <w:t>piętro</w:t>
      </w:r>
      <w:r w:rsidR="003C517B">
        <w:t>,</w:t>
      </w:r>
      <w:r w:rsidR="006E4EB9">
        <w:t xml:space="preserve"> a dwie są sk</w:t>
      </w:r>
      <w:r w:rsidR="00E46A58">
        <w:t>ró</w:t>
      </w:r>
      <w:r w:rsidR="006E4EB9">
        <w:t xml:space="preserve">towym zapisem </w:t>
      </w:r>
      <w:r w:rsidR="000639D0">
        <w:t>poruszania</w:t>
      </w:r>
      <w:r w:rsidR="006E4EB9">
        <w:t xml:space="preserve"> się </w:t>
      </w:r>
      <w:r w:rsidR="000639D0">
        <w:t>między</w:t>
      </w:r>
      <w:r w:rsidR="006E4EB9">
        <w:t xml:space="preserve"> </w:t>
      </w:r>
      <w:r w:rsidR="000639D0">
        <w:t>piętrami</w:t>
      </w:r>
      <w:r w:rsidR="006E4EB9">
        <w:t xml:space="preserve">. </w:t>
      </w:r>
      <w:r w:rsidR="00645C2E">
        <w:t>Rysunku</w:t>
      </w:r>
      <w:r>
        <w:t xml:space="preserve"> 2-2b pokazuje </w:t>
      </w:r>
      <w:r w:rsidR="000639D0">
        <w:t>najwyższy przystanek wra</w:t>
      </w:r>
      <w:r w:rsidR="00CB6EA5">
        <w:t>z</w:t>
      </w:r>
      <w:r w:rsidR="000639D0">
        <w:t xml:space="preserve"> z </w:t>
      </w:r>
      <w:r w:rsidR="00710B99">
        <w:t>poprzedzającymi</w:t>
      </w:r>
      <w:r w:rsidR="000639D0">
        <w:t xml:space="preserve"> stanami. </w:t>
      </w:r>
      <w:r w:rsidR="006235AA">
        <w:t>Środkowa</w:t>
      </w:r>
      <w:r>
        <w:t xml:space="preserve"> częś</w:t>
      </w:r>
      <w:r w:rsidR="00E817D7">
        <w:t>ć</w:t>
      </w:r>
      <w:r>
        <w:t xml:space="preserve"> algorytmu jest </w:t>
      </w:r>
      <w:r w:rsidR="006235AA">
        <w:t>zbudowana</w:t>
      </w:r>
      <w:r w:rsidR="00AD0A47">
        <w:t xml:space="preserve"> z </w:t>
      </w:r>
      <w:r w:rsidR="00ED4EEB">
        <w:t>podobnych</w:t>
      </w:r>
      <w:r w:rsidR="00AD0A47">
        <w:t xml:space="preserve"> </w:t>
      </w:r>
      <w:r w:rsidR="00ED4EEB">
        <w:t>modułów</w:t>
      </w:r>
      <w:r w:rsidR="00AD0A47">
        <w:t xml:space="preserve">, </w:t>
      </w:r>
      <w:r w:rsidR="00ED4EEB">
        <w:t>różniących</w:t>
      </w:r>
      <w:r w:rsidR="00AD0A47">
        <w:t xml:space="preserve"> się numerem pi</w:t>
      </w:r>
      <w:r w:rsidR="004B487E">
        <w:t>ę</w:t>
      </w:r>
      <w:r w:rsidR="00AD0A47">
        <w:t>tra oraz innym</w:t>
      </w:r>
      <w:r w:rsidR="00EF6C26">
        <w:t xml:space="preserve">i rejestrami </w:t>
      </w:r>
      <w:r w:rsidR="00AD0A47">
        <w:t>przycisków</w:t>
      </w:r>
      <w:r w:rsidR="00C526F0">
        <w:t>, które są</w:t>
      </w:r>
      <w:r w:rsidR="00AD0A47">
        <w:t xml:space="preserve"> </w:t>
      </w:r>
      <w:r w:rsidR="00555960">
        <w:t>sprawdz</w:t>
      </w:r>
      <w:r w:rsidR="00C526F0">
        <w:t>ane w czasie działania systemu</w:t>
      </w:r>
      <w:r w:rsidR="00AD0A47">
        <w:t xml:space="preserve">. </w:t>
      </w:r>
      <w:r w:rsidR="00D4400D">
        <w:t>Więcej</w:t>
      </w:r>
      <w:r w:rsidR="00AD0A47">
        <w:t xml:space="preserve"> na temat </w:t>
      </w:r>
      <w:r w:rsidR="00C526F0">
        <w:t>poszczególnych</w:t>
      </w:r>
      <w:r w:rsidR="00AD0A47">
        <w:t xml:space="preserve"> stanów</w:t>
      </w:r>
      <w:r w:rsidR="00C526F0">
        <w:t xml:space="preserve"> algorytmu</w:t>
      </w:r>
      <w:r w:rsidR="00AD0A47">
        <w:t xml:space="preserve"> zostanie</w:t>
      </w:r>
      <w:r w:rsidR="009F5546">
        <w:t xml:space="preserve"> omówione</w:t>
      </w:r>
      <w:r w:rsidR="00AD0A47">
        <w:t xml:space="preserve"> </w:t>
      </w:r>
      <w:r w:rsidR="00251F2E">
        <w:t>w paragraf</w:t>
      </w:r>
      <w:r w:rsidR="00E054ED">
        <w:t xml:space="preserve">ach </w:t>
      </w:r>
      <w:r w:rsidR="00251F2E">
        <w:t>2.3.1 oraz 2.3.2</w:t>
      </w:r>
      <w:r w:rsidR="00AD0A47">
        <w:t xml:space="preserve">. </w:t>
      </w:r>
    </w:p>
    <w:p w14:paraId="15CD79B3" w14:textId="77777777" w:rsidR="00280940" w:rsidRDefault="00B30BA7" w:rsidP="0061333F">
      <w:pPr>
        <w:ind w:firstLine="284"/>
      </w:pPr>
      <w:r>
        <w:lastRenderedPageBreak/>
        <w:t>Kierując</w:t>
      </w:r>
      <w:r w:rsidR="00AD0A47">
        <w:t xml:space="preserve"> się </w:t>
      </w:r>
      <w:r w:rsidR="000F11DB">
        <w:t>metodyk</w:t>
      </w:r>
      <w:r w:rsidR="00461DFB">
        <w:t>ą</w:t>
      </w:r>
      <w:r w:rsidR="000F11DB">
        <w:t xml:space="preserve"> </w:t>
      </w:r>
      <w:r w:rsidR="00AD0A47">
        <w:t>programowani</w:t>
      </w:r>
      <w:r w:rsidR="000F11DB">
        <w:t>a</w:t>
      </w:r>
      <w:r w:rsidR="00AD0A47">
        <w:t xml:space="preserve"> </w:t>
      </w:r>
      <w:r w:rsidR="00B24334">
        <w:t>nastawioną</w:t>
      </w:r>
      <w:r w:rsidR="00AD0A47">
        <w:t xml:space="preserve"> na cechy, pierws</w:t>
      </w:r>
      <w:r w:rsidR="001317E1">
        <w:t>z</w:t>
      </w:r>
      <w:r w:rsidR="00AD0A47">
        <w:t xml:space="preserve">e zadania polegały na </w:t>
      </w:r>
      <w:r w:rsidR="00B24334">
        <w:t>stworzeniu</w:t>
      </w:r>
      <w:r w:rsidR="00AD0A47">
        <w:t xml:space="preserve"> </w:t>
      </w:r>
      <w:r w:rsidR="00B24334">
        <w:t>ruchu</w:t>
      </w:r>
      <w:r w:rsidR="00AD0A47">
        <w:t xml:space="preserve"> po końcowych </w:t>
      </w:r>
      <w:r w:rsidR="00B24334">
        <w:t>piętrach</w:t>
      </w:r>
      <w:r w:rsidR="00AD0A47">
        <w:t>. Kolejn</w:t>
      </w:r>
      <w:r w:rsidR="00BF7AFC">
        <w:t>ym aspektem było zatrzymywanie</w:t>
      </w:r>
      <w:r w:rsidR="00AD0A47">
        <w:t xml:space="preserve"> się na </w:t>
      </w:r>
      <w:r w:rsidR="00B24334">
        <w:t>piętrach</w:t>
      </w:r>
      <w:r w:rsidR="00430331">
        <w:t xml:space="preserve"> pośrednich</w:t>
      </w:r>
      <w:r w:rsidR="00AD0A47">
        <w:t xml:space="preserve"> w czasie </w:t>
      </w:r>
      <w:r w:rsidR="0061333F">
        <w:t xml:space="preserve">ruchu od początku do końca linii budynku. </w:t>
      </w:r>
      <w:r w:rsidR="00C333FB">
        <w:t>Ostatnie</w:t>
      </w:r>
      <w:r w:rsidR="0061333F">
        <w:t xml:space="preserve"> dwie cechy polegały na </w:t>
      </w:r>
      <w:r w:rsidR="00C333FB">
        <w:t>umiejętności</w:t>
      </w:r>
      <w:r w:rsidR="0061333F">
        <w:t xml:space="preserve"> przewidzenia </w:t>
      </w:r>
      <w:r w:rsidR="00BF72CA">
        <w:t>jednokrotnej</w:t>
      </w:r>
      <w:r w:rsidR="00682F4F">
        <w:t xml:space="preserve"> lub </w:t>
      </w:r>
      <w:r w:rsidR="008978E6">
        <w:t>wielokrotnej</w:t>
      </w:r>
      <w:r w:rsidR="00682F4F">
        <w:t xml:space="preserve"> </w:t>
      </w:r>
      <w:r w:rsidR="0061333F">
        <w:t>zmiany kierunku ruchu</w:t>
      </w:r>
      <w:r w:rsidR="008978E6">
        <w:t xml:space="preserve"> w środkowych piętrach</w:t>
      </w:r>
      <w:r w:rsidR="0061333F">
        <w:t xml:space="preserve"> prze</w:t>
      </w:r>
      <w:r w:rsidR="00FC2DEA">
        <w:t>d</w:t>
      </w:r>
      <w:r w:rsidR="0061333F">
        <w:t xml:space="preserve"> dotarcie</w:t>
      </w:r>
      <w:r w:rsidR="00FC2DEA">
        <w:t>m</w:t>
      </w:r>
      <w:r w:rsidR="0061333F">
        <w:t xml:space="preserve"> na </w:t>
      </w:r>
      <w:r w:rsidR="001D6A64">
        <w:t>piętro,</w:t>
      </w:r>
      <w:r w:rsidR="0061333F">
        <w:t xml:space="preserve"> aby uniknąć </w:t>
      </w:r>
      <w:r w:rsidR="00C333FB">
        <w:t>niepotrzebn</w:t>
      </w:r>
      <w:r w:rsidR="00BF03CE">
        <w:t>ej</w:t>
      </w:r>
      <w:r w:rsidR="0061333F">
        <w:t xml:space="preserve"> jazd</w:t>
      </w:r>
      <w:r w:rsidR="00BF03CE">
        <w:t xml:space="preserve">y </w:t>
      </w:r>
      <w:r w:rsidR="0061333F">
        <w:t xml:space="preserve">na </w:t>
      </w:r>
      <w:r w:rsidR="00BF72CA">
        <w:t>ostatnie</w:t>
      </w:r>
      <w:r w:rsidR="0061333F">
        <w:t xml:space="preserve"> piętro. </w:t>
      </w:r>
      <w:r w:rsidR="00E5748C">
        <w:t>Z każdą</w:t>
      </w:r>
      <w:r w:rsidR="0061333F">
        <w:t xml:space="preserve"> iteracj</w:t>
      </w:r>
      <w:r w:rsidR="00E5748C">
        <w:t xml:space="preserve">ą </w:t>
      </w:r>
      <w:r w:rsidR="0061333F">
        <w:t>maszyn</w:t>
      </w:r>
      <w:r w:rsidR="009335B6">
        <w:t>a</w:t>
      </w:r>
      <w:r w:rsidR="0061333F">
        <w:t xml:space="preserve"> stanów</w:t>
      </w:r>
      <w:r w:rsidR="00E5748C">
        <w:t xml:space="preserve"> był</w:t>
      </w:r>
      <w:r w:rsidR="009335B6">
        <w:t>a</w:t>
      </w:r>
      <w:r w:rsidR="00E5748C">
        <w:t xml:space="preserve"> modyfikowana</w:t>
      </w:r>
      <w:r w:rsidR="00441C7D">
        <w:t>,</w:t>
      </w:r>
      <w:r w:rsidR="0061333F">
        <w:t xml:space="preserve"> która ostatecznie przybrała formę przedstawion</w:t>
      </w:r>
      <w:r w:rsidR="0015177E">
        <w:t>ą</w:t>
      </w:r>
      <w:r w:rsidR="0061333F">
        <w:t xml:space="preserve"> na </w:t>
      </w:r>
      <w:r w:rsidR="00C333FB">
        <w:t>poniższym</w:t>
      </w:r>
      <w:r w:rsidR="0061333F">
        <w:t xml:space="preserve"> </w:t>
      </w:r>
      <w:r w:rsidR="002738C7">
        <w:t>rysunku</w:t>
      </w:r>
      <w:r w:rsidR="0061333F">
        <w:t>.</w:t>
      </w:r>
    </w:p>
    <w:p w14:paraId="06C2731D" w14:textId="77777777" w:rsidR="0061333F" w:rsidRDefault="0061333F" w:rsidP="0061333F">
      <w:pPr>
        <w:ind w:firstLine="284"/>
      </w:pPr>
    </w:p>
    <w:p w14:paraId="6CC6E404" w14:textId="77777777" w:rsidR="00D337B2" w:rsidRDefault="003E2852" w:rsidP="00CF05B9">
      <w:pPr>
        <w:pStyle w:val="Tekstpodstawowyzwciciem"/>
        <w:keepNext/>
        <w:spacing w:after="0"/>
        <w:jc w:val="center"/>
      </w:pPr>
      <w:r>
        <w:rPr>
          <w:noProof/>
        </w:rPr>
        <w:drawing>
          <wp:inline distT="0" distB="0" distL="0" distR="0" wp14:anchorId="098ABFA7" wp14:editId="2AE70E16">
            <wp:extent cx="4151210" cy="3505200"/>
            <wp:effectExtent l="0" t="0" r="1905" b="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lgorytm.png"/>
                    <pic:cNvPicPr/>
                  </pic:nvPicPr>
                  <pic:blipFill>
                    <a:blip r:embed="rId24">
                      <a:extLst>
                        <a:ext uri="{28A0092B-C50C-407E-A947-70E740481C1C}">
                          <a14:useLocalDpi xmlns:a14="http://schemas.microsoft.com/office/drawing/2010/main" val="0"/>
                        </a:ext>
                      </a:extLst>
                    </a:blip>
                    <a:stretch>
                      <a:fillRect/>
                    </a:stretch>
                  </pic:blipFill>
                  <pic:spPr>
                    <a:xfrm>
                      <a:off x="0" y="0"/>
                      <a:ext cx="4166263" cy="3517910"/>
                    </a:xfrm>
                    <a:prstGeom prst="rect">
                      <a:avLst/>
                    </a:prstGeom>
                  </pic:spPr>
                </pic:pic>
              </a:graphicData>
            </a:graphic>
          </wp:inline>
        </w:drawing>
      </w:r>
    </w:p>
    <w:p w14:paraId="25266E68" w14:textId="55C2197C" w:rsidR="00A5706F" w:rsidRPr="00FB06D8" w:rsidRDefault="00D337B2" w:rsidP="00CF05B9">
      <w:pPr>
        <w:pStyle w:val="Legenda"/>
        <w:spacing w:before="0" w:after="0"/>
        <w:jc w:val="center"/>
        <w:rPr>
          <w:b w:val="0"/>
          <w:bCs w:val="0"/>
          <w:i/>
          <w:iCs/>
          <w:sz w:val="24"/>
          <w:szCs w:val="24"/>
        </w:rPr>
      </w:pPr>
      <w:bookmarkStart w:id="47" w:name="_Toc17550593"/>
      <w:r w:rsidRPr="00781694">
        <w:rPr>
          <w:b w:val="0"/>
          <w:bCs w:val="0"/>
          <w:i/>
          <w:iCs/>
        </w:rPr>
        <w:t xml:space="preserve">Rysunek </w:t>
      </w:r>
      <w:r w:rsidR="00597A66">
        <w:rPr>
          <w:b w:val="0"/>
          <w:bCs w:val="0"/>
          <w:i/>
          <w:iCs/>
        </w:rPr>
        <w:fldChar w:fldCharType="begin"/>
      </w:r>
      <w:r w:rsidR="00597A66">
        <w:rPr>
          <w:b w:val="0"/>
          <w:bCs w:val="0"/>
          <w:i/>
          <w:iCs/>
        </w:rPr>
        <w:instrText xml:space="preserve"> STYLEREF 1 \s </w:instrText>
      </w:r>
      <w:r w:rsidR="00597A66">
        <w:rPr>
          <w:b w:val="0"/>
          <w:bCs w:val="0"/>
          <w:i/>
          <w:iCs/>
        </w:rPr>
        <w:fldChar w:fldCharType="separate"/>
      </w:r>
      <w:r w:rsidR="00362E91">
        <w:rPr>
          <w:b w:val="0"/>
          <w:bCs w:val="0"/>
          <w:i/>
          <w:iCs/>
          <w:noProof/>
        </w:rPr>
        <w:t>2</w:t>
      </w:r>
      <w:r w:rsidR="00597A66">
        <w:rPr>
          <w:b w:val="0"/>
          <w:bCs w:val="0"/>
          <w:i/>
          <w:iCs/>
        </w:rPr>
        <w:fldChar w:fldCharType="end"/>
      </w:r>
      <w:r w:rsidR="00597A66">
        <w:rPr>
          <w:b w:val="0"/>
          <w:bCs w:val="0"/>
          <w:i/>
          <w:iCs/>
        </w:rPr>
        <w:noBreakHyphen/>
      </w:r>
      <w:r w:rsidR="00597A66">
        <w:rPr>
          <w:b w:val="0"/>
          <w:bCs w:val="0"/>
          <w:i/>
          <w:iCs/>
        </w:rPr>
        <w:fldChar w:fldCharType="begin"/>
      </w:r>
      <w:r w:rsidR="00597A66">
        <w:rPr>
          <w:b w:val="0"/>
          <w:bCs w:val="0"/>
          <w:i/>
          <w:iCs/>
        </w:rPr>
        <w:instrText xml:space="preserve"> SEQ Rysunek \* ARABIC \s 1 </w:instrText>
      </w:r>
      <w:r w:rsidR="00597A66">
        <w:rPr>
          <w:b w:val="0"/>
          <w:bCs w:val="0"/>
          <w:i/>
          <w:iCs/>
        </w:rPr>
        <w:fldChar w:fldCharType="separate"/>
      </w:r>
      <w:r w:rsidR="00362E91">
        <w:rPr>
          <w:b w:val="0"/>
          <w:bCs w:val="0"/>
          <w:i/>
          <w:iCs/>
          <w:noProof/>
        </w:rPr>
        <w:t>3</w:t>
      </w:r>
      <w:r w:rsidR="00597A66">
        <w:rPr>
          <w:b w:val="0"/>
          <w:bCs w:val="0"/>
          <w:i/>
          <w:iCs/>
        </w:rPr>
        <w:fldChar w:fldCharType="end"/>
      </w:r>
      <w:r w:rsidR="00E73EE3">
        <w:rPr>
          <w:b w:val="0"/>
          <w:bCs w:val="0"/>
          <w:i/>
          <w:iCs/>
        </w:rPr>
        <w:t>:</w:t>
      </w:r>
      <w:r w:rsidR="002D7D98" w:rsidRPr="00781694">
        <w:rPr>
          <w:b w:val="0"/>
          <w:bCs w:val="0"/>
          <w:i/>
          <w:iCs/>
        </w:rPr>
        <w:t xml:space="preserve"> Algorytm</w:t>
      </w:r>
      <w:r w:rsidR="00134ABB" w:rsidRPr="00781694">
        <w:rPr>
          <w:b w:val="0"/>
          <w:bCs w:val="0"/>
          <w:i/>
          <w:iCs/>
        </w:rPr>
        <w:t xml:space="preserve"> ruchu </w:t>
      </w:r>
      <w:r w:rsidR="00361B99" w:rsidRPr="00781694">
        <w:rPr>
          <w:b w:val="0"/>
          <w:bCs w:val="0"/>
          <w:i/>
          <w:iCs/>
        </w:rPr>
        <w:t>wertykalnego</w:t>
      </w:r>
      <w:r w:rsidR="002D7D98" w:rsidRPr="00781694">
        <w:rPr>
          <w:b w:val="0"/>
          <w:bCs w:val="0"/>
          <w:i/>
          <w:iCs/>
        </w:rPr>
        <w:t xml:space="preserve"> dla </w:t>
      </w:r>
      <w:r w:rsidR="00360045" w:rsidRPr="00781694">
        <w:rPr>
          <w:b w:val="0"/>
          <w:bCs w:val="0"/>
          <w:i/>
          <w:iCs/>
        </w:rPr>
        <w:t>ośmi</w:t>
      </w:r>
      <w:r w:rsidR="008B7DC8" w:rsidRPr="00781694">
        <w:rPr>
          <w:b w:val="0"/>
          <w:bCs w:val="0"/>
          <w:i/>
          <w:iCs/>
        </w:rPr>
        <w:t>o</w:t>
      </w:r>
      <w:r w:rsidR="002D7D98" w:rsidRPr="00781694">
        <w:rPr>
          <w:b w:val="0"/>
          <w:bCs w:val="0"/>
          <w:i/>
          <w:iCs/>
        </w:rPr>
        <w:t>piętrowej windy</w:t>
      </w:r>
      <w:r w:rsidR="00781694" w:rsidRPr="00781694">
        <w:rPr>
          <w:b w:val="0"/>
          <w:bCs w:val="0"/>
          <w:i/>
          <w:iCs/>
        </w:rPr>
        <w:t xml:space="preserve"> </w:t>
      </w:r>
      <w:r w:rsidR="00781694">
        <w:rPr>
          <w:b w:val="0"/>
          <w:bCs w:val="0"/>
          <w:i/>
          <w:iCs/>
        </w:rPr>
        <w:t>[opr. własne]</w:t>
      </w:r>
      <w:bookmarkEnd w:id="47"/>
    </w:p>
    <w:p w14:paraId="4710B08F" w14:textId="77777777" w:rsidR="009849F5" w:rsidRDefault="009849F5" w:rsidP="00E32370">
      <w:pPr>
        <w:pStyle w:val="Tekstpodstawowyzwciciem"/>
        <w:jc w:val="center"/>
      </w:pPr>
    </w:p>
    <w:p w14:paraId="66522BCC" w14:textId="3A3F6F3F" w:rsidR="009849F5" w:rsidRDefault="003E1099" w:rsidP="00C6145B">
      <w:pPr>
        <w:pStyle w:val="Tekstpodstawowyzwciciem"/>
      </w:pPr>
      <w:r>
        <w:t>Mimo skomplikowane</w:t>
      </w:r>
      <w:r w:rsidR="00AC73A2">
        <w:t>go wyglądu</w:t>
      </w:r>
      <w:r>
        <w:t>, ruch</w:t>
      </w:r>
      <w:r w:rsidR="0054195D">
        <w:t xml:space="preserve"> </w:t>
      </w:r>
      <w:r w:rsidR="009E1665">
        <w:t>wertykalny</w:t>
      </w:r>
      <w:r w:rsidR="00AC73A2">
        <w:t xml:space="preserve"> windy</w:t>
      </w:r>
      <w:r>
        <w:t xml:space="preserve"> jest bardzo naturalny. </w:t>
      </w:r>
      <w:r w:rsidR="004C5E9C">
        <w:t>W</w:t>
      </w:r>
      <w:r w:rsidR="003F3FD5">
        <w:t>ózek</w:t>
      </w:r>
      <w:r>
        <w:t xml:space="preserve"> wind</w:t>
      </w:r>
      <w:r w:rsidR="003F3FD5">
        <w:t>y</w:t>
      </w:r>
      <w:r>
        <w:t xml:space="preserve"> p</w:t>
      </w:r>
      <w:r w:rsidR="009F3950">
        <w:t>o</w:t>
      </w:r>
      <w:r>
        <w:t>r</w:t>
      </w:r>
      <w:r w:rsidR="009F3950">
        <w:t>u</w:t>
      </w:r>
      <w:r>
        <w:t xml:space="preserve">sza się po </w:t>
      </w:r>
      <w:r w:rsidR="005A72EC">
        <w:t>piętrach</w:t>
      </w:r>
      <w:r>
        <w:t xml:space="preserve"> przejściowych</w:t>
      </w:r>
      <w:r w:rsidR="0054195D">
        <w:t xml:space="preserve"> po całej długości linii</w:t>
      </w:r>
      <w:r w:rsidR="00BD0AFC">
        <w:t>,</w:t>
      </w:r>
      <w:r w:rsidR="0054195D">
        <w:t xml:space="preserve"> </w:t>
      </w:r>
      <w:r w:rsidR="000A700B">
        <w:t>zatrzymując</w:t>
      </w:r>
      <w:r w:rsidR="00C16D8C">
        <w:t xml:space="preserve"> się na </w:t>
      </w:r>
      <w:r w:rsidR="00DB5D7B">
        <w:t>odpowiednich</w:t>
      </w:r>
      <w:r w:rsidR="009D0487">
        <w:t xml:space="preserve"> </w:t>
      </w:r>
      <w:r w:rsidR="00C16D8C">
        <w:t>piętrach</w:t>
      </w:r>
      <w:r w:rsidR="00F02F9C">
        <w:t xml:space="preserve">. </w:t>
      </w:r>
      <w:r w:rsidR="00C16D8C">
        <w:t>Kierunek ruchu</w:t>
      </w:r>
      <w:r w:rsidR="00F02F9C">
        <w:t xml:space="preserve"> jest kontrolowany w każdym stanie</w:t>
      </w:r>
      <w:r w:rsidR="001C7382">
        <w:t>,</w:t>
      </w:r>
      <w:r w:rsidR="00F02F9C">
        <w:t xml:space="preserve"> by uniknąć niepotrzebnych przystanków. </w:t>
      </w:r>
    </w:p>
    <w:p w14:paraId="796726BE" w14:textId="77777777" w:rsidR="007B0837" w:rsidRDefault="007B0837" w:rsidP="00C6145B">
      <w:pPr>
        <w:pStyle w:val="Tekstpodstawowyzwciciem"/>
      </w:pPr>
    </w:p>
    <w:p w14:paraId="05464DF9" w14:textId="77777777" w:rsidR="009849F5" w:rsidRDefault="009849F5" w:rsidP="00E32370">
      <w:pPr>
        <w:pStyle w:val="Tekstpodstawowyzwciciem"/>
        <w:jc w:val="center"/>
      </w:pPr>
    </w:p>
    <w:p w14:paraId="752A022D" w14:textId="77777777" w:rsidR="00C9623D" w:rsidRPr="00D76EA1" w:rsidRDefault="00C9623D" w:rsidP="00E32370">
      <w:pPr>
        <w:pStyle w:val="Tekstpodstawowyzwciciem"/>
        <w:jc w:val="center"/>
      </w:pPr>
    </w:p>
    <w:p w14:paraId="67A26571" w14:textId="77777777" w:rsidR="005D05CF" w:rsidRDefault="00AD6101" w:rsidP="00453A70">
      <w:pPr>
        <w:pStyle w:val="Nagwek3"/>
        <w:spacing w:after="120"/>
        <w:rPr>
          <w:sz w:val="24"/>
          <w:szCs w:val="24"/>
        </w:rPr>
      </w:pPr>
      <w:bookmarkStart w:id="48" w:name="_Toc17547346"/>
      <w:r w:rsidRPr="0046439B">
        <w:rPr>
          <w:sz w:val="24"/>
          <w:szCs w:val="24"/>
        </w:rPr>
        <w:lastRenderedPageBreak/>
        <w:t>Moduł pełnego piętra</w:t>
      </w:r>
      <w:bookmarkEnd w:id="48"/>
      <w:r w:rsidRPr="0046439B">
        <w:rPr>
          <w:sz w:val="24"/>
          <w:szCs w:val="24"/>
        </w:rPr>
        <w:t xml:space="preserve"> </w:t>
      </w:r>
    </w:p>
    <w:p w14:paraId="5C1A8BDF" w14:textId="0C928DE4" w:rsidR="006A1827" w:rsidRDefault="005D05CF" w:rsidP="002D04DC">
      <w:pPr>
        <w:pStyle w:val="Tekstpodstawowyzwciciem"/>
      </w:pPr>
      <w:r>
        <w:t>Podstawową funkcj</w:t>
      </w:r>
      <w:r w:rsidR="001678AE">
        <w:t>ą</w:t>
      </w:r>
      <w:r>
        <w:t xml:space="preserve"> windy jest obsługa p</w:t>
      </w:r>
      <w:r w:rsidR="004C67DC">
        <w:t>oleceń pasażerów</w:t>
      </w:r>
      <w:r w:rsidR="006B109D">
        <w:t xml:space="preserve">. </w:t>
      </w:r>
      <w:r w:rsidR="00A84131">
        <w:t xml:space="preserve">Pierwszym etapem po dotarciu na platformę jest otworzenie drzwi. Realizacja odbywa się przez ustawienie flagi </w:t>
      </w:r>
      <w:r w:rsidR="00A84131" w:rsidRPr="008F7D57">
        <w:rPr>
          <w:i/>
          <w:iCs/>
        </w:rPr>
        <w:t>letout</w:t>
      </w:r>
      <w:r w:rsidR="005A54AF">
        <w:t xml:space="preserve"> przy otwieraniu</w:t>
      </w:r>
      <w:r w:rsidR="00A84131">
        <w:t xml:space="preserve"> po pierwszej iteracji algorytmu</w:t>
      </w:r>
      <w:r w:rsidR="00905127">
        <w:t xml:space="preserve">. Podczas wykonywania funkcji </w:t>
      </w:r>
      <w:r w:rsidR="00905127" w:rsidRPr="0048182D">
        <w:rPr>
          <w:i/>
          <w:iCs/>
        </w:rPr>
        <w:t>open</w:t>
      </w:r>
      <w:r w:rsidR="00905127">
        <w:t>, następuje zmiana stanu</w:t>
      </w:r>
      <w:r w:rsidR="006677A6">
        <w:t xml:space="preserve"> i </w:t>
      </w:r>
      <w:r w:rsidR="00905127">
        <w:t xml:space="preserve">drzwi są otwierane </w:t>
      </w:r>
      <w:r w:rsidR="00543D67">
        <w:t xml:space="preserve">z odpowiednim czasem pozwalającym na opuszczenie kabiny. System wraca do stanu </w:t>
      </w:r>
      <w:r w:rsidR="00543D67" w:rsidRPr="001409B9">
        <w:rPr>
          <w:i/>
          <w:iCs/>
        </w:rPr>
        <w:t xml:space="preserve">FLOORx </w:t>
      </w:r>
      <w:r w:rsidR="00543D67">
        <w:t>i sprawdza istniejące żądania</w:t>
      </w:r>
      <w:r w:rsidR="005D61AC">
        <w:t xml:space="preserve">. Początkowo sprawdzane </w:t>
      </w:r>
      <w:r w:rsidR="00E92024">
        <w:t>jest,</w:t>
      </w:r>
      <w:r w:rsidR="005D61AC">
        <w:t xml:space="preserve"> czy kierunek będzie </w:t>
      </w:r>
      <w:r w:rsidR="00E92024">
        <w:t xml:space="preserve">kontynuowany warunkiem </w:t>
      </w:r>
      <w:r w:rsidR="00E92024" w:rsidRPr="00585D74">
        <w:rPr>
          <w:i/>
          <w:iCs/>
        </w:rPr>
        <w:t>dir==i_dir</w:t>
      </w:r>
      <w:r w:rsidR="00050F0E">
        <w:t xml:space="preserve">, </w:t>
      </w:r>
      <w:r w:rsidR="00F4217B">
        <w:t xml:space="preserve">gdzie </w:t>
      </w:r>
      <w:r w:rsidR="00F4217B" w:rsidRPr="00302927">
        <w:rPr>
          <w:i/>
          <w:iCs/>
        </w:rPr>
        <w:t>di</w:t>
      </w:r>
      <w:r w:rsidR="0005239A">
        <w:rPr>
          <w:i/>
          <w:iCs/>
        </w:rPr>
        <w:t>r</w:t>
      </w:r>
      <w:r w:rsidR="00F4217B">
        <w:t xml:space="preserve"> to kierunek w ustalonym w tym stanie</w:t>
      </w:r>
      <w:r w:rsidR="00441CF2">
        <w:t>,</w:t>
      </w:r>
      <w:r w:rsidR="00F4217B">
        <w:t xml:space="preserve"> a </w:t>
      </w:r>
      <w:r w:rsidR="00050F0E" w:rsidRPr="008E7C22">
        <w:rPr>
          <w:i/>
          <w:iCs/>
        </w:rPr>
        <w:t>i_dir</w:t>
      </w:r>
      <w:r w:rsidR="00EC4080">
        <w:t xml:space="preserve"> to kierunek w poprzednim stanie</w:t>
      </w:r>
      <w:r w:rsidR="004E209C">
        <w:t xml:space="preserve">. </w:t>
      </w:r>
      <w:r w:rsidR="00D8299A">
        <w:t xml:space="preserve">W </w:t>
      </w:r>
      <w:r w:rsidR="00EB70D0">
        <w:t>zależności</w:t>
      </w:r>
      <w:r w:rsidR="00D8299A">
        <w:t xml:space="preserve"> od kierunku sprawdzana jest </w:t>
      </w:r>
      <w:r w:rsidR="00CC61E6">
        <w:t>kombinacja</w:t>
      </w:r>
      <w:r w:rsidR="00D8299A">
        <w:t xml:space="preserve"> przycisków do żądania w górę</w:t>
      </w:r>
      <w:r w:rsidR="002052F0">
        <w:t xml:space="preserve"> (btn_up)</w:t>
      </w:r>
      <w:r w:rsidR="00D8299A">
        <w:t xml:space="preserve"> lub w dół</w:t>
      </w:r>
      <w:r w:rsidR="00E01533">
        <w:t xml:space="preserve"> </w:t>
      </w:r>
      <w:r w:rsidR="002052F0">
        <w:t>(btn_dn)</w:t>
      </w:r>
      <w:r w:rsidR="001D0065">
        <w:t>. Jeżeli istnieją takie polecenia</w:t>
      </w:r>
      <w:r w:rsidR="00D95787">
        <w:t>,</w:t>
      </w:r>
      <w:r w:rsidR="001D0065">
        <w:t xml:space="preserve"> to ustalany jest kolejny stan</w:t>
      </w:r>
      <w:r w:rsidR="00C76D2F">
        <w:t>,</w:t>
      </w:r>
      <w:r w:rsidR="001D0065">
        <w:t xml:space="preserve"> a drzwi się zamykają. W </w:t>
      </w:r>
      <w:r w:rsidR="002D04DC">
        <w:t>przypadku,</w:t>
      </w:r>
      <w:r w:rsidR="001D0065">
        <w:t xml:space="preserve"> kiedy nie istnieją poszczególne </w:t>
      </w:r>
      <w:r w:rsidR="00F47AB4">
        <w:t>żądania</w:t>
      </w:r>
      <w:r w:rsidR="001D0065">
        <w:t xml:space="preserve">, zwiększany jest licznik, </w:t>
      </w:r>
      <w:r w:rsidR="00AE667D">
        <w:t>który</w:t>
      </w:r>
      <w:r w:rsidR="001D0065">
        <w:t xml:space="preserve"> po przepełnieniu </w:t>
      </w:r>
      <w:r w:rsidR="00207903">
        <w:t>zmieni kierunek</w:t>
      </w:r>
      <w:r w:rsidR="0006024B">
        <w:t xml:space="preserve"> ruchu</w:t>
      </w:r>
      <w:r w:rsidR="00207903">
        <w:t xml:space="preserve"> w tym stanie. </w:t>
      </w:r>
      <w:r w:rsidR="00D60B49">
        <w:t xml:space="preserve">System zakłada 5 sekund na wejście pasażera i naciśniecie </w:t>
      </w:r>
      <w:r w:rsidR="00D10D0B">
        <w:t>przycisku</w:t>
      </w:r>
      <w:r w:rsidR="00D60B49">
        <w:t>. Dodatkowo</w:t>
      </w:r>
      <w:r w:rsidR="00193C39" w:rsidRPr="00193C39">
        <w:t xml:space="preserve"> </w:t>
      </w:r>
      <w:r w:rsidR="00193C39">
        <w:t>przed zmianą kierunku odliczane jest</w:t>
      </w:r>
      <w:r w:rsidR="00D60B49">
        <w:t xml:space="preserve"> 500 milisekund</w:t>
      </w:r>
      <w:r w:rsidR="00476469">
        <w:t>.</w:t>
      </w:r>
    </w:p>
    <w:p w14:paraId="70A1A302" w14:textId="77777777" w:rsidR="005A4317" w:rsidRDefault="005A4317" w:rsidP="002D04DC">
      <w:pPr>
        <w:pStyle w:val="Tekstpodstawowyzwciciem"/>
      </w:pPr>
    </w:p>
    <w:p w14:paraId="0174D277" w14:textId="77777777" w:rsidR="009D7A4A" w:rsidRDefault="006F68A5" w:rsidP="00F1545F">
      <w:pPr>
        <w:pStyle w:val="Tekstpodstawowyzwciciem"/>
        <w:keepNext/>
        <w:spacing w:after="0"/>
        <w:ind w:firstLine="0"/>
        <w:jc w:val="center"/>
      </w:pPr>
      <w:r>
        <w:rPr>
          <w:noProof/>
        </w:rPr>
        <w:drawing>
          <wp:inline distT="0" distB="0" distL="0" distR="0" wp14:anchorId="7D14201B" wp14:editId="08209BE8">
            <wp:extent cx="4680000" cy="3495002"/>
            <wp:effectExtent l="0" t="0" r="635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lgfx.png"/>
                    <pic:cNvPicPr/>
                  </pic:nvPicPr>
                  <pic:blipFill>
                    <a:blip r:embed="rId25">
                      <a:extLst>
                        <a:ext uri="{28A0092B-C50C-407E-A947-70E740481C1C}">
                          <a14:useLocalDpi xmlns:a14="http://schemas.microsoft.com/office/drawing/2010/main" val="0"/>
                        </a:ext>
                      </a:extLst>
                    </a:blip>
                    <a:stretch>
                      <a:fillRect/>
                    </a:stretch>
                  </pic:blipFill>
                  <pic:spPr>
                    <a:xfrm>
                      <a:off x="0" y="0"/>
                      <a:ext cx="4680000" cy="3495002"/>
                    </a:xfrm>
                    <a:prstGeom prst="rect">
                      <a:avLst/>
                    </a:prstGeom>
                  </pic:spPr>
                </pic:pic>
              </a:graphicData>
            </a:graphic>
          </wp:inline>
        </w:drawing>
      </w:r>
    </w:p>
    <w:p w14:paraId="79BADAA5" w14:textId="31FA9D92" w:rsidR="004A27EC" w:rsidRPr="001574C5" w:rsidRDefault="009D7A4A" w:rsidP="00F1545F">
      <w:pPr>
        <w:pStyle w:val="Legenda"/>
        <w:spacing w:before="0" w:after="0"/>
        <w:jc w:val="center"/>
        <w:rPr>
          <w:b w:val="0"/>
          <w:bCs w:val="0"/>
          <w:i/>
          <w:iCs/>
          <w:sz w:val="24"/>
          <w:szCs w:val="24"/>
        </w:rPr>
      </w:pPr>
      <w:bookmarkStart w:id="49" w:name="_Toc17550594"/>
      <w:r w:rsidRPr="0067621A">
        <w:rPr>
          <w:b w:val="0"/>
          <w:bCs w:val="0"/>
          <w:i/>
          <w:iCs/>
        </w:rPr>
        <w:t xml:space="preserve">Rysunek </w:t>
      </w:r>
      <w:r w:rsidR="00597A66">
        <w:rPr>
          <w:b w:val="0"/>
          <w:bCs w:val="0"/>
          <w:i/>
          <w:iCs/>
        </w:rPr>
        <w:fldChar w:fldCharType="begin"/>
      </w:r>
      <w:r w:rsidR="00597A66">
        <w:rPr>
          <w:b w:val="0"/>
          <w:bCs w:val="0"/>
          <w:i/>
          <w:iCs/>
        </w:rPr>
        <w:instrText xml:space="preserve"> STYLEREF 1 \s </w:instrText>
      </w:r>
      <w:r w:rsidR="00597A66">
        <w:rPr>
          <w:b w:val="0"/>
          <w:bCs w:val="0"/>
          <w:i/>
          <w:iCs/>
        </w:rPr>
        <w:fldChar w:fldCharType="separate"/>
      </w:r>
      <w:r w:rsidR="00362E91">
        <w:rPr>
          <w:b w:val="0"/>
          <w:bCs w:val="0"/>
          <w:i/>
          <w:iCs/>
          <w:noProof/>
        </w:rPr>
        <w:t>2</w:t>
      </w:r>
      <w:r w:rsidR="00597A66">
        <w:rPr>
          <w:b w:val="0"/>
          <w:bCs w:val="0"/>
          <w:i/>
          <w:iCs/>
        </w:rPr>
        <w:fldChar w:fldCharType="end"/>
      </w:r>
      <w:r w:rsidR="00597A66">
        <w:rPr>
          <w:b w:val="0"/>
          <w:bCs w:val="0"/>
          <w:i/>
          <w:iCs/>
        </w:rPr>
        <w:noBreakHyphen/>
      </w:r>
      <w:r w:rsidR="00597A66">
        <w:rPr>
          <w:b w:val="0"/>
          <w:bCs w:val="0"/>
          <w:i/>
          <w:iCs/>
        </w:rPr>
        <w:fldChar w:fldCharType="begin"/>
      </w:r>
      <w:r w:rsidR="00597A66">
        <w:rPr>
          <w:b w:val="0"/>
          <w:bCs w:val="0"/>
          <w:i/>
          <w:iCs/>
        </w:rPr>
        <w:instrText xml:space="preserve"> SEQ Rysunek \* ARABIC \s 1 </w:instrText>
      </w:r>
      <w:r w:rsidR="00597A66">
        <w:rPr>
          <w:b w:val="0"/>
          <w:bCs w:val="0"/>
          <w:i/>
          <w:iCs/>
        </w:rPr>
        <w:fldChar w:fldCharType="separate"/>
      </w:r>
      <w:r w:rsidR="00362E91">
        <w:rPr>
          <w:b w:val="0"/>
          <w:bCs w:val="0"/>
          <w:i/>
          <w:iCs/>
          <w:noProof/>
        </w:rPr>
        <w:t>4</w:t>
      </w:r>
      <w:r w:rsidR="00597A66">
        <w:rPr>
          <w:b w:val="0"/>
          <w:bCs w:val="0"/>
          <w:i/>
          <w:iCs/>
        </w:rPr>
        <w:fldChar w:fldCharType="end"/>
      </w:r>
      <w:r w:rsidR="00D35B8C">
        <w:rPr>
          <w:b w:val="0"/>
          <w:bCs w:val="0"/>
          <w:i/>
          <w:iCs/>
        </w:rPr>
        <w:t>:</w:t>
      </w:r>
      <w:r w:rsidR="00421F31" w:rsidRPr="0067621A">
        <w:rPr>
          <w:b w:val="0"/>
          <w:bCs w:val="0"/>
          <w:i/>
          <w:iCs/>
        </w:rPr>
        <w:t xml:space="preserve"> Algorytm na pełnym </w:t>
      </w:r>
      <w:r w:rsidR="00131427" w:rsidRPr="0067621A">
        <w:rPr>
          <w:b w:val="0"/>
          <w:bCs w:val="0"/>
          <w:i/>
          <w:iCs/>
        </w:rPr>
        <w:t>piętrze</w:t>
      </w:r>
      <w:r w:rsidR="0010297C" w:rsidRPr="0067621A">
        <w:rPr>
          <w:b w:val="0"/>
          <w:bCs w:val="0"/>
          <w:i/>
          <w:iCs/>
        </w:rPr>
        <w:t xml:space="preserve"> </w:t>
      </w:r>
      <w:r w:rsidR="0010297C">
        <w:rPr>
          <w:b w:val="0"/>
          <w:bCs w:val="0"/>
          <w:i/>
          <w:iCs/>
        </w:rPr>
        <w:t>[opr. własne]</w:t>
      </w:r>
      <w:bookmarkEnd w:id="49"/>
    </w:p>
    <w:p w14:paraId="3E4681F0" w14:textId="77777777" w:rsidR="00A9752B" w:rsidRPr="00A6751C" w:rsidRDefault="00A9752B" w:rsidP="00F1545F">
      <w:pPr>
        <w:jc w:val="center"/>
        <w:rPr>
          <w:b/>
        </w:rPr>
      </w:pPr>
    </w:p>
    <w:p w14:paraId="31F3A2B7" w14:textId="3AB6F83E" w:rsidR="005B6132" w:rsidRPr="006A1827" w:rsidRDefault="00554182" w:rsidP="00A57E87">
      <w:pPr>
        <w:pStyle w:val="Tekstpodstawowyzwciciem"/>
        <w:spacing w:after="0"/>
        <w:ind w:firstLine="0"/>
      </w:pPr>
      <w:r>
        <w:lastRenderedPageBreak/>
        <w:t xml:space="preserve">Po zmianie kierunku wewnątrz stanu algorytm kieruje się na prawą stronę </w:t>
      </w:r>
      <w:r w:rsidR="00B74849">
        <w:t>ścieżki algorytmu</w:t>
      </w:r>
      <w:r w:rsidR="00DB05C4">
        <w:t xml:space="preserve">. </w:t>
      </w:r>
      <w:r w:rsidR="00D60B49">
        <w:t>Pierwsza sprawdzana jest kombinacja przycisków w górę</w:t>
      </w:r>
      <w:r w:rsidR="00E91730">
        <w:t>,</w:t>
      </w:r>
      <w:r w:rsidR="00D60B49">
        <w:t xml:space="preserve"> choć w tej sytuacji kolejność może być dowolna, gdyż zakładamy, że kontyn</w:t>
      </w:r>
      <w:r w:rsidR="00794092">
        <w:t>u</w:t>
      </w:r>
      <w:r w:rsidR="00D60B49">
        <w:t xml:space="preserve">owanie kierunku już zostało zaniechane. </w:t>
      </w:r>
      <w:r w:rsidR="00331A04">
        <w:t>Ostatecznie</w:t>
      </w:r>
      <w:r w:rsidR="002F7CE8">
        <w:t xml:space="preserve"> przy braku </w:t>
      </w:r>
      <w:r w:rsidR="006C6B4B">
        <w:t xml:space="preserve">jakichkolwiek </w:t>
      </w:r>
      <w:r w:rsidR="003238F5">
        <w:t>polece</w:t>
      </w:r>
      <w:r w:rsidR="00E76AFE">
        <w:t>ń</w:t>
      </w:r>
      <w:r w:rsidR="003238F5">
        <w:t xml:space="preserve"> system przechodzi w stan oszczędzania energii</w:t>
      </w:r>
      <w:r w:rsidR="00331A04">
        <w:t xml:space="preserve">. </w:t>
      </w:r>
      <w:r w:rsidR="006235AA">
        <w:t>W przypadku pi</w:t>
      </w:r>
      <w:r w:rsidR="00C76E6B">
        <w:t>ę</w:t>
      </w:r>
      <w:r w:rsidR="006235AA">
        <w:t xml:space="preserve">tra pierwszego lub ostatniego algorytm jest upraszczany z powodu braku kolejnych </w:t>
      </w:r>
      <w:r w:rsidR="00E07D9D">
        <w:t>pięter</w:t>
      </w:r>
      <w:r w:rsidR="000226CE">
        <w:t xml:space="preserve">. </w:t>
      </w:r>
      <w:r w:rsidR="00DC14A2">
        <w:t>Warto zauważyć, że s</w:t>
      </w:r>
      <w:r w:rsidR="000226CE">
        <w:t xml:space="preserve">tan </w:t>
      </w:r>
      <w:r w:rsidR="00D324DA">
        <w:t>bezczynności</w:t>
      </w:r>
      <w:r w:rsidR="000226CE">
        <w:t xml:space="preserve"> jest tylko możliwy dla pełnego piętra i następuje po </w:t>
      </w:r>
      <w:r w:rsidR="0045428A">
        <w:t>5,5</w:t>
      </w:r>
      <w:r w:rsidR="000E050B">
        <w:t xml:space="preserve"> </w:t>
      </w:r>
      <w:r w:rsidR="00972812">
        <w:t>sekundach,</w:t>
      </w:r>
      <w:r w:rsidR="000E050B">
        <w:t xml:space="preserve"> jeśli nie został </w:t>
      </w:r>
      <w:r w:rsidR="00FE432F">
        <w:t>naciśni</w:t>
      </w:r>
      <w:r w:rsidR="004E2E5B">
        <w:t>ę</w:t>
      </w:r>
      <w:r w:rsidR="00FE432F">
        <w:t>ty</w:t>
      </w:r>
      <w:r w:rsidR="000E050B">
        <w:t xml:space="preserve"> żaden z przycisków.</w:t>
      </w:r>
    </w:p>
    <w:p w14:paraId="6AB607BE" w14:textId="77777777" w:rsidR="00AD6101" w:rsidRDefault="00AD6101" w:rsidP="00597F73">
      <w:pPr>
        <w:pStyle w:val="Nagwek3"/>
        <w:spacing w:after="120"/>
        <w:rPr>
          <w:sz w:val="24"/>
          <w:szCs w:val="24"/>
        </w:rPr>
      </w:pPr>
      <w:bookmarkStart w:id="50" w:name="_Toc17547347"/>
      <w:r w:rsidRPr="00575444">
        <w:rPr>
          <w:sz w:val="24"/>
          <w:szCs w:val="24"/>
        </w:rPr>
        <w:t>Moduł piętra przejściowego</w:t>
      </w:r>
      <w:bookmarkEnd w:id="50"/>
    </w:p>
    <w:p w14:paraId="6453E5E1" w14:textId="21C2CB24" w:rsidR="006E07AF" w:rsidRDefault="00BB3CD5" w:rsidP="006E07AF">
      <w:pPr>
        <w:pStyle w:val="Tekstpodstawowyzwciciem"/>
      </w:pPr>
      <w:r>
        <w:t xml:space="preserve">Stan przejścia </w:t>
      </w:r>
      <w:r w:rsidR="009619AF">
        <w:t>między</w:t>
      </w:r>
      <w:r>
        <w:t xml:space="preserve"> </w:t>
      </w:r>
      <w:r w:rsidR="006E6F86">
        <w:t>piętrami</w:t>
      </w:r>
      <w:r>
        <w:t xml:space="preserve"> zależy </w:t>
      </w:r>
      <w:r w:rsidR="006E6F86">
        <w:t>gł</w:t>
      </w:r>
      <w:r w:rsidR="00CF2108">
        <w:t>ó</w:t>
      </w:r>
      <w:r w:rsidR="006E6F86">
        <w:t>wnie</w:t>
      </w:r>
      <w:r>
        <w:t xml:space="preserve"> od pozycji kabiny</w:t>
      </w:r>
      <w:r w:rsidR="009B1A26">
        <w:t xml:space="preserve"> względem platformy na piętrze</w:t>
      </w:r>
      <w:r>
        <w:t xml:space="preserve">. </w:t>
      </w:r>
      <w:r w:rsidR="000271E4">
        <w:t>Zgodnie z rysunkiem 2-5</w:t>
      </w:r>
      <w:r w:rsidR="009E43DA">
        <w:t xml:space="preserve"> d</w:t>
      </w:r>
      <w:r>
        <w:t xml:space="preserve">ecyzja o kolejnym stanie nie </w:t>
      </w:r>
      <w:r w:rsidR="00073342">
        <w:t>zapada,</w:t>
      </w:r>
      <w:r w:rsidR="009E43DA">
        <w:t xml:space="preserve"> dopóki</w:t>
      </w:r>
      <w:r w:rsidR="00CD707B">
        <w:t xml:space="preserve"> sygnał </w:t>
      </w:r>
      <w:r w:rsidR="00CD707B" w:rsidRPr="00CD707B">
        <w:rPr>
          <w:i/>
          <w:iCs/>
        </w:rPr>
        <w:t>reached</w:t>
      </w:r>
      <w:r>
        <w:t xml:space="preserve"> </w:t>
      </w:r>
      <w:r w:rsidR="009E43DA">
        <w:t xml:space="preserve">nie został ustawiony. Oznacza </w:t>
      </w:r>
      <w:r w:rsidR="00F02DB6">
        <w:t>to,</w:t>
      </w:r>
      <w:r w:rsidR="009E43DA">
        <w:t xml:space="preserve"> że winda dojechała do kolejnego piętra.</w:t>
      </w:r>
      <w:r>
        <w:t xml:space="preserve"> </w:t>
      </w:r>
      <w:r w:rsidR="009E43DA">
        <w:t>Każdy cykl sekwencji następuje</w:t>
      </w:r>
      <w:r w:rsidR="009619AF">
        <w:t xml:space="preserve"> z </w:t>
      </w:r>
      <w:r w:rsidR="009E43DA">
        <w:t>narastającym</w:t>
      </w:r>
      <w:r w:rsidR="009619AF">
        <w:t xml:space="preserve"> zboczem zegara.  Biorąc pod uwagę taktowanie 1kHz oraz prędkość standardowej wind</w:t>
      </w:r>
      <w:r w:rsidR="00441141">
        <w:t>y</w:t>
      </w:r>
      <w:r w:rsidR="00144FD4">
        <w:t xml:space="preserve"> równą 1m/s oznacza, że winda pokona tylko jeden milimetr</w:t>
      </w:r>
      <w:r w:rsidR="00A163AE">
        <w:t xml:space="preserve"> i </w:t>
      </w:r>
      <w:r w:rsidR="007D60B2">
        <w:t xml:space="preserve">system podejmie </w:t>
      </w:r>
      <w:r w:rsidR="00860F08">
        <w:t>decyzję</w:t>
      </w:r>
      <w:r w:rsidR="00A62ED4">
        <w:t>,</w:t>
      </w:r>
      <w:r w:rsidR="00A163AE">
        <w:t xml:space="preserve"> czy zatrzymać się</w:t>
      </w:r>
      <w:r w:rsidR="001747C0">
        <w:t>,</w:t>
      </w:r>
      <w:r w:rsidR="00A163AE">
        <w:t xml:space="preserve"> czy kontynuować ruch.</w:t>
      </w:r>
      <w:r w:rsidR="005D05CF">
        <w:t xml:space="preserve"> </w:t>
      </w:r>
    </w:p>
    <w:p w14:paraId="544FB31F" w14:textId="77777777" w:rsidR="00656659" w:rsidRPr="00A6751C" w:rsidRDefault="00656659" w:rsidP="006E07AF">
      <w:pPr>
        <w:pStyle w:val="Tekstpodstawowyzwciciem"/>
      </w:pPr>
    </w:p>
    <w:p w14:paraId="01A6CB20" w14:textId="77777777" w:rsidR="005F4D0D" w:rsidRDefault="00412AA0" w:rsidP="00064377">
      <w:pPr>
        <w:pStyle w:val="Tekstpodstawowyzwciciem"/>
        <w:keepNext/>
        <w:spacing w:after="0"/>
        <w:ind w:firstLine="0"/>
        <w:jc w:val="center"/>
      </w:pPr>
      <w:r>
        <w:rPr>
          <w:noProof/>
        </w:rPr>
        <w:drawing>
          <wp:inline distT="0" distB="0" distL="0" distR="0" wp14:anchorId="6609BC91" wp14:editId="1E93E3BD">
            <wp:extent cx="4680000" cy="3568204"/>
            <wp:effectExtent l="0" t="0" r="635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lgfxy.png"/>
                    <pic:cNvPicPr/>
                  </pic:nvPicPr>
                  <pic:blipFill>
                    <a:blip r:embed="rId26">
                      <a:extLst>
                        <a:ext uri="{28A0092B-C50C-407E-A947-70E740481C1C}">
                          <a14:useLocalDpi xmlns:a14="http://schemas.microsoft.com/office/drawing/2010/main" val="0"/>
                        </a:ext>
                      </a:extLst>
                    </a:blip>
                    <a:stretch>
                      <a:fillRect/>
                    </a:stretch>
                  </pic:blipFill>
                  <pic:spPr>
                    <a:xfrm>
                      <a:off x="0" y="0"/>
                      <a:ext cx="4680000" cy="3568204"/>
                    </a:xfrm>
                    <a:prstGeom prst="rect">
                      <a:avLst/>
                    </a:prstGeom>
                  </pic:spPr>
                </pic:pic>
              </a:graphicData>
            </a:graphic>
          </wp:inline>
        </w:drawing>
      </w:r>
    </w:p>
    <w:p w14:paraId="76CB2AB1" w14:textId="60152568" w:rsidR="00B06814" w:rsidRPr="00182ADB" w:rsidRDefault="005F4D0D" w:rsidP="00064377">
      <w:pPr>
        <w:pStyle w:val="Legenda"/>
        <w:spacing w:before="0" w:after="0"/>
        <w:jc w:val="center"/>
        <w:rPr>
          <w:b w:val="0"/>
          <w:bCs w:val="0"/>
          <w:i/>
          <w:iCs/>
        </w:rPr>
      </w:pPr>
      <w:bookmarkStart w:id="51" w:name="_Toc17550595"/>
      <w:r w:rsidRPr="00182ADB">
        <w:rPr>
          <w:b w:val="0"/>
          <w:bCs w:val="0"/>
          <w:i/>
          <w:iCs/>
        </w:rPr>
        <w:t xml:space="preserve">Rysunek </w:t>
      </w:r>
      <w:r w:rsidR="00597A66">
        <w:rPr>
          <w:b w:val="0"/>
          <w:bCs w:val="0"/>
          <w:i/>
          <w:iCs/>
        </w:rPr>
        <w:fldChar w:fldCharType="begin"/>
      </w:r>
      <w:r w:rsidR="00597A66">
        <w:rPr>
          <w:b w:val="0"/>
          <w:bCs w:val="0"/>
          <w:i/>
          <w:iCs/>
        </w:rPr>
        <w:instrText xml:space="preserve"> STYLEREF 1 \s </w:instrText>
      </w:r>
      <w:r w:rsidR="00597A66">
        <w:rPr>
          <w:b w:val="0"/>
          <w:bCs w:val="0"/>
          <w:i/>
          <w:iCs/>
        </w:rPr>
        <w:fldChar w:fldCharType="separate"/>
      </w:r>
      <w:r w:rsidR="00362E91">
        <w:rPr>
          <w:b w:val="0"/>
          <w:bCs w:val="0"/>
          <w:i/>
          <w:iCs/>
          <w:noProof/>
        </w:rPr>
        <w:t>2</w:t>
      </w:r>
      <w:r w:rsidR="00597A66">
        <w:rPr>
          <w:b w:val="0"/>
          <w:bCs w:val="0"/>
          <w:i/>
          <w:iCs/>
        </w:rPr>
        <w:fldChar w:fldCharType="end"/>
      </w:r>
      <w:r w:rsidR="00597A66">
        <w:rPr>
          <w:b w:val="0"/>
          <w:bCs w:val="0"/>
          <w:i/>
          <w:iCs/>
        </w:rPr>
        <w:noBreakHyphen/>
      </w:r>
      <w:r w:rsidR="00597A66">
        <w:rPr>
          <w:b w:val="0"/>
          <w:bCs w:val="0"/>
          <w:i/>
          <w:iCs/>
        </w:rPr>
        <w:fldChar w:fldCharType="begin"/>
      </w:r>
      <w:r w:rsidR="00597A66">
        <w:rPr>
          <w:b w:val="0"/>
          <w:bCs w:val="0"/>
          <w:i/>
          <w:iCs/>
        </w:rPr>
        <w:instrText xml:space="preserve"> SEQ Rysunek \* ARABIC \s 1 </w:instrText>
      </w:r>
      <w:r w:rsidR="00597A66">
        <w:rPr>
          <w:b w:val="0"/>
          <w:bCs w:val="0"/>
          <w:i/>
          <w:iCs/>
        </w:rPr>
        <w:fldChar w:fldCharType="separate"/>
      </w:r>
      <w:r w:rsidR="00362E91">
        <w:rPr>
          <w:b w:val="0"/>
          <w:bCs w:val="0"/>
          <w:i/>
          <w:iCs/>
          <w:noProof/>
        </w:rPr>
        <w:t>5</w:t>
      </w:r>
      <w:r w:rsidR="00597A66">
        <w:rPr>
          <w:b w:val="0"/>
          <w:bCs w:val="0"/>
          <w:i/>
          <w:iCs/>
        </w:rPr>
        <w:fldChar w:fldCharType="end"/>
      </w:r>
      <w:r w:rsidR="00337813">
        <w:rPr>
          <w:b w:val="0"/>
          <w:bCs w:val="0"/>
          <w:i/>
          <w:iCs/>
        </w:rPr>
        <w:t>:</w:t>
      </w:r>
      <w:r w:rsidR="00E961AB" w:rsidRPr="00182ADB">
        <w:rPr>
          <w:b w:val="0"/>
          <w:bCs w:val="0"/>
          <w:i/>
          <w:iCs/>
        </w:rPr>
        <w:t xml:space="preserve"> </w:t>
      </w:r>
      <w:r w:rsidR="008A5FF4" w:rsidRPr="00182ADB">
        <w:rPr>
          <w:b w:val="0"/>
          <w:bCs w:val="0"/>
          <w:i/>
          <w:iCs/>
        </w:rPr>
        <w:t>Algorytm przejazdu między piętrami</w:t>
      </w:r>
      <w:r w:rsidR="00585AF0">
        <w:rPr>
          <w:b w:val="0"/>
          <w:bCs w:val="0"/>
          <w:i/>
          <w:iCs/>
        </w:rPr>
        <w:t xml:space="preserve"> [opr. własne]</w:t>
      </w:r>
      <w:bookmarkEnd w:id="51"/>
    </w:p>
    <w:p w14:paraId="6E6A6B38" w14:textId="77777777" w:rsidR="005D10ED" w:rsidRPr="005D10ED" w:rsidRDefault="005D10ED" w:rsidP="00064377"/>
    <w:p w14:paraId="3269905B" w14:textId="4048AEDD" w:rsidR="007469DB" w:rsidRPr="00A6751C" w:rsidRDefault="00E509F6" w:rsidP="00A57E87">
      <w:pPr>
        <w:pStyle w:val="Tekstpodstawowyzwciciem"/>
      </w:pPr>
      <w:r>
        <w:lastRenderedPageBreak/>
        <w:t>Na rysunku 2-5</w:t>
      </w:r>
      <w:r w:rsidR="005D05CF">
        <w:t xml:space="preserve"> nazwą FLOORxy zostały </w:t>
      </w:r>
      <w:r w:rsidR="00FA31EB">
        <w:t>oznaczone</w:t>
      </w:r>
      <w:r w:rsidR="005D05CF">
        <w:t xml:space="preserve"> piętra przejściowe, na przykład FLOOR45 to p</w:t>
      </w:r>
      <w:r w:rsidR="00C86B09">
        <w:t xml:space="preserve">rzejazd między czwartym a piątymi piętrem. Zapis nie oznacza kierunku jazdy, może to być ruch w górę z czwartego na </w:t>
      </w:r>
      <w:r w:rsidR="0065623F">
        <w:t>piąte</w:t>
      </w:r>
      <w:r w:rsidR="00C86B09">
        <w:t xml:space="preserve"> </w:t>
      </w:r>
      <w:r w:rsidR="00CC3B9D">
        <w:t>piętro</w:t>
      </w:r>
      <w:r w:rsidR="00C86B09">
        <w:t xml:space="preserve"> lub odwrotnie.</w:t>
      </w:r>
      <w:r w:rsidR="00DC0AA6">
        <w:t xml:space="preserve"> </w:t>
      </w:r>
      <w:r w:rsidR="004C0653">
        <w:t xml:space="preserve">Po </w:t>
      </w:r>
      <w:r w:rsidR="006A0BA0">
        <w:t>otrzymaniu</w:t>
      </w:r>
      <w:r w:rsidR="004C0653">
        <w:t xml:space="preserve"> od czujników informacji o dotarciu na </w:t>
      </w:r>
      <w:r w:rsidR="006638C5">
        <w:t>piętro</w:t>
      </w:r>
      <w:r w:rsidR="00934A43">
        <w:t xml:space="preserve"> sprawdzany jest kierunek ruchu. Jeżeli wartość wynosi „1”</w:t>
      </w:r>
      <w:r w:rsidR="00561880">
        <w:t>,</w:t>
      </w:r>
      <w:r w:rsidR="00934A43">
        <w:t xml:space="preserve"> to </w:t>
      </w:r>
      <w:r w:rsidR="0001008E">
        <w:t>w</w:t>
      </w:r>
      <w:r w:rsidR="00934A43">
        <w:t>inda porusza się w górę, jeżeli jest „0”</w:t>
      </w:r>
      <w:r w:rsidR="00DD1B68">
        <w:t>,</w:t>
      </w:r>
      <w:r w:rsidR="00934A43">
        <w:t xml:space="preserve"> to</w:t>
      </w:r>
      <w:r w:rsidR="003F0787">
        <w:t xml:space="preserve"> kieruje się w dół</w:t>
      </w:r>
      <w:r w:rsidR="00934A43">
        <w:t xml:space="preserve">. Funkcja </w:t>
      </w:r>
      <w:r w:rsidR="00934A43" w:rsidRPr="00336BA6">
        <w:rPr>
          <w:i/>
          <w:iCs/>
        </w:rPr>
        <w:t>change_dir()</w:t>
      </w:r>
      <w:r w:rsidR="00934A43">
        <w:t xml:space="preserve"> oznacza zmianę kierunku. Taka sytuacja może </w:t>
      </w:r>
      <w:r w:rsidR="001B7E2A">
        <w:t>nastąpić,</w:t>
      </w:r>
      <w:r w:rsidR="00934A43">
        <w:t xml:space="preserve"> gdy powyżej danego pi</w:t>
      </w:r>
      <w:r w:rsidR="006775BD">
        <w:t>ę</w:t>
      </w:r>
      <w:r w:rsidR="00934A43">
        <w:t>tra nie ma już żądań</w:t>
      </w:r>
      <w:r w:rsidR="00DD1B7C">
        <w:t>,</w:t>
      </w:r>
      <w:r w:rsidR="00934A43">
        <w:t xml:space="preserve"> a istnieją żądania z dołu oraz pasażer na tym piętrze przywołał windę z żądaniem na dół.</w:t>
      </w:r>
      <w:r w:rsidR="00120245">
        <w:t xml:space="preserve"> W tym przypadku wózek windy na kolejnej platformie będzie </w:t>
      </w:r>
      <w:r w:rsidR="004E0744">
        <w:t>rozpatrywał</w:t>
      </w:r>
      <w:r w:rsidR="00120245">
        <w:t xml:space="preserve"> przywołania priorytetowo z kierunkiem </w:t>
      </w:r>
      <w:r w:rsidR="004E0744">
        <w:t>przeciwnym</w:t>
      </w:r>
      <w:r w:rsidR="00393F48">
        <w:t>.</w:t>
      </w:r>
      <w:r w:rsidR="00934A43">
        <w:t xml:space="preserve"> </w:t>
      </w:r>
      <w:r w:rsidR="00BF6E4C">
        <w:t>Ostatecznie,</w:t>
      </w:r>
      <w:r w:rsidR="00934A43">
        <w:t xml:space="preserve"> </w:t>
      </w:r>
      <w:r w:rsidR="001B7E2A">
        <w:t>jeśli</w:t>
      </w:r>
      <w:r w:rsidR="00934A43">
        <w:t xml:space="preserve"> nie ma żadnych</w:t>
      </w:r>
      <w:r w:rsidR="00BF6E4C">
        <w:t xml:space="preserve"> przywołań na danym piętrze</w:t>
      </w:r>
      <w:r w:rsidR="00B740E9">
        <w:t>,</w:t>
      </w:r>
      <w:r w:rsidR="00934A43">
        <w:t xml:space="preserve"> to winda kontynuuje ruch bez zatrzymania i kieruje się do kolejnego stanu przejściowego (w górę FLOOR56, w dół FLOOR34)</w:t>
      </w:r>
      <w:r w:rsidR="00F9780D">
        <w:t>.</w:t>
      </w:r>
      <w:r w:rsidR="00DD5AE1">
        <w:t xml:space="preserve"> Rozwiązanie </w:t>
      </w:r>
      <w:r w:rsidR="00461046">
        <w:t xml:space="preserve">odpytywania przez </w:t>
      </w:r>
      <w:r w:rsidR="00D2030B">
        <w:t>algorytm</w:t>
      </w:r>
      <w:r w:rsidR="00461046">
        <w:t xml:space="preserve"> o stan przycisków</w:t>
      </w:r>
      <w:r w:rsidR="00F36059">
        <w:t xml:space="preserve"> </w:t>
      </w:r>
      <w:r w:rsidR="00461046">
        <w:t>przy ostatecznej fazie jazdy umożliwia elastyczną zmianę stanu przycisków</w:t>
      </w:r>
      <w:r w:rsidR="00D261C1">
        <w:t xml:space="preserve"> wewnątrz kabiny</w:t>
      </w:r>
      <w:r w:rsidR="00D2030B">
        <w:t>.</w:t>
      </w:r>
      <w:r w:rsidR="00265121">
        <w:t xml:space="preserve"> </w:t>
      </w:r>
      <w:r w:rsidR="00D2030B">
        <w:t xml:space="preserve">W kolejnym </w:t>
      </w:r>
      <w:r w:rsidR="007659B8">
        <w:t>paragrafie</w:t>
      </w:r>
      <w:r w:rsidR="00D2030B">
        <w:t xml:space="preserve"> zostanie </w:t>
      </w:r>
      <w:r w:rsidR="002E46CF">
        <w:t>przybliżo</w:t>
      </w:r>
      <w:r w:rsidR="00C241F1">
        <w:t>na</w:t>
      </w:r>
      <w:r w:rsidR="00D2030B">
        <w:t xml:space="preserve"> </w:t>
      </w:r>
      <w:r w:rsidR="002E46CF">
        <w:t>funkcjonalność</w:t>
      </w:r>
      <w:r w:rsidR="005F676F">
        <w:t xml:space="preserve"> tych</w:t>
      </w:r>
      <w:r w:rsidR="00D2030B">
        <w:t xml:space="preserve"> resetowalnych przycisków, które mogą być zmieniane</w:t>
      </w:r>
      <w:r w:rsidR="009D3AFB">
        <w:t xml:space="preserve"> aż do dotarcia na piętro</w:t>
      </w:r>
      <w:r w:rsidR="00D2030B">
        <w:t xml:space="preserve">. To działanie </w:t>
      </w:r>
      <w:r w:rsidR="00654C48">
        <w:t>umożliwia</w:t>
      </w:r>
      <w:r w:rsidR="00D2030B">
        <w:t xml:space="preserve"> </w:t>
      </w:r>
      <w:r w:rsidR="002068A9">
        <w:t xml:space="preserve">korektę </w:t>
      </w:r>
      <w:r w:rsidR="00DE1505">
        <w:t>celu podróży</w:t>
      </w:r>
      <w:r w:rsidR="00654C48">
        <w:t xml:space="preserve"> przez pasażera i</w:t>
      </w:r>
      <w:r w:rsidR="0089020C">
        <w:t xml:space="preserve"> usunięcie</w:t>
      </w:r>
      <w:r w:rsidR="00654C48">
        <w:t xml:space="preserve"> niepotrzebn</w:t>
      </w:r>
      <w:r w:rsidR="0089020C">
        <w:t>ych</w:t>
      </w:r>
      <w:r w:rsidR="00654C48">
        <w:t xml:space="preserve"> przystank</w:t>
      </w:r>
      <w:r w:rsidR="0089020C">
        <w:t>ów</w:t>
      </w:r>
      <w:r w:rsidR="00654C48">
        <w:t xml:space="preserve"> na piętrach.</w:t>
      </w:r>
      <w:r w:rsidR="00265121">
        <w:t xml:space="preserve"> Warto również wspomnieć, że przy odpytywaniu o żądania, brany jest pod uwagę czujnik tensometryczny. Zgodnie z wymagania</w:t>
      </w:r>
      <w:r w:rsidR="0023319E">
        <w:t>mi</w:t>
      </w:r>
      <w:r w:rsidR="00265121">
        <w:t xml:space="preserve"> norm, jeżeli pomiar ciężkości przekracza 90% dopuszczalnej wagi, winda nie powinna przyjmować nowych pasażerów. </w:t>
      </w:r>
      <w:r w:rsidR="00072C31">
        <w:t>Realizacja polega na sprawdzeniu</w:t>
      </w:r>
      <w:r w:rsidR="00990A80">
        <w:t>,</w:t>
      </w:r>
      <w:r w:rsidR="00072C31">
        <w:t xml:space="preserve"> czy istnieje polecenie ruchu w dotychczasowym kierunku bez chęci wyjścia z pasażerów podczas przeciążonej windy</w:t>
      </w:r>
      <w:r w:rsidR="00FF175B">
        <w:t>.</w:t>
      </w:r>
      <w:r w:rsidR="00072C31">
        <w:t xml:space="preserve"> </w:t>
      </w:r>
    </w:p>
    <w:p w14:paraId="16D3B380" w14:textId="77777777" w:rsidR="004425DA" w:rsidRPr="004425DA" w:rsidRDefault="00B0454C" w:rsidP="00597F73">
      <w:pPr>
        <w:pStyle w:val="Nagwek3"/>
        <w:spacing w:after="120"/>
      </w:pPr>
      <w:r w:rsidRPr="00A6751C">
        <w:t xml:space="preserve"> </w:t>
      </w:r>
      <w:bookmarkStart w:id="52" w:name="_Toc17547348"/>
      <w:r w:rsidR="00F22C14" w:rsidRPr="008E5ACF">
        <w:rPr>
          <w:sz w:val="24"/>
          <w:szCs w:val="24"/>
        </w:rPr>
        <w:t>Interfejs użytkownika</w:t>
      </w:r>
      <w:bookmarkEnd w:id="52"/>
    </w:p>
    <w:p w14:paraId="5299F111" w14:textId="77777777" w:rsidR="000E367D" w:rsidRDefault="00513768" w:rsidP="00052263">
      <w:pPr>
        <w:pStyle w:val="Tekstpodstawowyzwciciem"/>
        <w:spacing w:after="200"/>
      </w:pPr>
      <w:r>
        <w:t>Zgodnie z wybran</w:t>
      </w:r>
      <w:r w:rsidR="005A322B">
        <w:t>ym</w:t>
      </w:r>
      <w:r>
        <w:t xml:space="preserve"> modelem </w:t>
      </w:r>
      <w:r w:rsidR="00BD646A">
        <w:t>strategii zbiorowej kontroli</w:t>
      </w:r>
      <w:r>
        <w:t xml:space="preserve"> wysyłanie ż</w:t>
      </w:r>
      <w:r w:rsidR="009B00DC">
        <w:t>ą</w:t>
      </w:r>
      <w:r>
        <w:t>da</w:t>
      </w:r>
      <w:r w:rsidR="009B00DC">
        <w:t>ń</w:t>
      </w:r>
      <w:r>
        <w:t xml:space="preserve"> do systemu windy odbywa się </w:t>
      </w:r>
      <w:r w:rsidR="00012964">
        <w:t>p</w:t>
      </w:r>
      <w:r>
        <w:t>r</w:t>
      </w:r>
      <w:r w:rsidR="00012964">
        <w:t>z</w:t>
      </w:r>
      <w:r>
        <w:t xml:space="preserve">ez przyciski na </w:t>
      </w:r>
      <w:r w:rsidR="003D59B6">
        <w:t>zewnątrz</w:t>
      </w:r>
      <w:r>
        <w:t xml:space="preserve"> szybu oraz wewnątrz kabiny. </w:t>
      </w:r>
      <w:r w:rsidR="00052263">
        <w:t>Na każdym piętrze znajdują się dwa przyciski sygnalizujące</w:t>
      </w:r>
      <w:r w:rsidR="00FD1ADA">
        <w:t xml:space="preserve"> </w:t>
      </w:r>
      <w:r w:rsidR="0032741F">
        <w:t>kontrolerowi,</w:t>
      </w:r>
      <w:r w:rsidR="00FD1ADA">
        <w:t xml:space="preserve"> </w:t>
      </w:r>
      <w:r w:rsidR="00052263">
        <w:t>w którym kierunku</w:t>
      </w:r>
      <w:r w:rsidR="009D6040">
        <w:t xml:space="preserve"> pasażer</w:t>
      </w:r>
      <w:r w:rsidR="00052263">
        <w:t xml:space="preserve"> chce</w:t>
      </w:r>
      <w:r w:rsidR="009D6040">
        <w:t xml:space="preserve"> się</w:t>
      </w:r>
      <w:r w:rsidR="00052263">
        <w:t xml:space="preserve"> poruszać. </w:t>
      </w:r>
      <w:r w:rsidR="000B67BB">
        <w:t xml:space="preserve">Na </w:t>
      </w:r>
      <w:r w:rsidR="00085545">
        <w:t xml:space="preserve">pierwszym możliwym piętrze jest tylko przycisk </w:t>
      </w:r>
      <w:r w:rsidR="00502685">
        <w:t>żądania</w:t>
      </w:r>
      <w:r w:rsidR="00085545">
        <w:t xml:space="preserve"> „w górę” i analogicznie na ostatnim jest tylko „w dół”. </w:t>
      </w:r>
    </w:p>
    <w:p w14:paraId="76C20286" w14:textId="77777777" w:rsidR="003945D9" w:rsidRDefault="003945D9" w:rsidP="003945D9">
      <w:pPr>
        <w:pStyle w:val="Tekstpodstawowyzwciciem"/>
        <w:keepNext/>
        <w:spacing w:after="0"/>
        <w:ind w:firstLine="0"/>
        <w:jc w:val="center"/>
      </w:pPr>
      <w:r>
        <w:rPr>
          <w:noProof/>
        </w:rPr>
        <w:lastRenderedPageBreak/>
        <w:drawing>
          <wp:inline distT="0" distB="0" distL="0" distR="0" wp14:anchorId="2A949411" wp14:editId="210111D1">
            <wp:extent cx="5399405" cy="1690370"/>
            <wp:effectExtent l="0" t="0" r="0" b="508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9405" cy="1690370"/>
                    </a:xfrm>
                    <a:prstGeom prst="rect">
                      <a:avLst/>
                    </a:prstGeom>
                    <a:noFill/>
                    <a:ln>
                      <a:noFill/>
                    </a:ln>
                  </pic:spPr>
                </pic:pic>
              </a:graphicData>
            </a:graphic>
          </wp:inline>
        </w:drawing>
      </w:r>
    </w:p>
    <w:p w14:paraId="0BE7B75C" w14:textId="33210B98" w:rsidR="004A5443" w:rsidRPr="00A4136B" w:rsidRDefault="003945D9" w:rsidP="003945D9">
      <w:pPr>
        <w:pStyle w:val="Legenda"/>
        <w:spacing w:before="0" w:after="0"/>
        <w:jc w:val="center"/>
        <w:rPr>
          <w:b w:val="0"/>
          <w:bCs w:val="0"/>
          <w:i/>
          <w:iCs/>
        </w:rPr>
      </w:pPr>
      <w:bookmarkStart w:id="53" w:name="_Toc17550596"/>
      <w:r w:rsidRPr="00A4136B">
        <w:rPr>
          <w:b w:val="0"/>
          <w:bCs w:val="0"/>
          <w:i/>
          <w:iCs/>
        </w:rPr>
        <w:t xml:space="preserve">Rysunek </w:t>
      </w:r>
      <w:r w:rsidR="00597A66">
        <w:rPr>
          <w:b w:val="0"/>
          <w:bCs w:val="0"/>
          <w:i/>
          <w:iCs/>
        </w:rPr>
        <w:fldChar w:fldCharType="begin"/>
      </w:r>
      <w:r w:rsidR="00597A66">
        <w:rPr>
          <w:b w:val="0"/>
          <w:bCs w:val="0"/>
          <w:i/>
          <w:iCs/>
        </w:rPr>
        <w:instrText xml:space="preserve"> STYLEREF 1 \s </w:instrText>
      </w:r>
      <w:r w:rsidR="00597A66">
        <w:rPr>
          <w:b w:val="0"/>
          <w:bCs w:val="0"/>
          <w:i/>
          <w:iCs/>
        </w:rPr>
        <w:fldChar w:fldCharType="separate"/>
      </w:r>
      <w:r w:rsidR="00362E91">
        <w:rPr>
          <w:b w:val="0"/>
          <w:bCs w:val="0"/>
          <w:i/>
          <w:iCs/>
          <w:noProof/>
        </w:rPr>
        <w:t>2</w:t>
      </w:r>
      <w:r w:rsidR="00597A66">
        <w:rPr>
          <w:b w:val="0"/>
          <w:bCs w:val="0"/>
          <w:i/>
          <w:iCs/>
        </w:rPr>
        <w:fldChar w:fldCharType="end"/>
      </w:r>
      <w:r w:rsidR="00597A66">
        <w:rPr>
          <w:b w:val="0"/>
          <w:bCs w:val="0"/>
          <w:i/>
          <w:iCs/>
        </w:rPr>
        <w:noBreakHyphen/>
      </w:r>
      <w:r w:rsidR="00597A66">
        <w:rPr>
          <w:b w:val="0"/>
          <w:bCs w:val="0"/>
          <w:i/>
          <w:iCs/>
        </w:rPr>
        <w:fldChar w:fldCharType="begin"/>
      </w:r>
      <w:r w:rsidR="00597A66">
        <w:rPr>
          <w:b w:val="0"/>
          <w:bCs w:val="0"/>
          <w:i/>
          <w:iCs/>
        </w:rPr>
        <w:instrText xml:space="preserve"> SEQ Rysunek \* ARABIC \s 1 </w:instrText>
      </w:r>
      <w:r w:rsidR="00597A66">
        <w:rPr>
          <w:b w:val="0"/>
          <w:bCs w:val="0"/>
          <w:i/>
          <w:iCs/>
        </w:rPr>
        <w:fldChar w:fldCharType="separate"/>
      </w:r>
      <w:r w:rsidR="00362E91">
        <w:rPr>
          <w:b w:val="0"/>
          <w:bCs w:val="0"/>
          <w:i/>
          <w:iCs/>
          <w:noProof/>
        </w:rPr>
        <w:t>6</w:t>
      </w:r>
      <w:r w:rsidR="00597A66">
        <w:rPr>
          <w:b w:val="0"/>
          <w:bCs w:val="0"/>
          <w:i/>
          <w:iCs/>
        </w:rPr>
        <w:fldChar w:fldCharType="end"/>
      </w:r>
      <w:r w:rsidR="004E0208">
        <w:rPr>
          <w:b w:val="0"/>
          <w:bCs w:val="0"/>
          <w:i/>
          <w:iCs/>
        </w:rPr>
        <w:t>:</w:t>
      </w:r>
      <w:r w:rsidR="00085545" w:rsidRPr="00A4136B">
        <w:rPr>
          <w:b w:val="0"/>
          <w:bCs w:val="0"/>
          <w:i/>
          <w:iCs/>
        </w:rPr>
        <w:t xml:space="preserve"> Układ cyfrowy do rejestru przycisku </w:t>
      </w:r>
      <w:r w:rsidR="001A57ED" w:rsidRPr="00A4136B">
        <w:rPr>
          <w:b w:val="0"/>
          <w:bCs w:val="0"/>
          <w:i/>
          <w:iCs/>
        </w:rPr>
        <w:t>zewnętrznego</w:t>
      </w:r>
      <w:r w:rsidR="004C1AE3">
        <w:rPr>
          <w:b w:val="0"/>
          <w:bCs w:val="0"/>
          <w:i/>
          <w:iCs/>
        </w:rPr>
        <w:t xml:space="preserve"> [opr. włas</w:t>
      </w:r>
      <w:r w:rsidR="00241FFD">
        <w:rPr>
          <w:b w:val="0"/>
          <w:bCs w:val="0"/>
          <w:i/>
          <w:iCs/>
        </w:rPr>
        <w:t>ne</w:t>
      </w:r>
      <w:r w:rsidR="004C1AE3">
        <w:rPr>
          <w:b w:val="0"/>
          <w:bCs w:val="0"/>
          <w:i/>
          <w:iCs/>
        </w:rPr>
        <w:t>]</w:t>
      </w:r>
      <w:bookmarkEnd w:id="53"/>
    </w:p>
    <w:p w14:paraId="54D5D485" w14:textId="77777777" w:rsidR="003945D9" w:rsidRDefault="003945D9" w:rsidP="009C0CCA">
      <w:pPr>
        <w:rPr>
          <w:b/>
          <w:i/>
          <w:iCs/>
          <w:u w:val="single"/>
        </w:rPr>
      </w:pPr>
    </w:p>
    <w:p w14:paraId="2A46E03D" w14:textId="77777777" w:rsidR="009C0CCA" w:rsidRDefault="009C0CCA" w:rsidP="009C0CCA">
      <w:pPr>
        <w:rPr>
          <w:bCs/>
        </w:rPr>
      </w:pPr>
      <w:r>
        <w:rPr>
          <w:bCs/>
        </w:rPr>
        <w:t xml:space="preserve">Kontroler </w:t>
      </w:r>
      <w:r w:rsidR="00800EFD">
        <w:rPr>
          <w:bCs/>
        </w:rPr>
        <w:t>przechowuje</w:t>
      </w:r>
      <w:r>
        <w:rPr>
          <w:bCs/>
        </w:rPr>
        <w:t xml:space="preserve"> </w:t>
      </w:r>
      <w:r w:rsidR="00465E40">
        <w:rPr>
          <w:bCs/>
        </w:rPr>
        <w:t>informacje</w:t>
      </w:r>
      <w:r>
        <w:rPr>
          <w:bCs/>
        </w:rPr>
        <w:t xml:space="preserve"> o</w:t>
      </w:r>
      <w:r w:rsidR="00465E40">
        <w:rPr>
          <w:bCs/>
        </w:rPr>
        <w:t xml:space="preserve"> </w:t>
      </w:r>
      <w:r w:rsidR="00E34DC1">
        <w:rPr>
          <w:bCs/>
        </w:rPr>
        <w:t>naciśnięciu</w:t>
      </w:r>
      <w:r>
        <w:rPr>
          <w:bCs/>
        </w:rPr>
        <w:t xml:space="preserve"> </w:t>
      </w:r>
      <w:r w:rsidR="00465E40">
        <w:rPr>
          <w:bCs/>
        </w:rPr>
        <w:t>p</w:t>
      </w:r>
      <w:r>
        <w:rPr>
          <w:bCs/>
        </w:rPr>
        <w:t>r</w:t>
      </w:r>
      <w:r w:rsidR="00465E40">
        <w:rPr>
          <w:bCs/>
        </w:rPr>
        <w:t>z</w:t>
      </w:r>
      <w:r>
        <w:rPr>
          <w:bCs/>
        </w:rPr>
        <w:t>ycisku w reje</w:t>
      </w:r>
      <w:r w:rsidR="00AD3B8E">
        <w:rPr>
          <w:bCs/>
        </w:rPr>
        <w:t>s</w:t>
      </w:r>
      <w:r>
        <w:rPr>
          <w:bCs/>
        </w:rPr>
        <w:t>t</w:t>
      </w:r>
      <w:r w:rsidR="00AD3B8E">
        <w:rPr>
          <w:bCs/>
        </w:rPr>
        <w:t>r</w:t>
      </w:r>
      <w:r>
        <w:rPr>
          <w:bCs/>
        </w:rPr>
        <w:t xml:space="preserve">ze. </w:t>
      </w:r>
      <w:r w:rsidR="00FA287A">
        <w:rPr>
          <w:bCs/>
        </w:rPr>
        <w:t>Przyciski</w:t>
      </w:r>
      <w:r>
        <w:rPr>
          <w:bCs/>
        </w:rPr>
        <w:t xml:space="preserve"> zewnętrzne są niezależne od sygnału </w:t>
      </w:r>
      <w:r w:rsidR="006C7373">
        <w:rPr>
          <w:bCs/>
        </w:rPr>
        <w:t>zegarowego</w:t>
      </w:r>
      <w:r>
        <w:rPr>
          <w:bCs/>
        </w:rPr>
        <w:t xml:space="preserve"> i zmieniają się tylko pod wpływem czterech sygnałów wejściowych: an_reset,</w:t>
      </w:r>
      <w:r w:rsidR="006C7373">
        <w:rPr>
          <w:bCs/>
        </w:rPr>
        <w:t xml:space="preserve"> </w:t>
      </w:r>
      <w:r>
        <w:rPr>
          <w:bCs/>
        </w:rPr>
        <w:t>btn_up_out, butt</w:t>
      </w:r>
      <w:r w:rsidR="00FE1AC0">
        <w:rPr>
          <w:bCs/>
        </w:rPr>
        <w:t>o</w:t>
      </w:r>
      <w:r>
        <w:rPr>
          <w:bCs/>
        </w:rPr>
        <w:t xml:space="preserve">ns_block i inactive_out_up_levels. </w:t>
      </w:r>
      <w:r w:rsidR="004D66CE">
        <w:rPr>
          <w:bCs/>
        </w:rPr>
        <w:t>Wartość jest</w:t>
      </w:r>
      <w:r>
        <w:rPr>
          <w:bCs/>
        </w:rPr>
        <w:t xml:space="preserve"> przechowywana w </w:t>
      </w:r>
      <w:r w:rsidR="002F772D">
        <w:rPr>
          <w:bCs/>
        </w:rPr>
        <w:t>rejestrze</w:t>
      </w:r>
      <w:r>
        <w:rPr>
          <w:bCs/>
        </w:rPr>
        <w:t xml:space="preserve"> active</w:t>
      </w:r>
      <w:r w:rsidR="002F772D">
        <w:rPr>
          <w:bCs/>
        </w:rPr>
        <w:t xml:space="preserve">_out_up_levels, </w:t>
      </w:r>
      <w:r>
        <w:rPr>
          <w:bCs/>
        </w:rPr>
        <w:t xml:space="preserve">który jest brany pod uwagę </w:t>
      </w:r>
      <w:r w:rsidR="00BB029B">
        <w:rPr>
          <w:bCs/>
        </w:rPr>
        <w:t>podczas sprawdzania żądań</w:t>
      </w:r>
      <w:r>
        <w:rPr>
          <w:bCs/>
        </w:rPr>
        <w:t xml:space="preserve">. Sygnały </w:t>
      </w:r>
      <w:r w:rsidR="000C4736">
        <w:rPr>
          <w:bCs/>
        </w:rPr>
        <w:t>wejściowe</w:t>
      </w:r>
      <w:r>
        <w:rPr>
          <w:bCs/>
        </w:rPr>
        <w:t xml:space="preserve"> na rysunku 2</w:t>
      </w:r>
      <w:r w:rsidR="00493B3F">
        <w:rPr>
          <w:bCs/>
        </w:rPr>
        <w:t>-</w:t>
      </w:r>
      <w:r w:rsidR="00107A1A">
        <w:rPr>
          <w:bCs/>
        </w:rPr>
        <w:t>6</w:t>
      </w:r>
      <w:r>
        <w:rPr>
          <w:bCs/>
        </w:rPr>
        <w:t xml:space="preserve"> </w:t>
      </w:r>
      <w:r w:rsidR="00193026">
        <w:rPr>
          <w:bCs/>
        </w:rPr>
        <w:t>oznaczają</w:t>
      </w:r>
      <w:r>
        <w:rPr>
          <w:bCs/>
        </w:rPr>
        <w:t>:</w:t>
      </w:r>
    </w:p>
    <w:p w14:paraId="7C15498A" w14:textId="77777777" w:rsidR="009C0CCA" w:rsidRPr="00E35A0D" w:rsidRDefault="002A4D34" w:rsidP="00506B57">
      <w:pPr>
        <w:pStyle w:val="Akapitzlist"/>
        <w:numPr>
          <w:ilvl w:val="0"/>
          <w:numId w:val="31"/>
        </w:numPr>
        <w:jc w:val="both"/>
        <w:rPr>
          <w:rFonts w:ascii="Times New Roman" w:hAnsi="Times New Roman" w:cs="Times New Roman"/>
          <w:bCs/>
          <w:sz w:val="24"/>
          <w:szCs w:val="24"/>
        </w:rPr>
      </w:pPr>
      <w:r w:rsidRPr="00E35A0D">
        <w:rPr>
          <w:rFonts w:ascii="Times New Roman" w:hAnsi="Times New Roman" w:cs="Times New Roman"/>
          <w:bCs/>
          <w:sz w:val="24"/>
          <w:szCs w:val="24"/>
        </w:rPr>
        <w:t>i</w:t>
      </w:r>
      <w:r w:rsidR="009C0CCA" w:rsidRPr="00E35A0D">
        <w:rPr>
          <w:rFonts w:ascii="Times New Roman" w:hAnsi="Times New Roman" w:cs="Times New Roman"/>
          <w:bCs/>
          <w:sz w:val="24"/>
          <w:szCs w:val="24"/>
        </w:rPr>
        <w:t>nactive_out_up_levels</w:t>
      </w:r>
      <w:r w:rsidR="007F1AAC" w:rsidRPr="00E35A0D">
        <w:rPr>
          <w:rFonts w:ascii="Times New Roman" w:hAnsi="Times New Roman" w:cs="Times New Roman"/>
          <w:bCs/>
          <w:sz w:val="24"/>
          <w:szCs w:val="24"/>
        </w:rPr>
        <w:t xml:space="preserve"> – sygnał do</w:t>
      </w:r>
      <w:r w:rsidRPr="00E35A0D">
        <w:rPr>
          <w:rFonts w:ascii="Times New Roman" w:hAnsi="Times New Roman" w:cs="Times New Roman"/>
          <w:bCs/>
          <w:sz w:val="24"/>
          <w:szCs w:val="24"/>
        </w:rPr>
        <w:t xml:space="preserve"> </w:t>
      </w:r>
      <w:r w:rsidR="00E35A0D" w:rsidRPr="00E35A0D">
        <w:rPr>
          <w:rFonts w:ascii="Times New Roman" w:hAnsi="Times New Roman" w:cs="Times New Roman"/>
          <w:bCs/>
          <w:sz w:val="24"/>
          <w:szCs w:val="24"/>
        </w:rPr>
        <w:t>ustawiania</w:t>
      </w:r>
      <w:r w:rsidRPr="00E35A0D">
        <w:rPr>
          <w:rFonts w:ascii="Times New Roman" w:hAnsi="Times New Roman" w:cs="Times New Roman"/>
          <w:bCs/>
          <w:sz w:val="24"/>
          <w:szCs w:val="24"/>
        </w:rPr>
        <w:t xml:space="preserve"> niskiego stan</w:t>
      </w:r>
      <w:r w:rsidR="00E35A0D">
        <w:rPr>
          <w:rFonts w:ascii="Times New Roman" w:hAnsi="Times New Roman" w:cs="Times New Roman"/>
          <w:bCs/>
          <w:sz w:val="24"/>
          <w:szCs w:val="24"/>
        </w:rPr>
        <w:t>u n</w:t>
      </w:r>
      <w:r w:rsidRPr="00E35A0D">
        <w:rPr>
          <w:rFonts w:ascii="Times New Roman" w:hAnsi="Times New Roman" w:cs="Times New Roman"/>
          <w:bCs/>
          <w:sz w:val="24"/>
          <w:szCs w:val="24"/>
        </w:rPr>
        <w:t xml:space="preserve">a </w:t>
      </w:r>
      <w:r w:rsidR="00E35A0D" w:rsidRPr="00E35A0D">
        <w:rPr>
          <w:rFonts w:ascii="Times New Roman" w:hAnsi="Times New Roman" w:cs="Times New Roman"/>
          <w:bCs/>
          <w:sz w:val="24"/>
          <w:szCs w:val="24"/>
        </w:rPr>
        <w:t>rejestrze</w:t>
      </w:r>
      <w:r w:rsidRPr="00E35A0D">
        <w:rPr>
          <w:rFonts w:ascii="Times New Roman" w:hAnsi="Times New Roman" w:cs="Times New Roman"/>
          <w:bCs/>
          <w:sz w:val="24"/>
          <w:szCs w:val="24"/>
        </w:rPr>
        <w:t xml:space="preserve"> active_out_up_levels po wykonaniu żądania przez windę</w:t>
      </w:r>
      <w:r w:rsidR="00CC0FCD">
        <w:rPr>
          <w:rFonts w:ascii="Times New Roman" w:hAnsi="Times New Roman" w:cs="Times New Roman"/>
          <w:bCs/>
          <w:sz w:val="24"/>
          <w:szCs w:val="24"/>
        </w:rPr>
        <w:t>,</w:t>
      </w:r>
      <w:r w:rsidR="007F1AAC" w:rsidRPr="00E35A0D">
        <w:rPr>
          <w:rFonts w:ascii="Times New Roman" w:hAnsi="Times New Roman" w:cs="Times New Roman"/>
          <w:bCs/>
          <w:sz w:val="24"/>
          <w:szCs w:val="24"/>
        </w:rPr>
        <w:t xml:space="preserve"> </w:t>
      </w:r>
    </w:p>
    <w:p w14:paraId="57B33AFA" w14:textId="4A39D356" w:rsidR="009C0CCA" w:rsidRPr="00E35A0D" w:rsidRDefault="007F1AAC" w:rsidP="00506B57">
      <w:pPr>
        <w:pStyle w:val="Akapitzlist"/>
        <w:numPr>
          <w:ilvl w:val="0"/>
          <w:numId w:val="31"/>
        </w:numPr>
        <w:jc w:val="both"/>
        <w:rPr>
          <w:rFonts w:ascii="Times New Roman" w:hAnsi="Times New Roman" w:cs="Times New Roman"/>
          <w:bCs/>
          <w:sz w:val="24"/>
          <w:szCs w:val="24"/>
        </w:rPr>
      </w:pPr>
      <w:r w:rsidRPr="00E35A0D">
        <w:rPr>
          <w:rFonts w:ascii="Times New Roman" w:hAnsi="Times New Roman" w:cs="Times New Roman"/>
          <w:bCs/>
          <w:sz w:val="24"/>
          <w:szCs w:val="24"/>
        </w:rPr>
        <w:t>b</w:t>
      </w:r>
      <w:r w:rsidR="009C0CCA" w:rsidRPr="00E35A0D">
        <w:rPr>
          <w:rFonts w:ascii="Times New Roman" w:hAnsi="Times New Roman" w:cs="Times New Roman"/>
          <w:bCs/>
          <w:sz w:val="24"/>
          <w:szCs w:val="24"/>
        </w:rPr>
        <w:t>uttons_block</w:t>
      </w:r>
      <w:r w:rsidRPr="00E35A0D">
        <w:rPr>
          <w:rFonts w:ascii="Times New Roman" w:hAnsi="Times New Roman" w:cs="Times New Roman"/>
          <w:bCs/>
          <w:sz w:val="24"/>
          <w:szCs w:val="24"/>
        </w:rPr>
        <w:t xml:space="preserve"> – sygnał blokujący przyciski</w:t>
      </w:r>
      <w:r w:rsidR="00E077CA">
        <w:rPr>
          <w:rFonts w:ascii="Times New Roman" w:hAnsi="Times New Roman" w:cs="Times New Roman"/>
          <w:bCs/>
          <w:sz w:val="24"/>
          <w:szCs w:val="24"/>
        </w:rPr>
        <w:t>,</w:t>
      </w:r>
      <w:r w:rsidRPr="00E35A0D">
        <w:rPr>
          <w:rFonts w:ascii="Times New Roman" w:hAnsi="Times New Roman" w:cs="Times New Roman"/>
          <w:bCs/>
          <w:sz w:val="24"/>
          <w:szCs w:val="24"/>
        </w:rPr>
        <w:t xml:space="preserve"> aktywny wysokim stanem</w:t>
      </w:r>
      <w:r w:rsidR="00CC0FCD">
        <w:rPr>
          <w:rFonts w:ascii="Times New Roman" w:hAnsi="Times New Roman" w:cs="Times New Roman"/>
          <w:bCs/>
          <w:sz w:val="24"/>
          <w:szCs w:val="24"/>
        </w:rPr>
        <w:t>,</w:t>
      </w:r>
    </w:p>
    <w:p w14:paraId="11EA6ECD" w14:textId="77777777" w:rsidR="009C0CCA" w:rsidRPr="00E35A0D" w:rsidRDefault="002A4D34" w:rsidP="00506B57">
      <w:pPr>
        <w:pStyle w:val="Akapitzlist"/>
        <w:numPr>
          <w:ilvl w:val="0"/>
          <w:numId w:val="31"/>
        </w:numPr>
        <w:jc w:val="both"/>
        <w:rPr>
          <w:rFonts w:ascii="Times New Roman" w:hAnsi="Times New Roman" w:cs="Times New Roman"/>
          <w:bCs/>
          <w:sz w:val="24"/>
          <w:szCs w:val="24"/>
        </w:rPr>
      </w:pPr>
      <w:r w:rsidRPr="00E35A0D">
        <w:rPr>
          <w:rFonts w:ascii="Times New Roman" w:hAnsi="Times New Roman" w:cs="Times New Roman"/>
          <w:bCs/>
          <w:sz w:val="24"/>
          <w:szCs w:val="24"/>
        </w:rPr>
        <w:t>b</w:t>
      </w:r>
      <w:r w:rsidR="009C0CCA" w:rsidRPr="00E35A0D">
        <w:rPr>
          <w:rFonts w:ascii="Times New Roman" w:hAnsi="Times New Roman" w:cs="Times New Roman"/>
          <w:bCs/>
          <w:sz w:val="24"/>
          <w:szCs w:val="24"/>
        </w:rPr>
        <w:t>tn_up_out</w:t>
      </w:r>
      <w:r w:rsidRPr="00E35A0D">
        <w:rPr>
          <w:rFonts w:ascii="Times New Roman" w:hAnsi="Times New Roman" w:cs="Times New Roman"/>
          <w:bCs/>
          <w:sz w:val="24"/>
          <w:szCs w:val="24"/>
        </w:rPr>
        <w:t xml:space="preserve"> – sygnał </w:t>
      </w:r>
      <w:r w:rsidR="00E35A0D" w:rsidRPr="00E35A0D">
        <w:rPr>
          <w:rFonts w:ascii="Times New Roman" w:hAnsi="Times New Roman" w:cs="Times New Roman"/>
          <w:bCs/>
          <w:sz w:val="24"/>
          <w:szCs w:val="24"/>
        </w:rPr>
        <w:t>wejściowy</w:t>
      </w:r>
      <w:r w:rsidRPr="00E35A0D">
        <w:rPr>
          <w:rFonts w:ascii="Times New Roman" w:hAnsi="Times New Roman" w:cs="Times New Roman"/>
          <w:bCs/>
          <w:sz w:val="24"/>
          <w:szCs w:val="24"/>
        </w:rPr>
        <w:t xml:space="preserve"> dołączony do fizycznego przycisku</w:t>
      </w:r>
      <w:r w:rsidR="00CC0FCD">
        <w:rPr>
          <w:rFonts w:ascii="Times New Roman" w:hAnsi="Times New Roman" w:cs="Times New Roman"/>
          <w:bCs/>
          <w:sz w:val="24"/>
          <w:szCs w:val="24"/>
        </w:rPr>
        <w:t>,</w:t>
      </w:r>
      <w:r w:rsidRPr="00E35A0D">
        <w:rPr>
          <w:rFonts w:ascii="Times New Roman" w:hAnsi="Times New Roman" w:cs="Times New Roman"/>
          <w:bCs/>
          <w:sz w:val="24"/>
          <w:szCs w:val="24"/>
        </w:rPr>
        <w:t xml:space="preserve"> </w:t>
      </w:r>
    </w:p>
    <w:p w14:paraId="69A96A1D" w14:textId="32A3CDA3" w:rsidR="005D6754" w:rsidRDefault="009C0CCA" w:rsidP="00506B57">
      <w:pPr>
        <w:pStyle w:val="Akapitzlist"/>
        <w:numPr>
          <w:ilvl w:val="0"/>
          <w:numId w:val="31"/>
        </w:numPr>
        <w:jc w:val="both"/>
        <w:rPr>
          <w:rFonts w:ascii="Times New Roman" w:hAnsi="Times New Roman" w:cs="Times New Roman"/>
          <w:bCs/>
          <w:sz w:val="24"/>
          <w:szCs w:val="24"/>
        </w:rPr>
      </w:pPr>
      <w:r w:rsidRPr="00E35A0D">
        <w:rPr>
          <w:rFonts w:ascii="Times New Roman" w:hAnsi="Times New Roman" w:cs="Times New Roman"/>
          <w:bCs/>
          <w:sz w:val="24"/>
          <w:szCs w:val="24"/>
        </w:rPr>
        <w:t>an_reset – asynchroniczny reset aktywny opadającym zboczem</w:t>
      </w:r>
      <w:r w:rsidR="00A96AD8">
        <w:rPr>
          <w:rFonts w:ascii="Times New Roman" w:hAnsi="Times New Roman" w:cs="Times New Roman"/>
          <w:bCs/>
          <w:sz w:val="24"/>
          <w:szCs w:val="24"/>
        </w:rPr>
        <w:t>.</w:t>
      </w:r>
      <w:r w:rsidRPr="00E35A0D">
        <w:rPr>
          <w:rFonts w:ascii="Times New Roman" w:hAnsi="Times New Roman" w:cs="Times New Roman"/>
          <w:bCs/>
          <w:sz w:val="24"/>
          <w:szCs w:val="24"/>
        </w:rPr>
        <w:t xml:space="preserve"> </w:t>
      </w:r>
    </w:p>
    <w:p w14:paraId="2358CADB" w14:textId="77777777" w:rsidR="004B5DA6" w:rsidRPr="00E35A0D" w:rsidRDefault="004B5DA6" w:rsidP="004B5DA6">
      <w:pPr>
        <w:pStyle w:val="Akapitzlist"/>
        <w:jc w:val="both"/>
        <w:rPr>
          <w:rFonts w:ascii="Times New Roman" w:hAnsi="Times New Roman" w:cs="Times New Roman"/>
          <w:bCs/>
          <w:sz w:val="24"/>
          <w:szCs w:val="24"/>
        </w:rPr>
      </w:pPr>
    </w:p>
    <w:p w14:paraId="206AF1C0" w14:textId="1F6A6458" w:rsidR="007B6C97" w:rsidRPr="00A52965" w:rsidRDefault="007F1AAC" w:rsidP="005A3AA0">
      <w:r>
        <w:rPr>
          <w:bCs/>
        </w:rPr>
        <w:t>W</w:t>
      </w:r>
      <w:r w:rsidR="008C7732">
        <w:rPr>
          <w:bCs/>
        </w:rPr>
        <w:t xml:space="preserve"> całej</w:t>
      </w:r>
      <w:r>
        <w:rPr>
          <w:bCs/>
        </w:rPr>
        <w:t xml:space="preserve"> architekturze</w:t>
      </w:r>
      <w:r w:rsidR="009C0CCA" w:rsidRPr="005D6754">
        <w:rPr>
          <w:bCs/>
        </w:rPr>
        <w:t xml:space="preserve"> </w:t>
      </w:r>
      <w:r w:rsidR="00894F67">
        <w:rPr>
          <w:bCs/>
        </w:rPr>
        <w:t>występuje</w:t>
      </w:r>
      <w:r w:rsidR="00687EA8">
        <w:rPr>
          <w:bCs/>
        </w:rPr>
        <w:t xml:space="preserve"> czternaści</w:t>
      </w:r>
      <w:r w:rsidR="0010768B">
        <w:rPr>
          <w:bCs/>
        </w:rPr>
        <w:t>e</w:t>
      </w:r>
      <w:r w:rsidR="00687EA8">
        <w:rPr>
          <w:bCs/>
        </w:rPr>
        <w:t xml:space="preserve"> </w:t>
      </w:r>
      <w:r w:rsidR="002E0500">
        <w:rPr>
          <w:bCs/>
        </w:rPr>
        <w:t>instancji</w:t>
      </w:r>
      <w:r w:rsidR="00B36323">
        <w:rPr>
          <w:bCs/>
        </w:rPr>
        <w:t xml:space="preserve"> tego układu</w:t>
      </w:r>
      <w:r w:rsidR="002E0500">
        <w:rPr>
          <w:bCs/>
        </w:rPr>
        <w:t xml:space="preserve">; siedem dla </w:t>
      </w:r>
      <w:r w:rsidR="00BD0FD9">
        <w:rPr>
          <w:bCs/>
        </w:rPr>
        <w:t>przycisku</w:t>
      </w:r>
      <w:r w:rsidR="002E0500">
        <w:rPr>
          <w:bCs/>
        </w:rPr>
        <w:t xml:space="preserve"> </w:t>
      </w:r>
      <w:r w:rsidR="00937EF6">
        <w:t xml:space="preserve">żądania „w górę” i </w:t>
      </w:r>
      <w:r w:rsidR="005C429C">
        <w:t xml:space="preserve">siedem </w:t>
      </w:r>
      <w:r w:rsidR="005C429C">
        <w:rPr>
          <w:bCs/>
        </w:rPr>
        <w:t>dla</w:t>
      </w:r>
      <w:r w:rsidR="00380A3F">
        <w:rPr>
          <w:bCs/>
        </w:rPr>
        <w:t xml:space="preserve"> </w:t>
      </w:r>
      <w:r w:rsidR="005C429C">
        <w:t xml:space="preserve">żądania </w:t>
      </w:r>
      <w:r w:rsidR="00937EF6">
        <w:t>„w dół”.</w:t>
      </w:r>
      <w:r w:rsidR="00F32338">
        <w:t xml:space="preserve"> </w:t>
      </w:r>
      <w:r w:rsidR="00A52965">
        <w:t>Układ kombinacyjny jest asynchroniczny</w:t>
      </w:r>
      <w:r w:rsidR="00E2491C">
        <w:t>,</w:t>
      </w:r>
      <w:r w:rsidR="00A52965">
        <w:t xml:space="preserve"> co może skłonić do pytań odnośnie </w:t>
      </w:r>
      <w:r w:rsidR="00E12932">
        <w:t xml:space="preserve">do </w:t>
      </w:r>
      <w:r w:rsidR="00FF106E">
        <w:t>zjawiska</w:t>
      </w:r>
      <w:r w:rsidR="00A52965">
        <w:t xml:space="preserve"> hazardu. Ten problem jest rozwiązany na poziomie syntezy </w:t>
      </w:r>
      <w:r w:rsidR="00FF106E">
        <w:t>logicznej</w:t>
      </w:r>
      <w:r w:rsidR="00A52965">
        <w:t xml:space="preserve"> w czasie </w:t>
      </w:r>
      <w:r w:rsidR="00FF106E">
        <w:t>optymalizacji</w:t>
      </w:r>
      <w:r w:rsidR="00A52965">
        <w:t xml:space="preserve"> układu</w:t>
      </w:r>
      <w:r w:rsidR="00C741F9">
        <w:t>.</w:t>
      </w:r>
    </w:p>
    <w:p w14:paraId="41C92373" w14:textId="24600A92" w:rsidR="00EF0A6E" w:rsidRPr="008E146B" w:rsidRDefault="008E146B" w:rsidP="00D45AFC">
      <w:pPr>
        <w:ind w:firstLine="284"/>
        <w:rPr>
          <w:bCs/>
        </w:rPr>
      </w:pPr>
      <w:r w:rsidRPr="008E146B">
        <w:rPr>
          <w:bCs/>
        </w:rPr>
        <w:t xml:space="preserve">W </w:t>
      </w:r>
      <w:r w:rsidR="00056A04" w:rsidRPr="008E146B">
        <w:rPr>
          <w:bCs/>
        </w:rPr>
        <w:t>przeciwieństwie</w:t>
      </w:r>
      <w:r w:rsidRPr="008E146B">
        <w:rPr>
          <w:bCs/>
        </w:rPr>
        <w:t xml:space="preserve"> do przycisków na zewnątrz </w:t>
      </w:r>
      <w:r w:rsidR="00056A04" w:rsidRPr="008E146B">
        <w:rPr>
          <w:bCs/>
        </w:rPr>
        <w:t>wind</w:t>
      </w:r>
      <w:r w:rsidR="00056A04">
        <w:rPr>
          <w:bCs/>
        </w:rPr>
        <w:t>y</w:t>
      </w:r>
      <w:r w:rsidRPr="008E146B">
        <w:rPr>
          <w:bCs/>
        </w:rPr>
        <w:t xml:space="preserve"> </w:t>
      </w:r>
      <w:r w:rsidR="00056A04" w:rsidRPr="008E146B">
        <w:rPr>
          <w:bCs/>
        </w:rPr>
        <w:t>wewnętrzne</w:t>
      </w:r>
      <w:r w:rsidRPr="008E146B">
        <w:rPr>
          <w:bCs/>
        </w:rPr>
        <w:t xml:space="preserve"> przyciski </w:t>
      </w:r>
      <w:r w:rsidR="00056A04" w:rsidRPr="008E146B">
        <w:rPr>
          <w:bCs/>
        </w:rPr>
        <w:t>zależą</w:t>
      </w:r>
      <w:r w:rsidRPr="008E146B">
        <w:rPr>
          <w:bCs/>
        </w:rPr>
        <w:t xml:space="preserve"> od sygnału zegarowego</w:t>
      </w:r>
      <w:r w:rsidR="00EF0A6E">
        <w:rPr>
          <w:bCs/>
        </w:rPr>
        <w:t>.</w:t>
      </w:r>
      <w:r w:rsidR="00A63F33">
        <w:rPr>
          <w:bCs/>
        </w:rPr>
        <w:t xml:space="preserve"> Dodatkową cechą jest możliwość resetowania wyboru piętra. Polega na ponownym kliknięciu przycisku, który został naciśni</w:t>
      </w:r>
      <w:r w:rsidR="00002C2D">
        <w:rPr>
          <w:bCs/>
        </w:rPr>
        <w:t>ę</w:t>
      </w:r>
      <w:r w:rsidR="00A63F33">
        <w:rPr>
          <w:bCs/>
        </w:rPr>
        <w:t xml:space="preserve">ty omyłkowo. </w:t>
      </w:r>
      <w:r w:rsidR="007B6C97">
        <w:rPr>
          <w:bCs/>
        </w:rPr>
        <w:t xml:space="preserve">Algorytm tych przycisków jest bardziej skomplikowany i wymagana wyjaśnienia. Poniższy kod </w:t>
      </w:r>
      <w:r w:rsidR="00561D02">
        <w:rPr>
          <w:bCs/>
        </w:rPr>
        <w:t>opisuje</w:t>
      </w:r>
      <w:r w:rsidR="007B6C97">
        <w:rPr>
          <w:bCs/>
        </w:rPr>
        <w:t xml:space="preserve"> zachowanie resetowalnych przycisków.</w:t>
      </w:r>
    </w:p>
    <w:p w14:paraId="5C61BE4E" w14:textId="77777777" w:rsidR="00067B91" w:rsidRPr="00A6751C" w:rsidRDefault="007E064F" w:rsidP="007F3778">
      <w:pPr>
        <w:pStyle w:val="Tekstpodstawowyzwciciem"/>
        <w:keepNext/>
        <w:spacing w:after="0"/>
        <w:jc w:val="center"/>
      </w:pPr>
      <w:r w:rsidRPr="00A6751C">
        <w:rPr>
          <w:noProof/>
        </w:rPr>
        <w:lastRenderedPageBreak/>
        <w:drawing>
          <wp:inline distT="0" distB="0" distL="0" distR="0" wp14:anchorId="411536E6" wp14:editId="65E7E354">
            <wp:extent cx="4971429" cy="3657143"/>
            <wp:effectExtent l="0" t="0" r="635" b="635"/>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od.PNG"/>
                    <pic:cNvPicPr/>
                  </pic:nvPicPr>
                  <pic:blipFill>
                    <a:blip r:embed="rId28">
                      <a:extLst>
                        <a:ext uri="{28A0092B-C50C-407E-A947-70E740481C1C}">
                          <a14:useLocalDpi xmlns:a14="http://schemas.microsoft.com/office/drawing/2010/main" val="0"/>
                        </a:ext>
                      </a:extLst>
                    </a:blip>
                    <a:stretch>
                      <a:fillRect/>
                    </a:stretch>
                  </pic:blipFill>
                  <pic:spPr>
                    <a:xfrm>
                      <a:off x="0" y="0"/>
                      <a:ext cx="4971429" cy="3657143"/>
                    </a:xfrm>
                    <a:prstGeom prst="rect">
                      <a:avLst/>
                    </a:prstGeom>
                  </pic:spPr>
                </pic:pic>
              </a:graphicData>
            </a:graphic>
          </wp:inline>
        </w:drawing>
      </w:r>
    </w:p>
    <w:p w14:paraId="2CCE93C6" w14:textId="6DCDF46A" w:rsidR="006E07AF" w:rsidRPr="00F0139E" w:rsidRDefault="00067B91" w:rsidP="00067B91">
      <w:pPr>
        <w:pStyle w:val="Legenda"/>
        <w:spacing w:before="0" w:after="0"/>
        <w:jc w:val="center"/>
        <w:rPr>
          <w:b w:val="0"/>
          <w:bCs w:val="0"/>
          <w:i/>
          <w:szCs w:val="16"/>
        </w:rPr>
      </w:pPr>
      <w:bookmarkStart w:id="54" w:name="_Toc17550597"/>
      <w:r w:rsidRPr="00F0139E">
        <w:rPr>
          <w:b w:val="0"/>
          <w:bCs w:val="0"/>
          <w:i/>
          <w:szCs w:val="16"/>
        </w:rPr>
        <w:t xml:space="preserve">Rysunek </w:t>
      </w:r>
      <w:r w:rsidR="00597A66">
        <w:rPr>
          <w:b w:val="0"/>
          <w:bCs w:val="0"/>
          <w:i/>
          <w:szCs w:val="16"/>
        </w:rPr>
        <w:fldChar w:fldCharType="begin"/>
      </w:r>
      <w:r w:rsidR="00597A66">
        <w:rPr>
          <w:b w:val="0"/>
          <w:bCs w:val="0"/>
          <w:i/>
          <w:szCs w:val="16"/>
        </w:rPr>
        <w:instrText xml:space="preserve"> STYLEREF 1 \s </w:instrText>
      </w:r>
      <w:r w:rsidR="00597A66">
        <w:rPr>
          <w:b w:val="0"/>
          <w:bCs w:val="0"/>
          <w:i/>
          <w:szCs w:val="16"/>
        </w:rPr>
        <w:fldChar w:fldCharType="separate"/>
      </w:r>
      <w:r w:rsidR="00362E91">
        <w:rPr>
          <w:b w:val="0"/>
          <w:bCs w:val="0"/>
          <w:i/>
          <w:noProof/>
          <w:szCs w:val="16"/>
        </w:rPr>
        <w:t>2</w:t>
      </w:r>
      <w:r w:rsidR="00597A66">
        <w:rPr>
          <w:b w:val="0"/>
          <w:bCs w:val="0"/>
          <w:i/>
          <w:szCs w:val="16"/>
        </w:rPr>
        <w:fldChar w:fldCharType="end"/>
      </w:r>
      <w:r w:rsidR="00597A66">
        <w:rPr>
          <w:b w:val="0"/>
          <w:bCs w:val="0"/>
          <w:i/>
          <w:szCs w:val="16"/>
        </w:rPr>
        <w:noBreakHyphen/>
      </w:r>
      <w:r w:rsidR="00597A66">
        <w:rPr>
          <w:b w:val="0"/>
          <w:bCs w:val="0"/>
          <w:i/>
          <w:szCs w:val="16"/>
        </w:rPr>
        <w:fldChar w:fldCharType="begin"/>
      </w:r>
      <w:r w:rsidR="00597A66">
        <w:rPr>
          <w:b w:val="0"/>
          <w:bCs w:val="0"/>
          <w:i/>
          <w:szCs w:val="16"/>
        </w:rPr>
        <w:instrText xml:space="preserve"> SEQ Rysunek \* ARABIC \s 1 </w:instrText>
      </w:r>
      <w:r w:rsidR="00597A66">
        <w:rPr>
          <w:b w:val="0"/>
          <w:bCs w:val="0"/>
          <w:i/>
          <w:szCs w:val="16"/>
        </w:rPr>
        <w:fldChar w:fldCharType="separate"/>
      </w:r>
      <w:r w:rsidR="00362E91">
        <w:rPr>
          <w:b w:val="0"/>
          <w:bCs w:val="0"/>
          <w:i/>
          <w:noProof/>
          <w:szCs w:val="16"/>
        </w:rPr>
        <w:t>7</w:t>
      </w:r>
      <w:r w:rsidR="00597A66">
        <w:rPr>
          <w:b w:val="0"/>
          <w:bCs w:val="0"/>
          <w:i/>
          <w:szCs w:val="16"/>
        </w:rPr>
        <w:fldChar w:fldCharType="end"/>
      </w:r>
      <w:r w:rsidR="00D07004">
        <w:rPr>
          <w:b w:val="0"/>
          <w:bCs w:val="0"/>
          <w:i/>
          <w:szCs w:val="16"/>
        </w:rPr>
        <w:t>:</w:t>
      </w:r>
      <w:r w:rsidR="009D026A" w:rsidRPr="00F0139E">
        <w:rPr>
          <w:b w:val="0"/>
          <w:bCs w:val="0"/>
          <w:i/>
          <w:szCs w:val="16"/>
        </w:rPr>
        <w:t xml:space="preserve"> </w:t>
      </w:r>
      <w:r w:rsidR="00C664EC" w:rsidRPr="00F0139E">
        <w:rPr>
          <w:b w:val="0"/>
          <w:bCs w:val="0"/>
          <w:i/>
          <w:szCs w:val="16"/>
        </w:rPr>
        <w:t>Kod dla resetowal</w:t>
      </w:r>
      <w:r w:rsidR="00FD5C2E" w:rsidRPr="00F0139E">
        <w:rPr>
          <w:b w:val="0"/>
          <w:bCs w:val="0"/>
          <w:i/>
          <w:szCs w:val="16"/>
        </w:rPr>
        <w:t>n</w:t>
      </w:r>
      <w:r w:rsidR="00C664EC" w:rsidRPr="00F0139E">
        <w:rPr>
          <w:b w:val="0"/>
          <w:bCs w:val="0"/>
          <w:i/>
          <w:szCs w:val="16"/>
        </w:rPr>
        <w:t>ych przycisków</w:t>
      </w:r>
      <w:r w:rsidR="006F2201">
        <w:rPr>
          <w:b w:val="0"/>
          <w:bCs w:val="0"/>
          <w:i/>
          <w:szCs w:val="16"/>
        </w:rPr>
        <w:t xml:space="preserve"> </w:t>
      </w:r>
      <w:r w:rsidR="006F2201">
        <w:rPr>
          <w:b w:val="0"/>
          <w:bCs w:val="0"/>
          <w:i/>
          <w:iCs/>
        </w:rPr>
        <w:t>[opr. własne]</w:t>
      </w:r>
      <w:bookmarkEnd w:id="54"/>
    </w:p>
    <w:p w14:paraId="0C07D9D1" w14:textId="1B960357" w:rsidR="00067B91" w:rsidRPr="00F0139E" w:rsidRDefault="00067B91" w:rsidP="00067B91">
      <w:pPr>
        <w:jc w:val="center"/>
        <w:rPr>
          <w:i/>
          <w:iCs/>
          <w:sz w:val="20"/>
          <w:szCs w:val="20"/>
        </w:rPr>
      </w:pPr>
    </w:p>
    <w:p w14:paraId="243BD3F6" w14:textId="77777777" w:rsidR="00F13936" w:rsidRPr="00A6751C" w:rsidRDefault="00F13936" w:rsidP="00067B91">
      <w:pPr>
        <w:jc w:val="center"/>
        <w:rPr>
          <w:b/>
        </w:rPr>
      </w:pPr>
    </w:p>
    <w:p w14:paraId="263F3E37" w14:textId="77777777" w:rsidR="00F13936" w:rsidRDefault="00A87994" w:rsidP="00F13936">
      <w:pPr>
        <w:rPr>
          <w:bCs/>
        </w:rPr>
      </w:pPr>
      <w:r>
        <w:rPr>
          <w:bCs/>
        </w:rPr>
        <w:t xml:space="preserve">Nazwy </w:t>
      </w:r>
      <w:r w:rsidR="005917FF">
        <w:rPr>
          <w:bCs/>
        </w:rPr>
        <w:t xml:space="preserve">zmiennych </w:t>
      </w:r>
      <w:r w:rsidR="00F13936">
        <w:rPr>
          <w:bCs/>
        </w:rPr>
        <w:t>oznaczają</w:t>
      </w:r>
      <w:r w:rsidR="008710DF" w:rsidRPr="008710DF">
        <w:rPr>
          <w:bCs/>
        </w:rPr>
        <w:t xml:space="preserve"> </w:t>
      </w:r>
      <w:r w:rsidR="008710DF">
        <w:rPr>
          <w:bCs/>
        </w:rPr>
        <w:t>na rysunku 2-</w:t>
      </w:r>
      <w:r w:rsidR="00F2656C">
        <w:rPr>
          <w:bCs/>
        </w:rPr>
        <w:t>7</w:t>
      </w:r>
      <w:r w:rsidR="00F13936">
        <w:rPr>
          <w:bCs/>
        </w:rPr>
        <w:t>:</w:t>
      </w:r>
    </w:p>
    <w:p w14:paraId="63428025" w14:textId="7492F0A8" w:rsidR="00F13936" w:rsidRPr="00E35A0D" w:rsidRDefault="00F13936" w:rsidP="00F13936">
      <w:pPr>
        <w:pStyle w:val="Akapitzlist"/>
        <w:numPr>
          <w:ilvl w:val="0"/>
          <w:numId w:val="31"/>
        </w:numPr>
        <w:jc w:val="both"/>
        <w:rPr>
          <w:rFonts w:ascii="Times New Roman" w:hAnsi="Times New Roman" w:cs="Times New Roman"/>
          <w:bCs/>
          <w:sz w:val="24"/>
          <w:szCs w:val="24"/>
        </w:rPr>
      </w:pPr>
      <w:r w:rsidRPr="00E35A0D">
        <w:rPr>
          <w:rFonts w:ascii="Times New Roman" w:hAnsi="Times New Roman" w:cs="Times New Roman"/>
          <w:bCs/>
          <w:sz w:val="24"/>
          <w:szCs w:val="24"/>
        </w:rPr>
        <w:t xml:space="preserve">active_out_up_levels – </w:t>
      </w:r>
      <w:r w:rsidR="00B47EBD">
        <w:rPr>
          <w:rFonts w:ascii="Times New Roman" w:hAnsi="Times New Roman" w:cs="Times New Roman"/>
          <w:bCs/>
          <w:sz w:val="24"/>
          <w:szCs w:val="24"/>
        </w:rPr>
        <w:t>rejestr zapisujący żądanie jazdy na dane piętro</w:t>
      </w:r>
      <w:r w:rsidR="00405E3E">
        <w:rPr>
          <w:rFonts w:ascii="Times New Roman" w:hAnsi="Times New Roman" w:cs="Times New Roman"/>
          <w:bCs/>
          <w:sz w:val="24"/>
          <w:szCs w:val="24"/>
        </w:rPr>
        <w:t>,</w:t>
      </w:r>
      <w:r w:rsidRPr="00E35A0D">
        <w:rPr>
          <w:rFonts w:ascii="Times New Roman" w:hAnsi="Times New Roman" w:cs="Times New Roman"/>
          <w:bCs/>
          <w:sz w:val="24"/>
          <w:szCs w:val="24"/>
        </w:rPr>
        <w:t xml:space="preserve"> </w:t>
      </w:r>
    </w:p>
    <w:p w14:paraId="093B062D" w14:textId="77777777" w:rsidR="00F13936" w:rsidRDefault="00F13936" w:rsidP="00F13936">
      <w:pPr>
        <w:pStyle w:val="Akapitzlist"/>
        <w:numPr>
          <w:ilvl w:val="0"/>
          <w:numId w:val="31"/>
        </w:numPr>
        <w:jc w:val="both"/>
        <w:rPr>
          <w:rFonts w:ascii="Times New Roman" w:hAnsi="Times New Roman" w:cs="Times New Roman"/>
          <w:bCs/>
          <w:sz w:val="24"/>
          <w:szCs w:val="24"/>
        </w:rPr>
      </w:pPr>
      <w:r w:rsidRPr="00E35A0D">
        <w:rPr>
          <w:rFonts w:ascii="Times New Roman" w:hAnsi="Times New Roman" w:cs="Times New Roman"/>
          <w:bCs/>
          <w:sz w:val="24"/>
          <w:szCs w:val="24"/>
        </w:rPr>
        <w:t>buttons_block – sygnał blokujący przyciski aktywny wysokim stanem</w:t>
      </w:r>
      <w:r>
        <w:rPr>
          <w:rFonts w:ascii="Times New Roman" w:hAnsi="Times New Roman" w:cs="Times New Roman"/>
          <w:bCs/>
          <w:sz w:val="24"/>
          <w:szCs w:val="24"/>
        </w:rPr>
        <w:t>,</w:t>
      </w:r>
    </w:p>
    <w:p w14:paraId="3868B40E" w14:textId="122CEF33" w:rsidR="002E22A1" w:rsidRPr="002E22A1" w:rsidRDefault="002E22A1" w:rsidP="002E22A1">
      <w:pPr>
        <w:pStyle w:val="Akapitzlist"/>
        <w:numPr>
          <w:ilvl w:val="0"/>
          <w:numId w:val="31"/>
        </w:numPr>
        <w:jc w:val="both"/>
        <w:rPr>
          <w:rFonts w:ascii="Times New Roman" w:hAnsi="Times New Roman" w:cs="Times New Roman"/>
          <w:bCs/>
          <w:sz w:val="24"/>
          <w:szCs w:val="24"/>
        </w:rPr>
      </w:pPr>
      <w:r w:rsidRPr="00E35A0D">
        <w:rPr>
          <w:rFonts w:ascii="Times New Roman" w:hAnsi="Times New Roman" w:cs="Times New Roman"/>
          <w:bCs/>
          <w:sz w:val="24"/>
          <w:szCs w:val="24"/>
        </w:rPr>
        <w:t>buttons_</w:t>
      </w:r>
      <w:r>
        <w:rPr>
          <w:rFonts w:ascii="Times New Roman" w:hAnsi="Times New Roman" w:cs="Times New Roman"/>
          <w:bCs/>
          <w:sz w:val="24"/>
          <w:szCs w:val="24"/>
        </w:rPr>
        <w:t>state</w:t>
      </w:r>
      <w:r w:rsidRPr="00E35A0D">
        <w:rPr>
          <w:rFonts w:ascii="Times New Roman" w:hAnsi="Times New Roman" w:cs="Times New Roman"/>
          <w:bCs/>
          <w:sz w:val="24"/>
          <w:szCs w:val="24"/>
        </w:rPr>
        <w:t xml:space="preserve"> – </w:t>
      </w:r>
      <w:r w:rsidR="00EB3ED4">
        <w:rPr>
          <w:rFonts w:ascii="Times New Roman" w:hAnsi="Times New Roman" w:cs="Times New Roman"/>
          <w:bCs/>
          <w:sz w:val="24"/>
          <w:szCs w:val="24"/>
        </w:rPr>
        <w:t xml:space="preserve">rejestr </w:t>
      </w:r>
      <w:r w:rsidR="00045F4F">
        <w:rPr>
          <w:rFonts w:ascii="Times New Roman" w:hAnsi="Times New Roman" w:cs="Times New Roman"/>
          <w:bCs/>
          <w:sz w:val="24"/>
          <w:szCs w:val="24"/>
        </w:rPr>
        <w:t>zapisujący</w:t>
      </w:r>
      <w:r w:rsidR="002F582D">
        <w:rPr>
          <w:rFonts w:ascii="Times New Roman" w:hAnsi="Times New Roman" w:cs="Times New Roman"/>
          <w:bCs/>
          <w:sz w:val="24"/>
          <w:szCs w:val="24"/>
        </w:rPr>
        <w:t xml:space="preserve"> stan przycisku</w:t>
      </w:r>
      <w:r w:rsidR="00405E3E">
        <w:rPr>
          <w:rFonts w:ascii="Times New Roman" w:hAnsi="Times New Roman" w:cs="Times New Roman"/>
          <w:bCs/>
          <w:sz w:val="24"/>
          <w:szCs w:val="24"/>
        </w:rPr>
        <w:t>,</w:t>
      </w:r>
      <w:r w:rsidR="00045F4F">
        <w:rPr>
          <w:rFonts w:ascii="Times New Roman" w:hAnsi="Times New Roman" w:cs="Times New Roman"/>
          <w:bCs/>
          <w:sz w:val="24"/>
          <w:szCs w:val="24"/>
        </w:rPr>
        <w:t xml:space="preserve"> </w:t>
      </w:r>
    </w:p>
    <w:p w14:paraId="23D05069" w14:textId="77777777" w:rsidR="00F13936" w:rsidRDefault="00F13936" w:rsidP="00F13936">
      <w:pPr>
        <w:pStyle w:val="Akapitzlist"/>
        <w:numPr>
          <w:ilvl w:val="0"/>
          <w:numId w:val="31"/>
        </w:numPr>
        <w:jc w:val="both"/>
        <w:rPr>
          <w:rFonts w:ascii="Times New Roman" w:hAnsi="Times New Roman" w:cs="Times New Roman"/>
          <w:bCs/>
          <w:sz w:val="24"/>
          <w:szCs w:val="24"/>
        </w:rPr>
      </w:pPr>
      <w:r w:rsidRPr="00E35A0D">
        <w:rPr>
          <w:rFonts w:ascii="Times New Roman" w:hAnsi="Times New Roman" w:cs="Times New Roman"/>
          <w:bCs/>
          <w:sz w:val="24"/>
          <w:szCs w:val="24"/>
        </w:rPr>
        <w:t>btn_</w:t>
      </w:r>
      <w:r w:rsidR="00D633A4">
        <w:rPr>
          <w:rFonts w:ascii="Times New Roman" w:hAnsi="Times New Roman" w:cs="Times New Roman"/>
          <w:bCs/>
          <w:sz w:val="24"/>
          <w:szCs w:val="24"/>
        </w:rPr>
        <w:t>in</w:t>
      </w:r>
      <w:r w:rsidRPr="00E35A0D">
        <w:rPr>
          <w:rFonts w:ascii="Times New Roman" w:hAnsi="Times New Roman" w:cs="Times New Roman"/>
          <w:bCs/>
          <w:sz w:val="24"/>
          <w:szCs w:val="24"/>
        </w:rPr>
        <w:t xml:space="preserve"> – sygnał wejściowy dołączony do fizycznego przycisku</w:t>
      </w:r>
      <w:r>
        <w:rPr>
          <w:rFonts w:ascii="Times New Roman" w:hAnsi="Times New Roman" w:cs="Times New Roman"/>
          <w:bCs/>
          <w:sz w:val="24"/>
          <w:szCs w:val="24"/>
        </w:rPr>
        <w:t>,</w:t>
      </w:r>
      <w:r w:rsidRPr="00E35A0D">
        <w:rPr>
          <w:rFonts w:ascii="Times New Roman" w:hAnsi="Times New Roman" w:cs="Times New Roman"/>
          <w:bCs/>
          <w:sz w:val="24"/>
          <w:szCs w:val="24"/>
        </w:rPr>
        <w:t xml:space="preserve"> </w:t>
      </w:r>
    </w:p>
    <w:p w14:paraId="09A97F06" w14:textId="77777777" w:rsidR="00A87994" w:rsidRPr="00A87994" w:rsidRDefault="00A87994" w:rsidP="00A87994">
      <w:pPr>
        <w:pStyle w:val="Akapitzlist"/>
        <w:numPr>
          <w:ilvl w:val="0"/>
          <w:numId w:val="31"/>
        </w:numPr>
        <w:jc w:val="both"/>
        <w:rPr>
          <w:rFonts w:ascii="Times New Roman" w:hAnsi="Times New Roman" w:cs="Times New Roman"/>
          <w:bCs/>
          <w:sz w:val="24"/>
          <w:szCs w:val="24"/>
        </w:rPr>
      </w:pPr>
      <w:r>
        <w:rPr>
          <w:rFonts w:ascii="Times New Roman" w:hAnsi="Times New Roman" w:cs="Times New Roman"/>
          <w:bCs/>
          <w:sz w:val="24"/>
          <w:szCs w:val="24"/>
        </w:rPr>
        <w:t>l_</w:t>
      </w:r>
      <w:r w:rsidRPr="00E35A0D">
        <w:rPr>
          <w:rFonts w:ascii="Times New Roman" w:hAnsi="Times New Roman" w:cs="Times New Roman"/>
          <w:bCs/>
          <w:sz w:val="24"/>
          <w:szCs w:val="24"/>
        </w:rPr>
        <w:t>btn_</w:t>
      </w:r>
      <w:r>
        <w:rPr>
          <w:rFonts w:ascii="Times New Roman" w:hAnsi="Times New Roman" w:cs="Times New Roman"/>
          <w:bCs/>
          <w:sz w:val="24"/>
          <w:szCs w:val="24"/>
        </w:rPr>
        <w:t>in</w:t>
      </w:r>
      <w:r w:rsidRPr="00E35A0D">
        <w:rPr>
          <w:rFonts w:ascii="Times New Roman" w:hAnsi="Times New Roman" w:cs="Times New Roman"/>
          <w:bCs/>
          <w:sz w:val="24"/>
          <w:szCs w:val="24"/>
        </w:rPr>
        <w:t xml:space="preserve"> – </w:t>
      </w:r>
      <w:r w:rsidR="00EB3ED4">
        <w:rPr>
          <w:rFonts w:ascii="Times New Roman" w:hAnsi="Times New Roman" w:cs="Times New Roman"/>
          <w:bCs/>
          <w:sz w:val="24"/>
          <w:szCs w:val="24"/>
        </w:rPr>
        <w:t xml:space="preserve">rejestr zapisujący </w:t>
      </w:r>
      <w:r w:rsidR="00752EF5">
        <w:rPr>
          <w:rFonts w:ascii="Times New Roman" w:hAnsi="Times New Roman" w:cs="Times New Roman"/>
          <w:bCs/>
          <w:sz w:val="24"/>
          <w:szCs w:val="24"/>
        </w:rPr>
        <w:t>stan</w:t>
      </w:r>
      <w:r w:rsidR="00A24C05">
        <w:rPr>
          <w:rFonts w:ascii="Times New Roman" w:hAnsi="Times New Roman" w:cs="Times New Roman"/>
          <w:bCs/>
          <w:sz w:val="24"/>
          <w:szCs w:val="24"/>
        </w:rPr>
        <w:t xml:space="preserve"> wejścia btn_in</w:t>
      </w:r>
      <w:r w:rsidR="00752EF5">
        <w:rPr>
          <w:rFonts w:ascii="Times New Roman" w:hAnsi="Times New Roman" w:cs="Times New Roman"/>
          <w:bCs/>
          <w:sz w:val="24"/>
          <w:szCs w:val="24"/>
        </w:rPr>
        <w:t xml:space="preserve"> w poprzednim takcie zegarowym</w:t>
      </w:r>
      <w:r>
        <w:rPr>
          <w:rFonts w:ascii="Times New Roman" w:hAnsi="Times New Roman" w:cs="Times New Roman"/>
          <w:bCs/>
          <w:sz w:val="24"/>
          <w:szCs w:val="24"/>
        </w:rPr>
        <w:t>,</w:t>
      </w:r>
      <w:r w:rsidRPr="00E35A0D">
        <w:rPr>
          <w:rFonts w:ascii="Times New Roman" w:hAnsi="Times New Roman" w:cs="Times New Roman"/>
          <w:bCs/>
          <w:sz w:val="24"/>
          <w:szCs w:val="24"/>
        </w:rPr>
        <w:t xml:space="preserve"> </w:t>
      </w:r>
    </w:p>
    <w:p w14:paraId="467AC978" w14:textId="77777777" w:rsidR="0016397E" w:rsidRDefault="007F75ED" w:rsidP="0016397E">
      <w:pPr>
        <w:pStyle w:val="Akapitzlist"/>
        <w:numPr>
          <w:ilvl w:val="0"/>
          <w:numId w:val="31"/>
        </w:numPr>
        <w:jc w:val="both"/>
        <w:rPr>
          <w:rFonts w:ascii="Times New Roman" w:hAnsi="Times New Roman" w:cs="Times New Roman"/>
          <w:bCs/>
          <w:sz w:val="24"/>
          <w:szCs w:val="24"/>
        </w:rPr>
      </w:pPr>
      <w:r>
        <w:rPr>
          <w:rFonts w:ascii="Times New Roman" w:hAnsi="Times New Roman" w:cs="Times New Roman"/>
          <w:bCs/>
          <w:sz w:val="24"/>
          <w:szCs w:val="24"/>
        </w:rPr>
        <w:t>in</w:t>
      </w:r>
      <w:r w:rsidR="0016397E" w:rsidRPr="00E35A0D">
        <w:rPr>
          <w:rFonts w:ascii="Times New Roman" w:hAnsi="Times New Roman" w:cs="Times New Roman"/>
          <w:bCs/>
          <w:sz w:val="24"/>
          <w:szCs w:val="24"/>
        </w:rPr>
        <w:t>activ</w:t>
      </w:r>
      <w:r>
        <w:rPr>
          <w:rFonts w:ascii="Times New Roman" w:hAnsi="Times New Roman" w:cs="Times New Roman"/>
          <w:bCs/>
          <w:sz w:val="24"/>
          <w:szCs w:val="24"/>
        </w:rPr>
        <w:t>ate</w:t>
      </w:r>
      <w:r w:rsidR="0016397E" w:rsidRPr="00E35A0D">
        <w:rPr>
          <w:rFonts w:ascii="Times New Roman" w:hAnsi="Times New Roman" w:cs="Times New Roman"/>
          <w:bCs/>
          <w:sz w:val="24"/>
          <w:szCs w:val="24"/>
        </w:rPr>
        <w:t>_</w:t>
      </w:r>
      <w:r w:rsidR="00C8589D">
        <w:rPr>
          <w:rFonts w:ascii="Times New Roman" w:hAnsi="Times New Roman" w:cs="Times New Roman"/>
          <w:bCs/>
          <w:sz w:val="24"/>
          <w:szCs w:val="24"/>
        </w:rPr>
        <w:t>in</w:t>
      </w:r>
      <w:r w:rsidR="0016397E" w:rsidRPr="00E35A0D">
        <w:rPr>
          <w:rFonts w:ascii="Times New Roman" w:hAnsi="Times New Roman" w:cs="Times New Roman"/>
          <w:bCs/>
          <w:sz w:val="24"/>
          <w:szCs w:val="24"/>
        </w:rPr>
        <w:t xml:space="preserve">_levels – </w:t>
      </w:r>
      <w:r w:rsidRPr="00E35A0D">
        <w:rPr>
          <w:rFonts w:ascii="Times New Roman" w:hAnsi="Times New Roman" w:cs="Times New Roman"/>
          <w:bCs/>
          <w:sz w:val="24"/>
          <w:szCs w:val="24"/>
        </w:rPr>
        <w:t>sygnał do ustawiania niskiego stan</w:t>
      </w:r>
      <w:r>
        <w:rPr>
          <w:rFonts w:ascii="Times New Roman" w:hAnsi="Times New Roman" w:cs="Times New Roman"/>
          <w:bCs/>
          <w:sz w:val="24"/>
          <w:szCs w:val="24"/>
        </w:rPr>
        <w:t>u n</w:t>
      </w:r>
      <w:r w:rsidRPr="00E35A0D">
        <w:rPr>
          <w:rFonts w:ascii="Times New Roman" w:hAnsi="Times New Roman" w:cs="Times New Roman"/>
          <w:bCs/>
          <w:sz w:val="24"/>
          <w:szCs w:val="24"/>
        </w:rPr>
        <w:t>a rejestrze active_</w:t>
      </w:r>
      <w:r w:rsidR="00C3292B">
        <w:rPr>
          <w:rFonts w:ascii="Times New Roman" w:hAnsi="Times New Roman" w:cs="Times New Roman"/>
          <w:bCs/>
          <w:sz w:val="24"/>
          <w:szCs w:val="24"/>
        </w:rPr>
        <w:t>in</w:t>
      </w:r>
      <w:r w:rsidRPr="00E35A0D">
        <w:rPr>
          <w:rFonts w:ascii="Times New Roman" w:hAnsi="Times New Roman" w:cs="Times New Roman"/>
          <w:bCs/>
          <w:sz w:val="24"/>
          <w:szCs w:val="24"/>
        </w:rPr>
        <w:t>_levels po wykonaniu żądania przez windę</w:t>
      </w:r>
      <w:r>
        <w:rPr>
          <w:rFonts w:ascii="Times New Roman" w:hAnsi="Times New Roman" w:cs="Times New Roman"/>
          <w:bCs/>
          <w:sz w:val="24"/>
          <w:szCs w:val="24"/>
        </w:rPr>
        <w:t>,</w:t>
      </w:r>
    </w:p>
    <w:p w14:paraId="6F8FD496" w14:textId="746D9375" w:rsidR="00811D15" w:rsidRDefault="00F46BA6" w:rsidP="00F46BA6">
      <w:pPr>
        <w:pStyle w:val="Akapitzlist"/>
        <w:numPr>
          <w:ilvl w:val="0"/>
          <w:numId w:val="31"/>
        </w:numPr>
        <w:jc w:val="both"/>
        <w:rPr>
          <w:rFonts w:ascii="Times New Roman" w:hAnsi="Times New Roman" w:cs="Times New Roman"/>
          <w:bCs/>
          <w:sz w:val="24"/>
          <w:szCs w:val="24"/>
        </w:rPr>
      </w:pPr>
      <w:r>
        <w:rPr>
          <w:rFonts w:ascii="Times New Roman" w:hAnsi="Times New Roman" w:cs="Times New Roman"/>
          <w:bCs/>
          <w:sz w:val="24"/>
          <w:szCs w:val="24"/>
        </w:rPr>
        <w:t>l_</w:t>
      </w:r>
      <w:r w:rsidR="00D040BC">
        <w:rPr>
          <w:rFonts w:ascii="Times New Roman" w:hAnsi="Times New Roman" w:cs="Times New Roman"/>
          <w:bCs/>
          <w:sz w:val="24"/>
          <w:szCs w:val="24"/>
        </w:rPr>
        <w:t>in</w:t>
      </w:r>
      <w:r w:rsidR="00D040BC" w:rsidRPr="00E35A0D">
        <w:rPr>
          <w:rFonts w:ascii="Times New Roman" w:hAnsi="Times New Roman" w:cs="Times New Roman"/>
          <w:bCs/>
          <w:sz w:val="24"/>
          <w:szCs w:val="24"/>
        </w:rPr>
        <w:t>activ</w:t>
      </w:r>
      <w:r w:rsidR="00D040BC">
        <w:rPr>
          <w:rFonts w:ascii="Times New Roman" w:hAnsi="Times New Roman" w:cs="Times New Roman"/>
          <w:bCs/>
          <w:sz w:val="24"/>
          <w:szCs w:val="24"/>
        </w:rPr>
        <w:t>ate</w:t>
      </w:r>
      <w:r w:rsidR="00D040BC" w:rsidRPr="00E35A0D">
        <w:rPr>
          <w:rFonts w:ascii="Times New Roman" w:hAnsi="Times New Roman" w:cs="Times New Roman"/>
          <w:bCs/>
          <w:sz w:val="24"/>
          <w:szCs w:val="24"/>
        </w:rPr>
        <w:t>_</w:t>
      </w:r>
      <w:r>
        <w:rPr>
          <w:rFonts w:ascii="Times New Roman" w:hAnsi="Times New Roman" w:cs="Times New Roman"/>
          <w:bCs/>
          <w:sz w:val="24"/>
          <w:szCs w:val="24"/>
        </w:rPr>
        <w:t>in</w:t>
      </w:r>
      <w:r w:rsidR="00D040BC" w:rsidRPr="00E35A0D">
        <w:rPr>
          <w:rFonts w:ascii="Times New Roman" w:hAnsi="Times New Roman" w:cs="Times New Roman"/>
          <w:bCs/>
          <w:sz w:val="24"/>
          <w:szCs w:val="24"/>
        </w:rPr>
        <w:t xml:space="preserve">_levels – </w:t>
      </w:r>
      <w:r w:rsidR="00C8060F">
        <w:rPr>
          <w:rFonts w:ascii="Times New Roman" w:hAnsi="Times New Roman" w:cs="Times New Roman"/>
          <w:bCs/>
          <w:sz w:val="24"/>
          <w:szCs w:val="24"/>
        </w:rPr>
        <w:t xml:space="preserve">rejestr zapisujący stan </w:t>
      </w:r>
      <w:r w:rsidR="008710FA">
        <w:rPr>
          <w:rFonts w:ascii="Times New Roman" w:hAnsi="Times New Roman" w:cs="Times New Roman"/>
          <w:bCs/>
          <w:sz w:val="24"/>
          <w:szCs w:val="24"/>
        </w:rPr>
        <w:t>sygnału</w:t>
      </w:r>
      <w:r w:rsidR="00C8060F">
        <w:rPr>
          <w:rFonts w:ascii="Times New Roman" w:hAnsi="Times New Roman" w:cs="Times New Roman"/>
          <w:bCs/>
          <w:sz w:val="24"/>
          <w:szCs w:val="24"/>
        </w:rPr>
        <w:t xml:space="preserve"> </w:t>
      </w:r>
      <w:r w:rsidR="008710FA">
        <w:rPr>
          <w:rFonts w:ascii="Times New Roman" w:hAnsi="Times New Roman" w:cs="Times New Roman"/>
          <w:bCs/>
          <w:sz w:val="24"/>
          <w:szCs w:val="24"/>
        </w:rPr>
        <w:t>in</w:t>
      </w:r>
      <w:r w:rsidR="008710FA" w:rsidRPr="00E35A0D">
        <w:rPr>
          <w:rFonts w:ascii="Times New Roman" w:hAnsi="Times New Roman" w:cs="Times New Roman"/>
          <w:bCs/>
          <w:sz w:val="24"/>
          <w:szCs w:val="24"/>
        </w:rPr>
        <w:t>activ</w:t>
      </w:r>
      <w:r w:rsidR="008710FA">
        <w:rPr>
          <w:rFonts w:ascii="Times New Roman" w:hAnsi="Times New Roman" w:cs="Times New Roman"/>
          <w:bCs/>
          <w:sz w:val="24"/>
          <w:szCs w:val="24"/>
        </w:rPr>
        <w:t>ate</w:t>
      </w:r>
      <w:r w:rsidR="008710FA" w:rsidRPr="00E35A0D">
        <w:rPr>
          <w:rFonts w:ascii="Times New Roman" w:hAnsi="Times New Roman" w:cs="Times New Roman"/>
          <w:bCs/>
          <w:sz w:val="24"/>
          <w:szCs w:val="24"/>
        </w:rPr>
        <w:t>_</w:t>
      </w:r>
      <w:r w:rsidR="008710FA">
        <w:rPr>
          <w:rFonts w:ascii="Times New Roman" w:hAnsi="Times New Roman" w:cs="Times New Roman"/>
          <w:bCs/>
          <w:sz w:val="24"/>
          <w:szCs w:val="24"/>
        </w:rPr>
        <w:t>in</w:t>
      </w:r>
      <w:r w:rsidR="008710FA" w:rsidRPr="00E35A0D">
        <w:rPr>
          <w:rFonts w:ascii="Times New Roman" w:hAnsi="Times New Roman" w:cs="Times New Roman"/>
          <w:bCs/>
          <w:sz w:val="24"/>
          <w:szCs w:val="24"/>
        </w:rPr>
        <w:t xml:space="preserve">_levels </w:t>
      </w:r>
      <w:r w:rsidR="005F658D">
        <w:rPr>
          <w:rFonts w:ascii="Times New Roman" w:hAnsi="Times New Roman" w:cs="Times New Roman"/>
          <w:bCs/>
          <w:sz w:val="24"/>
          <w:szCs w:val="24"/>
        </w:rPr>
        <w:t>w poprzednim takcie zegarowym.</w:t>
      </w:r>
    </w:p>
    <w:p w14:paraId="7BDB7015" w14:textId="4AC369CB" w:rsidR="00AD6101" w:rsidRPr="002735AE" w:rsidRDefault="00BE58C4" w:rsidP="002735AE">
      <w:pPr>
        <w:rPr>
          <w:bCs/>
        </w:rPr>
      </w:pPr>
      <w:r>
        <w:rPr>
          <w:bCs/>
        </w:rPr>
        <w:t xml:space="preserve">Do </w:t>
      </w:r>
      <w:r w:rsidR="007A6E5C">
        <w:rPr>
          <w:bCs/>
        </w:rPr>
        <w:t>stworzenia</w:t>
      </w:r>
      <w:r>
        <w:rPr>
          <w:bCs/>
        </w:rPr>
        <w:t xml:space="preserve"> modułu resetowalnych </w:t>
      </w:r>
      <w:r w:rsidR="007A6E5C">
        <w:rPr>
          <w:bCs/>
        </w:rPr>
        <w:t>przycisków</w:t>
      </w:r>
      <w:r>
        <w:rPr>
          <w:bCs/>
        </w:rPr>
        <w:t xml:space="preserve"> najważniejszy jest </w:t>
      </w:r>
      <w:r w:rsidR="00E07DAA">
        <w:rPr>
          <w:bCs/>
        </w:rPr>
        <w:t>rejestr,</w:t>
      </w:r>
      <w:r>
        <w:rPr>
          <w:bCs/>
        </w:rPr>
        <w:t xml:space="preserve"> który będzie zapamiętywał </w:t>
      </w:r>
      <w:r w:rsidR="006B261B">
        <w:rPr>
          <w:bCs/>
        </w:rPr>
        <w:t>przyciśni</w:t>
      </w:r>
      <w:r w:rsidR="00A367B2">
        <w:rPr>
          <w:bCs/>
        </w:rPr>
        <w:t>ę</w:t>
      </w:r>
      <w:r w:rsidR="006B261B">
        <w:rPr>
          <w:bCs/>
        </w:rPr>
        <w:t>cie</w:t>
      </w:r>
      <w:r>
        <w:rPr>
          <w:bCs/>
        </w:rPr>
        <w:t xml:space="preserve">, w tym </w:t>
      </w:r>
      <w:r w:rsidR="006B261B">
        <w:rPr>
          <w:bCs/>
        </w:rPr>
        <w:t>przypadku</w:t>
      </w:r>
      <w:r w:rsidR="00827DB2">
        <w:rPr>
          <w:bCs/>
        </w:rPr>
        <w:t xml:space="preserve"> nazwany</w:t>
      </w:r>
      <w:r>
        <w:rPr>
          <w:bCs/>
        </w:rPr>
        <w:t xml:space="preserve"> buttons_state. </w:t>
      </w:r>
      <w:r w:rsidR="0012224E">
        <w:rPr>
          <w:bCs/>
        </w:rPr>
        <w:t xml:space="preserve">W </w:t>
      </w:r>
      <w:r w:rsidR="00D3259D">
        <w:rPr>
          <w:bCs/>
        </w:rPr>
        <w:t>zależności</w:t>
      </w:r>
      <w:r w:rsidR="0012224E">
        <w:rPr>
          <w:bCs/>
        </w:rPr>
        <w:t xml:space="preserve"> od tej wartości przyciśnięcie aktywuje lub dezaktywuje polecenie. </w:t>
      </w:r>
      <w:r w:rsidR="005F6977">
        <w:rPr>
          <w:bCs/>
        </w:rPr>
        <w:t xml:space="preserve">Przytrzymanie przycisku, nie zmienia wartości, </w:t>
      </w:r>
      <w:r w:rsidR="00A9253E">
        <w:rPr>
          <w:bCs/>
        </w:rPr>
        <w:t>gdyż</w:t>
      </w:r>
      <w:r w:rsidR="005F6977">
        <w:rPr>
          <w:bCs/>
        </w:rPr>
        <w:t xml:space="preserve"> zmiana jest tylko ważna, gdy w poprzednim takcie przycisk nie był </w:t>
      </w:r>
      <w:r w:rsidR="005D7C7B">
        <w:rPr>
          <w:bCs/>
        </w:rPr>
        <w:t>wciśnięty</w:t>
      </w:r>
      <w:r w:rsidR="00FA2FAC">
        <w:rPr>
          <w:bCs/>
        </w:rPr>
        <w:t>. W przypadku gdy wózek windy jest w ruchu</w:t>
      </w:r>
      <w:r w:rsidR="00004EEB">
        <w:rPr>
          <w:bCs/>
        </w:rPr>
        <w:t>,</w:t>
      </w:r>
      <w:r w:rsidR="00FA2FAC">
        <w:rPr>
          <w:bCs/>
        </w:rPr>
        <w:t xml:space="preserve"> a</w:t>
      </w:r>
      <w:r w:rsidR="006A1981">
        <w:rPr>
          <w:bCs/>
        </w:rPr>
        <w:t xml:space="preserve"> </w:t>
      </w:r>
      <w:r w:rsidR="007207D3">
        <w:rPr>
          <w:bCs/>
        </w:rPr>
        <w:t xml:space="preserve">polecenie zostało usunięte, </w:t>
      </w:r>
      <w:r w:rsidR="008C7097">
        <w:rPr>
          <w:bCs/>
        </w:rPr>
        <w:t xml:space="preserve">zgodnie z algorytmem stanu przejściowego, winda będzie kontynuować kierunek </w:t>
      </w:r>
      <w:r w:rsidR="002735AE">
        <w:rPr>
          <w:bCs/>
        </w:rPr>
        <w:t>aż</w:t>
      </w:r>
      <w:r w:rsidR="008C7097">
        <w:rPr>
          <w:bCs/>
        </w:rPr>
        <w:t xml:space="preserve"> do krańcowego piętra</w:t>
      </w:r>
      <w:r w:rsidR="002735AE">
        <w:rPr>
          <w:bCs/>
        </w:rPr>
        <w:t>.</w:t>
      </w:r>
    </w:p>
    <w:p w14:paraId="2C67BD8E" w14:textId="77777777" w:rsidR="00973AB7" w:rsidRDefault="00A2421B" w:rsidP="00D71779">
      <w:pPr>
        <w:pStyle w:val="Tekstpodstawowyzwciciem"/>
      </w:pPr>
      <w:r>
        <w:lastRenderedPageBreak/>
        <w:t xml:space="preserve">Pozostałe przyciski w kabinie służą otwierania, zamykania drzwi oraz wzywania pomocy. Działanie przycisków drzwi jest możliwe tylko w stanie pełnego </w:t>
      </w:r>
      <w:r w:rsidR="00B40975">
        <w:t>piętra,</w:t>
      </w:r>
      <w:r>
        <w:t xml:space="preserve"> gdy wózek windy się n</w:t>
      </w:r>
      <w:r w:rsidR="009574C9">
        <w:t>ie</w:t>
      </w:r>
      <w:r>
        <w:t xml:space="preserve"> porusza.</w:t>
      </w:r>
    </w:p>
    <w:p w14:paraId="22DFC808" w14:textId="77777777" w:rsidR="00C33A43" w:rsidRDefault="001464D9" w:rsidP="008004CF">
      <w:pPr>
        <w:pStyle w:val="Tekstpodstawowyzwciciem"/>
        <w:keepNext/>
        <w:spacing w:after="0"/>
        <w:ind w:firstLine="0"/>
        <w:jc w:val="center"/>
      </w:pPr>
      <w:r>
        <w:rPr>
          <w:noProof/>
        </w:rPr>
        <w:drawing>
          <wp:inline distT="0" distB="0" distL="0" distR="0" wp14:anchorId="0C08FC30" wp14:editId="4FBF7BC7">
            <wp:extent cx="3832871" cy="2654935"/>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tate1.png"/>
                    <pic:cNvPicPr/>
                  </pic:nvPicPr>
                  <pic:blipFill>
                    <a:blip r:embed="rId29">
                      <a:extLst>
                        <a:ext uri="{28A0092B-C50C-407E-A947-70E740481C1C}">
                          <a14:useLocalDpi xmlns:a14="http://schemas.microsoft.com/office/drawing/2010/main" val="0"/>
                        </a:ext>
                      </a:extLst>
                    </a:blip>
                    <a:stretch>
                      <a:fillRect/>
                    </a:stretch>
                  </pic:blipFill>
                  <pic:spPr>
                    <a:xfrm>
                      <a:off x="0" y="0"/>
                      <a:ext cx="3849367" cy="2666361"/>
                    </a:xfrm>
                    <a:prstGeom prst="rect">
                      <a:avLst/>
                    </a:prstGeom>
                  </pic:spPr>
                </pic:pic>
              </a:graphicData>
            </a:graphic>
          </wp:inline>
        </w:drawing>
      </w:r>
    </w:p>
    <w:p w14:paraId="7E098D68" w14:textId="70B57F62" w:rsidR="00C33A43" w:rsidRPr="00B31CE0" w:rsidRDefault="00C33A43" w:rsidP="008004CF">
      <w:pPr>
        <w:pStyle w:val="Legenda"/>
        <w:spacing w:before="0" w:after="0"/>
        <w:jc w:val="center"/>
        <w:rPr>
          <w:b w:val="0"/>
          <w:bCs w:val="0"/>
          <w:i/>
          <w:iCs/>
        </w:rPr>
      </w:pPr>
      <w:bookmarkStart w:id="55" w:name="_Toc17550598"/>
      <w:r w:rsidRPr="00B31CE0">
        <w:rPr>
          <w:b w:val="0"/>
          <w:bCs w:val="0"/>
          <w:i/>
          <w:iCs/>
        </w:rPr>
        <w:t xml:space="preserve">Rysunek </w:t>
      </w:r>
      <w:r w:rsidR="00597A66">
        <w:rPr>
          <w:b w:val="0"/>
          <w:bCs w:val="0"/>
          <w:i/>
          <w:iCs/>
        </w:rPr>
        <w:fldChar w:fldCharType="begin"/>
      </w:r>
      <w:r w:rsidR="00597A66">
        <w:rPr>
          <w:b w:val="0"/>
          <w:bCs w:val="0"/>
          <w:i/>
          <w:iCs/>
        </w:rPr>
        <w:instrText xml:space="preserve"> STYLEREF 1 \s </w:instrText>
      </w:r>
      <w:r w:rsidR="00597A66">
        <w:rPr>
          <w:b w:val="0"/>
          <w:bCs w:val="0"/>
          <w:i/>
          <w:iCs/>
        </w:rPr>
        <w:fldChar w:fldCharType="separate"/>
      </w:r>
      <w:r w:rsidR="00362E91">
        <w:rPr>
          <w:b w:val="0"/>
          <w:bCs w:val="0"/>
          <w:i/>
          <w:iCs/>
          <w:noProof/>
        </w:rPr>
        <w:t>2</w:t>
      </w:r>
      <w:r w:rsidR="00597A66">
        <w:rPr>
          <w:b w:val="0"/>
          <w:bCs w:val="0"/>
          <w:i/>
          <w:iCs/>
        </w:rPr>
        <w:fldChar w:fldCharType="end"/>
      </w:r>
      <w:r w:rsidR="00597A66">
        <w:rPr>
          <w:b w:val="0"/>
          <w:bCs w:val="0"/>
          <w:i/>
          <w:iCs/>
        </w:rPr>
        <w:noBreakHyphen/>
      </w:r>
      <w:r w:rsidR="00597A66">
        <w:rPr>
          <w:b w:val="0"/>
          <w:bCs w:val="0"/>
          <w:i/>
          <w:iCs/>
        </w:rPr>
        <w:fldChar w:fldCharType="begin"/>
      </w:r>
      <w:r w:rsidR="00597A66">
        <w:rPr>
          <w:b w:val="0"/>
          <w:bCs w:val="0"/>
          <w:i/>
          <w:iCs/>
        </w:rPr>
        <w:instrText xml:space="preserve"> SEQ Rysunek \* ARABIC \s 1 </w:instrText>
      </w:r>
      <w:r w:rsidR="00597A66">
        <w:rPr>
          <w:b w:val="0"/>
          <w:bCs w:val="0"/>
          <w:i/>
          <w:iCs/>
        </w:rPr>
        <w:fldChar w:fldCharType="separate"/>
      </w:r>
      <w:r w:rsidR="00362E91">
        <w:rPr>
          <w:b w:val="0"/>
          <w:bCs w:val="0"/>
          <w:i/>
          <w:iCs/>
          <w:noProof/>
        </w:rPr>
        <w:t>8</w:t>
      </w:r>
      <w:r w:rsidR="00597A66">
        <w:rPr>
          <w:b w:val="0"/>
          <w:bCs w:val="0"/>
          <w:i/>
          <w:iCs/>
        </w:rPr>
        <w:fldChar w:fldCharType="end"/>
      </w:r>
      <w:r w:rsidR="00474A00" w:rsidRPr="00B31CE0">
        <w:rPr>
          <w:b w:val="0"/>
          <w:bCs w:val="0"/>
          <w:i/>
          <w:iCs/>
        </w:rPr>
        <w:t>:</w:t>
      </w:r>
      <w:r w:rsidR="009740C3" w:rsidRPr="00B31CE0">
        <w:rPr>
          <w:b w:val="0"/>
          <w:bCs w:val="0"/>
          <w:i/>
          <w:iCs/>
        </w:rPr>
        <w:t xml:space="preserve"> Maszyna stanó</w:t>
      </w:r>
      <w:r w:rsidR="009C29F9" w:rsidRPr="00B31CE0">
        <w:rPr>
          <w:b w:val="0"/>
          <w:bCs w:val="0"/>
          <w:i/>
          <w:iCs/>
        </w:rPr>
        <w:t>w obsługi drzwi</w:t>
      </w:r>
      <w:r w:rsidR="00474A00" w:rsidRPr="00B31CE0">
        <w:rPr>
          <w:b w:val="0"/>
          <w:bCs w:val="0"/>
          <w:i/>
          <w:iCs/>
        </w:rPr>
        <w:t xml:space="preserve"> [opr. własne]</w:t>
      </w:r>
      <w:bookmarkEnd w:id="55"/>
    </w:p>
    <w:p w14:paraId="64FE5150" w14:textId="77777777" w:rsidR="00340A90" w:rsidRDefault="00340A90" w:rsidP="008004CF">
      <w:pPr>
        <w:pStyle w:val="Tekstpodstawowyzwciciem"/>
        <w:spacing w:after="0"/>
        <w:ind w:firstLine="0"/>
        <w:jc w:val="center"/>
        <w:rPr>
          <w:b/>
          <w:i/>
          <w:iCs/>
          <w:u w:val="single"/>
        </w:rPr>
      </w:pPr>
    </w:p>
    <w:p w14:paraId="0B8260C1" w14:textId="77777777" w:rsidR="00073F6F" w:rsidRDefault="006A7974" w:rsidP="00D71779">
      <w:pPr>
        <w:pStyle w:val="Tekstpodstawowyzwciciem"/>
      </w:pPr>
      <w:r>
        <w:t>Przejścia w algorytmie można podzielić na kilka sytuacji:</w:t>
      </w:r>
    </w:p>
    <w:p w14:paraId="23C674CD" w14:textId="1CE9F3E7" w:rsidR="006A7974" w:rsidRDefault="003C559C" w:rsidP="008A2933">
      <w:pPr>
        <w:pStyle w:val="Tekstpodstawowyzwciciem"/>
        <w:numPr>
          <w:ilvl w:val="0"/>
          <w:numId w:val="34"/>
        </w:numPr>
        <w:spacing w:after="0"/>
        <w:ind w:left="1003" w:hanging="357"/>
      </w:pPr>
      <w:r>
        <w:t>p</w:t>
      </w:r>
      <w:r w:rsidR="006A7974">
        <w:t>rzejście do stanu IDLE następuje tylko w przypadku, gdy nie ma żadnych aktywnych poleceń,</w:t>
      </w:r>
      <w:r w:rsidR="00342145">
        <w:t xml:space="preserve"> stan trwa w pętli przez 5 sekund</w:t>
      </w:r>
      <w:r w:rsidR="009C16A4">
        <w:t>,</w:t>
      </w:r>
    </w:p>
    <w:p w14:paraId="0F7BA827" w14:textId="18A253B9" w:rsidR="00342145" w:rsidRDefault="003C559C" w:rsidP="008A2933">
      <w:pPr>
        <w:pStyle w:val="Tekstpodstawowyzwciciem"/>
        <w:numPr>
          <w:ilvl w:val="0"/>
          <w:numId w:val="34"/>
        </w:numPr>
        <w:spacing w:after="0"/>
        <w:ind w:left="1003" w:hanging="357"/>
      </w:pPr>
      <w:r>
        <w:t>p</w:t>
      </w:r>
      <w:r w:rsidR="00F707B3">
        <w:t>rzejście</w:t>
      </w:r>
      <w:r w:rsidR="00F91301">
        <w:t xml:space="preserve"> z pi</w:t>
      </w:r>
      <w:r w:rsidR="00984C0C">
        <w:t>ę</w:t>
      </w:r>
      <w:r w:rsidR="00F91301">
        <w:t xml:space="preserve">tra do stanu OPEN i kolejno WAIT następuje przy otworzeniu drzwi po </w:t>
      </w:r>
      <w:r w:rsidR="008D72CD">
        <w:t>dotarciu</w:t>
      </w:r>
      <w:r w:rsidR="00F91301">
        <w:t xml:space="preserve"> na platformę</w:t>
      </w:r>
      <w:r w:rsidR="009C16A4">
        <w:t>,</w:t>
      </w:r>
    </w:p>
    <w:p w14:paraId="15EEA52E" w14:textId="38253D20" w:rsidR="006E17AB" w:rsidRDefault="003C559C" w:rsidP="008A2933">
      <w:pPr>
        <w:pStyle w:val="Tekstpodstawowyzwciciem"/>
        <w:numPr>
          <w:ilvl w:val="0"/>
          <w:numId w:val="34"/>
        </w:numPr>
        <w:spacing w:after="0"/>
      </w:pPr>
      <w:r>
        <w:t>p</w:t>
      </w:r>
      <w:r w:rsidR="006E17AB">
        <w:t>rzejście z pi</w:t>
      </w:r>
      <w:r w:rsidR="00635C14">
        <w:t>ę</w:t>
      </w:r>
      <w:r w:rsidR="006E17AB">
        <w:t xml:space="preserve">tra do stanu CLOSE następuje przy zamknięciu drzwi </w:t>
      </w:r>
      <w:r w:rsidR="00803A35">
        <w:t>prze</w:t>
      </w:r>
      <w:r w:rsidR="00372B44">
        <w:t>d wyruszeniem na kolejne piętro</w:t>
      </w:r>
      <w:r w:rsidR="006E72CE">
        <w:t>,</w:t>
      </w:r>
    </w:p>
    <w:p w14:paraId="7F439459" w14:textId="3C5BFD8F" w:rsidR="00F91301" w:rsidRDefault="003C559C" w:rsidP="008A2933">
      <w:pPr>
        <w:pStyle w:val="Tekstpodstawowyzwciciem"/>
        <w:numPr>
          <w:ilvl w:val="0"/>
          <w:numId w:val="34"/>
        </w:numPr>
        <w:spacing w:after="0"/>
      </w:pPr>
      <w:r>
        <w:t>p</w:t>
      </w:r>
      <w:r w:rsidR="00CE439A">
        <w:t xml:space="preserve">rzejścia między </w:t>
      </w:r>
      <w:r w:rsidR="009E053C">
        <w:t xml:space="preserve">stanami </w:t>
      </w:r>
      <w:r w:rsidR="00CE439A">
        <w:t xml:space="preserve">OPEN i CLOSE </w:t>
      </w:r>
      <w:r w:rsidR="00C11BC0">
        <w:t>oznaczają</w:t>
      </w:r>
      <w:r w:rsidR="0064177D">
        <w:t xml:space="preserve"> sytuację</w:t>
      </w:r>
      <w:r w:rsidR="00C11BC0">
        <w:t>,</w:t>
      </w:r>
      <w:r w:rsidR="00121E00">
        <w:t xml:space="preserve"> gdy użytkownik</w:t>
      </w:r>
      <w:r w:rsidR="00CD6028">
        <w:t>,</w:t>
      </w:r>
      <w:r w:rsidR="00121E00">
        <w:t xml:space="preserve"> korzystając z przycisków obsługi drzwi</w:t>
      </w:r>
      <w:r w:rsidR="00CD6028">
        <w:t>,</w:t>
      </w:r>
      <w:r w:rsidR="00B717CB">
        <w:t xml:space="preserve"> może zamknąć lub otworzyć drzwi</w:t>
      </w:r>
      <w:r w:rsidR="0026420F">
        <w:t>,</w:t>
      </w:r>
    </w:p>
    <w:p w14:paraId="5E9F14D7" w14:textId="56FFD335" w:rsidR="00841817" w:rsidRDefault="003C559C" w:rsidP="008A2933">
      <w:pPr>
        <w:pStyle w:val="Tekstpodstawowyzwciciem"/>
        <w:numPr>
          <w:ilvl w:val="0"/>
          <w:numId w:val="34"/>
        </w:numPr>
        <w:spacing w:after="0"/>
      </w:pPr>
      <w:r>
        <w:t>p</w:t>
      </w:r>
      <w:r w:rsidR="009E4A7C">
        <w:t>ętle w stanach OPEN i CLOSE oznaczają sterowanie drzwiami, aż dane polecenie zostanie wykonane</w:t>
      </w:r>
      <w:r w:rsidR="0026420F">
        <w:t>,</w:t>
      </w:r>
    </w:p>
    <w:p w14:paraId="17EF5559" w14:textId="4EBC4333" w:rsidR="00735FDF" w:rsidRPr="00A6751C" w:rsidRDefault="003C559C" w:rsidP="00735FDF">
      <w:pPr>
        <w:pStyle w:val="Tekstpodstawowyzwciciem"/>
        <w:numPr>
          <w:ilvl w:val="0"/>
          <w:numId w:val="34"/>
        </w:numPr>
        <w:spacing w:after="0"/>
      </w:pPr>
      <w:r>
        <w:t>p</w:t>
      </w:r>
      <w:r w:rsidR="007C637B">
        <w:t>rzejście</w:t>
      </w:r>
      <w:r w:rsidR="00C751F6">
        <w:t xml:space="preserve"> między stanami WAIT i CLOSE</w:t>
      </w:r>
      <w:r w:rsidR="0026420F">
        <w:t xml:space="preserve"> </w:t>
      </w:r>
      <w:r w:rsidR="003D6054">
        <w:t>następuje przy zamykaniu drzwi, dodatkowy czas pozwala na wejście spóźnionej osob</w:t>
      </w:r>
      <w:r w:rsidR="000C696F">
        <w:t>y</w:t>
      </w:r>
      <w:r w:rsidR="00372A4C">
        <w:t>.</w:t>
      </w:r>
    </w:p>
    <w:p w14:paraId="53A9F79F" w14:textId="77777777" w:rsidR="00D11661" w:rsidRDefault="00D11661" w:rsidP="00DC40DE">
      <w:pPr>
        <w:pStyle w:val="Tekstpodstawowyzwciciem"/>
        <w:ind w:firstLine="0"/>
      </w:pPr>
    </w:p>
    <w:p w14:paraId="3A8D62C2" w14:textId="77777777" w:rsidR="00BE31C0" w:rsidRPr="00A6751C" w:rsidRDefault="00BE31C0" w:rsidP="00DC40DE">
      <w:pPr>
        <w:pStyle w:val="Tekstpodstawowyzwciciem"/>
        <w:ind w:firstLine="0"/>
      </w:pPr>
    </w:p>
    <w:p w14:paraId="5D1277B4" w14:textId="77777777" w:rsidR="00D11661" w:rsidRPr="0042365D" w:rsidRDefault="00844843" w:rsidP="00512B33">
      <w:pPr>
        <w:pStyle w:val="Nagwek2"/>
        <w:spacing w:after="240"/>
        <w:ind w:left="578" w:hanging="578"/>
        <w:rPr>
          <w:i w:val="0"/>
        </w:rPr>
      </w:pPr>
      <w:bookmarkStart w:id="56" w:name="_Toc17547349"/>
      <w:r w:rsidRPr="0042365D">
        <w:rPr>
          <w:i w:val="0"/>
        </w:rPr>
        <w:lastRenderedPageBreak/>
        <w:t>W</w:t>
      </w:r>
      <w:r w:rsidR="00704A40" w:rsidRPr="0042365D">
        <w:rPr>
          <w:i w:val="0"/>
        </w:rPr>
        <w:t>eryfikac</w:t>
      </w:r>
      <w:r w:rsidR="00F30729" w:rsidRPr="0042365D">
        <w:rPr>
          <w:i w:val="0"/>
        </w:rPr>
        <w:t>ja</w:t>
      </w:r>
      <w:r w:rsidR="00704A40" w:rsidRPr="0042365D">
        <w:rPr>
          <w:i w:val="0"/>
        </w:rPr>
        <w:t xml:space="preserve"> kodu</w:t>
      </w:r>
      <w:bookmarkEnd w:id="56"/>
      <w:r w:rsidR="00704A40" w:rsidRPr="0042365D">
        <w:rPr>
          <w:i w:val="0"/>
        </w:rPr>
        <w:t xml:space="preserve"> </w:t>
      </w:r>
    </w:p>
    <w:p w14:paraId="28871C51" w14:textId="154FDCD8" w:rsidR="004B63DD" w:rsidRPr="00A6751C" w:rsidRDefault="004B63DD" w:rsidP="00DF4624">
      <w:pPr>
        <w:pStyle w:val="Tekstpodstawowyzwciciem"/>
      </w:pPr>
      <w:r w:rsidRPr="00A6751C">
        <w:t xml:space="preserve">Zgodnie z </w:t>
      </w:r>
      <w:r w:rsidR="00312915" w:rsidRPr="00A6751C">
        <w:t>metodologią</w:t>
      </w:r>
      <w:r w:rsidR="00E75228">
        <w:t xml:space="preserve"> </w:t>
      </w:r>
      <w:r w:rsidR="00E75228" w:rsidRPr="00A6751C">
        <w:t>tworzenia oprogramowania</w:t>
      </w:r>
      <w:r w:rsidR="00E75228">
        <w:t xml:space="preserve"> </w:t>
      </w:r>
      <w:r w:rsidR="000A6914">
        <w:t>na podstawie</w:t>
      </w:r>
      <w:r w:rsidR="00E75228">
        <w:t xml:space="preserve"> cech, r</w:t>
      </w:r>
      <w:r w:rsidRPr="00A6751C">
        <w:t>ównocześnie z fazą implementacji</w:t>
      </w:r>
      <w:r w:rsidR="00E75228">
        <w:t xml:space="preserve">, nowe funkcje są testowane. </w:t>
      </w:r>
      <w:r w:rsidR="00D46A9E">
        <w:t xml:space="preserve">Przetestowanie jest kluczową sprawą przy projektowaniu układu ASIC. </w:t>
      </w:r>
      <w:r w:rsidR="00166745">
        <w:t>Układ</w:t>
      </w:r>
      <w:r w:rsidR="0027680B">
        <w:t>y</w:t>
      </w:r>
      <w:r w:rsidR="00166745">
        <w:t xml:space="preserve"> </w:t>
      </w:r>
      <w:r w:rsidR="001371FF">
        <w:t>te</w:t>
      </w:r>
      <w:r w:rsidR="00166745">
        <w:t xml:space="preserve"> nie maj</w:t>
      </w:r>
      <w:r w:rsidR="001371FF">
        <w:t>ą</w:t>
      </w:r>
      <w:r w:rsidR="00166745">
        <w:t xml:space="preserve"> możliwości</w:t>
      </w:r>
      <w:r w:rsidR="0027680B">
        <w:t xml:space="preserve"> zmiany struktury</w:t>
      </w:r>
      <w:r w:rsidR="00166745">
        <w:t xml:space="preserve"> po </w:t>
      </w:r>
      <w:r w:rsidR="007B7AA5">
        <w:t>fabrykacji,</w:t>
      </w:r>
      <w:r w:rsidR="00166745">
        <w:t xml:space="preserve"> dlatego z</w:t>
      </w:r>
      <w:r w:rsidR="00D46A9E">
        <w:t xml:space="preserve">apewnienie </w:t>
      </w:r>
      <w:r w:rsidR="0027680B">
        <w:t>pokrycia</w:t>
      </w:r>
      <w:r w:rsidR="00D46A9E">
        <w:t xml:space="preserve"> </w:t>
      </w:r>
      <w:r w:rsidR="0027680B">
        <w:t>funkcjonalności</w:t>
      </w:r>
      <w:r w:rsidR="00D46A9E">
        <w:t xml:space="preserve"> przez scenariusze testowe</w:t>
      </w:r>
      <w:r w:rsidR="00166745">
        <w:t xml:space="preserve"> jest</w:t>
      </w:r>
      <w:r w:rsidR="00FE2A6C">
        <w:t xml:space="preserve"> wymagane do zakończenia</w:t>
      </w:r>
      <w:r w:rsidR="0007763C">
        <w:t xml:space="preserve"> prac nad implementacją kodu</w:t>
      </w:r>
      <w:r w:rsidR="00D46A9E">
        <w:t xml:space="preserve">. </w:t>
      </w:r>
      <w:r w:rsidR="00295B90">
        <w:t>Najlepszą metodą przy testowaniu algorytmu, którego kod jest znany</w:t>
      </w:r>
      <w:r w:rsidR="008F2E87">
        <w:t>,</w:t>
      </w:r>
      <w:r w:rsidR="00295B90">
        <w:t xml:space="preserve"> są testy strukturalne (ang. </w:t>
      </w:r>
      <w:r w:rsidR="00295B90" w:rsidRPr="00A463BE">
        <w:rPr>
          <w:i/>
          <w:iCs/>
        </w:rPr>
        <w:t>white box</w:t>
      </w:r>
      <w:r w:rsidR="00295B90">
        <w:t>).</w:t>
      </w:r>
      <w:r w:rsidR="00D46A9E">
        <w:t xml:space="preserve"> </w:t>
      </w:r>
      <w:r w:rsidR="001E4D42">
        <w:t xml:space="preserve">Trzy </w:t>
      </w:r>
      <w:r w:rsidR="00094928">
        <w:t xml:space="preserve">wykorzystane </w:t>
      </w:r>
      <w:r w:rsidR="001E4D42">
        <w:t>techniki</w:t>
      </w:r>
      <w:r w:rsidR="00094928">
        <w:t xml:space="preserve"> w testowaniu</w:t>
      </w:r>
      <w:r w:rsidR="001E4D42">
        <w:t>:</w:t>
      </w:r>
    </w:p>
    <w:p w14:paraId="625626CA" w14:textId="77777777" w:rsidR="00831A94" w:rsidRPr="00A00ADD" w:rsidRDefault="00A846C0" w:rsidP="00DF4624">
      <w:pPr>
        <w:pStyle w:val="Akapitzlist"/>
        <w:numPr>
          <w:ilvl w:val="0"/>
          <w:numId w:val="30"/>
        </w:numPr>
        <w:spacing w:after="120" w:line="360" w:lineRule="auto"/>
        <w:ind w:left="714" w:hanging="357"/>
        <w:jc w:val="both"/>
        <w:rPr>
          <w:rFonts w:ascii="Times New Roman" w:hAnsi="Times New Roman" w:cs="Times New Roman"/>
          <w:sz w:val="24"/>
          <w:szCs w:val="24"/>
        </w:rPr>
      </w:pPr>
      <w:r w:rsidRPr="00A00ADD">
        <w:rPr>
          <w:rFonts w:ascii="Times New Roman" w:hAnsi="Times New Roman" w:cs="Times New Roman"/>
          <w:sz w:val="24"/>
          <w:szCs w:val="24"/>
        </w:rPr>
        <w:t>Pokrycie linii kodu</w:t>
      </w:r>
      <w:r w:rsidRPr="00A00ADD">
        <w:rPr>
          <w:rFonts w:ascii="Times New Roman" w:hAnsi="Times New Roman" w:cs="Times New Roman"/>
          <w:i/>
          <w:iCs/>
          <w:sz w:val="24"/>
          <w:szCs w:val="24"/>
        </w:rPr>
        <w:t xml:space="preserve"> </w:t>
      </w:r>
      <w:r w:rsidR="00D75BCD" w:rsidRPr="00A00ADD">
        <w:rPr>
          <w:rFonts w:ascii="Times New Roman" w:hAnsi="Times New Roman" w:cs="Times New Roman"/>
          <w:i/>
          <w:iCs/>
          <w:sz w:val="24"/>
          <w:szCs w:val="24"/>
        </w:rPr>
        <w:t>(ang. s</w:t>
      </w:r>
      <w:r w:rsidR="009C140C" w:rsidRPr="00A00ADD">
        <w:rPr>
          <w:rFonts w:ascii="Times New Roman" w:hAnsi="Times New Roman" w:cs="Times New Roman"/>
          <w:i/>
          <w:iCs/>
          <w:sz w:val="24"/>
          <w:szCs w:val="24"/>
        </w:rPr>
        <w:t xml:space="preserve">tatement </w:t>
      </w:r>
      <w:r w:rsidR="00D75BCD" w:rsidRPr="00A00ADD">
        <w:rPr>
          <w:rFonts w:ascii="Times New Roman" w:hAnsi="Times New Roman" w:cs="Times New Roman"/>
          <w:i/>
          <w:iCs/>
          <w:sz w:val="24"/>
          <w:szCs w:val="24"/>
        </w:rPr>
        <w:t>c</w:t>
      </w:r>
      <w:r w:rsidR="009C140C" w:rsidRPr="00A00ADD">
        <w:rPr>
          <w:rFonts w:ascii="Times New Roman" w:hAnsi="Times New Roman" w:cs="Times New Roman"/>
          <w:i/>
          <w:iCs/>
          <w:sz w:val="24"/>
          <w:szCs w:val="24"/>
        </w:rPr>
        <w:t>overage</w:t>
      </w:r>
      <w:r w:rsidR="00D75BCD" w:rsidRPr="00A00ADD">
        <w:rPr>
          <w:rFonts w:ascii="Times New Roman" w:hAnsi="Times New Roman" w:cs="Times New Roman"/>
          <w:i/>
          <w:iCs/>
          <w:sz w:val="24"/>
          <w:szCs w:val="24"/>
        </w:rPr>
        <w:t>)</w:t>
      </w:r>
      <w:r w:rsidR="009C140C" w:rsidRPr="00A00ADD">
        <w:rPr>
          <w:rFonts w:ascii="Times New Roman" w:hAnsi="Times New Roman" w:cs="Times New Roman"/>
          <w:sz w:val="24"/>
          <w:szCs w:val="24"/>
        </w:rPr>
        <w:t xml:space="preserve"> – </w:t>
      </w:r>
      <w:r w:rsidR="004D2BBD" w:rsidRPr="00A00ADD">
        <w:rPr>
          <w:rFonts w:ascii="Times New Roman" w:hAnsi="Times New Roman" w:cs="Times New Roman"/>
          <w:sz w:val="24"/>
          <w:szCs w:val="24"/>
        </w:rPr>
        <w:t xml:space="preserve">technika testowania sprawdzająca </w:t>
      </w:r>
      <w:r w:rsidR="001105EF" w:rsidRPr="00A00ADD">
        <w:rPr>
          <w:rFonts w:ascii="Times New Roman" w:hAnsi="Times New Roman" w:cs="Times New Roman"/>
          <w:sz w:val="24"/>
          <w:szCs w:val="24"/>
        </w:rPr>
        <w:t>wszystkie lini</w:t>
      </w:r>
      <w:r w:rsidR="00840881" w:rsidRPr="00A00ADD">
        <w:rPr>
          <w:rFonts w:ascii="Times New Roman" w:hAnsi="Times New Roman" w:cs="Times New Roman"/>
          <w:sz w:val="24"/>
          <w:szCs w:val="24"/>
        </w:rPr>
        <w:t>jki implementowanego kodu</w:t>
      </w:r>
      <w:r w:rsidR="009C140C" w:rsidRPr="00A00ADD">
        <w:rPr>
          <w:rFonts w:ascii="Times New Roman" w:hAnsi="Times New Roman" w:cs="Times New Roman"/>
          <w:sz w:val="24"/>
          <w:szCs w:val="24"/>
        </w:rPr>
        <w:t>, znane również jako pokrycie segmentu. Określa, które fragmenty programu pokrywają się ze sobą, czyli zostały wywołane przez zestaw</w:t>
      </w:r>
      <w:r w:rsidR="00553CD8" w:rsidRPr="00A00ADD">
        <w:rPr>
          <w:rFonts w:ascii="Times New Roman" w:hAnsi="Times New Roman" w:cs="Times New Roman"/>
          <w:sz w:val="24"/>
          <w:szCs w:val="24"/>
        </w:rPr>
        <w:t xml:space="preserve"> </w:t>
      </w:r>
      <w:r w:rsidR="009C140C" w:rsidRPr="00A00ADD">
        <w:rPr>
          <w:rFonts w:ascii="Times New Roman" w:hAnsi="Times New Roman" w:cs="Times New Roman"/>
          <w:sz w:val="24"/>
          <w:szCs w:val="24"/>
        </w:rPr>
        <w:t>testowy</w:t>
      </w:r>
      <w:r w:rsidR="00553CD8" w:rsidRPr="00A00ADD">
        <w:rPr>
          <w:rFonts w:ascii="Times New Roman" w:hAnsi="Times New Roman" w:cs="Times New Roman"/>
          <w:sz w:val="24"/>
          <w:szCs w:val="24"/>
        </w:rPr>
        <w:t xml:space="preserve"> </w:t>
      </w:r>
      <w:r w:rsidR="009C140C" w:rsidRPr="00A00ADD">
        <w:rPr>
          <w:rFonts w:ascii="Times New Roman" w:hAnsi="Times New Roman" w:cs="Times New Roman"/>
          <w:sz w:val="24"/>
          <w:szCs w:val="24"/>
        </w:rPr>
        <w:t>oraz</w:t>
      </w:r>
      <w:r w:rsidR="00553CD8" w:rsidRPr="00A00ADD">
        <w:rPr>
          <w:rFonts w:ascii="Times New Roman" w:hAnsi="Times New Roman" w:cs="Times New Roman"/>
          <w:sz w:val="24"/>
          <w:szCs w:val="24"/>
        </w:rPr>
        <w:t xml:space="preserve"> wskazuje na</w:t>
      </w:r>
      <w:r w:rsidR="009C140C" w:rsidRPr="00A00ADD">
        <w:rPr>
          <w:rFonts w:ascii="Times New Roman" w:hAnsi="Times New Roman" w:cs="Times New Roman"/>
          <w:sz w:val="24"/>
          <w:szCs w:val="24"/>
        </w:rPr>
        <w:t xml:space="preserve"> te, których nie udało się wywołać. </w:t>
      </w:r>
      <w:r w:rsidR="009C140C" w:rsidRPr="009E1E4B">
        <w:rPr>
          <w:rFonts w:ascii="Times New Roman" w:hAnsi="Times New Roman" w:cs="Times New Roman"/>
          <w:sz w:val="24"/>
          <w:szCs w:val="24"/>
        </w:rPr>
        <w:t>Statement</w:t>
      </w:r>
      <w:r w:rsidRPr="009E1E4B">
        <w:rPr>
          <w:rFonts w:ascii="Times New Roman" w:hAnsi="Times New Roman" w:cs="Times New Roman"/>
          <w:sz w:val="24"/>
          <w:szCs w:val="24"/>
        </w:rPr>
        <w:t xml:space="preserve"> c</w:t>
      </w:r>
      <w:r w:rsidR="009C140C" w:rsidRPr="009E1E4B">
        <w:rPr>
          <w:rFonts w:ascii="Times New Roman" w:hAnsi="Times New Roman" w:cs="Times New Roman"/>
          <w:sz w:val="24"/>
          <w:szCs w:val="24"/>
        </w:rPr>
        <w:t>overage</w:t>
      </w:r>
      <w:r w:rsidR="009C140C" w:rsidRPr="00A00ADD">
        <w:rPr>
          <w:rFonts w:ascii="Times New Roman" w:hAnsi="Times New Roman" w:cs="Times New Roman"/>
          <w:sz w:val="24"/>
          <w:szCs w:val="24"/>
        </w:rPr>
        <w:t xml:space="preserve"> pozwala w prosty sposób zidentyfikować obszar niewytestowanego kod</w:t>
      </w:r>
      <w:r w:rsidR="004D2BBD" w:rsidRPr="00A00ADD">
        <w:rPr>
          <w:rFonts w:ascii="Times New Roman" w:hAnsi="Times New Roman" w:cs="Times New Roman"/>
          <w:sz w:val="24"/>
          <w:szCs w:val="24"/>
        </w:rPr>
        <w:t xml:space="preserve"> </w:t>
      </w:r>
      <w:r w:rsidR="00B42289" w:rsidRPr="00A00ADD">
        <w:rPr>
          <w:rFonts w:ascii="Times New Roman" w:hAnsi="Times New Roman" w:cs="Times New Roman"/>
          <w:sz w:val="24"/>
          <w:szCs w:val="24"/>
        </w:rPr>
        <w:t>oraz znaleźć „kod martwy”, który nigdy nie zostanie wykonany</w:t>
      </w:r>
      <w:r w:rsidR="004510B3">
        <w:rPr>
          <w:rFonts w:ascii="Times New Roman" w:hAnsi="Times New Roman" w:cs="Times New Roman"/>
          <w:sz w:val="24"/>
          <w:szCs w:val="24"/>
        </w:rPr>
        <w:t>.</w:t>
      </w:r>
    </w:p>
    <w:p w14:paraId="1E1B0BA5" w14:textId="2ECB7EA2" w:rsidR="009C140C" w:rsidRPr="00A067FC" w:rsidRDefault="00DB6542" w:rsidP="007E4E55">
      <w:pPr>
        <w:pStyle w:val="Akapitzlist"/>
        <w:numPr>
          <w:ilvl w:val="0"/>
          <w:numId w:val="30"/>
        </w:numPr>
        <w:spacing w:after="120" w:line="360" w:lineRule="auto"/>
        <w:ind w:left="714" w:hanging="357"/>
        <w:jc w:val="both"/>
        <w:rPr>
          <w:rFonts w:ascii="Times New Roman" w:hAnsi="Times New Roman" w:cs="Times New Roman"/>
          <w:sz w:val="24"/>
          <w:szCs w:val="24"/>
        </w:rPr>
      </w:pPr>
      <w:r w:rsidRPr="00A00ADD">
        <w:rPr>
          <w:rFonts w:ascii="Times New Roman" w:hAnsi="Times New Roman" w:cs="Times New Roman"/>
          <w:sz w:val="24"/>
          <w:szCs w:val="24"/>
        </w:rPr>
        <w:t>Pokrycie gałęzi</w:t>
      </w:r>
      <w:r w:rsidRPr="00A00ADD">
        <w:rPr>
          <w:rFonts w:ascii="Times New Roman" w:hAnsi="Times New Roman" w:cs="Times New Roman"/>
          <w:i/>
          <w:iCs/>
          <w:sz w:val="24"/>
          <w:szCs w:val="24"/>
        </w:rPr>
        <w:t xml:space="preserve"> (ang. b</w:t>
      </w:r>
      <w:r w:rsidR="009C140C" w:rsidRPr="00A00ADD">
        <w:rPr>
          <w:rFonts w:ascii="Times New Roman" w:hAnsi="Times New Roman" w:cs="Times New Roman"/>
          <w:i/>
          <w:iCs/>
          <w:sz w:val="24"/>
          <w:szCs w:val="24"/>
        </w:rPr>
        <w:t xml:space="preserve">ranch </w:t>
      </w:r>
      <w:r w:rsidRPr="00A00ADD">
        <w:rPr>
          <w:rFonts w:ascii="Times New Roman" w:hAnsi="Times New Roman" w:cs="Times New Roman"/>
          <w:i/>
          <w:iCs/>
          <w:sz w:val="24"/>
          <w:szCs w:val="24"/>
        </w:rPr>
        <w:t>c</w:t>
      </w:r>
      <w:r w:rsidR="009C140C" w:rsidRPr="00A00ADD">
        <w:rPr>
          <w:rFonts w:ascii="Times New Roman" w:hAnsi="Times New Roman" w:cs="Times New Roman"/>
          <w:i/>
          <w:iCs/>
          <w:sz w:val="24"/>
          <w:szCs w:val="24"/>
        </w:rPr>
        <w:t>overage</w:t>
      </w:r>
      <w:r w:rsidRPr="00A00ADD">
        <w:rPr>
          <w:rFonts w:ascii="Times New Roman" w:hAnsi="Times New Roman" w:cs="Times New Roman"/>
          <w:i/>
          <w:iCs/>
          <w:sz w:val="24"/>
          <w:szCs w:val="24"/>
        </w:rPr>
        <w:t>)</w:t>
      </w:r>
      <w:r w:rsidR="009C140C" w:rsidRPr="00A00ADD">
        <w:rPr>
          <w:rFonts w:ascii="Times New Roman" w:hAnsi="Times New Roman" w:cs="Times New Roman"/>
          <w:sz w:val="24"/>
          <w:szCs w:val="24"/>
        </w:rPr>
        <w:t xml:space="preserve"> – w języku programowania jest </w:t>
      </w:r>
      <w:r w:rsidR="00977E45" w:rsidRPr="00A00ADD">
        <w:rPr>
          <w:rFonts w:ascii="Times New Roman" w:hAnsi="Times New Roman" w:cs="Times New Roman"/>
          <w:sz w:val="24"/>
          <w:szCs w:val="24"/>
        </w:rPr>
        <w:t xml:space="preserve">ściśle </w:t>
      </w:r>
      <w:r w:rsidR="0062205B" w:rsidRPr="00A00ADD">
        <w:rPr>
          <w:rFonts w:ascii="Times New Roman" w:hAnsi="Times New Roman" w:cs="Times New Roman"/>
          <w:sz w:val="24"/>
          <w:szCs w:val="24"/>
        </w:rPr>
        <w:t>związan</w:t>
      </w:r>
      <w:r w:rsidR="00A26764">
        <w:rPr>
          <w:rFonts w:ascii="Times New Roman" w:hAnsi="Times New Roman" w:cs="Times New Roman"/>
          <w:sz w:val="24"/>
          <w:szCs w:val="24"/>
        </w:rPr>
        <w:t>a</w:t>
      </w:r>
      <w:r w:rsidR="00977E45" w:rsidRPr="00A00ADD">
        <w:rPr>
          <w:rFonts w:ascii="Times New Roman" w:hAnsi="Times New Roman" w:cs="Times New Roman"/>
          <w:sz w:val="24"/>
          <w:szCs w:val="24"/>
        </w:rPr>
        <w:t xml:space="preserve"> z </w:t>
      </w:r>
      <w:r w:rsidR="009C140C" w:rsidRPr="00A00ADD">
        <w:rPr>
          <w:rFonts w:ascii="Times New Roman" w:hAnsi="Times New Roman" w:cs="Times New Roman"/>
          <w:sz w:val="24"/>
          <w:szCs w:val="24"/>
        </w:rPr>
        <w:t>instrukcj</w:t>
      </w:r>
      <w:r w:rsidR="00521003">
        <w:rPr>
          <w:rFonts w:ascii="Times New Roman" w:hAnsi="Times New Roman" w:cs="Times New Roman"/>
          <w:sz w:val="24"/>
          <w:szCs w:val="24"/>
        </w:rPr>
        <w:t>ą</w:t>
      </w:r>
      <w:r w:rsidR="009C140C" w:rsidRPr="00A00ADD">
        <w:rPr>
          <w:rFonts w:ascii="Times New Roman" w:hAnsi="Times New Roman" w:cs="Times New Roman"/>
          <w:sz w:val="24"/>
          <w:szCs w:val="24"/>
        </w:rPr>
        <w:t xml:space="preserve"> IF, która posiada dwa „odgałęzienia”: Prawdę i Fałsz (</w:t>
      </w:r>
      <w:r w:rsidR="009C140C" w:rsidRPr="00A00ADD">
        <w:rPr>
          <w:rFonts w:ascii="Times New Roman" w:hAnsi="Times New Roman" w:cs="Times New Roman"/>
          <w:i/>
          <w:iCs/>
          <w:sz w:val="24"/>
          <w:szCs w:val="24"/>
        </w:rPr>
        <w:t>True and False</w:t>
      </w:r>
      <w:r w:rsidR="009C140C" w:rsidRPr="00A00ADD">
        <w:rPr>
          <w:rFonts w:ascii="Times New Roman" w:hAnsi="Times New Roman" w:cs="Times New Roman"/>
          <w:sz w:val="24"/>
          <w:szCs w:val="24"/>
        </w:rPr>
        <w:t xml:space="preserve">). </w:t>
      </w:r>
      <w:r w:rsidR="005C5E04">
        <w:rPr>
          <w:rFonts w:ascii="Times New Roman" w:hAnsi="Times New Roman" w:cs="Times New Roman"/>
          <w:sz w:val="24"/>
          <w:szCs w:val="24"/>
        </w:rPr>
        <w:t>Ta metoda</w:t>
      </w:r>
      <w:r w:rsidR="005C3AA0" w:rsidRPr="00A00ADD">
        <w:rPr>
          <w:rFonts w:ascii="Times New Roman" w:hAnsi="Times New Roman" w:cs="Times New Roman"/>
          <w:sz w:val="24"/>
          <w:szCs w:val="24"/>
        </w:rPr>
        <w:t xml:space="preserve"> polega na </w:t>
      </w:r>
      <w:r w:rsidR="009C140C" w:rsidRPr="00A00ADD">
        <w:rPr>
          <w:rFonts w:ascii="Times New Roman" w:hAnsi="Times New Roman" w:cs="Times New Roman"/>
          <w:sz w:val="24"/>
          <w:szCs w:val="24"/>
        </w:rPr>
        <w:t>sprawdz</w:t>
      </w:r>
      <w:r w:rsidR="005C3AA0" w:rsidRPr="00A00ADD">
        <w:rPr>
          <w:rFonts w:ascii="Times New Roman" w:hAnsi="Times New Roman" w:cs="Times New Roman"/>
          <w:sz w:val="24"/>
          <w:szCs w:val="24"/>
        </w:rPr>
        <w:t>eni</w:t>
      </w:r>
      <w:r w:rsidR="000A081D">
        <w:rPr>
          <w:rFonts w:ascii="Times New Roman" w:hAnsi="Times New Roman" w:cs="Times New Roman"/>
          <w:sz w:val="24"/>
          <w:szCs w:val="24"/>
        </w:rPr>
        <w:t>u</w:t>
      </w:r>
      <w:r w:rsidR="009C140C" w:rsidRPr="00A00ADD">
        <w:rPr>
          <w:rFonts w:ascii="Times New Roman" w:hAnsi="Times New Roman" w:cs="Times New Roman"/>
          <w:sz w:val="24"/>
          <w:szCs w:val="24"/>
        </w:rPr>
        <w:t>, czy każd</w:t>
      </w:r>
      <w:r w:rsidR="004510B3">
        <w:rPr>
          <w:rFonts w:ascii="Times New Roman" w:hAnsi="Times New Roman" w:cs="Times New Roman"/>
          <w:sz w:val="24"/>
          <w:szCs w:val="24"/>
        </w:rPr>
        <w:t>a</w:t>
      </w:r>
      <w:r w:rsidR="009C140C" w:rsidRPr="00A00ADD">
        <w:rPr>
          <w:rFonts w:ascii="Times New Roman" w:hAnsi="Times New Roman" w:cs="Times New Roman"/>
          <w:sz w:val="24"/>
          <w:szCs w:val="24"/>
        </w:rPr>
        <w:t xml:space="preserve"> z</w:t>
      </w:r>
      <w:r w:rsidR="005C3AA0" w:rsidRPr="00A00ADD">
        <w:rPr>
          <w:rFonts w:ascii="Times New Roman" w:hAnsi="Times New Roman" w:cs="Times New Roman"/>
          <w:sz w:val="24"/>
          <w:szCs w:val="24"/>
        </w:rPr>
        <w:t xml:space="preserve"> </w:t>
      </w:r>
      <w:r w:rsidR="004510B3">
        <w:rPr>
          <w:rFonts w:ascii="Times New Roman" w:hAnsi="Times New Roman" w:cs="Times New Roman"/>
          <w:sz w:val="24"/>
          <w:szCs w:val="24"/>
        </w:rPr>
        <w:t xml:space="preserve">gałęzi </w:t>
      </w:r>
      <w:r w:rsidR="005C3AA0" w:rsidRPr="00A00ADD">
        <w:rPr>
          <w:rFonts w:ascii="Times New Roman" w:hAnsi="Times New Roman" w:cs="Times New Roman"/>
          <w:sz w:val="24"/>
          <w:szCs w:val="24"/>
        </w:rPr>
        <w:t>decyzji po instrukcji IF</w:t>
      </w:r>
      <w:r w:rsidR="009C140C" w:rsidRPr="00A00ADD">
        <w:rPr>
          <w:rFonts w:ascii="Times New Roman" w:hAnsi="Times New Roman" w:cs="Times New Roman"/>
          <w:sz w:val="24"/>
          <w:szCs w:val="24"/>
        </w:rPr>
        <w:t xml:space="preserve"> jest wykonywan</w:t>
      </w:r>
      <w:r w:rsidR="00F10D93">
        <w:rPr>
          <w:rFonts w:ascii="Times New Roman" w:hAnsi="Times New Roman" w:cs="Times New Roman"/>
          <w:sz w:val="24"/>
          <w:szCs w:val="24"/>
        </w:rPr>
        <w:t>a</w:t>
      </w:r>
      <w:r w:rsidR="009C140C" w:rsidRPr="00A00ADD">
        <w:rPr>
          <w:rFonts w:ascii="Times New Roman" w:hAnsi="Times New Roman" w:cs="Times New Roman"/>
          <w:sz w:val="24"/>
          <w:szCs w:val="24"/>
        </w:rPr>
        <w:t xml:space="preserve"> co najmniej raz. </w:t>
      </w:r>
      <w:r w:rsidR="0026616A">
        <w:rPr>
          <w:rFonts w:ascii="Times New Roman" w:hAnsi="Times New Roman" w:cs="Times New Roman"/>
          <w:sz w:val="24"/>
          <w:szCs w:val="24"/>
        </w:rPr>
        <w:t>Z reguły</w:t>
      </w:r>
      <w:r w:rsidR="009C140C" w:rsidRPr="00A00ADD">
        <w:rPr>
          <w:rFonts w:ascii="Times New Roman" w:hAnsi="Times New Roman" w:cs="Times New Roman"/>
          <w:sz w:val="24"/>
          <w:szCs w:val="24"/>
        </w:rPr>
        <w:t xml:space="preserve"> będą występowały dwa warunki, jed</w:t>
      </w:r>
      <w:r w:rsidR="000A081D">
        <w:rPr>
          <w:rFonts w:ascii="Times New Roman" w:hAnsi="Times New Roman" w:cs="Times New Roman"/>
          <w:sz w:val="24"/>
          <w:szCs w:val="24"/>
        </w:rPr>
        <w:t>na gałąź</w:t>
      </w:r>
      <w:r w:rsidR="002F0407">
        <w:rPr>
          <w:rFonts w:ascii="Times New Roman" w:hAnsi="Times New Roman" w:cs="Times New Roman"/>
          <w:sz w:val="24"/>
          <w:szCs w:val="24"/>
        </w:rPr>
        <w:t xml:space="preserve"> </w:t>
      </w:r>
      <w:r w:rsidR="009C140C" w:rsidRPr="00A00ADD">
        <w:rPr>
          <w:rFonts w:ascii="Times New Roman" w:hAnsi="Times New Roman" w:cs="Times New Roman"/>
          <w:sz w:val="24"/>
          <w:szCs w:val="24"/>
        </w:rPr>
        <w:t>do </w:t>
      </w:r>
      <w:r w:rsidR="003B1311" w:rsidRPr="00A00ADD">
        <w:rPr>
          <w:rFonts w:ascii="Times New Roman" w:hAnsi="Times New Roman" w:cs="Times New Roman"/>
          <w:sz w:val="24"/>
          <w:szCs w:val="24"/>
        </w:rPr>
        <w:t>sprawdzenia,</w:t>
      </w:r>
      <w:r w:rsidR="009C140C" w:rsidRPr="00A00ADD">
        <w:rPr>
          <w:rFonts w:ascii="Times New Roman" w:hAnsi="Times New Roman" w:cs="Times New Roman"/>
          <w:sz w:val="24"/>
          <w:szCs w:val="24"/>
        </w:rPr>
        <w:t xml:space="preserve"> </w:t>
      </w:r>
      <w:r w:rsidR="000A081D">
        <w:rPr>
          <w:rFonts w:ascii="Times New Roman" w:hAnsi="Times New Roman" w:cs="Times New Roman"/>
          <w:sz w:val="24"/>
          <w:szCs w:val="24"/>
        </w:rPr>
        <w:t xml:space="preserve">gdy warunek jest spełniony i </w:t>
      </w:r>
      <w:r w:rsidR="00722976" w:rsidRPr="00A00ADD">
        <w:rPr>
          <w:rFonts w:ascii="Times New Roman" w:hAnsi="Times New Roman" w:cs="Times New Roman"/>
          <w:sz w:val="24"/>
          <w:szCs w:val="24"/>
        </w:rPr>
        <w:t>pozostał</w:t>
      </w:r>
      <w:r w:rsidR="00722976">
        <w:rPr>
          <w:rFonts w:ascii="Times New Roman" w:hAnsi="Times New Roman" w:cs="Times New Roman"/>
          <w:sz w:val="24"/>
          <w:szCs w:val="24"/>
        </w:rPr>
        <w:t>a,</w:t>
      </w:r>
      <w:r w:rsidR="000A081D">
        <w:rPr>
          <w:rFonts w:ascii="Times New Roman" w:hAnsi="Times New Roman" w:cs="Times New Roman"/>
          <w:sz w:val="24"/>
          <w:szCs w:val="24"/>
        </w:rPr>
        <w:t xml:space="preserve"> gdzie warunek jest fałszywy</w:t>
      </w:r>
      <w:r w:rsidR="009C140C" w:rsidRPr="00A00ADD">
        <w:rPr>
          <w:rFonts w:ascii="Times New Roman" w:hAnsi="Times New Roman" w:cs="Times New Roman"/>
          <w:sz w:val="24"/>
          <w:szCs w:val="24"/>
        </w:rPr>
        <w:t>.</w:t>
      </w:r>
      <w:r w:rsidR="00FC2C71">
        <w:rPr>
          <w:rFonts w:ascii="Times New Roman" w:hAnsi="Times New Roman" w:cs="Times New Roman"/>
          <w:sz w:val="24"/>
          <w:szCs w:val="24"/>
        </w:rPr>
        <w:t xml:space="preserve"> Jeżeli dla drugiej sytuacji nie istnieje żadna instrukcja do wykonania</w:t>
      </w:r>
      <w:r w:rsidR="00AB0664">
        <w:rPr>
          <w:rFonts w:ascii="Times New Roman" w:hAnsi="Times New Roman" w:cs="Times New Roman"/>
          <w:sz w:val="24"/>
          <w:szCs w:val="24"/>
        </w:rPr>
        <w:t>,</w:t>
      </w:r>
      <w:r w:rsidR="00FC2C71">
        <w:rPr>
          <w:rFonts w:ascii="Times New Roman" w:hAnsi="Times New Roman" w:cs="Times New Roman"/>
          <w:sz w:val="24"/>
          <w:szCs w:val="24"/>
        </w:rPr>
        <w:t xml:space="preserve"> to sprawdzana jest tylko jedna gałąź.</w:t>
      </w:r>
      <w:r w:rsidR="009C140C" w:rsidRPr="00A00ADD">
        <w:rPr>
          <w:rFonts w:ascii="Times New Roman" w:hAnsi="Times New Roman" w:cs="Times New Roman"/>
          <w:sz w:val="24"/>
          <w:szCs w:val="24"/>
        </w:rPr>
        <w:t xml:space="preserve"> </w:t>
      </w:r>
      <w:r w:rsidR="00716399">
        <w:rPr>
          <w:rFonts w:ascii="Times New Roman" w:hAnsi="Times New Roman" w:cs="Times New Roman"/>
          <w:sz w:val="24"/>
          <w:szCs w:val="24"/>
        </w:rPr>
        <w:t xml:space="preserve">Takie podejście </w:t>
      </w:r>
      <w:r w:rsidR="009C140C" w:rsidRPr="00A00ADD">
        <w:rPr>
          <w:rFonts w:ascii="Times New Roman" w:hAnsi="Times New Roman" w:cs="Times New Roman"/>
          <w:sz w:val="24"/>
          <w:szCs w:val="24"/>
        </w:rPr>
        <w:t>zapewnia, że</w:t>
      </w:r>
      <w:r w:rsidR="0042395E">
        <w:rPr>
          <w:rFonts w:ascii="Times New Roman" w:hAnsi="Times New Roman" w:cs="Times New Roman"/>
          <w:sz w:val="24"/>
          <w:szCs w:val="24"/>
        </w:rPr>
        <w:t xml:space="preserve"> kod </w:t>
      </w:r>
      <w:r w:rsidR="009C140C" w:rsidRPr="00A067FC">
        <w:rPr>
          <w:rFonts w:ascii="Times New Roman" w:hAnsi="Times New Roman" w:cs="Times New Roman"/>
          <w:sz w:val="24"/>
          <w:szCs w:val="24"/>
        </w:rPr>
        <w:t xml:space="preserve">z decyzyjnego punktu widzenia jest </w:t>
      </w:r>
      <w:r w:rsidR="00EA191A">
        <w:rPr>
          <w:rFonts w:ascii="Times New Roman" w:hAnsi="Times New Roman" w:cs="Times New Roman"/>
          <w:sz w:val="24"/>
          <w:szCs w:val="24"/>
        </w:rPr>
        <w:t>poprawni</w:t>
      </w:r>
      <w:r w:rsidR="0042395E">
        <w:rPr>
          <w:rFonts w:ascii="Times New Roman" w:hAnsi="Times New Roman" w:cs="Times New Roman"/>
          <w:sz w:val="24"/>
          <w:szCs w:val="24"/>
        </w:rPr>
        <w:t>e</w:t>
      </w:r>
      <w:r w:rsidR="00A24C16">
        <w:rPr>
          <w:rFonts w:ascii="Times New Roman" w:hAnsi="Times New Roman" w:cs="Times New Roman"/>
          <w:sz w:val="24"/>
          <w:szCs w:val="24"/>
        </w:rPr>
        <w:t xml:space="preserve"> </w:t>
      </w:r>
      <w:r w:rsidR="009C140C" w:rsidRPr="00A067FC">
        <w:rPr>
          <w:rFonts w:ascii="Times New Roman" w:hAnsi="Times New Roman" w:cs="Times New Roman"/>
          <w:sz w:val="24"/>
          <w:szCs w:val="24"/>
        </w:rPr>
        <w:t>wykonywan</w:t>
      </w:r>
      <w:r w:rsidR="0042395E">
        <w:rPr>
          <w:rFonts w:ascii="Times New Roman" w:hAnsi="Times New Roman" w:cs="Times New Roman"/>
          <w:sz w:val="24"/>
          <w:szCs w:val="24"/>
        </w:rPr>
        <w:t>y</w:t>
      </w:r>
      <w:r w:rsidR="009C140C" w:rsidRPr="00A067FC">
        <w:rPr>
          <w:rFonts w:ascii="Times New Roman" w:hAnsi="Times New Roman" w:cs="Times New Roman"/>
          <w:sz w:val="24"/>
          <w:szCs w:val="24"/>
        </w:rPr>
        <w:t>.</w:t>
      </w:r>
    </w:p>
    <w:p w14:paraId="0E9A80E0" w14:textId="5B567C5E" w:rsidR="00695598" w:rsidRDefault="00D979EA" w:rsidP="00695598">
      <w:pPr>
        <w:pStyle w:val="Akapitzlist"/>
        <w:numPr>
          <w:ilvl w:val="0"/>
          <w:numId w:val="30"/>
        </w:numPr>
        <w:spacing w:after="120" w:line="360" w:lineRule="auto"/>
        <w:ind w:left="714" w:hanging="357"/>
        <w:jc w:val="both"/>
        <w:rPr>
          <w:rFonts w:ascii="Times New Roman" w:hAnsi="Times New Roman" w:cs="Times New Roman"/>
          <w:sz w:val="24"/>
          <w:szCs w:val="24"/>
        </w:rPr>
      </w:pPr>
      <w:r w:rsidRPr="00A067FC">
        <w:rPr>
          <w:rFonts w:ascii="Times New Roman" w:hAnsi="Times New Roman" w:cs="Times New Roman"/>
          <w:sz w:val="24"/>
          <w:szCs w:val="24"/>
        </w:rPr>
        <w:t>Analiza statyc</w:t>
      </w:r>
      <w:r w:rsidR="004F67F5" w:rsidRPr="00A067FC">
        <w:rPr>
          <w:rFonts w:ascii="Times New Roman" w:hAnsi="Times New Roman" w:cs="Times New Roman"/>
          <w:sz w:val="24"/>
          <w:szCs w:val="24"/>
        </w:rPr>
        <w:t>z</w:t>
      </w:r>
      <w:r w:rsidRPr="00A067FC">
        <w:rPr>
          <w:rFonts w:ascii="Times New Roman" w:hAnsi="Times New Roman" w:cs="Times New Roman"/>
          <w:sz w:val="24"/>
          <w:szCs w:val="24"/>
        </w:rPr>
        <w:t>na kodu</w:t>
      </w:r>
      <w:r w:rsidR="00A067FC" w:rsidRPr="00A067FC">
        <w:rPr>
          <w:rFonts w:ascii="Times New Roman" w:hAnsi="Times New Roman" w:cs="Times New Roman"/>
          <w:sz w:val="24"/>
          <w:szCs w:val="24"/>
        </w:rPr>
        <w:t xml:space="preserve"> (</w:t>
      </w:r>
      <w:r w:rsidR="00A067FC" w:rsidRPr="00E62033">
        <w:rPr>
          <w:rFonts w:ascii="Times New Roman" w:hAnsi="Times New Roman" w:cs="Times New Roman"/>
          <w:i/>
          <w:iCs/>
          <w:sz w:val="24"/>
          <w:szCs w:val="24"/>
        </w:rPr>
        <w:t>ang. static analysis</w:t>
      </w:r>
      <w:r w:rsidR="00A067FC" w:rsidRPr="00A067FC">
        <w:rPr>
          <w:rFonts w:ascii="Times New Roman" w:hAnsi="Times New Roman" w:cs="Times New Roman"/>
          <w:sz w:val="24"/>
          <w:szCs w:val="24"/>
        </w:rPr>
        <w:t>)</w:t>
      </w:r>
      <w:r w:rsidR="00D837CA">
        <w:rPr>
          <w:rFonts w:ascii="Times New Roman" w:hAnsi="Times New Roman" w:cs="Times New Roman"/>
          <w:sz w:val="24"/>
          <w:szCs w:val="24"/>
        </w:rPr>
        <w:t xml:space="preserve"> - </w:t>
      </w:r>
      <w:r w:rsidR="00D837CA" w:rsidRPr="00D837CA">
        <w:rPr>
          <w:rFonts w:ascii="Times New Roman" w:hAnsi="Times New Roman" w:cs="Times New Roman"/>
          <w:sz w:val="24"/>
          <w:szCs w:val="24"/>
        </w:rPr>
        <w:t xml:space="preserve">metoda </w:t>
      </w:r>
      <w:r w:rsidR="00D837CA">
        <w:rPr>
          <w:rFonts w:ascii="Times New Roman" w:hAnsi="Times New Roman" w:cs="Times New Roman"/>
          <w:sz w:val="24"/>
          <w:szCs w:val="24"/>
        </w:rPr>
        <w:t>znaj</w:t>
      </w:r>
      <w:r w:rsidR="007C0DD1">
        <w:rPr>
          <w:rFonts w:ascii="Times New Roman" w:hAnsi="Times New Roman" w:cs="Times New Roman"/>
          <w:sz w:val="24"/>
          <w:szCs w:val="24"/>
        </w:rPr>
        <w:t>d</w:t>
      </w:r>
      <w:r w:rsidR="00D837CA">
        <w:rPr>
          <w:rFonts w:ascii="Times New Roman" w:hAnsi="Times New Roman" w:cs="Times New Roman"/>
          <w:sz w:val="24"/>
          <w:szCs w:val="24"/>
        </w:rPr>
        <w:t xml:space="preserve">owania </w:t>
      </w:r>
      <w:r w:rsidR="007C0DD1">
        <w:rPr>
          <w:rFonts w:ascii="Times New Roman" w:hAnsi="Times New Roman" w:cs="Times New Roman"/>
          <w:sz w:val="24"/>
          <w:szCs w:val="24"/>
        </w:rPr>
        <w:t>błędów</w:t>
      </w:r>
      <w:r w:rsidR="00D837CA" w:rsidRPr="00D837CA">
        <w:rPr>
          <w:rFonts w:ascii="Times New Roman" w:hAnsi="Times New Roman" w:cs="Times New Roman"/>
          <w:sz w:val="24"/>
          <w:szCs w:val="24"/>
        </w:rPr>
        <w:t xml:space="preserve"> programu komputerowego, która jest wykonywana przez badanie</w:t>
      </w:r>
      <w:r w:rsidR="00724185">
        <w:rPr>
          <w:rFonts w:ascii="Times New Roman" w:hAnsi="Times New Roman" w:cs="Times New Roman"/>
          <w:sz w:val="24"/>
          <w:szCs w:val="24"/>
        </w:rPr>
        <w:t xml:space="preserve"> linijek</w:t>
      </w:r>
      <w:r w:rsidR="00D837CA" w:rsidRPr="00D837CA">
        <w:rPr>
          <w:rFonts w:ascii="Times New Roman" w:hAnsi="Times New Roman" w:cs="Times New Roman"/>
          <w:sz w:val="24"/>
          <w:szCs w:val="24"/>
        </w:rPr>
        <w:t xml:space="preserve"> kodu bez wykonywania programu. Proces ten </w:t>
      </w:r>
      <w:r w:rsidR="00B85229">
        <w:rPr>
          <w:rFonts w:ascii="Times New Roman" w:hAnsi="Times New Roman" w:cs="Times New Roman"/>
          <w:sz w:val="24"/>
          <w:szCs w:val="24"/>
        </w:rPr>
        <w:t xml:space="preserve">powstaje przez </w:t>
      </w:r>
      <w:r w:rsidR="00D837CA" w:rsidRPr="00D837CA">
        <w:rPr>
          <w:rFonts w:ascii="Times New Roman" w:hAnsi="Times New Roman" w:cs="Times New Roman"/>
          <w:sz w:val="24"/>
          <w:szCs w:val="24"/>
        </w:rPr>
        <w:t>zrozumienie struktury kodu i może pomóc w zapewnieniu zgodności ze standardami branżowymi. Zautomatyzowane narzędzia mogą pomóc programistom w przeprowadzeniu analizy statycznej. Proces sprawdzania kodu wyłącznie przez kontrolę wizualną (na przykład przez oglądanie wydruku), bez pomocy automatycznych narzędzi, jest czasami nazywany zrozumieniem programu.</w:t>
      </w:r>
      <w:r w:rsidR="009A0A6A">
        <w:rPr>
          <w:rFonts w:ascii="Times New Roman" w:hAnsi="Times New Roman" w:cs="Times New Roman"/>
          <w:sz w:val="24"/>
          <w:szCs w:val="24"/>
        </w:rPr>
        <w:t xml:space="preserve"> </w:t>
      </w:r>
      <w:r w:rsidR="00D837CA" w:rsidRPr="00D837CA">
        <w:rPr>
          <w:rFonts w:ascii="Times New Roman" w:hAnsi="Times New Roman" w:cs="Times New Roman"/>
          <w:sz w:val="24"/>
          <w:szCs w:val="24"/>
        </w:rPr>
        <w:t xml:space="preserve">Główną zaletą analizy statycznej jest fakt, że może ona ujawniać błędy, które nie </w:t>
      </w:r>
      <w:r w:rsidR="0005381B">
        <w:rPr>
          <w:rFonts w:ascii="Times New Roman" w:hAnsi="Times New Roman" w:cs="Times New Roman"/>
          <w:sz w:val="24"/>
          <w:szCs w:val="24"/>
        </w:rPr>
        <w:t>po</w:t>
      </w:r>
      <w:r w:rsidR="00D837CA" w:rsidRPr="00D837CA">
        <w:rPr>
          <w:rFonts w:ascii="Times New Roman" w:hAnsi="Times New Roman" w:cs="Times New Roman"/>
          <w:sz w:val="24"/>
          <w:szCs w:val="24"/>
        </w:rPr>
        <w:t>jawiają się, dopóki nie nastąpi</w:t>
      </w:r>
      <w:r w:rsidR="001902EA">
        <w:rPr>
          <w:rFonts w:ascii="Times New Roman" w:hAnsi="Times New Roman" w:cs="Times New Roman"/>
          <w:sz w:val="24"/>
          <w:szCs w:val="24"/>
        </w:rPr>
        <w:t xml:space="preserve"> </w:t>
      </w:r>
      <w:r w:rsidR="00F34691">
        <w:rPr>
          <w:rFonts w:ascii="Times New Roman" w:hAnsi="Times New Roman" w:cs="Times New Roman"/>
          <w:sz w:val="24"/>
          <w:szCs w:val="24"/>
        </w:rPr>
        <w:lastRenderedPageBreak/>
        <w:t>wyjątkowy scenariusz po pewnym czasie</w:t>
      </w:r>
      <w:r w:rsidR="005C208F">
        <w:rPr>
          <w:rFonts w:ascii="Times New Roman" w:hAnsi="Times New Roman" w:cs="Times New Roman"/>
          <w:sz w:val="24"/>
          <w:szCs w:val="24"/>
        </w:rPr>
        <w:t xml:space="preserve">. </w:t>
      </w:r>
      <w:r w:rsidR="00D837CA" w:rsidRPr="00D837CA">
        <w:rPr>
          <w:rFonts w:ascii="Times New Roman" w:hAnsi="Times New Roman" w:cs="Times New Roman"/>
          <w:sz w:val="24"/>
          <w:szCs w:val="24"/>
        </w:rPr>
        <w:t xml:space="preserve">Niemniej jednak analiza statyczna jest tylko pierwszym krokiem w kompleksowym systemie kontroli jakości oprogramowania. Po przeprowadzeniu analizy statycznej często przeprowadza się analizę dynamiczną w celu wykrycia subtelnych defektów lub luk. Analiza dynamiczna </w:t>
      </w:r>
      <w:r w:rsidR="00206FC4">
        <w:rPr>
          <w:rFonts w:ascii="Times New Roman" w:hAnsi="Times New Roman" w:cs="Times New Roman"/>
          <w:sz w:val="24"/>
          <w:szCs w:val="24"/>
        </w:rPr>
        <w:t xml:space="preserve">polega na testowaniu </w:t>
      </w:r>
      <w:r w:rsidR="00D837CA" w:rsidRPr="00D837CA">
        <w:rPr>
          <w:rFonts w:ascii="Times New Roman" w:hAnsi="Times New Roman" w:cs="Times New Roman"/>
          <w:sz w:val="24"/>
          <w:szCs w:val="24"/>
        </w:rPr>
        <w:t xml:space="preserve">ocenę programu </w:t>
      </w:r>
      <w:r w:rsidR="00206FC4">
        <w:rPr>
          <w:rFonts w:ascii="Times New Roman" w:hAnsi="Times New Roman" w:cs="Times New Roman"/>
          <w:sz w:val="24"/>
          <w:szCs w:val="24"/>
        </w:rPr>
        <w:t>w czasie jego</w:t>
      </w:r>
      <w:r w:rsidR="00D837CA" w:rsidRPr="00D837CA">
        <w:rPr>
          <w:rFonts w:ascii="Times New Roman" w:hAnsi="Times New Roman" w:cs="Times New Roman"/>
          <w:sz w:val="24"/>
          <w:szCs w:val="24"/>
        </w:rPr>
        <w:t xml:space="preserve"> wykon</w:t>
      </w:r>
      <w:r w:rsidR="00206FC4">
        <w:rPr>
          <w:rFonts w:ascii="Times New Roman" w:hAnsi="Times New Roman" w:cs="Times New Roman"/>
          <w:sz w:val="24"/>
          <w:szCs w:val="24"/>
        </w:rPr>
        <w:t>ywania</w:t>
      </w:r>
      <w:r w:rsidR="00D837CA" w:rsidRPr="00D837CA">
        <w:rPr>
          <w:rFonts w:ascii="Times New Roman" w:hAnsi="Times New Roman" w:cs="Times New Roman"/>
          <w:sz w:val="24"/>
          <w:szCs w:val="24"/>
        </w:rPr>
        <w:t xml:space="preserve">. Analizy statyczne i dynamiczne, rozpatrywane razem, są czasami nazywane testami </w:t>
      </w:r>
      <w:r w:rsidR="00A11B9C">
        <w:rPr>
          <w:rFonts w:ascii="Times New Roman" w:hAnsi="Times New Roman" w:cs="Times New Roman"/>
          <w:sz w:val="24"/>
          <w:szCs w:val="24"/>
        </w:rPr>
        <w:t>„</w:t>
      </w:r>
      <w:r w:rsidR="00D837CA" w:rsidRPr="00D837CA">
        <w:rPr>
          <w:rFonts w:ascii="Times New Roman" w:hAnsi="Times New Roman" w:cs="Times New Roman"/>
          <w:sz w:val="24"/>
          <w:szCs w:val="24"/>
        </w:rPr>
        <w:t>na szkle</w:t>
      </w:r>
      <w:r w:rsidR="00A11B9C">
        <w:rPr>
          <w:rFonts w:ascii="Times New Roman" w:hAnsi="Times New Roman" w:cs="Times New Roman"/>
          <w:sz w:val="24"/>
          <w:szCs w:val="24"/>
        </w:rPr>
        <w:t>”</w:t>
      </w:r>
      <w:r w:rsidR="00D837CA" w:rsidRPr="00D837CA">
        <w:rPr>
          <w:rFonts w:ascii="Times New Roman" w:hAnsi="Times New Roman" w:cs="Times New Roman"/>
          <w:sz w:val="24"/>
          <w:szCs w:val="24"/>
        </w:rPr>
        <w:t>.</w:t>
      </w:r>
      <w:r w:rsidR="007C4F1C">
        <w:rPr>
          <w:rFonts w:ascii="Times New Roman" w:hAnsi="Times New Roman" w:cs="Times New Roman"/>
          <w:sz w:val="24"/>
          <w:szCs w:val="24"/>
        </w:rPr>
        <w:t xml:space="preserve"> </w:t>
      </w:r>
      <w:r w:rsidR="00931CC4">
        <w:rPr>
          <w:rFonts w:ascii="Times New Roman" w:hAnsi="Times New Roman" w:cs="Times New Roman"/>
          <w:sz w:val="24"/>
          <w:szCs w:val="24"/>
        </w:rPr>
        <w:t>[</w:t>
      </w:r>
      <w:r w:rsidR="009C0769">
        <w:rPr>
          <w:rFonts w:ascii="Times New Roman" w:hAnsi="Times New Roman" w:cs="Times New Roman"/>
          <w:sz w:val="24"/>
          <w:szCs w:val="24"/>
        </w:rPr>
        <w:t>20</w:t>
      </w:r>
      <w:r w:rsidR="00931CC4">
        <w:rPr>
          <w:rFonts w:ascii="Times New Roman" w:hAnsi="Times New Roman" w:cs="Times New Roman"/>
          <w:sz w:val="24"/>
          <w:szCs w:val="24"/>
        </w:rPr>
        <w:t>]</w:t>
      </w:r>
    </w:p>
    <w:p w14:paraId="584ED33C" w14:textId="77777777" w:rsidR="00ED684C" w:rsidRPr="00ED684C" w:rsidRDefault="001638E2" w:rsidP="00ED684C">
      <w:pPr>
        <w:spacing w:after="120"/>
      </w:pPr>
      <w:r>
        <w:t xml:space="preserve">Połączenie tych trzech technik pozwala </w:t>
      </w:r>
      <w:r w:rsidR="000100AE">
        <w:t xml:space="preserve">sprawdzenie </w:t>
      </w:r>
      <w:r w:rsidR="004261B0">
        <w:t>funkcjonalności</w:t>
      </w:r>
      <w:r w:rsidR="00D06071">
        <w:t xml:space="preserve"> </w:t>
      </w:r>
      <w:r w:rsidR="0055117F">
        <w:t>zaimplementowanego alg</w:t>
      </w:r>
      <w:r w:rsidR="004D2A1B">
        <w:t>orytmu w</w:t>
      </w:r>
      <w:r w:rsidR="00802099">
        <w:t xml:space="preserve"> minimalnej ilości testów przy pokryciu wszystkich </w:t>
      </w:r>
      <w:r w:rsidR="00106A09">
        <w:t>linijek kodu.</w:t>
      </w:r>
    </w:p>
    <w:p w14:paraId="630A9809" w14:textId="77777777" w:rsidR="00F05396" w:rsidRPr="00112A5C" w:rsidRDefault="007135BE" w:rsidP="00856613">
      <w:pPr>
        <w:pStyle w:val="Nagwek3"/>
        <w:spacing w:after="120"/>
        <w:rPr>
          <w:sz w:val="24"/>
          <w:szCs w:val="24"/>
        </w:rPr>
      </w:pPr>
      <w:bookmarkStart w:id="57" w:name="_Toc17547350"/>
      <w:r w:rsidRPr="00112A5C">
        <w:rPr>
          <w:sz w:val="24"/>
          <w:szCs w:val="24"/>
        </w:rPr>
        <w:t>Przypadki testowe</w:t>
      </w:r>
      <w:bookmarkEnd w:id="57"/>
    </w:p>
    <w:p w14:paraId="2877790C" w14:textId="4DB532F3" w:rsidR="00695598" w:rsidRPr="00A6751C" w:rsidRDefault="0039565F" w:rsidP="00695598">
      <w:pPr>
        <w:pStyle w:val="Tekstpodstawowyzwciciem"/>
      </w:pPr>
      <w:r>
        <w:t>W poprzednim paragrafie wspomniano</w:t>
      </w:r>
      <w:r w:rsidR="00054C69">
        <w:t>,</w:t>
      </w:r>
      <w:r>
        <w:t xml:space="preserve"> jak bardzo w</w:t>
      </w:r>
      <w:r w:rsidR="00BE74EB">
        <w:t>a</w:t>
      </w:r>
      <w:r>
        <w:t>żne p</w:t>
      </w:r>
      <w:r w:rsidR="00695598" w:rsidRPr="00A6751C">
        <w:t>odczas pisania</w:t>
      </w:r>
      <w:r>
        <w:t xml:space="preserve"> kodu</w:t>
      </w:r>
      <w:r w:rsidR="00695598" w:rsidRPr="00A6751C">
        <w:t xml:space="preserve"> jest sprawdzenie jego funkcjonalności. Najbardziej</w:t>
      </w:r>
      <w:r w:rsidR="001761DC" w:rsidRPr="00A6751C">
        <w:t xml:space="preserve"> </w:t>
      </w:r>
      <w:r w:rsidR="00695598" w:rsidRPr="00A6751C">
        <w:t xml:space="preserve">powszechną </w:t>
      </w:r>
      <w:r w:rsidR="00953DEA" w:rsidRPr="00A6751C">
        <w:t xml:space="preserve">metodą </w:t>
      </w:r>
      <w:r w:rsidR="00953DEA">
        <w:t>weryfikacji</w:t>
      </w:r>
      <w:r w:rsidR="00621994">
        <w:t xml:space="preserve"> kodu w języku opisu sprzętu </w:t>
      </w:r>
      <w:r w:rsidR="00695598" w:rsidRPr="00A6751C">
        <w:t>jest utworzenie testbench</w:t>
      </w:r>
      <w:r w:rsidR="00AC65C6">
        <w:t>’a</w:t>
      </w:r>
      <w:r w:rsidR="00695598" w:rsidRPr="00A6751C">
        <w:t>, tj. utworzenie instancji</w:t>
      </w:r>
      <w:r w:rsidR="00981766" w:rsidRPr="00A6751C">
        <w:t xml:space="preserve"> </w:t>
      </w:r>
      <w:r w:rsidR="00695598" w:rsidRPr="00A6751C">
        <w:t>DUT (</w:t>
      </w:r>
      <w:r w:rsidR="00082317" w:rsidRPr="00A6751C">
        <w:t xml:space="preserve">ang. </w:t>
      </w:r>
      <w:r w:rsidR="00695598" w:rsidRPr="00A6751C">
        <w:t xml:space="preserve">Device Under Test), </w:t>
      </w:r>
      <w:r w:rsidR="00F24352">
        <w:t>wy</w:t>
      </w:r>
      <w:r w:rsidR="00695598" w:rsidRPr="00A6751C">
        <w:t>gener</w:t>
      </w:r>
      <w:r w:rsidR="00F24352">
        <w:t>owania</w:t>
      </w:r>
      <w:r w:rsidR="00695598" w:rsidRPr="00A6751C">
        <w:t xml:space="preserve"> wektor</w:t>
      </w:r>
      <w:r w:rsidR="00F24352">
        <w:t>ów</w:t>
      </w:r>
      <w:r w:rsidR="00695598" w:rsidRPr="00A6751C">
        <w:t xml:space="preserve"> testow</w:t>
      </w:r>
      <w:r w:rsidR="00F24352">
        <w:t>ych</w:t>
      </w:r>
      <w:r w:rsidR="00695598" w:rsidRPr="00A6751C">
        <w:t xml:space="preserve"> (zestaw</w:t>
      </w:r>
      <w:r w:rsidR="009B0778">
        <w:t>u sygnałów</w:t>
      </w:r>
      <w:r w:rsidR="00695598" w:rsidRPr="00A6751C">
        <w:t xml:space="preserve"> wejś</w:t>
      </w:r>
      <w:r w:rsidR="00640B04">
        <w:t>ciowych</w:t>
      </w:r>
      <w:r w:rsidR="00695598" w:rsidRPr="00A6751C">
        <w:t>) i monitor</w:t>
      </w:r>
      <w:r w:rsidR="00E15F3D">
        <w:t>owanie</w:t>
      </w:r>
      <w:r w:rsidR="00E1255A" w:rsidRPr="00A6751C">
        <w:t xml:space="preserve"> </w:t>
      </w:r>
      <w:r w:rsidR="00695598" w:rsidRPr="00A6751C">
        <w:t>wyjści</w:t>
      </w:r>
      <w:r w:rsidR="00E44C61">
        <w:t>a</w:t>
      </w:r>
      <w:r w:rsidR="00695598" w:rsidRPr="00A6751C">
        <w:t xml:space="preserve">, </w:t>
      </w:r>
      <w:r w:rsidR="00B9547F">
        <w:t xml:space="preserve">tak </w:t>
      </w:r>
      <w:r w:rsidR="00695598" w:rsidRPr="00A6751C">
        <w:t xml:space="preserve">jak pokazano na rysunku </w:t>
      </w:r>
      <w:r w:rsidR="00E15F3D">
        <w:t>2-</w:t>
      </w:r>
      <w:r w:rsidR="009F69CD">
        <w:t>9</w:t>
      </w:r>
      <w:r w:rsidR="00695598" w:rsidRPr="00A6751C">
        <w:t xml:space="preserve">. </w:t>
      </w:r>
    </w:p>
    <w:p w14:paraId="0A6B8ACB" w14:textId="77777777" w:rsidR="002B3963" w:rsidRPr="00A6751C" w:rsidRDefault="000E707A" w:rsidP="002B3963">
      <w:pPr>
        <w:pStyle w:val="Tekstpodstawowyzwciciem"/>
        <w:keepNext/>
        <w:spacing w:after="0"/>
        <w:jc w:val="center"/>
      </w:pPr>
      <w:r w:rsidRPr="00A6751C">
        <w:rPr>
          <w:noProof/>
        </w:rPr>
        <w:drawing>
          <wp:inline distT="0" distB="0" distL="0" distR="0" wp14:anchorId="7FFC5FEC" wp14:editId="0FF8F0C0">
            <wp:extent cx="4530725" cy="1565479"/>
            <wp:effectExtent l="0" t="0" r="3175"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73946" cy="1580413"/>
                    </a:xfrm>
                    <a:prstGeom prst="rect">
                      <a:avLst/>
                    </a:prstGeom>
                  </pic:spPr>
                </pic:pic>
              </a:graphicData>
            </a:graphic>
          </wp:inline>
        </w:drawing>
      </w:r>
    </w:p>
    <w:p w14:paraId="5AB84185" w14:textId="784CAABB" w:rsidR="00095556" w:rsidRPr="005A2930" w:rsidRDefault="002B3963" w:rsidP="002B3963">
      <w:pPr>
        <w:pStyle w:val="Legenda"/>
        <w:spacing w:before="0" w:after="0"/>
        <w:jc w:val="center"/>
        <w:rPr>
          <w:b w:val="0"/>
          <w:bCs w:val="0"/>
          <w:i/>
          <w:iCs/>
          <w:sz w:val="24"/>
          <w:szCs w:val="24"/>
        </w:rPr>
      </w:pPr>
      <w:bookmarkStart w:id="58" w:name="_Toc17550599"/>
      <w:r w:rsidRPr="00EC2419">
        <w:rPr>
          <w:b w:val="0"/>
          <w:bCs w:val="0"/>
          <w:i/>
          <w:iCs/>
        </w:rPr>
        <w:t xml:space="preserve">Rysunek </w:t>
      </w:r>
      <w:r w:rsidR="00597A66">
        <w:rPr>
          <w:b w:val="0"/>
          <w:bCs w:val="0"/>
          <w:i/>
          <w:iCs/>
        </w:rPr>
        <w:fldChar w:fldCharType="begin"/>
      </w:r>
      <w:r w:rsidR="00597A66">
        <w:rPr>
          <w:b w:val="0"/>
          <w:bCs w:val="0"/>
          <w:i/>
          <w:iCs/>
        </w:rPr>
        <w:instrText xml:space="preserve"> STYLEREF 1 \s </w:instrText>
      </w:r>
      <w:r w:rsidR="00597A66">
        <w:rPr>
          <w:b w:val="0"/>
          <w:bCs w:val="0"/>
          <w:i/>
          <w:iCs/>
        </w:rPr>
        <w:fldChar w:fldCharType="separate"/>
      </w:r>
      <w:r w:rsidR="00362E91">
        <w:rPr>
          <w:b w:val="0"/>
          <w:bCs w:val="0"/>
          <w:i/>
          <w:iCs/>
          <w:noProof/>
        </w:rPr>
        <w:t>2</w:t>
      </w:r>
      <w:r w:rsidR="00597A66">
        <w:rPr>
          <w:b w:val="0"/>
          <w:bCs w:val="0"/>
          <w:i/>
          <w:iCs/>
        </w:rPr>
        <w:fldChar w:fldCharType="end"/>
      </w:r>
      <w:r w:rsidR="00597A66">
        <w:rPr>
          <w:b w:val="0"/>
          <w:bCs w:val="0"/>
          <w:i/>
          <w:iCs/>
        </w:rPr>
        <w:noBreakHyphen/>
      </w:r>
      <w:r w:rsidR="00597A66">
        <w:rPr>
          <w:b w:val="0"/>
          <w:bCs w:val="0"/>
          <w:i/>
          <w:iCs/>
        </w:rPr>
        <w:fldChar w:fldCharType="begin"/>
      </w:r>
      <w:r w:rsidR="00597A66">
        <w:rPr>
          <w:b w:val="0"/>
          <w:bCs w:val="0"/>
          <w:i/>
          <w:iCs/>
        </w:rPr>
        <w:instrText xml:space="preserve"> SEQ Rysunek \* ARABIC \s 1 </w:instrText>
      </w:r>
      <w:r w:rsidR="00597A66">
        <w:rPr>
          <w:b w:val="0"/>
          <w:bCs w:val="0"/>
          <w:i/>
          <w:iCs/>
        </w:rPr>
        <w:fldChar w:fldCharType="separate"/>
      </w:r>
      <w:r w:rsidR="00362E91">
        <w:rPr>
          <w:b w:val="0"/>
          <w:bCs w:val="0"/>
          <w:i/>
          <w:iCs/>
          <w:noProof/>
        </w:rPr>
        <w:t>9</w:t>
      </w:r>
      <w:r w:rsidR="00597A66">
        <w:rPr>
          <w:b w:val="0"/>
          <w:bCs w:val="0"/>
          <w:i/>
          <w:iCs/>
        </w:rPr>
        <w:fldChar w:fldCharType="end"/>
      </w:r>
      <w:r w:rsidR="00CD45DA">
        <w:rPr>
          <w:b w:val="0"/>
          <w:bCs w:val="0"/>
          <w:i/>
          <w:iCs/>
        </w:rPr>
        <w:t>:</w:t>
      </w:r>
      <w:r w:rsidR="00BC65C8" w:rsidRPr="00EC2419">
        <w:rPr>
          <w:b w:val="0"/>
          <w:bCs w:val="0"/>
          <w:i/>
          <w:iCs/>
        </w:rPr>
        <w:t xml:space="preserve"> Przykładowy testbench </w:t>
      </w:r>
      <w:r w:rsidR="00EC2419">
        <w:rPr>
          <w:b w:val="0"/>
          <w:bCs w:val="0"/>
          <w:i/>
          <w:iCs/>
        </w:rPr>
        <w:t>[opr. własne]</w:t>
      </w:r>
      <w:bookmarkEnd w:id="58"/>
    </w:p>
    <w:p w14:paraId="18477F31" w14:textId="77777777" w:rsidR="00FC4237" w:rsidRDefault="00FC4237" w:rsidP="00C308BD"/>
    <w:p w14:paraId="09E74A87" w14:textId="5A9A5032" w:rsidR="00B07F26" w:rsidRPr="00A6751C" w:rsidRDefault="00FC4237" w:rsidP="00C308BD">
      <w:r>
        <w:t>Do przetestowania przy użyciu wcześniej wspomnian</w:t>
      </w:r>
      <w:r w:rsidR="009E1E4B">
        <w:t>ej</w:t>
      </w:r>
      <w:r>
        <w:t xml:space="preserve"> metody utworzono </w:t>
      </w:r>
      <w:r w:rsidR="002D5B73">
        <w:t>dwadzieścia</w:t>
      </w:r>
      <w:r>
        <w:t xml:space="preserve"> </w:t>
      </w:r>
      <w:r w:rsidR="00696779">
        <w:t>scenariuszy testowych</w:t>
      </w:r>
      <w:r>
        <w:t xml:space="preserve">. Pierwsze dwa </w:t>
      </w:r>
      <w:r w:rsidR="00895AFE">
        <w:t>polegały na sprawdzeniu</w:t>
      </w:r>
      <w:r w:rsidR="00A40388">
        <w:t xml:space="preserve"> przycisku</w:t>
      </w:r>
      <w:r w:rsidR="00C308BD">
        <w:t xml:space="preserve"> reset</w:t>
      </w:r>
      <w:r w:rsidR="00A40388">
        <w:t xml:space="preserve">u w </w:t>
      </w:r>
      <w:r w:rsidR="00337530">
        <w:t>stanie,</w:t>
      </w:r>
      <w:r w:rsidR="00A40388">
        <w:t xml:space="preserve"> gdy winda była w ruchu oraz gdy winda się nie poruszała. Kolejne testy dotyczyły przycisków </w:t>
      </w:r>
      <w:r w:rsidR="00652AD0">
        <w:t>zewnętrznych</w:t>
      </w:r>
      <w:r w:rsidR="00B36A4B">
        <w:t>,</w:t>
      </w:r>
      <w:r w:rsidR="00A40388">
        <w:t xml:space="preserve"> jak i wewnętrznych, </w:t>
      </w:r>
      <w:r w:rsidR="00DD3BE5">
        <w:t xml:space="preserve">które zostały sprawdzone osobno w dwóch osobnych </w:t>
      </w:r>
      <w:r w:rsidR="00872BBA">
        <w:t>testach</w:t>
      </w:r>
      <w:r w:rsidR="00DD3BE5">
        <w:t xml:space="preserve"> dla każdego z</w:t>
      </w:r>
      <w:r w:rsidR="00337530">
        <w:t xml:space="preserve"> trzech</w:t>
      </w:r>
      <w:r w:rsidR="00DD3BE5">
        <w:t xml:space="preserve"> typ</w:t>
      </w:r>
      <w:r w:rsidR="00337530">
        <w:t>ów</w:t>
      </w:r>
      <w:r w:rsidR="00DD3BE5">
        <w:t xml:space="preserve"> przycisków.</w:t>
      </w:r>
      <w:r w:rsidR="00755F13">
        <w:t xml:space="preserve"> Sterowanie</w:t>
      </w:r>
      <w:r w:rsidR="000F59FF">
        <w:t xml:space="preserve"> drzwiami </w:t>
      </w:r>
      <w:r w:rsidR="00A61381">
        <w:t xml:space="preserve">przy pomocy przycisków zostało sprawdzone przez dwa testy, </w:t>
      </w:r>
      <w:r w:rsidR="00095899">
        <w:t>rozdzielone</w:t>
      </w:r>
      <w:r w:rsidR="00A61381">
        <w:t xml:space="preserve"> na otwieranie i zamykanie</w:t>
      </w:r>
      <w:r w:rsidR="00244A74">
        <w:t xml:space="preserve"> drzwi</w:t>
      </w:r>
      <w:r w:rsidR="00A61381">
        <w:t>.</w:t>
      </w:r>
      <w:r w:rsidR="00185B69">
        <w:t xml:space="preserve"> </w:t>
      </w:r>
      <w:r w:rsidR="000F59FF">
        <w:t xml:space="preserve">Testy czujników drzwi, </w:t>
      </w:r>
      <w:r w:rsidR="00700702">
        <w:t xml:space="preserve">czujnika </w:t>
      </w:r>
      <w:r w:rsidR="004925EF">
        <w:t>ciężaru</w:t>
      </w:r>
      <w:r w:rsidR="00700702">
        <w:t xml:space="preserve">, wysłania sygnału </w:t>
      </w:r>
      <w:r w:rsidR="00700702">
        <w:lastRenderedPageBreak/>
        <w:t>alarmowego</w:t>
      </w:r>
      <w:r w:rsidR="0046708F">
        <w:t xml:space="preserve"> oraz blokowania </w:t>
      </w:r>
      <w:r w:rsidR="00700702">
        <w:t xml:space="preserve">przycisków w czasie zagrożenia </w:t>
      </w:r>
      <w:r w:rsidR="00522527">
        <w:t>zostały wykonane w czterech osobnyc</w:t>
      </w:r>
      <w:r w:rsidR="001344ED">
        <w:t>h</w:t>
      </w:r>
      <w:r w:rsidR="00522527">
        <w:t xml:space="preserve"> scenariuszach</w:t>
      </w:r>
      <w:r w:rsidR="004925EF">
        <w:t xml:space="preserve">. </w:t>
      </w:r>
      <w:r w:rsidR="006F773A">
        <w:t xml:space="preserve">Cechy utrzymania kierunku założone na początku implementacji zostały osobno </w:t>
      </w:r>
      <w:r w:rsidR="00A004CC">
        <w:t>przetestowane</w:t>
      </w:r>
      <w:r w:rsidR="006F773A">
        <w:t xml:space="preserve"> w trzech testach</w:t>
      </w:r>
      <w:r w:rsidR="001926AE">
        <w:t xml:space="preserve">. Zachowanie windy podczas korzystania z resetowalnych przycisków </w:t>
      </w:r>
      <w:r w:rsidR="00E70D8E">
        <w:t>zostało sprawdzone w jednym teście.</w:t>
      </w:r>
      <w:r w:rsidR="001926AE">
        <w:t xml:space="preserve"> </w:t>
      </w:r>
      <w:r w:rsidR="00E7296D">
        <w:t>Ostatecznie cały system został sprawdzony pod kątem całej funkcjonalności w dwóch rozbudowanych testach</w:t>
      </w:r>
      <w:r w:rsidR="00AD689B">
        <w:t>, bazując na pozostały</w:t>
      </w:r>
      <w:r w:rsidR="00230B50">
        <w:t>ch</w:t>
      </w:r>
      <w:r w:rsidR="00AD689B">
        <w:t xml:space="preserve"> scenariuszach testowych</w:t>
      </w:r>
      <w:r w:rsidR="00E7296D">
        <w:t>.</w:t>
      </w:r>
    </w:p>
    <w:p w14:paraId="0922DAB6" w14:textId="77777777" w:rsidR="004726F4" w:rsidRPr="00A6751C" w:rsidRDefault="00437CEF" w:rsidP="000C4563">
      <w:pPr>
        <w:pStyle w:val="Tekstpodstawowyzwciciem"/>
      </w:pPr>
      <w:r>
        <w:t xml:space="preserve">Działanie systemu zależy od pozycji drzwi, ruchu kabiny oraz czujników. </w:t>
      </w:r>
      <w:r w:rsidR="002B37CC">
        <w:t xml:space="preserve">W tym celu został </w:t>
      </w:r>
      <w:r w:rsidR="00734BF1">
        <w:t>stworzony</w:t>
      </w:r>
      <w:r w:rsidR="002B37CC">
        <w:t xml:space="preserve"> m</w:t>
      </w:r>
      <w:r w:rsidR="00FD133E">
        <w:t>oduł, który symuluje jazdę wózka windy.</w:t>
      </w:r>
      <w:r w:rsidR="002B37CC">
        <w:t xml:space="preserve"> Głównym celem tej </w:t>
      </w:r>
      <w:r w:rsidR="00734BF1">
        <w:t>instancji</w:t>
      </w:r>
      <w:r w:rsidR="002B37CC">
        <w:t xml:space="preserve"> było wysyłanie zwrotnych informacji po otrzymaniu </w:t>
      </w:r>
      <w:r w:rsidR="00742872">
        <w:t>poleceń</w:t>
      </w:r>
      <w:r w:rsidR="00734BF1">
        <w:t xml:space="preserve"> takich jak zamknięte drzwi lub </w:t>
      </w:r>
      <w:r w:rsidR="00D55CE5">
        <w:t>dotarcie</w:t>
      </w:r>
      <w:r w:rsidR="00734BF1">
        <w:t xml:space="preserve"> do </w:t>
      </w:r>
      <w:r w:rsidR="00AF75ED">
        <w:t>platformy</w:t>
      </w:r>
      <w:r w:rsidR="00734BF1">
        <w:t>.</w:t>
      </w:r>
    </w:p>
    <w:p w14:paraId="192D3E67" w14:textId="77777777" w:rsidR="00607943" w:rsidRPr="00A6751C" w:rsidRDefault="00607943" w:rsidP="00856613">
      <w:pPr>
        <w:pStyle w:val="Nagwek1"/>
      </w:pPr>
      <w:bookmarkStart w:id="59" w:name="_Toc65426908"/>
      <w:bookmarkStart w:id="60" w:name="_Toc65427141"/>
      <w:r w:rsidRPr="00A6751C">
        <w:lastRenderedPageBreak/>
        <w:br/>
      </w:r>
      <w:bookmarkStart w:id="61" w:name="_Toc17547351"/>
      <w:bookmarkEnd w:id="59"/>
      <w:bookmarkEnd w:id="60"/>
      <w:r w:rsidR="001841AC" w:rsidRPr="00A6751C">
        <w:t>Projektowanie układu scalonego</w:t>
      </w:r>
      <w:bookmarkEnd w:id="61"/>
    </w:p>
    <w:p w14:paraId="10ECD1C7" w14:textId="19309E3B" w:rsidR="001E7DBF" w:rsidRPr="00E868EE" w:rsidRDefault="00535281" w:rsidP="00FB5FCE">
      <w:pPr>
        <w:pStyle w:val="Nagwek2"/>
        <w:spacing w:after="240"/>
        <w:ind w:left="578" w:hanging="578"/>
        <w:rPr>
          <w:i w:val="0"/>
          <w:iCs w:val="0"/>
        </w:rPr>
      </w:pPr>
      <w:bookmarkStart w:id="62" w:name="_Toc17547352"/>
      <w:bookmarkStart w:id="63" w:name="_Toc65426909"/>
      <w:bookmarkStart w:id="64" w:name="_Toc65427142"/>
      <w:r w:rsidRPr="00E868EE">
        <w:rPr>
          <w:i w:val="0"/>
          <w:iCs w:val="0"/>
        </w:rPr>
        <w:t xml:space="preserve">Synteza </w:t>
      </w:r>
      <w:r w:rsidR="00420374" w:rsidRPr="00E868EE">
        <w:rPr>
          <w:i w:val="0"/>
          <w:iCs w:val="0"/>
        </w:rPr>
        <w:t>układu logicznego</w:t>
      </w:r>
      <w:bookmarkEnd w:id="62"/>
    </w:p>
    <w:p w14:paraId="220148D4" w14:textId="762B1C48" w:rsidR="009A47B2" w:rsidRDefault="00932EBE" w:rsidP="009E7280">
      <w:pPr>
        <w:pStyle w:val="Tekstpodstawowyzwciciem"/>
      </w:pPr>
      <w:r w:rsidRPr="00932EBE">
        <w:t>Synteza to proces przyjmowania projektu zapisanego w język</w:t>
      </w:r>
      <w:r>
        <w:t>u opi</w:t>
      </w:r>
      <w:r w:rsidR="0089479C">
        <w:t>s</w:t>
      </w:r>
      <w:r>
        <w:t>u sprzętu</w:t>
      </w:r>
      <w:r w:rsidRPr="00932EBE">
        <w:t xml:space="preserve">, takiego jak </w:t>
      </w:r>
      <w:r w:rsidR="00D524E2" w:rsidRPr="00932EBE">
        <w:t>V</w:t>
      </w:r>
      <w:r w:rsidR="00D524E2">
        <w:t>erilog</w:t>
      </w:r>
      <w:r w:rsidRPr="00932EBE">
        <w:t xml:space="preserve"> i skompilowanie go w </w:t>
      </w:r>
      <w:r w:rsidR="00EE5E5B">
        <w:t>netlistę</w:t>
      </w:r>
      <w:r w:rsidRPr="00932EBE">
        <w:t xml:space="preserve"> połączonych </w:t>
      </w:r>
      <w:r w:rsidR="00F8750E" w:rsidRPr="00932EBE">
        <w:t>bramek,</w:t>
      </w:r>
      <w:r w:rsidR="004E1B61">
        <w:t xml:space="preserve"> </w:t>
      </w:r>
      <w:r w:rsidRPr="00932EBE">
        <w:t xml:space="preserve">które są </w:t>
      </w:r>
      <w:r w:rsidR="00304A5A">
        <w:t>ułożone</w:t>
      </w:r>
      <w:r w:rsidRPr="00932EBE">
        <w:t xml:space="preserve"> z biblioteki dostarczonej przez użytkownik</w:t>
      </w:r>
      <w:r w:rsidR="00832356">
        <w:t>a</w:t>
      </w:r>
      <w:r w:rsidRPr="00932EBE">
        <w:t xml:space="preserve">. </w:t>
      </w:r>
      <w:r w:rsidR="00D76FE5">
        <w:t xml:space="preserve">Innymi słowami, zachowanie opisane w </w:t>
      </w:r>
      <w:r w:rsidR="00406DCF">
        <w:t>HDL</w:t>
      </w:r>
      <w:r w:rsidR="002D7368">
        <w:rPr>
          <w:vertAlign w:val="superscript"/>
        </w:rPr>
        <w:t xml:space="preserve"> </w:t>
      </w:r>
      <w:r w:rsidR="00D76FE5">
        <w:t xml:space="preserve">jest </w:t>
      </w:r>
      <w:r w:rsidR="00D76FE5" w:rsidRPr="00D76FE5">
        <w:rPr>
          <w:u w:val="single"/>
        </w:rPr>
        <w:t>syntezowane</w:t>
      </w:r>
      <w:r w:rsidR="00D76FE5">
        <w:t xml:space="preserve"> do układów cyfrowych</w:t>
      </w:r>
      <w:r w:rsidR="00BD2C96">
        <w:t>,</w:t>
      </w:r>
      <w:r w:rsidR="00D76FE5">
        <w:t xml:space="preserve"> które zachowują się w ten sam sposób. </w:t>
      </w:r>
      <w:r w:rsidRPr="00932EBE">
        <w:t>Projekt</w:t>
      </w:r>
      <w:r w:rsidR="00C973F0">
        <w:t xml:space="preserve"> </w:t>
      </w:r>
      <w:r w:rsidRPr="00932EBE">
        <w:t>po syntezie</w:t>
      </w:r>
      <w:r w:rsidR="00D76FE5">
        <w:t xml:space="preserve"> </w:t>
      </w:r>
      <w:r w:rsidRPr="00932EBE">
        <w:t xml:space="preserve">można umieścić i </w:t>
      </w:r>
      <w:r w:rsidR="00D76FE5">
        <w:t>połączy</w:t>
      </w:r>
      <w:r w:rsidRPr="00932EBE">
        <w:t>ć</w:t>
      </w:r>
      <w:r w:rsidR="00D76FE5">
        <w:t xml:space="preserve"> </w:t>
      </w:r>
      <w:r w:rsidR="009A47B2">
        <w:t>z innymi modułami do stworzenia całkowitego układu scalonego</w:t>
      </w:r>
      <w:r w:rsidRPr="00932EBE">
        <w:t>.</w:t>
      </w:r>
      <w:r w:rsidR="005B089E">
        <w:t xml:space="preserve"> </w:t>
      </w:r>
      <w:r w:rsidRPr="00932EBE">
        <w:t>Istnieją trzy typy syntezy</w:t>
      </w:r>
      <w:r w:rsidR="00651169">
        <w:t xml:space="preserve">: </w:t>
      </w:r>
      <w:r w:rsidRPr="00932EBE">
        <w:t>synteza logiczna, która</w:t>
      </w:r>
      <w:r w:rsidR="005B089E">
        <w:t xml:space="preserve"> </w:t>
      </w:r>
      <w:r w:rsidRPr="00932EBE">
        <w:t>mapuje projekty poziomów bramek do biblioteki logicznej, syntez</w:t>
      </w:r>
      <w:r w:rsidR="00165B13">
        <w:t>a</w:t>
      </w:r>
      <w:r w:rsidRPr="00932EBE">
        <w:t xml:space="preserve"> RTL</w:t>
      </w:r>
      <w:r w:rsidR="00325EDA" w:rsidRPr="00932EBE">
        <w:t>,</w:t>
      </w:r>
      <w:r w:rsidRPr="00932EBE">
        <w:t xml:space="preserve"> tworząc</w:t>
      </w:r>
      <w:r w:rsidR="00165B13">
        <w:t>a</w:t>
      </w:r>
      <w:r w:rsidRPr="00932EBE">
        <w:t xml:space="preserve"> poziom bramki</w:t>
      </w:r>
      <w:r w:rsidR="005B089E">
        <w:t xml:space="preserve"> </w:t>
      </w:r>
      <w:r w:rsidRPr="00932EBE">
        <w:t>netlist z zachowani</w:t>
      </w:r>
      <w:r w:rsidR="00AF1FA0">
        <w:t>em</w:t>
      </w:r>
      <w:r w:rsidRPr="00932EBE">
        <w:t xml:space="preserve"> RTL</w:t>
      </w:r>
      <w:r w:rsidR="00AF1FA0">
        <w:t xml:space="preserve"> i</w:t>
      </w:r>
      <w:r w:rsidRPr="00932EBE">
        <w:t xml:space="preserve"> synteza behawioralna (wysokiego poziomu), która tworzy </w:t>
      </w:r>
      <w:r w:rsidR="00356390">
        <w:t xml:space="preserve">opis </w:t>
      </w:r>
      <w:r w:rsidRPr="00932EBE">
        <w:t>RTL</w:t>
      </w:r>
      <w:r w:rsidR="00F32760">
        <w:t xml:space="preserve"> </w:t>
      </w:r>
      <w:r w:rsidRPr="00932EBE">
        <w:t>z reprezentacji algorytmicznej.</w:t>
      </w:r>
      <w:r w:rsidR="00953C22">
        <w:t xml:space="preserve"> </w:t>
      </w:r>
      <w:r w:rsidR="00700168">
        <w:t>Wszystkie</w:t>
      </w:r>
      <w:r w:rsidR="000E3584">
        <w:t xml:space="preserve"> z nich używają plików typu </w:t>
      </w:r>
      <w:r w:rsidR="000E3584" w:rsidRPr="000E3584">
        <w:rPr>
          <w:i/>
          <w:iCs/>
        </w:rPr>
        <w:t>Liberty</w:t>
      </w:r>
      <w:r w:rsidR="00E1733E">
        <w:rPr>
          <w:i/>
          <w:iCs/>
        </w:rPr>
        <w:t xml:space="preserve"> </w:t>
      </w:r>
      <w:r w:rsidR="00E1733E">
        <w:t>do opisania zachowania brame</w:t>
      </w:r>
      <w:r w:rsidR="00F45EB3">
        <w:t>k</w:t>
      </w:r>
      <w:r w:rsidRPr="00932EBE">
        <w:t>.</w:t>
      </w:r>
      <w:r w:rsidR="0027596C">
        <w:t xml:space="preserve"> Pliki </w:t>
      </w:r>
      <w:r w:rsidR="00410275">
        <w:t xml:space="preserve">te </w:t>
      </w:r>
      <w:r w:rsidR="00410275" w:rsidRPr="00932EBE">
        <w:t>zawierają</w:t>
      </w:r>
      <w:r w:rsidR="002901F5">
        <w:t xml:space="preserve"> opisy dla różnych </w:t>
      </w:r>
      <w:r w:rsidRPr="00932EBE">
        <w:t xml:space="preserve">stylów </w:t>
      </w:r>
      <w:r w:rsidR="0079027D" w:rsidRPr="00932EBE">
        <w:t>projektowania</w:t>
      </w:r>
      <w:r w:rsidR="00464185">
        <w:t>,</w:t>
      </w:r>
      <w:r w:rsidR="0079027D">
        <w:t xml:space="preserve"> </w:t>
      </w:r>
      <w:r w:rsidR="006B518B">
        <w:t>a także służ</w:t>
      </w:r>
      <w:r w:rsidR="006D096A">
        <w:t>ą</w:t>
      </w:r>
      <w:r w:rsidR="006B518B">
        <w:t xml:space="preserve"> do </w:t>
      </w:r>
      <w:r w:rsidRPr="00932EBE">
        <w:t>optymaliz</w:t>
      </w:r>
      <w:r w:rsidR="006B518B">
        <w:t>acji</w:t>
      </w:r>
      <w:r w:rsidR="00882C4E" w:rsidRPr="00882C4E">
        <w:t xml:space="preserve"> </w:t>
      </w:r>
      <w:r w:rsidR="00882C4E" w:rsidRPr="00932EBE">
        <w:t xml:space="preserve">prędkości, </w:t>
      </w:r>
      <w:r w:rsidR="00410275" w:rsidRPr="00932EBE">
        <w:t>powierzchni</w:t>
      </w:r>
      <w:r w:rsidR="00E15983" w:rsidRPr="00932EBE">
        <w:t xml:space="preserve"> i</w:t>
      </w:r>
      <w:r w:rsidR="00882C4E" w:rsidRPr="00932EBE">
        <w:t xml:space="preserve"> moc</w:t>
      </w:r>
      <w:r w:rsidR="00DA0CB9">
        <w:t>y</w:t>
      </w:r>
      <w:r w:rsidRPr="00932EBE">
        <w:t xml:space="preserve"> </w:t>
      </w:r>
      <w:r w:rsidR="00E15983">
        <w:t>układów</w:t>
      </w:r>
      <w:r w:rsidRPr="00932EBE">
        <w:t xml:space="preserve"> </w:t>
      </w:r>
      <w:r w:rsidR="00E15983" w:rsidRPr="00932EBE">
        <w:t>kombinacyjn</w:t>
      </w:r>
      <w:r w:rsidR="00E15983">
        <w:t>ych</w:t>
      </w:r>
      <w:r w:rsidRPr="00932EBE">
        <w:t>, jak i sekwencyjn</w:t>
      </w:r>
      <w:r w:rsidR="00605DFA">
        <w:t>yc</w:t>
      </w:r>
      <w:r w:rsidR="00025E85">
        <w:t>h</w:t>
      </w:r>
      <w:r w:rsidRPr="00932EBE">
        <w:t>.</w:t>
      </w:r>
      <w:r w:rsidR="006A499F">
        <w:t xml:space="preserve"> </w:t>
      </w:r>
      <w:r w:rsidR="009D46A3">
        <w:t>Korzystając</w:t>
      </w:r>
      <w:r w:rsidR="00BE3485">
        <w:t xml:space="preserve"> z </w:t>
      </w:r>
      <w:r w:rsidR="009D46A3">
        <w:t>oprogramowania</w:t>
      </w:r>
      <w:r w:rsidR="00BE3485">
        <w:t xml:space="preserve"> Cadence Genus, dobrą praktyką przy </w:t>
      </w:r>
      <w:r w:rsidR="009D46A3">
        <w:t>tworzeniu</w:t>
      </w:r>
      <w:r w:rsidR="00BE3485">
        <w:t xml:space="preserve"> dużych projektów jest </w:t>
      </w:r>
      <w:r w:rsidR="009D46A3">
        <w:t>uruchamianie</w:t>
      </w:r>
      <w:r w:rsidR="00BE3485">
        <w:t xml:space="preserve"> syntezy ze skryptu. Pozwala to na </w:t>
      </w:r>
      <w:r w:rsidR="009D46A3">
        <w:t>zaoszczędzenie</w:t>
      </w:r>
      <w:r w:rsidR="00BE3485">
        <w:t xml:space="preserve"> czasu </w:t>
      </w:r>
      <w:r w:rsidR="0029313A">
        <w:t xml:space="preserve">oraz </w:t>
      </w:r>
      <w:r w:rsidR="00BE3485">
        <w:t>wykon</w:t>
      </w:r>
      <w:r w:rsidR="0029313A">
        <w:t>anie po kolei</w:t>
      </w:r>
      <w:r w:rsidR="00BE3485">
        <w:t xml:space="preserve"> wszystki</w:t>
      </w:r>
      <w:r w:rsidR="0029313A">
        <w:t>ch</w:t>
      </w:r>
      <w:r w:rsidR="00BE3485">
        <w:t xml:space="preserve"> operacj</w:t>
      </w:r>
      <w:r w:rsidR="00D8771B">
        <w:t>i</w:t>
      </w:r>
      <w:r w:rsidR="00BE3485">
        <w:t xml:space="preserve"> za projektanta. Typowy skrypt syntezy układu l</w:t>
      </w:r>
      <w:r w:rsidR="0029313A">
        <w:t>o</w:t>
      </w:r>
      <w:r w:rsidR="00BE3485">
        <w:t xml:space="preserve">gicznego </w:t>
      </w:r>
      <w:r w:rsidR="00527838">
        <w:t>d</w:t>
      </w:r>
      <w:r w:rsidR="00BE3485">
        <w:t xml:space="preserve">o </w:t>
      </w:r>
      <w:r w:rsidR="000F446D">
        <w:t xml:space="preserve">układu </w:t>
      </w:r>
      <w:r w:rsidR="00BE3485">
        <w:t>struktur</w:t>
      </w:r>
      <w:r w:rsidR="000F446D">
        <w:t>alnego</w:t>
      </w:r>
      <w:r w:rsidR="00BE3485">
        <w:t xml:space="preserve"> składa się z </w:t>
      </w:r>
      <w:r w:rsidR="00856226">
        <w:t>następujących</w:t>
      </w:r>
      <w:r w:rsidR="00BE3485">
        <w:t xml:space="preserve"> </w:t>
      </w:r>
      <w:r w:rsidR="00856226">
        <w:t>poleceń</w:t>
      </w:r>
      <w:r w:rsidR="00BE3485">
        <w:t>:</w:t>
      </w:r>
    </w:p>
    <w:p w14:paraId="603CD672" w14:textId="113E97EA" w:rsidR="00BE3485" w:rsidRDefault="00527838" w:rsidP="002901F5">
      <w:pPr>
        <w:pStyle w:val="Tekstpodstawowyzwciciem"/>
        <w:numPr>
          <w:ilvl w:val="0"/>
          <w:numId w:val="35"/>
        </w:numPr>
        <w:spacing w:after="0"/>
        <w:ind w:left="1003" w:hanging="357"/>
      </w:pPr>
      <w:r>
        <w:t>Ustawienie</w:t>
      </w:r>
      <w:r w:rsidR="00F63F73">
        <w:t xml:space="preserve"> zmiennych i parametrów, które będą używane do syntezowania. </w:t>
      </w:r>
      <w:r w:rsidR="0049531F">
        <w:t>Najczęściej</w:t>
      </w:r>
      <w:r w:rsidR="00F63F73">
        <w:t xml:space="preserve"> są to </w:t>
      </w:r>
      <w:r w:rsidR="0049531F">
        <w:t>ścieżki</w:t>
      </w:r>
      <w:r w:rsidR="00F63F73">
        <w:t xml:space="preserve"> do plików z modułami do </w:t>
      </w:r>
      <w:r w:rsidR="003B1195">
        <w:t>syntezy</w:t>
      </w:r>
      <w:r w:rsidR="00F63F73">
        <w:t xml:space="preserve"> oraz biblioteki, które zawierają opisy strukturalne</w:t>
      </w:r>
      <w:r w:rsidR="00D02225">
        <w:t>.</w:t>
      </w:r>
    </w:p>
    <w:p w14:paraId="48436C25" w14:textId="2CE36F9C" w:rsidR="00F63F73" w:rsidRDefault="00406DCF" w:rsidP="002901F5">
      <w:pPr>
        <w:pStyle w:val="Tekstpodstawowyzwciciem"/>
        <w:numPr>
          <w:ilvl w:val="0"/>
          <w:numId w:val="35"/>
        </w:numPr>
        <w:spacing w:after="0"/>
        <w:ind w:left="1003" w:hanging="357"/>
      </w:pPr>
      <w:r>
        <w:t>Odczyt plików</w:t>
      </w:r>
      <w:r w:rsidR="001B217C">
        <w:t xml:space="preserve">, analiza pod kątem </w:t>
      </w:r>
      <w:r w:rsidR="008103ED">
        <w:t>składni językowej</w:t>
      </w:r>
      <w:r w:rsidR="001B217C">
        <w:t xml:space="preserve"> oraz translacja</w:t>
      </w:r>
      <w:r w:rsidR="00D02225">
        <w:t>.</w:t>
      </w:r>
    </w:p>
    <w:p w14:paraId="2D22A9C5" w14:textId="7465CCE1" w:rsidR="001B217C" w:rsidRDefault="005B5D0E" w:rsidP="002901F5">
      <w:pPr>
        <w:pStyle w:val="Tekstpodstawowyzwciciem"/>
        <w:numPr>
          <w:ilvl w:val="0"/>
          <w:numId w:val="35"/>
        </w:numPr>
        <w:spacing w:after="0"/>
        <w:ind w:left="1003" w:hanging="357"/>
      </w:pPr>
      <w:r>
        <w:t xml:space="preserve">Ustawienie ograniczeń </w:t>
      </w:r>
      <w:r w:rsidR="003D564B">
        <w:t xml:space="preserve">układu w </w:t>
      </w:r>
      <w:r w:rsidR="002A72A8">
        <w:t>związku</w:t>
      </w:r>
      <w:r w:rsidR="00971EB0">
        <w:t xml:space="preserve"> z </w:t>
      </w:r>
      <w:r w:rsidR="00F87532">
        <w:t>taktowaniem</w:t>
      </w:r>
      <w:r w:rsidR="007C309C">
        <w:t xml:space="preserve"> układu</w:t>
      </w:r>
      <w:r w:rsidR="003D564B">
        <w:t xml:space="preserve"> oraz </w:t>
      </w:r>
      <w:r w:rsidR="00320F3C">
        <w:t>opóźnie</w:t>
      </w:r>
      <w:r w:rsidR="00F87532">
        <w:t xml:space="preserve">nia </w:t>
      </w:r>
      <w:r w:rsidR="003D564B">
        <w:t>wejścia i wyjścia</w:t>
      </w:r>
      <w:r w:rsidR="00D02225">
        <w:t>.</w:t>
      </w:r>
    </w:p>
    <w:p w14:paraId="6244761D" w14:textId="5FDA86EC" w:rsidR="003D564B" w:rsidRDefault="00320F3C" w:rsidP="002901F5">
      <w:pPr>
        <w:pStyle w:val="Tekstpodstawowyzwciciem"/>
        <w:numPr>
          <w:ilvl w:val="0"/>
          <w:numId w:val="35"/>
        </w:numPr>
        <w:spacing w:after="0"/>
        <w:ind w:left="1003" w:hanging="357"/>
      </w:pPr>
      <w:r>
        <w:t>Mapowanie</w:t>
      </w:r>
      <w:r w:rsidR="003D564B">
        <w:t xml:space="preserve"> opisu w </w:t>
      </w:r>
      <w:r>
        <w:t>strukturaln</w:t>
      </w:r>
      <w:r w:rsidR="002C4538">
        <w:t xml:space="preserve">y </w:t>
      </w:r>
      <w:r w:rsidR="003D564B">
        <w:t>układ cyfr</w:t>
      </w:r>
      <w:r>
        <w:t>o</w:t>
      </w:r>
      <w:r w:rsidR="003D564B">
        <w:t>wy</w:t>
      </w:r>
      <w:r w:rsidR="00D02225">
        <w:t>.</w:t>
      </w:r>
    </w:p>
    <w:p w14:paraId="04D7DFE6" w14:textId="47078FEF" w:rsidR="003D564B" w:rsidRDefault="005650F1" w:rsidP="002901F5">
      <w:pPr>
        <w:pStyle w:val="Tekstpodstawowyzwciciem"/>
        <w:numPr>
          <w:ilvl w:val="0"/>
          <w:numId w:val="35"/>
        </w:numPr>
        <w:spacing w:after="0"/>
        <w:ind w:left="1003" w:hanging="357"/>
      </w:pPr>
      <w:r>
        <w:t xml:space="preserve">Utworzenie raportów o ilości komórek, </w:t>
      </w:r>
      <w:r w:rsidR="00522116">
        <w:t>p</w:t>
      </w:r>
      <w:r w:rsidR="00F53ACC">
        <w:t xml:space="preserve">obieranej mocy i </w:t>
      </w:r>
      <w:r w:rsidR="00931763">
        <w:t>spełnieniu</w:t>
      </w:r>
      <w:r w:rsidR="00522116">
        <w:t xml:space="preserve"> </w:t>
      </w:r>
      <w:r w:rsidR="00931763">
        <w:t xml:space="preserve">ograniczeń czasowych. </w:t>
      </w:r>
    </w:p>
    <w:p w14:paraId="26A77B74" w14:textId="445C51C3" w:rsidR="003D564B" w:rsidRDefault="003D564B" w:rsidP="002901F5">
      <w:pPr>
        <w:pStyle w:val="Tekstpodstawowyzwciciem"/>
        <w:numPr>
          <w:ilvl w:val="0"/>
          <w:numId w:val="35"/>
        </w:numPr>
        <w:spacing w:after="0"/>
        <w:ind w:left="1003" w:hanging="357"/>
      </w:pPr>
      <w:r>
        <w:t>Zapi</w:t>
      </w:r>
      <w:r w:rsidR="00D02225">
        <w:t>s</w:t>
      </w:r>
      <w:r>
        <w:t>anie</w:t>
      </w:r>
      <w:r w:rsidR="00D02225">
        <w:t xml:space="preserve"> plików wynikowych.</w:t>
      </w:r>
      <w:r>
        <w:t xml:space="preserve"> </w:t>
      </w:r>
    </w:p>
    <w:p w14:paraId="75442F61" w14:textId="697323AD" w:rsidR="00D10AD3" w:rsidRDefault="00C73CF1" w:rsidP="002E6DE4">
      <w:pPr>
        <w:pStyle w:val="Tekstpodstawowyzwciciem"/>
        <w:spacing w:after="0"/>
      </w:pPr>
      <w:r>
        <w:lastRenderedPageBreak/>
        <w:t>Skrypt</w:t>
      </w:r>
      <w:r w:rsidR="00547504">
        <w:t xml:space="preserve"> syntezy</w:t>
      </w:r>
      <w:r w:rsidR="00952E14">
        <w:t xml:space="preserve"> został dołączony w załączniku A z </w:t>
      </w:r>
      <w:r w:rsidR="00426A34">
        <w:t>odpowiednimi</w:t>
      </w:r>
      <w:r w:rsidR="00952E14">
        <w:t xml:space="preserve"> </w:t>
      </w:r>
      <w:r w:rsidR="004E631F">
        <w:t>komentarzami</w:t>
      </w:r>
      <w:r w:rsidR="00952E14">
        <w:t xml:space="preserve">. </w:t>
      </w:r>
      <w:r w:rsidR="002D3A45">
        <w:t xml:space="preserve">Po </w:t>
      </w:r>
      <w:r w:rsidR="00C63FDB">
        <w:t>ustawieniu</w:t>
      </w:r>
      <w:r w:rsidR="002D3A45">
        <w:t xml:space="preserve"> zmiennych skrypt zapisuje </w:t>
      </w:r>
      <w:r>
        <w:t>ścieżki</w:t>
      </w:r>
      <w:r w:rsidR="002D3A45">
        <w:t xml:space="preserve"> do </w:t>
      </w:r>
      <w:r w:rsidR="003F228E">
        <w:t>bibliotek</w:t>
      </w:r>
      <w:r w:rsidR="002D3A45">
        <w:t xml:space="preserve">. </w:t>
      </w:r>
      <w:r w:rsidR="00CC3163">
        <w:t>Najważniejsze</w:t>
      </w:r>
      <w:r w:rsidR="002D3A45">
        <w:t xml:space="preserve"> </w:t>
      </w:r>
      <w:r w:rsidR="00CC3163">
        <w:t>są</w:t>
      </w:r>
      <w:r w:rsidR="002D3A45">
        <w:t xml:space="preserve"> dwa </w:t>
      </w:r>
      <w:r w:rsidR="0038328B">
        <w:t xml:space="preserve">parametry </w:t>
      </w:r>
      <w:r w:rsidR="0038328B" w:rsidRPr="0038328B">
        <w:rPr>
          <w:b/>
          <w:bCs/>
        </w:rPr>
        <w:t>init</w:t>
      </w:r>
      <w:r w:rsidR="002D3A45" w:rsidRPr="0038328B">
        <w:rPr>
          <w:b/>
          <w:bCs/>
        </w:rPr>
        <w:t>_</w:t>
      </w:r>
      <w:r w:rsidR="002D3A45" w:rsidRPr="00C73CF1">
        <w:rPr>
          <w:b/>
          <w:bCs/>
        </w:rPr>
        <w:t>lib_search_path</w:t>
      </w:r>
      <w:r w:rsidR="002D3A45">
        <w:t xml:space="preserve"> oraz  </w:t>
      </w:r>
      <w:r w:rsidR="002D3A45" w:rsidRPr="00C73CF1">
        <w:rPr>
          <w:b/>
          <w:bCs/>
        </w:rPr>
        <w:t>init_hdl_search_path</w:t>
      </w:r>
      <w:r w:rsidR="002D3A45">
        <w:t xml:space="preserve">, które </w:t>
      </w:r>
      <w:r w:rsidR="00FA1F32">
        <w:t>zależą</w:t>
      </w:r>
      <w:r w:rsidR="002D3A45">
        <w:t xml:space="preserve"> od modułu do </w:t>
      </w:r>
      <w:r w:rsidR="009D0C7F">
        <w:t>syntezy</w:t>
      </w:r>
      <w:r w:rsidR="002D3A45">
        <w:t xml:space="preserve"> oraz docelowej technologii. </w:t>
      </w:r>
      <w:r w:rsidR="00D10AD3" w:rsidRPr="00BF259D">
        <w:t xml:space="preserve">Zanim kompilator projektu </w:t>
      </w:r>
      <w:r w:rsidR="00846823">
        <w:t>zsyntezuje</w:t>
      </w:r>
      <w:r w:rsidR="00D10AD3" w:rsidRPr="00BF259D">
        <w:t xml:space="preserve"> </w:t>
      </w:r>
      <w:r w:rsidR="00846823">
        <w:t>układ</w:t>
      </w:r>
      <w:r w:rsidR="00D10AD3" w:rsidRPr="00BF259D">
        <w:t>, konieczne jest podanie</w:t>
      </w:r>
      <w:r w:rsidR="00D10AD3">
        <w:t xml:space="preserve">, </w:t>
      </w:r>
      <w:r w:rsidR="00D10AD3" w:rsidRPr="00BF259D">
        <w:t xml:space="preserve">które biblioteki powinny </w:t>
      </w:r>
      <w:r w:rsidR="00D10AD3">
        <w:t>być używane do tworzenia</w:t>
      </w:r>
      <w:r w:rsidR="004C4B9F">
        <w:t xml:space="preserve"> modułu</w:t>
      </w:r>
      <w:r w:rsidR="00D10AD3" w:rsidRPr="00BF259D">
        <w:t>. Oprócz informacji o komórce</w:t>
      </w:r>
      <w:r w:rsidR="00D95F9E">
        <w:t xml:space="preserve"> </w:t>
      </w:r>
      <w:r w:rsidR="00907F02">
        <w:t xml:space="preserve">dodawane są także modele </w:t>
      </w:r>
      <w:r w:rsidR="002E6DE4">
        <w:t>połączeń</w:t>
      </w:r>
      <w:r w:rsidR="00907F02">
        <w:t xml:space="preserve"> opisujące </w:t>
      </w:r>
      <w:r w:rsidR="002E6DE4">
        <w:t>warstwy</w:t>
      </w:r>
      <w:r w:rsidR="00907F02">
        <w:t xml:space="preserve"> komórek oraz i opóźnienia czasowe.</w:t>
      </w:r>
    </w:p>
    <w:p w14:paraId="743A59FD" w14:textId="3EBBC63C" w:rsidR="00D10AD3" w:rsidRDefault="00633EB2" w:rsidP="002E6DE4">
      <w:pPr>
        <w:pStyle w:val="Tekstpodstawowyzwciciem"/>
        <w:spacing w:after="0"/>
      </w:pPr>
      <w:r>
        <w:t xml:space="preserve">Kolejną ważną rzeczą jest ustawienie </w:t>
      </w:r>
      <w:r w:rsidR="00FA1F32">
        <w:t>ograniczeń</w:t>
      </w:r>
      <w:r>
        <w:t xml:space="preserve"> </w:t>
      </w:r>
      <w:r w:rsidR="009D0C7F">
        <w:t>nałożonych</w:t>
      </w:r>
      <w:r>
        <w:t xml:space="preserve"> przez </w:t>
      </w:r>
      <w:r w:rsidR="00C248D3">
        <w:t>taktowanie</w:t>
      </w:r>
      <w:r>
        <w:t xml:space="preserve"> sygnału zegarowe. Sterowanie </w:t>
      </w:r>
      <w:r w:rsidR="00E02089">
        <w:t>układami</w:t>
      </w:r>
      <w:r>
        <w:t xml:space="preserve"> mechaniki jak w windzie </w:t>
      </w:r>
      <w:r w:rsidR="00263B63">
        <w:t>nie</w:t>
      </w:r>
      <w:r w:rsidR="004E5484">
        <w:t xml:space="preserve"> </w:t>
      </w:r>
      <w:r w:rsidR="00263B63">
        <w:t>wymag</w:t>
      </w:r>
      <w:r w:rsidR="004E5484">
        <w:t>a</w:t>
      </w:r>
      <w:r>
        <w:t xml:space="preserve"> </w:t>
      </w:r>
      <w:r w:rsidR="00612213">
        <w:t>wysokich</w:t>
      </w:r>
      <w:r>
        <w:t xml:space="preserve"> </w:t>
      </w:r>
      <w:r w:rsidR="00C23865">
        <w:t>częstotliwości</w:t>
      </w:r>
      <w:r>
        <w:t>, sygnał 1kHz jest porównywalnie wolny w stosunku do taktowań dzisiejszych mikropr</w:t>
      </w:r>
      <w:r w:rsidR="004E2078">
        <w:t>oc</w:t>
      </w:r>
      <w:r>
        <w:t xml:space="preserve">esorów. W skrypcie taktowanie jest </w:t>
      </w:r>
      <w:r w:rsidR="00593491">
        <w:t>ustawanie</w:t>
      </w:r>
      <w:r>
        <w:t xml:space="preserve"> na </w:t>
      </w:r>
      <w:r w:rsidR="00FB6C17">
        <w:t>10kHz,</w:t>
      </w:r>
      <w:r>
        <w:t xml:space="preserve"> gdyż mniejsze </w:t>
      </w:r>
      <w:r w:rsidR="00C23865">
        <w:t xml:space="preserve">częstotliwości </w:t>
      </w:r>
      <w:r w:rsidR="00FB6C17">
        <w:t>nie</w:t>
      </w:r>
      <w:r>
        <w:t xml:space="preserve"> są już możliwe do ustawienia. Genus </w:t>
      </w:r>
      <w:r w:rsidR="00032162">
        <w:t>przyjmuje</w:t>
      </w:r>
      <w:r>
        <w:t xml:space="preserve"> wartości okresu w pikosekundach. </w:t>
      </w:r>
      <w:r w:rsidR="00D10AD3">
        <w:t xml:space="preserve">W przypadku tego projektu analiza czasowa jest </w:t>
      </w:r>
      <w:r w:rsidR="00907F02">
        <w:t>dodatkową</w:t>
      </w:r>
      <w:r w:rsidR="00D10AD3">
        <w:t xml:space="preserve"> </w:t>
      </w:r>
      <w:r w:rsidR="00907F02">
        <w:t>informacją</w:t>
      </w:r>
      <w:r w:rsidR="00D10AD3">
        <w:t xml:space="preserve"> o projekcie. Przy wspomnianej </w:t>
      </w:r>
      <w:r w:rsidR="00907F02">
        <w:t>wcześniej</w:t>
      </w:r>
      <w:r w:rsidR="00D10AD3">
        <w:t xml:space="preserve"> </w:t>
      </w:r>
      <w:r w:rsidR="00907F02">
        <w:t>częstotliwości</w:t>
      </w:r>
      <w:r w:rsidR="00D10AD3">
        <w:t xml:space="preserve"> 1kHz, spodziewany jest wynik pozytywny po sp</w:t>
      </w:r>
      <w:r w:rsidR="00DD5260">
        <w:t>rawdz</w:t>
      </w:r>
      <w:r w:rsidR="00D10AD3">
        <w:t>eniu zachowania granic</w:t>
      </w:r>
      <w:r w:rsidR="00165B92">
        <w:t xml:space="preserve"> w wyższej </w:t>
      </w:r>
      <w:r w:rsidR="004C0362">
        <w:t>częstotliwości</w:t>
      </w:r>
      <w:r w:rsidR="00165B92">
        <w:t>.</w:t>
      </w:r>
      <w:r w:rsidR="00D10AD3">
        <w:t xml:space="preserve"> </w:t>
      </w:r>
    </w:p>
    <w:p w14:paraId="4C02171D" w14:textId="5FBFF83D" w:rsidR="00BE1043" w:rsidRDefault="00633EB2" w:rsidP="00D10AD3">
      <w:pPr>
        <w:pStyle w:val="Tekstpodstawowyzwciciem"/>
        <w:spacing w:after="0"/>
      </w:pPr>
      <w:r>
        <w:t xml:space="preserve">Po </w:t>
      </w:r>
      <w:r w:rsidR="00655DF7">
        <w:t>ustawieniu</w:t>
      </w:r>
      <w:r>
        <w:t xml:space="preserve"> wszystkich pozostałych zmiennych skrypt czyta moduł zapisany w Verilogu i uruchamia proces translacji.</w:t>
      </w:r>
      <w:r w:rsidR="00A67492">
        <w:t xml:space="preserve"> Głównym</w:t>
      </w:r>
      <w:r>
        <w:t xml:space="preserve"> zadaniem w tym etapie jest </w:t>
      </w:r>
      <w:r w:rsidR="00A87F0B">
        <w:t>prze</w:t>
      </w:r>
      <w:r w:rsidR="00B465E4" w:rsidRPr="00B465E4">
        <w:t>tłumaczeni</w:t>
      </w:r>
      <w:r w:rsidR="00A87F0B">
        <w:t>e</w:t>
      </w:r>
      <w:r w:rsidR="00B465E4" w:rsidRPr="00B465E4">
        <w:t xml:space="preserve"> projektu napisanego w języku behawioralnym</w:t>
      </w:r>
      <w:r w:rsidR="001739B8">
        <w:t xml:space="preserve"> </w:t>
      </w:r>
      <w:r w:rsidR="00B465E4" w:rsidRPr="00B465E4">
        <w:t>w technologii niezależne listy bramek logicznych. Występuje</w:t>
      </w:r>
      <w:r w:rsidR="00574C1F">
        <w:t xml:space="preserve"> </w:t>
      </w:r>
      <w:r w:rsidR="00B465E4" w:rsidRPr="00B465E4">
        <w:t>sprawdzanie składni, a następnie</w:t>
      </w:r>
      <w:r w:rsidR="00C76F62">
        <w:t xml:space="preserve"> program</w:t>
      </w:r>
      <w:r w:rsidR="00B465E4" w:rsidRPr="00B465E4">
        <w:t xml:space="preserve"> buduje projekt przy użyciu komponentów ogólnych.</w:t>
      </w:r>
      <w:r>
        <w:t xml:space="preserve"> </w:t>
      </w:r>
      <w:r w:rsidR="00504892">
        <w:t xml:space="preserve"> Kolejno wszystkie </w:t>
      </w:r>
      <w:r w:rsidR="006C1815">
        <w:t>ustawienia</w:t>
      </w:r>
      <w:r w:rsidR="00504892">
        <w:t xml:space="preserve"> </w:t>
      </w:r>
      <w:r w:rsidR="0093598E">
        <w:t>związane</w:t>
      </w:r>
      <w:r w:rsidR="00504892">
        <w:t xml:space="preserve"> z sygnałem zegarowym są </w:t>
      </w:r>
      <w:r w:rsidR="00A6028F">
        <w:t>dodawane</w:t>
      </w:r>
      <w:r w:rsidR="00275149">
        <w:t xml:space="preserve"> do projektu i sprawdzane jest</w:t>
      </w:r>
      <w:r w:rsidR="00177BE1">
        <w:t>,</w:t>
      </w:r>
      <w:r w:rsidR="00275149">
        <w:t xml:space="preserve"> czy wszystkie moduły zostały połączone bez problemów. </w:t>
      </w:r>
      <w:r w:rsidR="00442333">
        <w:t>Ewentualne</w:t>
      </w:r>
      <w:r w:rsidR="00C73628">
        <w:t xml:space="preserve"> błędy lub </w:t>
      </w:r>
      <w:r w:rsidR="00106641">
        <w:t>ostrzeżenia</w:t>
      </w:r>
      <w:r w:rsidR="00C73628">
        <w:t xml:space="preserve"> przed mapowaniem do układu </w:t>
      </w:r>
      <w:r w:rsidR="002F3B88">
        <w:t>strukturalne</w:t>
      </w:r>
      <w:r w:rsidR="00714713">
        <w:t>go</w:t>
      </w:r>
      <w:r w:rsidR="00C73628">
        <w:t xml:space="preserve"> są</w:t>
      </w:r>
      <w:r w:rsidR="009F72BE">
        <w:t xml:space="preserve"> sprawdzane przez komendę </w:t>
      </w:r>
      <w:r w:rsidR="0083351B" w:rsidRPr="0083351B">
        <w:rPr>
          <w:i/>
          <w:iCs/>
        </w:rPr>
        <w:t>check_design -unresolved</w:t>
      </w:r>
      <w:r w:rsidR="00D657E9">
        <w:rPr>
          <w:i/>
          <w:iCs/>
        </w:rPr>
        <w:t xml:space="preserve">. </w:t>
      </w:r>
      <w:r w:rsidR="00D657E9">
        <w:t xml:space="preserve">Ostatecznie komenda </w:t>
      </w:r>
      <w:r w:rsidR="00D657E9" w:rsidRPr="00D657E9">
        <w:rPr>
          <w:i/>
          <w:iCs/>
        </w:rPr>
        <w:t>synthesize -to_mapped</w:t>
      </w:r>
      <w:r w:rsidR="00D657E9">
        <w:t xml:space="preserve"> wykonuje właściwą syntezę. Dodatkowy argument </w:t>
      </w:r>
      <w:r w:rsidR="00D657E9" w:rsidRPr="00B34C51">
        <w:rPr>
          <w:i/>
        </w:rPr>
        <w:t>-to_mapped</w:t>
      </w:r>
      <w:r w:rsidR="00D657E9">
        <w:t xml:space="preserve"> wskazuje syntezerow</w:t>
      </w:r>
      <w:r w:rsidR="00C270B2">
        <w:t>i</w:t>
      </w:r>
      <w:r w:rsidR="00D47ECE">
        <w:t>,</w:t>
      </w:r>
      <w:r w:rsidR="00D657E9">
        <w:t xml:space="preserve"> by używał bibliotek dodanych przez </w:t>
      </w:r>
      <w:r w:rsidR="002F3B88">
        <w:t>użytkowania</w:t>
      </w:r>
      <w:r w:rsidR="00D47ECE">
        <w:t>,</w:t>
      </w:r>
      <w:r w:rsidR="00D657E9">
        <w:t xml:space="preserve"> niż</w:t>
      </w:r>
      <w:r w:rsidR="00D47ECE">
        <w:t xml:space="preserve"> </w:t>
      </w:r>
      <w:r w:rsidR="00D657E9">
        <w:t xml:space="preserve">wbudowanych bibliotek dostępnych w </w:t>
      </w:r>
      <w:r w:rsidR="002F3B88">
        <w:t>oprogramowaniu</w:t>
      </w:r>
      <w:r w:rsidR="00D657E9">
        <w:t xml:space="preserve"> Genus. </w:t>
      </w:r>
      <w:r w:rsidR="00D10AD3">
        <w:t xml:space="preserve">Końcowy rezultat jest </w:t>
      </w:r>
      <w:r w:rsidR="007743D8">
        <w:t>widoczny</w:t>
      </w:r>
      <w:r w:rsidR="00D10AD3">
        <w:t xml:space="preserve"> na </w:t>
      </w:r>
      <w:r w:rsidR="007743D8">
        <w:t>rysunku</w:t>
      </w:r>
      <w:r w:rsidR="00D10AD3">
        <w:t xml:space="preserve"> 3-1. Po przybliżeniu widoku zauważalne są struktury, które zostaną wyeksportowane w pliku wynikowym. Schemat w </w:t>
      </w:r>
      <w:r w:rsidR="007743D8">
        <w:t>złożonych</w:t>
      </w:r>
      <w:r w:rsidR="00D10AD3">
        <w:t xml:space="preserve"> układach scalonych niestety nie ma praktycznego </w:t>
      </w:r>
      <w:r w:rsidR="00C73113">
        <w:t>zastosowania</w:t>
      </w:r>
      <w:r w:rsidR="00D10AD3">
        <w:t xml:space="preserve"> oprócz funkcji poglądowej.  </w:t>
      </w:r>
      <w:r w:rsidR="00D03C95">
        <w:t>Po zakończeniu działa</w:t>
      </w:r>
      <w:r w:rsidR="0012308A">
        <w:t>nia</w:t>
      </w:r>
      <w:r w:rsidR="00D03C95">
        <w:t xml:space="preserve"> na strukturze ukł</w:t>
      </w:r>
      <w:r w:rsidR="00132310">
        <w:t>a</w:t>
      </w:r>
      <w:r w:rsidR="00D03C95">
        <w:t xml:space="preserve">du skrypt wykonuje zapisy trzech raportów o </w:t>
      </w:r>
      <w:r w:rsidR="00C95EC7">
        <w:t xml:space="preserve">pokryciu ograniczeń czasowych, poborze mocy przez układ oraz ilości bramek logicznych w strukturze. </w:t>
      </w:r>
      <w:r w:rsidR="00300742">
        <w:t xml:space="preserve">Ostatnim krokiem jest zapisane pliku </w:t>
      </w:r>
      <w:r w:rsidR="00504E20">
        <w:t>strukturalnego</w:t>
      </w:r>
      <w:r w:rsidR="00300742">
        <w:t xml:space="preserve"> w </w:t>
      </w:r>
      <w:r w:rsidR="005F5D0D">
        <w:t>języku</w:t>
      </w:r>
      <w:r w:rsidR="00300742">
        <w:t xml:space="preserve"> </w:t>
      </w:r>
      <w:r w:rsidR="008E2C5F">
        <w:t>Verilog</w:t>
      </w:r>
      <w:r w:rsidR="00300742">
        <w:t>,</w:t>
      </w:r>
      <w:r w:rsidR="005805A7">
        <w:t xml:space="preserve"> ograniczeń czasowych </w:t>
      </w:r>
      <w:r w:rsidR="00DF38BE">
        <w:t>projektu</w:t>
      </w:r>
      <w:r w:rsidR="005805A7">
        <w:t xml:space="preserve"> oraz plików </w:t>
      </w:r>
      <w:r w:rsidR="001B13FA">
        <w:t>opisujących</w:t>
      </w:r>
      <w:r w:rsidR="005805A7">
        <w:t xml:space="preserve"> komórki w </w:t>
      </w:r>
      <w:r w:rsidR="00577914">
        <w:lastRenderedPageBreak/>
        <w:t>programie</w:t>
      </w:r>
      <w:r w:rsidR="005805A7">
        <w:t xml:space="preserve"> Innovus. </w:t>
      </w:r>
      <w:r w:rsidR="00300742">
        <w:t xml:space="preserve"> Są to </w:t>
      </w:r>
      <w:r w:rsidR="005A70C0">
        <w:t>kluczowe</w:t>
      </w:r>
      <w:r w:rsidR="00300742">
        <w:t xml:space="preserve"> plik</w:t>
      </w:r>
      <w:r w:rsidR="00021A92">
        <w:t>i</w:t>
      </w:r>
      <w:r w:rsidR="00300742">
        <w:t xml:space="preserve"> w kolejnych etapach </w:t>
      </w:r>
      <w:r w:rsidR="00BC5738">
        <w:t>projektowania</w:t>
      </w:r>
      <w:r w:rsidR="00300742">
        <w:t xml:space="preserve"> całego układu do fabrykacji. </w:t>
      </w:r>
    </w:p>
    <w:p w14:paraId="49C492DE" w14:textId="77777777" w:rsidR="004B1C25" w:rsidRDefault="004B1C25" w:rsidP="004B1C25">
      <w:pPr>
        <w:pStyle w:val="Tekstpodstawowyzwciciem"/>
      </w:pPr>
    </w:p>
    <w:p w14:paraId="44402B06" w14:textId="77777777" w:rsidR="00D10AD3" w:rsidRDefault="004B1C25" w:rsidP="000E3B9F">
      <w:pPr>
        <w:pStyle w:val="Tekstpodstawowyzwciciem"/>
        <w:keepNext/>
        <w:spacing w:after="0"/>
        <w:jc w:val="center"/>
      </w:pPr>
      <w:r>
        <w:rPr>
          <w:noProof/>
        </w:rPr>
        <w:drawing>
          <wp:inline distT="0" distB="0" distL="0" distR="0" wp14:anchorId="2DE3A419" wp14:editId="052BC06F">
            <wp:extent cx="5166360" cy="3527683"/>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ynteza.PNG"/>
                    <pic:cNvPicPr/>
                  </pic:nvPicPr>
                  <pic:blipFill>
                    <a:blip r:embed="rId31">
                      <a:extLst>
                        <a:ext uri="{28A0092B-C50C-407E-A947-70E740481C1C}">
                          <a14:useLocalDpi xmlns:a14="http://schemas.microsoft.com/office/drawing/2010/main" val="0"/>
                        </a:ext>
                      </a:extLst>
                    </a:blip>
                    <a:stretch>
                      <a:fillRect/>
                    </a:stretch>
                  </pic:blipFill>
                  <pic:spPr>
                    <a:xfrm>
                      <a:off x="0" y="0"/>
                      <a:ext cx="5181025" cy="3537697"/>
                    </a:xfrm>
                    <a:prstGeom prst="rect">
                      <a:avLst/>
                    </a:prstGeom>
                  </pic:spPr>
                </pic:pic>
              </a:graphicData>
            </a:graphic>
          </wp:inline>
        </w:drawing>
      </w:r>
    </w:p>
    <w:p w14:paraId="4E012D97" w14:textId="339EB3F6" w:rsidR="0041475B" w:rsidRPr="00AD4BBD" w:rsidRDefault="00D10AD3" w:rsidP="00AD4BBD">
      <w:pPr>
        <w:pStyle w:val="Legenda"/>
        <w:spacing w:before="0" w:after="0"/>
        <w:jc w:val="center"/>
        <w:rPr>
          <w:b w:val="0"/>
          <w:bCs w:val="0"/>
          <w:i/>
          <w:iCs/>
          <w:sz w:val="24"/>
          <w:szCs w:val="24"/>
        </w:rPr>
      </w:pPr>
      <w:bookmarkStart w:id="65" w:name="_Toc17550600"/>
      <w:r w:rsidRPr="00F35273">
        <w:rPr>
          <w:b w:val="0"/>
          <w:bCs w:val="0"/>
          <w:i/>
          <w:iCs/>
        </w:rPr>
        <w:t xml:space="preserve">Rysunek </w:t>
      </w:r>
      <w:r w:rsidR="00597A66">
        <w:rPr>
          <w:b w:val="0"/>
          <w:bCs w:val="0"/>
          <w:i/>
          <w:iCs/>
        </w:rPr>
        <w:fldChar w:fldCharType="begin"/>
      </w:r>
      <w:r w:rsidR="00597A66">
        <w:rPr>
          <w:b w:val="0"/>
          <w:bCs w:val="0"/>
          <w:i/>
          <w:iCs/>
        </w:rPr>
        <w:instrText xml:space="preserve"> STYLEREF 1 \s </w:instrText>
      </w:r>
      <w:r w:rsidR="00597A66">
        <w:rPr>
          <w:b w:val="0"/>
          <w:bCs w:val="0"/>
          <w:i/>
          <w:iCs/>
        </w:rPr>
        <w:fldChar w:fldCharType="separate"/>
      </w:r>
      <w:r w:rsidR="00362E91">
        <w:rPr>
          <w:b w:val="0"/>
          <w:bCs w:val="0"/>
          <w:i/>
          <w:iCs/>
          <w:noProof/>
        </w:rPr>
        <w:t>3</w:t>
      </w:r>
      <w:r w:rsidR="00597A66">
        <w:rPr>
          <w:b w:val="0"/>
          <w:bCs w:val="0"/>
          <w:i/>
          <w:iCs/>
        </w:rPr>
        <w:fldChar w:fldCharType="end"/>
      </w:r>
      <w:r w:rsidR="00597A66">
        <w:rPr>
          <w:b w:val="0"/>
          <w:bCs w:val="0"/>
          <w:i/>
          <w:iCs/>
        </w:rPr>
        <w:noBreakHyphen/>
      </w:r>
      <w:r w:rsidR="00597A66">
        <w:rPr>
          <w:b w:val="0"/>
          <w:bCs w:val="0"/>
          <w:i/>
          <w:iCs/>
        </w:rPr>
        <w:fldChar w:fldCharType="begin"/>
      </w:r>
      <w:r w:rsidR="00597A66">
        <w:rPr>
          <w:b w:val="0"/>
          <w:bCs w:val="0"/>
          <w:i/>
          <w:iCs/>
        </w:rPr>
        <w:instrText xml:space="preserve"> SEQ Rysunek \* ARABIC \s 1 </w:instrText>
      </w:r>
      <w:r w:rsidR="00597A66">
        <w:rPr>
          <w:b w:val="0"/>
          <w:bCs w:val="0"/>
          <w:i/>
          <w:iCs/>
        </w:rPr>
        <w:fldChar w:fldCharType="separate"/>
      </w:r>
      <w:r w:rsidR="00362E91">
        <w:rPr>
          <w:b w:val="0"/>
          <w:bCs w:val="0"/>
          <w:i/>
          <w:iCs/>
          <w:noProof/>
        </w:rPr>
        <w:t>1</w:t>
      </w:r>
      <w:r w:rsidR="00597A66">
        <w:rPr>
          <w:b w:val="0"/>
          <w:bCs w:val="0"/>
          <w:i/>
          <w:iCs/>
        </w:rPr>
        <w:fldChar w:fldCharType="end"/>
      </w:r>
      <w:r w:rsidR="00F35273">
        <w:rPr>
          <w:b w:val="0"/>
          <w:bCs w:val="0"/>
          <w:i/>
          <w:iCs/>
        </w:rPr>
        <w:t>:</w:t>
      </w:r>
      <w:r w:rsidR="00DC18ED" w:rsidRPr="00F35273">
        <w:rPr>
          <w:b w:val="0"/>
          <w:bCs w:val="0"/>
          <w:i/>
          <w:iCs/>
        </w:rPr>
        <w:t xml:space="preserve"> Struktura układu po syntezie</w:t>
      </w:r>
      <w:r w:rsidR="00F35273" w:rsidRPr="00F35273">
        <w:rPr>
          <w:b w:val="0"/>
          <w:bCs w:val="0"/>
          <w:i/>
          <w:iCs/>
        </w:rPr>
        <w:t xml:space="preserve"> </w:t>
      </w:r>
      <w:r w:rsidR="00F35273">
        <w:rPr>
          <w:b w:val="0"/>
          <w:bCs w:val="0"/>
          <w:i/>
          <w:iCs/>
        </w:rPr>
        <w:t>[opr. własne]</w:t>
      </w:r>
      <w:bookmarkEnd w:id="65"/>
    </w:p>
    <w:p w14:paraId="07DB3AFF" w14:textId="6FF78F32" w:rsidR="00D53D95" w:rsidRDefault="00D53D95" w:rsidP="00FB5FCE">
      <w:pPr>
        <w:pStyle w:val="Nagwek3"/>
        <w:spacing w:after="120"/>
        <w:rPr>
          <w:sz w:val="24"/>
          <w:szCs w:val="24"/>
        </w:rPr>
      </w:pPr>
      <w:bookmarkStart w:id="66" w:name="_Toc17547353"/>
      <w:r>
        <w:rPr>
          <w:sz w:val="24"/>
          <w:szCs w:val="24"/>
        </w:rPr>
        <w:t>Symulacja</w:t>
      </w:r>
      <w:r w:rsidR="000D1F25">
        <w:rPr>
          <w:sz w:val="24"/>
          <w:szCs w:val="24"/>
        </w:rPr>
        <w:t xml:space="preserve"> </w:t>
      </w:r>
      <w:r>
        <w:rPr>
          <w:sz w:val="24"/>
          <w:szCs w:val="24"/>
        </w:rPr>
        <w:t>po syntezie</w:t>
      </w:r>
      <w:bookmarkEnd w:id="66"/>
    </w:p>
    <w:p w14:paraId="02B12B23" w14:textId="75BE48B4" w:rsidR="005F1B90" w:rsidRDefault="007F2CCC" w:rsidP="00932EBE">
      <w:pPr>
        <w:pStyle w:val="Tekstpodstawowyzwciciem"/>
      </w:pPr>
      <w:r>
        <w:t>Po zakończeniu syntezy z behawioralnego opisu do strukturalnego n</w:t>
      </w:r>
      <w:r w:rsidR="00D263A8">
        <w:t xml:space="preserve">ależy sprawdzić ponownie działanie modułu. Z powodu dużej ilości </w:t>
      </w:r>
      <w:r w:rsidR="00605B45">
        <w:t>połączeń</w:t>
      </w:r>
      <w:r w:rsidR="00D263A8">
        <w:t xml:space="preserve"> mogą występować opóźnienia</w:t>
      </w:r>
      <w:r w:rsidR="001765DD">
        <w:t>,</w:t>
      </w:r>
      <w:r w:rsidR="00D263A8">
        <w:t xml:space="preserve"> co skutkuje przekłamaniami i błędami w działaniu układu. </w:t>
      </w:r>
      <w:r w:rsidR="00F64EC4">
        <w:t xml:space="preserve">Do sprawdzenia funkcjonalności należy </w:t>
      </w:r>
      <w:r w:rsidR="00DC5B09">
        <w:t>użyć</w:t>
      </w:r>
      <w:r w:rsidR="00F64EC4">
        <w:t xml:space="preserve"> tego samego testu lub testów co przed </w:t>
      </w:r>
      <w:r w:rsidR="005D2010">
        <w:t>syntezą</w:t>
      </w:r>
      <w:r w:rsidR="00F64EC4">
        <w:t>.</w:t>
      </w:r>
      <w:r w:rsidR="00156501">
        <w:t xml:space="preserve"> Jeżeli testy zakończą się wynikiem pozytywnym, można przechodzić do </w:t>
      </w:r>
      <w:r w:rsidR="006B5231">
        <w:t>k</w:t>
      </w:r>
      <w:r w:rsidR="00156501">
        <w:t>olejnego punktu.</w:t>
      </w:r>
      <w:r w:rsidR="00F64EC4">
        <w:t xml:space="preserve"> </w:t>
      </w:r>
      <w:r w:rsidR="009034F9">
        <w:t xml:space="preserve">W przypadku </w:t>
      </w:r>
      <w:r w:rsidR="00015DA4">
        <w:t>ograniczeń</w:t>
      </w:r>
      <w:r w:rsidR="009034F9">
        <w:t xml:space="preserve"> czasowych dla </w:t>
      </w:r>
      <w:r w:rsidR="00015DA4">
        <w:t>opisywanego</w:t>
      </w:r>
      <w:r w:rsidR="009034F9">
        <w:t xml:space="preserve"> kontrolera windy</w:t>
      </w:r>
      <w:r w:rsidR="00156501">
        <w:t xml:space="preserve"> taktowanie sygnału </w:t>
      </w:r>
      <w:r w:rsidR="00321EB2">
        <w:t>zegarowego</w:t>
      </w:r>
      <w:r w:rsidR="00156501">
        <w:t xml:space="preserve"> 1kHz </w:t>
      </w:r>
      <w:r w:rsidR="00321EB2">
        <w:t>pozostawia</w:t>
      </w:r>
      <w:r w:rsidR="00156501">
        <w:t xml:space="preserve"> duży margines na opóźnienia sygnałowe. </w:t>
      </w:r>
      <w:r w:rsidR="00A869BF">
        <w:t xml:space="preserve">Generacja układu po syntezie została wykonana w programie Cadence Virtuoso. Ostateczne wyniki są zgodne z oczekiwanymi, </w:t>
      </w:r>
      <w:r w:rsidR="00731F54">
        <w:t>struktura po syntezie ma t</w:t>
      </w:r>
      <w:r w:rsidR="00B3120B">
        <w:t>ę</w:t>
      </w:r>
      <w:r w:rsidR="00731F54">
        <w:t xml:space="preserve"> samą funkcjonalność.</w:t>
      </w:r>
    </w:p>
    <w:p w14:paraId="12B9CDEA" w14:textId="77777777" w:rsidR="0041475B" w:rsidRPr="00932EBE" w:rsidRDefault="0041475B" w:rsidP="00932EBE">
      <w:pPr>
        <w:pStyle w:val="Tekstpodstawowyzwciciem"/>
      </w:pPr>
    </w:p>
    <w:p w14:paraId="68387876" w14:textId="5D23EDDD" w:rsidR="003B28A9" w:rsidRPr="00EA1789" w:rsidRDefault="00C04EC6" w:rsidP="000622A8">
      <w:pPr>
        <w:pStyle w:val="Nagwek2"/>
        <w:spacing w:after="240"/>
        <w:ind w:left="578" w:hanging="578"/>
        <w:rPr>
          <w:i w:val="0"/>
          <w:iCs w:val="0"/>
        </w:rPr>
      </w:pPr>
      <w:bookmarkStart w:id="67" w:name="_Toc17547354"/>
      <w:r w:rsidRPr="00EA1789">
        <w:rPr>
          <w:i w:val="0"/>
          <w:iCs w:val="0"/>
        </w:rPr>
        <w:lastRenderedPageBreak/>
        <w:t>Projektowanie</w:t>
      </w:r>
      <w:r w:rsidR="004908FC" w:rsidRPr="00EA1789">
        <w:rPr>
          <w:i w:val="0"/>
          <w:iCs w:val="0"/>
        </w:rPr>
        <w:t xml:space="preserve"> </w:t>
      </w:r>
      <w:r w:rsidRPr="00EA1789">
        <w:rPr>
          <w:i w:val="0"/>
          <w:iCs w:val="0"/>
        </w:rPr>
        <w:t>topografi</w:t>
      </w:r>
      <w:r w:rsidR="004908FC" w:rsidRPr="00EA1789">
        <w:rPr>
          <w:i w:val="0"/>
          <w:iCs w:val="0"/>
        </w:rPr>
        <w:t>i</w:t>
      </w:r>
      <w:bookmarkEnd w:id="67"/>
    </w:p>
    <w:p w14:paraId="2FD5977B" w14:textId="5F27055A" w:rsidR="009821D8" w:rsidRDefault="002B62F9" w:rsidP="002B62F9">
      <w:pPr>
        <w:pStyle w:val="Tekstpodstawowyzwciciem"/>
      </w:pPr>
      <w:r>
        <w:t xml:space="preserve">Proces polegający na </w:t>
      </w:r>
      <w:r w:rsidR="00AA10F8">
        <w:t>pobraniu</w:t>
      </w:r>
      <w:r>
        <w:t xml:space="preserve"> </w:t>
      </w:r>
      <w:r w:rsidR="00C25675">
        <w:t>plików</w:t>
      </w:r>
      <w:r>
        <w:t xml:space="preserve"> z </w:t>
      </w:r>
      <w:r w:rsidR="00C25675">
        <w:t>opisem</w:t>
      </w:r>
      <w:r>
        <w:t xml:space="preserve"> strukturalnym i stworzenie</w:t>
      </w:r>
      <w:r w:rsidR="00DD4C83">
        <w:t xml:space="preserve"> </w:t>
      </w:r>
      <w:r>
        <w:t xml:space="preserve">z niego </w:t>
      </w:r>
      <w:r w:rsidR="00DD4C83">
        <w:t>fizycznego</w:t>
      </w:r>
      <w:r>
        <w:t xml:space="preserve"> </w:t>
      </w:r>
      <w:r w:rsidR="00C25675">
        <w:t>układu</w:t>
      </w:r>
      <w:r>
        <w:t xml:space="preserve"> </w:t>
      </w:r>
      <w:r w:rsidR="00F97B0D">
        <w:t>jest nazywane</w:t>
      </w:r>
      <w:r w:rsidR="00225CAC">
        <w:t xml:space="preserve"> układani</w:t>
      </w:r>
      <w:r w:rsidR="00F97B0D">
        <w:t>em</w:t>
      </w:r>
      <w:r w:rsidR="00225CAC">
        <w:t xml:space="preserve"> i </w:t>
      </w:r>
      <w:r w:rsidR="003451C1">
        <w:t>połączeni</w:t>
      </w:r>
      <w:r w:rsidR="00F97B0D">
        <w:t>em</w:t>
      </w:r>
      <w:r w:rsidR="003451C1">
        <w:t xml:space="preserve"> (</w:t>
      </w:r>
      <w:r w:rsidR="00225CAC">
        <w:t xml:space="preserve">ang. </w:t>
      </w:r>
      <w:r w:rsidRPr="00D11440">
        <w:rPr>
          <w:i/>
          <w:iCs/>
        </w:rPr>
        <w:t>place&amp;route</w:t>
      </w:r>
      <w:r>
        <w:t xml:space="preserve">). </w:t>
      </w:r>
      <w:r w:rsidR="00FF7F19" w:rsidRPr="00FF7F19">
        <w:t>Jak sugeruje nazwa,</w:t>
      </w:r>
      <w:r w:rsidR="00FF7F19">
        <w:t xml:space="preserve"> ten</w:t>
      </w:r>
      <w:r w:rsidR="00A8507D">
        <w:t xml:space="preserve"> etap</w:t>
      </w:r>
      <w:r w:rsidR="00FF7F19" w:rsidRPr="00FF7F19">
        <w:t xml:space="preserve"> składa się z dwóch kroków</w:t>
      </w:r>
      <w:r w:rsidR="00677B6D">
        <w:t xml:space="preserve">. </w:t>
      </w:r>
      <w:r w:rsidR="00FF7F19" w:rsidRPr="00FF7F19">
        <w:t xml:space="preserve">Pierwszy </w:t>
      </w:r>
      <w:r w:rsidR="00677B6D">
        <w:t>to</w:t>
      </w:r>
      <w:r w:rsidR="00FF7F19" w:rsidRPr="00FF7F19">
        <w:t xml:space="preserve"> umieszczenie, </w:t>
      </w:r>
      <w:r w:rsidR="00BB2F0F">
        <w:t xml:space="preserve">które </w:t>
      </w:r>
      <w:r w:rsidR="00FF7F19" w:rsidRPr="00FF7F19">
        <w:t xml:space="preserve">obejmuje podjęcie decyzji, gdzie umieścić wszystkie </w:t>
      </w:r>
      <w:r w:rsidR="00CC5AC5">
        <w:t>komórki lub układy komórek</w:t>
      </w:r>
      <w:r w:rsidR="00FF7F19" w:rsidRPr="00FF7F19">
        <w:t xml:space="preserve"> w ograniczonej przestrzeni. Następnie następuje </w:t>
      </w:r>
      <w:r w:rsidR="00CC5AC5">
        <w:t>połączenie tych układów,</w:t>
      </w:r>
      <w:r w:rsidR="00FF7F19" w:rsidRPr="00FF7F19">
        <w:t xml:space="preserve"> </w:t>
      </w:r>
      <w:r w:rsidR="00A458F8">
        <w:t xml:space="preserve">w </w:t>
      </w:r>
      <w:r w:rsidR="00FF7F19" w:rsidRPr="00FF7F19">
        <w:t>któr</w:t>
      </w:r>
      <w:r w:rsidR="00A458F8">
        <w:t>ym</w:t>
      </w:r>
      <w:r w:rsidR="00FF7F19" w:rsidRPr="00FF7F19">
        <w:t xml:space="preserve"> decyduje</w:t>
      </w:r>
      <w:r w:rsidR="00A458F8">
        <w:t xml:space="preserve"> się</w:t>
      </w:r>
      <w:r w:rsidR="00FF7F19" w:rsidRPr="00FF7F19">
        <w:t xml:space="preserve"> o dokładnym </w:t>
      </w:r>
      <w:r w:rsidR="00FC664A">
        <w:t>rozmieszczeniu</w:t>
      </w:r>
      <w:r w:rsidR="00FF7F19" w:rsidRPr="00FF7F19">
        <w:t xml:space="preserve"> wszystkich przewodów potrzebnych do podłączenia umieszczonych komponentów.</w:t>
      </w:r>
      <w:r w:rsidR="009C1655">
        <w:t xml:space="preserve"> Najczęściej elementy łączy się przez war</w:t>
      </w:r>
      <w:r w:rsidR="00605F35">
        <w:t>s</w:t>
      </w:r>
      <w:r w:rsidR="009C1655">
        <w:t>twy metali i p</w:t>
      </w:r>
      <w:r w:rsidR="00C84AB6">
        <w:t>r</w:t>
      </w:r>
      <w:r w:rsidR="009C1655">
        <w:t xml:space="preserve">zelotki. </w:t>
      </w:r>
      <w:r w:rsidR="00FF7F19" w:rsidRPr="00FF7F19">
        <w:t>Ten krok musi zaimplementować wszystkie pożądane połączenia, przestrzegając zasad i ograniczeń procesu produkcyjnego.</w:t>
      </w:r>
    </w:p>
    <w:p w14:paraId="6F2F0179" w14:textId="43DB835D" w:rsidR="00505DBC" w:rsidRDefault="008455BD" w:rsidP="00BC4E33">
      <w:pPr>
        <w:pStyle w:val="Tekstpodstawowyzwciciem"/>
        <w:keepNext/>
        <w:spacing w:after="0"/>
        <w:jc w:val="center"/>
      </w:pPr>
      <w:r>
        <w:rPr>
          <w:noProof/>
        </w:rPr>
        <w:drawing>
          <wp:inline distT="0" distB="0" distL="0" distR="0" wp14:anchorId="574B5B3A" wp14:editId="2D5DFDD9">
            <wp:extent cx="3848100" cy="3714308"/>
            <wp:effectExtent l="0" t="0" r="0" b="635"/>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lace route.PNG"/>
                    <pic:cNvPicPr/>
                  </pic:nvPicPr>
                  <pic:blipFill>
                    <a:blip r:embed="rId32">
                      <a:extLst>
                        <a:ext uri="{28A0092B-C50C-407E-A947-70E740481C1C}">
                          <a14:useLocalDpi xmlns:a14="http://schemas.microsoft.com/office/drawing/2010/main" val="0"/>
                        </a:ext>
                      </a:extLst>
                    </a:blip>
                    <a:stretch>
                      <a:fillRect/>
                    </a:stretch>
                  </pic:blipFill>
                  <pic:spPr>
                    <a:xfrm>
                      <a:off x="0" y="0"/>
                      <a:ext cx="3854913" cy="3720884"/>
                    </a:xfrm>
                    <a:prstGeom prst="rect">
                      <a:avLst/>
                    </a:prstGeom>
                  </pic:spPr>
                </pic:pic>
              </a:graphicData>
            </a:graphic>
          </wp:inline>
        </w:drawing>
      </w:r>
    </w:p>
    <w:p w14:paraId="52B78D6F" w14:textId="043F58DD" w:rsidR="00556FFB" w:rsidRPr="005E7E4E" w:rsidRDefault="00505DBC" w:rsidP="00BC4E33">
      <w:pPr>
        <w:pStyle w:val="Legenda"/>
        <w:spacing w:before="0" w:after="0"/>
        <w:jc w:val="center"/>
        <w:rPr>
          <w:b w:val="0"/>
          <w:bCs w:val="0"/>
          <w:i/>
          <w:iCs/>
          <w:sz w:val="24"/>
          <w:szCs w:val="24"/>
        </w:rPr>
      </w:pPr>
      <w:bookmarkStart w:id="68" w:name="_Toc17550601"/>
      <w:r w:rsidRPr="00BF3E35">
        <w:rPr>
          <w:b w:val="0"/>
          <w:bCs w:val="0"/>
          <w:i/>
          <w:iCs/>
        </w:rPr>
        <w:t xml:space="preserve">Rysunek </w:t>
      </w:r>
      <w:r w:rsidR="00597A66">
        <w:rPr>
          <w:b w:val="0"/>
          <w:bCs w:val="0"/>
          <w:i/>
          <w:iCs/>
        </w:rPr>
        <w:fldChar w:fldCharType="begin"/>
      </w:r>
      <w:r w:rsidR="00597A66">
        <w:rPr>
          <w:b w:val="0"/>
          <w:bCs w:val="0"/>
          <w:i/>
          <w:iCs/>
        </w:rPr>
        <w:instrText xml:space="preserve"> STYLEREF 1 \s </w:instrText>
      </w:r>
      <w:r w:rsidR="00597A66">
        <w:rPr>
          <w:b w:val="0"/>
          <w:bCs w:val="0"/>
          <w:i/>
          <w:iCs/>
        </w:rPr>
        <w:fldChar w:fldCharType="separate"/>
      </w:r>
      <w:r w:rsidR="00362E91">
        <w:rPr>
          <w:b w:val="0"/>
          <w:bCs w:val="0"/>
          <w:i/>
          <w:iCs/>
          <w:noProof/>
        </w:rPr>
        <w:t>3</w:t>
      </w:r>
      <w:r w:rsidR="00597A66">
        <w:rPr>
          <w:b w:val="0"/>
          <w:bCs w:val="0"/>
          <w:i/>
          <w:iCs/>
        </w:rPr>
        <w:fldChar w:fldCharType="end"/>
      </w:r>
      <w:r w:rsidR="00597A66">
        <w:rPr>
          <w:b w:val="0"/>
          <w:bCs w:val="0"/>
          <w:i/>
          <w:iCs/>
        </w:rPr>
        <w:noBreakHyphen/>
      </w:r>
      <w:r w:rsidR="00597A66">
        <w:rPr>
          <w:b w:val="0"/>
          <w:bCs w:val="0"/>
          <w:i/>
          <w:iCs/>
        </w:rPr>
        <w:fldChar w:fldCharType="begin"/>
      </w:r>
      <w:r w:rsidR="00597A66">
        <w:rPr>
          <w:b w:val="0"/>
          <w:bCs w:val="0"/>
          <w:i/>
          <w:iCs/>
        </w:rPr>
        <w:instrText xml:space="preserve"> SEQ Rysunek \* ARABIC \s 1 </w:instrText>
      </w:r>
      <w:r w:rsidR="00597A66">
        <w:rPr>
          <w:b w:val="0"/>
          <w:bCs w:val="0"/>
          <w:i/>
          <w:iCs/>
        </w:rPr>
        <w:fldChar w:fldCharType="separate"/>
      </w:r>
      <w:r w:rsidR="00362E91">
        <w:rPr>
          <w:b w:val="0"/>
          <w:bCs w:val="0"/>
          <w:i/>
          <w:iCs/>
          <w:noProof/>
        </w:rPr>
        <w:t>2</w:t>
      </w:r>
      <w:r w:rsidR="00597A66">
        <w:rPr>
          <w:b w:val="0"/>
          <w:bCs w:val="0"/>
          <w:i/>
          <w:iCs/>
        </w:rPr>
        <w:fldChar w:fldCharType="end"/>
      </w:r>
      <w:r w:rsidR="00BF3E35">
        <w:rPr>
          <w:b w:val="0"/>
          <w:bCs w:val="0"/>
          <w:i/>
          <w:iCs/>
        </w:rPr>
        <w:t>:</w:t>
      </w:r>
      <w:r w:rsidR="00DF13B2" w:rsidRPr="00BF3E35">
        <w:rPr>
          <w:b w:val="0"/>
          <w:bCs w:val="0"/>
          <w:i/>
          <w:iCs/>
        </w:rPr>
        <w:t xml:space="preserve"> </w:t>
      </w:r>
      <w:r w:rsidR="00A247C6" w:rsidRPr="00BF3E35">
        <w:rPr>
          <w:b w:val="0"/>
          <w:bCs w:val="0"/>
          <w:i/>
          <w:iCs/>
        </w:rPr>
        <w:t xml:space="preserve">Schemat </w:t>
      </w:r>
      <w:r w:rsidR="00983569" w:rsidRPr="00BF3E35">
        <w:rPr>
          <w:b w:val="0"/>
          <w:bCs w:val="0"/>
          <w:i/>
          <w:iCs/>
        </w:rPr>
        <w:t xml:space="preserve">projektowania topografii </w:t>
      </w:r>
      <w:r w:rsidR="00BF3E35">
        <w:rPr>
          <w:b w:val="0"/>
          <w:bCs w:val="0"/>
          <w:i/>
          <w:iCs/>
        </w:rPr>
        <w:t>[opr. własne]</w:t>
      </w:r>
      <w:bookmarkEnd w:id="68"/>
    </w:p>
    <w:p w14:paraId="376CFEAE" w14:textId="77777777" w:rsidR="00F56945" w:rsidRPr="00A6751C" w:rsidRDefault="00F56945" w:rsidP="00BC4E33">
      <w:pPr>
        <w:jc w:val="center"/>
        <w:rPr>
          <w:b/>
        </w:rPr>
      </w:pPr>
    </w:p>
    <w:p w14:paraId="07F62DE1" w14:textId="5AE003D3" w:rsidR="00505DBC" w:rsidRPr="00505DBC" w:rsidRDefault="00EA1308" w:rsidP="00505DBC">
      <w:r>
        <w:t xml:space="preserve">Cały projekt topografii jest wykonany w programie Cadence Innovus. Proces ma więcej ważnych </w:t>
      </w:r>
      <w:r w:rsidR="00C209F0">
        <w:t>różnic</w:t>
      </w:r>
      <w:r>
        <w:t xml:space="preserve"> wizualnych niż synteza, dlatego warto </w:t>
      </w:r>
      <w:r w:rsidR="00E24E11">
        <w:t xml:space="preserve">wykonywać </w:t>
      </w:r>
      <w:r>
        <w:t>kolejne punkty</w:t>
      </w:r>
      <w:r w:rsidR="00741AB0">
        <w:t>,</w:t>
      </w:r>
      <w:r>
        <w:t xml:space="preserve"> nadzorując zmi</w:t>
      </w:r>
      <w:r w:rsidR="00F56945">
        <w:t xml:space="preserve">any </w:t>
      </w:r>
      <w:r w:rsidR="003908EB">
        <w:t xml:space="preserve">w </w:t>
      </w:r>
      <w:r w:rsidR="00513E03">
        <w:t xml:space="preserve">oknie </w:t>
      </w:r>
      <w:r w:rsidR="003908EB">
        <w:t>widoku.</w:t>
      </w:r>
    </w:p>
    <w:p w14:paraId="72F3ADCF" w14:textId="77777777" w:rsidR="00505DBC" w:rsidRDefault="00505DBC" w:rsidP="002B62F9">
      <w:pPr>
        <w:pStyle w:val="Tekstpodstawowyzwciciem"/>
      </w:pPr>
    </w:p>
    <w:p w14:paraId="1E403355" w14:textId="493198AE" w:rsidR="00556FFB" w:rsidRDefault="00556FFB" w:rsidP="007C52E2">
      <w:pPr>
        <w:pStyle w:val="Nagwek3"/>
        <w:spacing w:after="120"/>
        <w:rPr>
          <w:sz w:val="24"/>
          <w:szCs w:val="24"/>
        </w:rPr>
      </w:pPr>
      <w:bookmarkStart w:id="69" w:name="_Toc17547355"/>
      <w:r>
        <w:rPr>
          <w:sz w:val="24"/>
          <w:szCs w:val="24"/>
        </w:rPr>
        <w:lastRenderedPageBreak/>
        <w:t>Generacja układu</w:t>
      </w:r>
      <w:bookmarkEnd w:id="69"/>
      <w:r>
        <w:rPr>
          <w:sz w:val="24"/>
          <w:szCs w:val="24"/>
        </w:rPr>
        <w:t xml:space="preserve"> </w:t>
      </w:r>
    </w:p>
    <w:p w14:paraId="0D7A3DBB" w14:textId="0B21D274" w:rsidR="00B8354A" w:rsidRDefault="00A24A6A" w:rsidP="002B62F9">
      <w:pPr>
        <w:pStyle w:val="Tekstpodstawowyzwciciem"/>
      </w:pPr>
      <w:r>
        <w:t>Do</w:t>
      </w:r>
      <w:r w:rsidR="0024199F" w:rsidRPr="0024199F">
        <w:t xml:space="preserve"> </w:t>
      </w:r>
      <w:r w:rsidR="00773246">
        <w:t>s</w:t>
      </w:r>
      <w:r w:rsidR="00773246" w:rsidRPr="0024199F">
        <w:t>tworze</w:t>
      </w:r>
      <w:r w:rsidR="00773246">
        <w:t>nia</w:t>
      </w:r>
      <w:r w:rsidR="0024199F" w:rsidRPr="0024199F">
        <w:t xml:space="preserve"> </w:t>
      </w:r>
      <w:r w:rsidR="0066483F">
        <w:t>topografii</w:t>
      </w:r>
      <w:r w:rsidR="0024199F" w:rsidRPr="0024199F">
        <w:t>, pliki LEF muszą zostać zaimportowane w celu utworzenia</w:t>
      </w:r>
      <w:r w:rsidR="00F874BD">
        <w:t xml:space="preserve"> </w:t>
      </w:r>
      <w:r w:rsidR="0024199F" w:rsidRPr="0024199F">
        <w:t>bibliotek</w:t>
      </w:r>
      <w:r w:rsidR="00E17D6C">
        <w:t>i</w:t>
      </w:r>
      <w:r w:rsidR="0024199F" w:rsidRPr="0024199F">
        <w:t xml:space="preserve"> fizyczn</w:t>
      </w:r>
      <w:r w:rsidR="00FB43A0">
        <w:t>ej</w:t>
      </w:r>
      <w:r w:rsidR="0024199F" w:rsidRPr="0024199F">
        <w:t xml:space="preserve"> i logiczn</w:t>
      </w:r>
      <w:r w:rsidR="00E17D6C">
        <w:t>ej</w:t>
      </w:r>
      <w:r w:rsidR="0024199F" w:rsidRPr="0024199F">
        <w:t xml:space="preserve">. </w:t>
      </w:r>
      <w:r w:rsidR="00F96EA5">
        <w:t>W nich</w:t>
      </w:r>
      <w:r w:rsidR="0024199F" w:rsidRPr="0024199F">
        <w:t xml:space="preserve"> zawierają</w:t>
      </w:r>
      <w:r w:rsidR="00F96EA5">
        <w:t xml:space="preserve"> się</w:t>
      </w:r>
      <w:r w:rsidR="0024199F" w:rsidRPr="0024199F">
        <w:t xml:space="preserve"> informacje </w:t>
      </w:r>
      <w:r w:rsidR="0009570C">
        <w:t>opisujące</w:t>
      </w:r>
      <w:r w:rsidR="00D30ECB">
        <w:t xml:space="preserve"> </w:t>
      </w:r>
      <w:r w:rsidR="001E3301" w:rsidRPr="0024199F">
        <w:t>technologi</w:t>
      </w:r>
      <w:r w:rsidR="001E3301">
        <w:t>ę</w:t>
      </w:r>
      <w:r w:rsidR="0024199F" w:rsidRPr="0024199F">
        <w:t xml:space="preserve"> </w:t>
      </w:r>
      <w:r w:rsidR="0059597A">
        <w:t xml:space="preserve">jako </w:t>
      </w:r>
      <w:r w:rsidR="0024199F" w:rsidRPr="0024199F">
        <w:t>komórk</w:t>
      </w:r>
      <w:r w:rsidR="0059597A">
        <w:t>i</w:t>
      </w:r>
      <w:r w:rsidR="0024199F" w:rsidRPr="0024199F">
        <w:t xml:space="preserve"> i </w:t>
      </w:r>
      <w:r w:rsidR="00FD4A45">
        <w:t>bloki</w:t>
      </w:r>
      <w:r w:rsidR="0024199F" w:rsidRPr="0024199F">
        <w:t>. Jeśli używane są komórki pamięci, odpowiedni</w:t>
      </w:r>
      <w:r w:rsidR="00EA3141">
        <w:t xml:space="preserve"> plik</w:t>
      </w:r>
      <w:r w:rsidR="0024199F" w:rsidRPr="0024199F">
        <w:t xml:space="preserve"> LEF</w:t>
      </w:r>
      <w:r w:rsidR="00C67A2C">
        <w:t xml:space="preserve"> </w:t>
      </w:r>
      <w:r w:rsidR="003215CD">
        <w:t>też</w:t>
      </w:r>
      <w:r w:rsidR="0024199F" w:rsidRPr="0024199F">
        <w:t xml:space="preserve"> mus</w:t>
      </w:r>
      <w:r w:rsidR="00F40E00">
        <w:t>i</w:t>
      </w:r>
      <w:r w:rsidR="0024199F" w:rsidRPr="0024199F">
        <w:t xml:space="preserve"> być </w:t>
      </w:r>
      <w:r w:rsidR="003215CD">
        <w:t>dodan</w:t>
      </w:r>
      <w:r w:rsidR="00760887">
        <w:t>y</w:t>
      </w:r>
      <w:r w:rsidR="0024199F" w:rsidRPr="0024199F">
        <w:t>. Import można wykonać za pomocą GUI</w:t>
      </w:r>
      <w:r w:rsidR="00554EF6">
        <w:t xml:space="preserve"> lub za pomocą skryptu</w:t>
      </w:r>
      <w:r w:rsidR="0024199F" w:rsidRPr="0024199F">
        <w:t>.</w:t>
      </w:r>
      <w:r w:rsidR="00773246">
        <w:t xml:space="preserve"> </w:t>
      </w:r>
      <w:r w:rsidR="00702172">
        <w:t>Dołączone</w:t>
      </w:r>
      <w:r w:rsidR="00773246">
        <w:t xml:space="preserve"> pliki</w:t>
      </w:r>
      <w:r w:rsidR="00C7143D">
        <w:t xml:space="preserve"> </w:t>
      </w:r>
      <w:r w:rsidR="000F0F5C">
        <w:t xml:space="preserve">muszą być zgodne z </w:t>
      </w:r>
      <w:r w:rsidR="00C71495">
        <w:t>użytymi</w:t>
      </w:r>
      <w:r w:rsidR="000F0F5C">
        <w:t xml:space="preserve"> do </w:t>
      </w:r>
      <w:r w:rsidR="005C6A19">
        <w:t>syntezy,</w:t>
      </w:r>
      <w:r w:rsidR="000F0F5C">
        <w:t xml:space="preserve"> </w:t>
      </w:r>
      <w:r w:rsidR="00FD26FD">
        <w:t xml:space="preserve">aby zachować </w:t>
      </w:r>
      <w:r w:rsidR="00054E18">
        <w:t>jednolitość</w:t>
      </w:r>
      <w:r w:rsidR="00FD26FD">
        <w:t xml:space="preserve"> </w:t>
      </w:r>
      <w:r w:rsidR="0029319C">
        <w:t xml:space="preserve">opisu </w:t>
      </w:r>
      <w:r w:rsidR="00FD26FD">
        <w:t>komórek.</w:t>
      </w:r>
      <w:r w:rsidR="00054E18">
        <w:t xml:space="preserve"> </w:t>
      </w:r>
      <w:r w:rsidR="00AB46D5">
        <w:t xml:space="preserve">Podstawowe pliki, </w:t>
      </w:r>
      <w:r w:rsidR="003677B2">
        <w:t>które</w:t>
      </w:r>
      <w:r w:rsidR="00AB46D5">
        <w:t xml:space="preserve"> należy przygotować przed przystąpienie do importu struktury do programu Inn</w:t>
      </w:r>
      <w:r w:rsidR="003A3BA6">
        <w:t>o</w:t>
      </w:r>
      <w:r w:rsidR="00AB46D5">
        <w:t>vus to:</w:t>
      </w:r>
    </w:p>
    <w:p w14:paraId="1DF51065" w14:textId="26C619C9" w:rsidR="00B8354A" w:rsidRDefault="00D14876" w:rsidP="00F777C5">
      <w:pPr>
        <w:pStyle w:val="Tekstpodstawowyzwciciem"/>
        <w:numPr>
          <w:ilvl w:val="0"/>
          <w:numId w:val="36"/>
        </w:numPr>
        <w:spacing w:after="0"/>
        <w:ind w:left="1003" w:hanging="357"/>
      </w:pPr>
      <w:r>
        <w:t>p</w:t>
      </w:r>
      <w:r w:rsidR="00B8354A" w:rsidRPr="00B8354A">
        <w:t>liki informacji technologicznych dla komórek i makr w formacie wymiany bibliotek (LEF)</w:t>
      </w:r>
      <w:r w:rsidR="00D5439D">
        <w:t>,</w:t>
      </w:r>
    </w:p>
    <w:p w14:paraId="40B79806" w14:textId="19ED6F18" w:rsidR="00DD6ACA" w:rsidRDefault="00D14876" w:rsidP="00F777C5">
      <w:pPr>
        <w:pStyle w:val="Tekstpodstawowyzwciciem"/>
        <w:numPr>
          <w:ilvl w:val="0"/>
          <w:numId w:val="36"/>
        </w:numPr>
        <w:spacing w:after="0"/>
        <w:ind w:left="1003" w:hanging="357"/>
      </w:pPr>
      <w:r>
        <w:t>n</w:t>
      </w:r>
      <w:r w:rsidR="006A7686">
        <w:t>etlista po syntezie</w:t>
      </w:r>
      <w:r w:rsidR="00DD6ACA" w:rsidRPr="00DD6ACA">
        <w:t xml:space="preserve"> w formacie Verilog</w:t>
      </w:r>
      <w:r w:rsidR="00D5439D">
        <w:t>,</w:t>
      </w:r>
    </w:p>
    <w:p w14:paraId="46258505" w14:textId="0E4C9FB1" w:rsidR="00B46D69" w:rsidRDefault="00D14876" w:rsidP="00F777C5">
      <w:pPr>
        <w:pStyle w:val="Tekstpodstawowyzwciciem"/>
        <w:numPr>
          <w:ilvl w:val="0"/>
          <w:numId w:val="36"/>
        </w:numPr>
        <w:spacing w:after="0"/>
        <w:ind w:left="1003" w:hanging="357"/>
      </w:pPr>
      <w:r>
        <w:t>o</w:t>
      </w:r>
      <w:r w:rsidR="00B46D69" w:rsidRPr="00B46D69">
        <w:t>graniczenia projektowe dla netlist</w:t>
      </w:r>
      <w:r w:rsidR="006A7686">
        <w:t>y struktury</w:t>
      </w:r>
      <w:r w:rsidR="00B46D69" w:rsidRPr="00B46D69">
        <w:t xml:space="preserve"> w formacie Standard Design Constraint (SDC)</w:t>
      </w:r>
      <w:r w:rsidR="00D5439D">
        <w:t>,</w:t>
      </w:r>
    </w:p>
    <w:p w14:paraId="7BEEB413" w14:textId="458AF810" w:rsidR="00A90349" w:rsidRDefault="00D14876" w:rsidP="003A3BA6">
      <w:pPr>
        <w:pStyle w:val="Tekstpodstawowyzwciciem"/>
        <w:numPr>
          <w:ilvl w:val="0"/>
          <w:numId w:val="36"/>
        </w:numPr>
        <w:spacing w:after="0"/>
        <w:ind w:left="1003" w:hanging="357"/>
      </w:pPr>
      <w:r>
        <w:t>s</w:t>
      </w:r>
      <w:r w:rsidR="00CB5863" w:rsidRPr="00CB5863">
        <w:t>tandardowe informacje o taktowaniu komórki w formacie biblioteki czasowej (TLF)</w:t>
      </w:r>
      <w:r w:rsidR="007458F3">
        <w:t>.</w:t>
      </w:r>
    </w:p>
    <w:p w14:paraId="2F122402" w14:textId="6502361C" w:rsidR="00E207AD" w:rsidRDefault="00E207AD" w:rsidP="00DB20AE">
      <w:pPr>
        <w:pStyle w:val="Tekstpodstawowyzwciciem"/>
        <w:spacing w:after="0"/>
        <w:ind w:firstLine="0"/>
      </w:pPr>
      <w:r>
        <w:t xml:space="preserve">Posługując się </w:t>
      </w:r>
      <w:r w:rsidR="00901F1C">
        <w:t>skryptem</w:t>
      </w:r>
      <w:r>
        <w:t xml:space="preserve"> z poprzedniego </w:t>
      </w:r>
      <w:r w:rsidR="00ED2CA8">
        <w:t>rozdziału</w:t>
      </w:r>
      <w:r>
        <w:t xml:space="preserve"> o syntezie w </w:t>
      </w:r>
      <w:r w:rsidR="00CD3E5D">
        <w:t>programie</w:t>
      </w:r>
      <w:r>
        <w:t xml:space="preserve"> Genus, wszystkie wymienione wyżej pliki </w:t>
      </w:r>
      <w:r w:rsidR="00011ADC">
        <w:t>są</w:t>
      </w:r>
      <w:r>
        <w:t xml:space="preserve"> generowane automatycznie. Dwa ostanie pliki nie mają swojego </w:t>
      </w:r>
      <w:r w:rsidR="00FC2D22">
        <w:t>miejsca</w:t>
      </w:r>
      <w:r>
        <w:t xml:space="preserve"> do zadeklarowani</w:t>
      </w:r>
      <w:r w:rsidR="001316FF">
        <w:t>a</w:t>
      </w:r>
      <w:r>
        <w:t xml:space="preserve"> podczas importowania. </w:t>
      </w:r>
      <w:r w:rsidR="00CC597B">
        <w:t>Dołączenie</w:t>
      </w:r>
      <w:r>
        <w:t xml:space="preserve"> </w:t>
      </w:r>
      <w:r w:rsidR="005833B5">
        <w:t xml:space="preserve">źródeł </w:t>
      </w:r>
      <w:r>
        <w:t xml:space="preserve">odbywa się </w:t>
      </w:r>
      <w:r w:rsidR="006A7686">
        <w:t>plik MMMC</w:t>
      </w:r>
      <w:r w:rsidR="00CF760C">
        <w:rPr>
          <w:vertAlign w:val="superscript"/>
        </w:rPr>
        <w:t xml:space="preserve"> </w:t>
      </w:r>
      <w:r w:rsidR="006A7686">
        <w:t xml:space="preserve">w formacie mmode.tcl. Plik ten </w:t>
      </w:r>
      <w:r w:rsidR="00DC7635">
        <w:t>wyw</w:t>
      </w:r>
      <w:r w:rsidR="00634453">
        <w:t>o</w:t>
      </w:r>
      <w:r w:rsidR="00DC7635">
        <w:t>łuje ko</w:t>
      </w:r>
      <w:bookmarkStart w:id="70" w:name="_GoBack"/>
      <w:bookmarkEnd w:id="70"/>
      <w:r w:rsidR="00DC7635">
        <w:t xml:space="preserve">mendy </w:t>
      </w:r>
      <w:r w:rsidR="00634453">
        <w:t>dołączają</w:t>
      </w:r>
      <w:r w:rsidR="00944715">
        <w:t>ce</w:t>
      </w:r>
      <w:r w:rsidR="00DC7635">
        <w:t xml:space="preserve"> oba pliki do </w:t>
      </w:r>
      <w:r w:rsidR="00634453">
        <w:t>zaimportowanego</w:t>
      </w:r>
      <w:r w:rsidR="00DC7635">
        <w:t xml:space="preserve"> </w:t>
      </w:r>
      <w:r w:rsidR="00634453">
        <w:t>projektu.</w:t>
      </w:r>
    </w:p>
    <w:p w14:paraId="271C8598" w14:textId="2CEA840D" w:rsidR="003073B4" w:rsidRDefault="007838FD" w:rsidP="003749CA">
      <w:pPr>
        <w:pStyle w:val="Tekstpodstawowyzwciciem"/>
        <w:spacing w:after="0"/>
      </w:pPr>
      <w:r w:rsidRPr="007838FD">
        <w:t>Pliki LEF wymagane dla konkretnego projektu zależą od zastosowanej technologii i obecności</w:t>
      </w:r>
      <w:r w:rsidR="004B649A">
        <w:t xml:space="preserve"> </w:t>
      </w:r>
      <w:r w:rsidRPr="007838FD">
        <w:t xml:space="preserve">wszelkich twardych makr w projekcie. </w:t>
      </w:r>
      <w:r w:rsidR="00CD4516">
        <w:t>Wszystkie</w:t>
      </w:r>
      <w:r w:rsidR="00BA3F75">
        <w:t xml:space="preserve"> i</w:t>
      </w:r>
      <w:r w:rsidRPr="007838FD">
        <w:t xml:space="preserve">nformacje o procesie fizycznym </w:t>
      </w:r>
      <w:r w:rsidR="004E6280">
        <w:t>są zawarte w pliku</w:t>
      </w:r>
      <w:r w:rsidR="002B1028" w:rsidRPr="002B1028">
        <w:t xml:space="preserve"> –</w:t>
      </w:r>
      <w:r w:rsidR="002B1028">
        <w:t xml:space="preserve"> </w:t>
      </w:r>
      <w:r w:rsidR="0060211F">
        <w:t>dokładniej</w:t>
      </w:r>
      <w:r w:rsidRPr="007838FD">
        <w:t xml:space="preserve"> informacja o </w:t>
      </w:r>
      <w:r w:rsidR="00890F76">
        <w:t xml:space="preserve">trzy warstwowym </w:t>
      </w:r>
      <w:r w:rsidRPr="007838FD">
        <w:t xml:space="preserve">procesie m </w:t>
      </w:r>
      <w:r w:rsidR="00890F76">
        <w:t xml:space="preserve">AMI C5N 50nm </w:t>
      </w:r>
      <w:r w:rsidRPr="007838FD">
        <w:t>jest podana w</w:t>
      </w:r>
      <w:r w:rsidR="00356F89">
        <w:t xml:space="preserve"> </w:t>
      </w:r>
      <w:r w:rsidRPr="007838FD">
        <w:t>plik</w:t>
      </w:r>
      <w:r w:rsidR="00124496">
        <w:t>u</w:t>
      </w:r>
      <w:r w:rsidRPr="007838FD">
        <w:t xml:space="preserve"> </w:t>
      </w:r>
      <w:r w:rsidR="00973A25" w:rsidRPr="00973A25">
        <w:t>UofU_Digital_v1_2</w:t>
      </w:r>
      <w:r w:rsidRPr="007838FD">
        <w:t>.lef. Dodatkowo wszelkie twarde makra obecne w projekcie muszą</w:t>
      </w:r>
      <w:r w:rsidR="00FB5E3A">
        <w:t xml:space="preserve"> </w:t>
      </w:r>
      <w:r w:rsidRPr="007838FD">
        <w:t>mają również odpowiedni plik LEF, ponieważ nie mo</w:t>
      </w:r>
      <w:r w:rsidR="004E7650">
        <w:t xml:space="preserve">żna ich zbudować z listy komórek </w:t>
      </w:r>
      <w:r w:rsidRPr="007838FD">
        <w:t>obecnych w</w:t>
      </w:r>
      <w:r w:rsidR="008B3C7A">
        <w:t xml:space="preserve"> </w:t>
      </w:r>
      <w:r w:rsidR="00CB76CD">
        <w:t>standardowej</w:t>
      </w:r>
      <w:r w:rsidR="00483B1A">
        <w:t xml:space="preserve"> bibliotece</w:t>
      </w:r>
      <w:r w:rsidRPr="007838FD">
        <w:t xml:space="preserve"> makra LEF.</w:t>
      </w:r>
      <w:r w:rsidR="003073B4" w:rsidRPr="003073B4">
        <w:t xml:space="preserve"> </w:t>
      </w:r>
    </w:p>
    <w:p w14:paraId="12BE2226" w14:textId="15FE3EE2" w:rsidR="007838FD" w:rsidRDefault="003073B4" w:rsidP="003749CA">
      <w:pPr>
        <w:pStyle w:val="Tekstpodstawowyzwciciem"/>
        <w:spacing w:after="0"/>
      </w:pPr>
      <w:r w:rsidRPr="003073B4">
        <w:t xml:space="preserve">Netlista projektu jest zwykle niezmodyfikowanym </w:t>
      </w:r>
      <w:r w:rsidR="00A268BE">
        <w:t>plikiem</w:t>
      </w:r>
      <w:r w:rsidR="009272A0">
        <w:t xml:space="preserve"> wynikowym</w:t>
      </w:r>
      <w:r w:rsidRPr="003073B4">
        <w:t xml:space="preserve"> z takiego narzędzia syntezy</w:t>
      </w:r>
      <w:r w:rsidR="001012B4">
        <w:t xml:space="preserve"> </w:t>
      </w:r>
      <w:r w:rsidRPr="003073B4">
        <w:t xml:space="preserve">jako kompilator projektu. Jedną z </w:t>
      </w:r>
      <w:r w:rsidR="00051B97">
        <w:t xml:space="preserve">ważnych </w:t>
      </w:r>
      <w:r w:rsidR="00051B97" w:rsidRPr="003073B4">
        <w:t>kwestii</w:t>
      </w:r>
      <w:r w:rsidRPr="003073B4">
        <w:t xml:space="preserve"> jest to, że wszystkie typy komórek instancji</w:t>
      </w:r>
      <w:r w:rsidR="00F31E05">
        <w:t xml:space="preserve"> </w:t>
      </w:r>
      <w:r w:rsidRPr="003073B4">
        <w:t>na liście mus</w:t>
      </w:r>
      <w:r w:rsidR="00E81FAE">
        <w:t>zą</w:t>
      </w:r>
      <w:r w:rsidRPr="003073B4">
        <w:t xml:space="preserve"> być unikaln</w:t>
      </w:r>
      <w:r w:rsidR="00142F6F">
        <w:t>e</w:t>
      </w:r>
      <w:r w:rsidRPr="003073B4">
        <w:t>.</w:t>
      </w:r>
      <w:r w:rsidR="0016290C">
        <w:t xml:space="preserve"> W dołączonym skrypcie syntezy, generacja netlisty odbywa się komendą write_hdl.</w:t>
      </w:r>
    </w:p>
    <w:p w14:paraId="0199788C" w14:textId="2EAC0332" w:rsidR="005F4E82" w:rsidRDefault="005F4E82" w:rsidP="0075159E">
      <w:pPr>
        <w:pStyle w:val="Tekstpodstawowyzwciciem"/>
        <w:spacing w:after="0"/>
      </w:pPr>
      <w:r w:rsidRPr="005F4E82">
        <w:lastRenderedPageBreak/>
        <w:t>Plik SDC zawiera ograniczenia, takie jak warunki pracy, modele obciążenia</w:t>
      </w:r>
      <w:r w:rsidR="00BC46A1">
        <w:t xml:space="preserve"> </w:t>
      </w:r>
      <w:r w:rsidR="00D53C96">
        <w:t>połączeń</w:t>
      </w:r>
      <w:r w:rsidRPr="005F4E82">
        <w:t xml:space="preserve">, </w:t>
      </w:r>
      <w:r w:rsidR="00D53C96">
        <w:t xml:space="preserve">czasy narastania i opadania sygnału </w:t>
      </w:r>
      <w:r w:rsidRPr="005F4E82">
        <w:t>zegar</w:t>
      </w:r>
      <w:r w:rsidR="00D53C96">
        <w:t>owego</w:t>
      </w:r>
      <w:r w:rsidRPr="005F4E82">
        <w:t xml:space="preserve"> i</w:t>
      </w:r>
      <w:r w:rsidR="00F71FC5">
        <w:t xml:space="preserve"> </w:t>
      </w:r>
      <w:r w:rsidRPr="005F4E82">
        <w:t>opóźnienia wejści</w:t>
      </w:r>
      <w:r w:rsidR="00051B97">
        <w:t>a</w:t>
      </w:r>
      <w:r w:rsidRPr="005F4E82">
        <w:t xml:space="preserve">/wyjścia. </w:t>
      </w:r>
      <w:r w:rsidR="007E4D0B">
        <w:t>Ostatecznie w</w:t>
      </w:r>
      <w:r w:rsidR="007E4D0B" w:rsidRPr="005F4E82">
        <w:t>yniki</w:t>
      </w:r>
      <w:r w:rsidR="007E4D0B">
        <w:t xml:space="preserve"> mogą zostać</w:t>
      </w:r>
      <w:r w:rsidR="007E4D0B" w:rsidRPr="005F4E82">
        <w:t xml:space="preserve"> poprawione</w:t>
      </w:r>
      <w:r w:rsidR="007E4D0B">
        <w:t xml:space="preserve"> przez plik SDC,</w:t>
      </w:r>
      <w:r w:rsidR="007E4D0B" w:rsidRPr="005F4E82">
        <w:t xml:space="preserve"> </w:t>
      </w:r>
      <w:r w:rsidR="007E4D0B">
        <w:t>c</w:t>
      </w:r>
      <w:r w:rsidRPr="005F4E82">
        <w:t>ho</w:t>
      </w:r>
      <w:r w:rsidR="007E4D0B">
        <w:t>ć</w:t>
      </w:r>
      <w:r w:rsidRPr="005F4E82">
        <w:t xml:space="preserve"> nie jest to </w:t>
      </w:r>
      <w:r w:rsidR="007E4D0B">
        <w:t>wymagane</w:t>
      </w:r>
      <w:r w:rsidR="00F940B7">
        <w:t xml:space="preserve"> do stworzenia układu scalonego</w:t>
      </w:r>
      <w:r w:rsidR="000C4D90">
        <w:t>.</w:t>
      </w:r>
      <w:r w:rsidRPr="005F4E82">
        <w:t xml:space="preserve"> </w:t>
      </w:r>
      <w:r w:rsidR="00106024">
        <w:t>Analogicznie jak netlistę, m</w:t>
      </w:r>
      <w:r w:rsidRPr="005F4E82">
        <w:t xml:space="preserve">ożna </w:t>
      </w:r>
      <w:r w:rsidR="00CD2BC5">
        <w:t>ten plik</w:t>
      </w:r>
      <w:r w:rsidRPr="005F4E82">
        <w:t xml:space="preserve"> utworzyć z poziomu kompilatora projektu za pomocą komendy write</w:t>
      </w:r>
      <w:r w:rsidR="001B2D1F">
        <w:t>_</w:t>
      </w:r>
      <w:r w:rsidRPr="005F4E82">
        <w:t>sdc po syntezie.</w:t>
      </w:r>
    </w:p>
    <w:p w14:paraId="4C09ED29" w14:textId="0AFEBE9A" w:rsidR="005F4E82" w:rsidRPr="00B8354A" w:rsidRDefault="005F4E82" w:rsidP="0075159E">
      <w:pPr>
        <w:pStyle w:val="Tekstpodstawowyzwciciem"/>
        <w:spacing w:after="0"/>
      </w:pPr>
      <w:r w:rsidRPr="005F4E82">
        <w:t xml:space="preserve">Informacje o </w:t>
      </w:r>
      <w:r w:rsidR="004C6AF9">
        <w:t xml:space="preserve">ograniczeniach </w:t>
      </w:r>
      <w:r w:rsidRPr="005F4E82">
        <w:t>czas</w:t>
      </w:r>
      <w:r w:rsidR="004C6AF9">
        <w:t>owych</w:t>
      </w:r>
      <w:r w:rsidRPr="005F4E82">
        <w:t xml:space="preserve"> dla standardowych komórek są dostarczane przez plik TLF. Zazwyczaj jest to zapewnione</w:t>
      </w:r>
      <w:r w:rsidR="000C3141">
        <w:t xml:space="preserve"> </w:t>
      </w:r>
      <w:r w:rsidRPr="005F4E82">
        <w:t xml:space="preserve">przez dostawcę technologii i </w:t>
      </w:r>
      <w:r w:rsidR="003A3BA6">
        <w:t>nie ma potrzeby generacji tych inform</w:t>
      </w:r>
      <w:r w:rsidR="00524C4E">
        <w:t>a</w:t>
      </w:r>
      <w:r w:rsidR="003A3BA6">
        <w:t>cji</w:t>
      </w:r>
      <w:r w:rsidRPr="005F4E82">
        <w:t>.</w:t>
      </w:r>
      <w:r w:rsidR="00C22CFD">
        <w:t xml:space="preserve"> Po połączeniu tych wszystkich plików zostaje stworz</w:t>
      </w:r>
      <w:r w:rsidR="00C5031E">
        <w:t>o</w:t>
      </w:r>
      <w:r w:rsidR="00C22CFD">
        <w:t>ny pogląd w trybie layout</w:t>
      </w:r>
      <w:r w:rsidR="001E70F8">
        <w:t>.</w:t>
      </w:r>
      <w:r w:rsidR="00C22CFD">
        <w:t xml:space="preserve"> </w:t>
      </w:r>
    </w:p>
    <w:p w14:paraId="51AE72DD" w14:textId="77777777" w:rsidR="0072695E" w:rsidRDefault="00576B65" w:rsidP="005C4905">
      <w:pPr>
        <w:pStyle w:val="Tekstpodstawowyzwciciem"/>
        <w:keepNext/>
        <w:spacing w:after="0"/>
        <w:jc w:val="center"/>
      </w:pPr>
      <w:r>
        <w:rPr>
          <w:noProof/>
        </w:rPr>
        <w:drawing>
          <wp:inline distT="0" distB="0" distL="0" distR="0" wp14:anchorId="5AE7CEF3" wp14:editId="4E5E6080">
            <wp:extent cx="4130398" cy="3856054"/>
            <wp:effectExtent l="0" t="0" r="3810" b="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eneracja.png"/>
                    <pic:cNvPicPr/>
                  </pic:nvPicPr>
                  <pic:blipFill>
                    <a:blip r:embed="rId33">
                      <a:extLst>
                        <a:ext uri="{28A0092B-C50C-407E-A947-70E740481C1C}">
                          <a14:useLocalDpi xmlns:a14="http://schemas.microsoft.com/office/drawing/2010/main" val="0"/>
                        </a:ext>
                      </a:extLst>
                    </a:blip>
                    <a:stretch>
                      <a:fillRect/>
                    </a:stretch>
                  </pic:blipFill>
                  <pic:spPr>
                    <a:xfrm>
                      <a:off x="0" y="0"/>
                      <a:ext cx="4130398" cy="3856054"/>
                    </a:xfrm>
                    <a:prstGeom prst="rect">
                      <a:avLst/>
                    </a:prstGeom>
                  </pic:spPr>
                </pic:pic>
              </a:graphicData>
            </a:graphic>
          </wp:inline>
        </w:drawing>
      </w:r>
    </w:p>
    <w:p w14:paraId="0808F723" w14:textId="42EF58C8" w:rsidR="00250D44" w:rsidRDefault="0072695E" w:rsidP="005C4905">
      <w:pPr>
        <w:pStyle w:val="Legenda"/>
        <w:spacing w:before="0" w:after="0"/>
        <w:jc w:val="center"/>
        <w:rPr>
          <w:b w:val="0"/>
          <w:bCs w:val="0"/>
          <w:i/>
          <w:iCs/>
        </w:rPr>
      </w:pPr>
      <w:bookmarkStart w:id="71" w:name="_Toc17550602"/>
      <w:r w:rsidRPr="005F46BA">
        <w:rPr>
          <w:b w:val="0"/>
          <w:bCs w:val="0"/>
          <w:i/>
          <w:iCs/>
        </w:rPr>
        <w:t xml:space="preserve">Rysunek </w:t>
      </w:r>
      <w:r w:rsidR="00597A66">
        <w:rPr>
          <w:b w:val="0"/>
          <w:bCs w:val="0"/>
          <w:i/>
          <w:iCs/>
        </w:rPr>
        <w:fldChar w:fldCharType="begin"/>
      </w:r>
      <w:r w:rsidR="00597A66">
        <w:rPr>
          <w:b w:val="0"/>
          <w:bCs w:val="0"/>
          <w:i/>
          <w:iCs/>
        </w:rPr>
        <w:instrText xml:space="preserve"> STYLEREF 1 \s </w:instrText>
      </w:r>
      <w:r w:rsidR="00597A66">
        <w:rPr>
          <w:b w:val="0"/>
          <w:bCs w:val="0"/>
          <w:i/>
          <w:iCs/>
        </w:rPr>
        <w:fldChar w:fldCharType="separate"/>
      </w:r>
      <w:r w:rsidR="00362E91">
        <w:rPr>
          <w:b w:val="0"/>
          <w:bCs w:val="0"/>
          <w:i/>
          <w:iCs/>
          <w:noProof/>
        </w:rPr>
        <w:t>3</w:t>
      </w:r>
      <w:r w:rsidR="00597A66">
        <w:rPr>
          <w:b w:val="0"/>
          <w:bCs w:val="0"/>
          <w:i/>
          <w:iCs/>
        </w:rPr>
        <w:fldChar w:fldCharType="end"/>
      </w:r>
      <w:r w:rsidR="00597A66">
        <w:rPr>
          <w:b w:val="0"/>
          <w:bCs w:val="0"/>
          <w:i/>
          <w:iCs/>
        </w:rPr>
        <w:noBreakHyphen/>
      </w:r>
      <w:r w:rsidR="00597A66">
        <w:rPr>
          <w:b w:val="0"/>
          <w:bCs w:val="0"/>
          <w:i/>
          <w:iCs/>
        </w:rPr>
        <w:fldChar w:fldCharType="begin"/>
      </w:r>
      <w:r w:rsidR="00597A66">
        <w:rPr>
          <w:b w:val="0"/>
          <w:bCs w:val="0"/>
          <w:i/>
          <w:iCs/>
        </w:rPr>
        <w:instrText xml:space="preserve"> SEQ Rysunek \* ARABIC \s 1 </w:instrText>
      </w:r>
      <w:r w:rsidR="00597A66">
        <w:rPr>
          <w:b w:val="0"/>
          <w:bCs w:val="0"/>
          <w:i/>
          <w:iCs/>
        </w:rPr>
        <w:fldChar w:fldCharType="separate"/>
      </w:r>
      <w:r w:rsidR="00362E91">
        <w:rPr>
          <w:b w:val="0"/>
          <w:bCs w:val="0"/>
          <w:i/>
          <w:iCs/>
          <w:noProof/>
        </w:rPr>
        <w:t>3</w:t>
      </w:r>
      <w:r w:rsidR="00597A66">
        <w:rPr>
          <w:b w:val="0"/>
          <w:bCs w:val="0"/>
          <w:i/>
          <w:iCs/>
        </w:rPr>
        <w:fldChar w:fldCharType="end"/>
      </w:r>
      <w:r w:rsidR="005F46BA">
        <w:rPr>
          <w:b w:val="0"/>
          <w:bCs w:val="0"/>
          <w:i/>
          <w:iCs/>
        </w:rPr>
        <w:t>:</w:t>
      </w:r>
      <w:r w:rsidR="006D45B7" w:rsidRPr="005F46BA">
        <w:rPr>
          <w:b w:val="0"/>
          <w:bCs w:val="0"/>
          <w:i/>
          <w:iCs/>
        </w:rPr>
        <w:t xml:space="preserve"> Komórki standardowe po imporcie do programu Innovus</w:t>
      </w:r>
      <w:r w:rsidR="005F46BA">
        <w:rPr>
          <w:b w:val="0"/>
          <w:bCs w:val="0"/>
          <w:i/>
          <w:iCs/>
        </w:rPr>
        <w:t xml:space="preserve"> [opr. własne]</w:t>
      </w:r>
      <w:bookmarkEnd w:id="71"/>
    </w:p>
    <w:p w14:paraId="620E1791" w14:textId="77777777" w:rsidR="004A6E4E" w:rsidRPr="004A6E4E" w:rsidRDefault="004A6E4E" w:rsidP="004A6E4E"/>
    <w:p w14:paraId="272A9E81" w14:textId="3174BA74" w:rsidR="00621879" w:rsidRPr="002B62F9" w:rsidRDefault="00682AE9" w:rsidP="002B62F9">
      <w:pPr>
        <w:pStyle w:val="Tekstpodstawowyzwciciem"/>
      </w:pPr>
      <w:r>
        <w:t xml:space="preserve">Przy </w:t>
      </w:r>
      <w:r w:rsidR="00B0370E">
        <w:t>importowaniu</w:t>
      </w:r>
      <w:r>
        <w:t xml:space="preserve"> struktury </w:t>
      </w:r>
      <w:r w:rsidR="00333707">
        <w:t>wymagane</w:t>
      </w:r>
      <w:r>
        <w:t xml:space="preserve"> jest </w:t>
      </w:r>
      <w:r w:rsidR="00CC0D8D">
        <w:t>p</w:t>
      </w:r>
      <w:r>
        <w:t>o</w:t>
      </w:r>
      <w:r w:rsidR="00CC0D8D">
        <w:t>d</w:t>
      </w:r>
      <w:r>
        <w:t xml:space="preserve">anie nazw sygnału </w:t>
      </w:r>
      <w:r w:rsidR="00977FC4">
        <w:t>zasilania</w:t>
      </w:r>
      <w:r>
        <w:t xml:space="preserve"> i masy. Dobr</w:t>
      </w:r>
      <w:r w:rsidR="00D43B0C">
        <w:t>ą</w:t>
      </w:r>
      <w:r>
        <w:t xml:space="preserve"> praktyką jest sprawdzenie w pliku LEF nazw stosowanych przy opisach </w:t>
      </w:r>
      <w:r w:rsidR="00311CA6">
        <w:t>strukturalnych</w:t>
      </w:r>
      <w:r>
        <w:t xml:space="preserve"> </w:t>
      </w:r>
      <w:r w:rsidR="00DF31A8">
        <w:t>komórek</w:t>
      </w:r>
      <w:r>
        <w:t xml:space="preserve"> stan</w:t>
      </w:r>
      <w:r w:rsidR="00DF31A8">
        <w:t>da</w:t>
      </w:r>
      <w:r>
        <w:t>rdowych. Produ</w:t>
      </w:r>
      <w:r w:rsidR="00881CE4">
        <w:t>ce</w:t>
      </w:r>
      <w:r>
        <w:t xml:space="preserve">nci </w:t>
      </w:r>
      <w:r w:rsidR="0074623B">
        <w:t>bibliotek</w:t>
      </w:r>
      <w:r>
        <w:t xml:space="preserve"> z reguły </w:t>
      </w:r>
      <w:r w:rsidR="0074623B">
        <w:t>stosują</w:t>
      </w:r>
      <w:r>
        <w:t xml:space="preserve"> dwa różne opisy: vdd! i gnd! oraz VDD i VSS. </w:t>
      </w:r>
      <w:r w:rsidR="00DF31A8">
        <w:t>Nieprawidłowe</w:t>
      </w:r>
      <w:r>
        <w:t xml:space="preserve"> nazwy sygnału mogą </w:t>
      </w:r>
      <w:r w:rsidR="00DF31A8">
        <w:t>powodować</w:t>
      </w:r>
      <w:r>
        <w:t xml:space="preserve"> problemy z </w:t>
      </w:r>
      <w:r w:rsidR="00DF31A8">
        <w:t>nałożeniem</w:t>
      </w:r>
      <w:r>
        <w:t xml:space="preserve"> warstwa </w:t>
      </w:r>
      <w:r w:rsidR="00FA3E90">
        <w:t>zasilających</w:t>
      </w:r>
      <w:r>
        <w:t xml:space="preserve"> wokół rdzenia układu scalonego.</w:t>
      </w:r>
    </w:p>
    <w:p w14:paraId="44DA18DB" w14:textId="11E7A021" w:rsidR="00E52162" w:rsidRDefault="00E52162" w:rsidP="00D07C61">
      <w:pPr>
        <w:pStyle w:val="Nagwek3"/>
        <w:spacing w:after="120"/>
        <w:rPr>
          <w:sz w:val="24"/>
          <w:szCs w:val="24"/>
        </w:rPr>
      </w:pPr>
      <w:bookmarkStart w:id="72" w:name="_Toc17547356"/>
      <w:r>
        <w:rPr>
          <w:sz w:val="24"/>
          <w:szCs w:val="24"/>
        </w:rPr>
        <w:lastRenderedPageBreak/>
        <w:t>Planowanie podłoża</w:t>
      </w:r>
      <w:bookmarkEnd w:id="72"/>
    </w:p>
    <w:p w14:paraId="7DF6C097" w14:textId="55EA17B3" w:rsidR="00E52162" w:rsidRDefault="00F043A1" w:rsidP="00E52162">
      <w:pPr>
        <w:pStyle w:val="Tekstpodstawowyzwciciem"/>
      </w:pPr>
      <w:r>
        <w:t>Planowanie podłoża</w:t>
      </w:r>
      <w:r w:rsidR="009E22D6" w:rsidRPr="009E22D6">
        <w:t xml:space="preserve"> projektu jest pierwszym krokiem po zaimportowaniu plików technologicznych na poziomie netlist</w:t>
      </w:r>
      <w:r w:rsidR="00714196">
        <w:t>y bramek</w:t>
      </w:r>
      <w:r w:rsidR="009E22D6" w:rsidRPr="009E22D6">
        <w:t xml:space="preserve">. W tym kroku plan </w:t>
      </w:r>
      <w:r w:rsidR="0054199D">
        <w:t>układu</w:t>
      </w:r>
      <w:r w:rsidR="009E22D6" w:rsidRPr="009E22D6">
        <w:t xml:space="preserve"> musi być przygotowany na zasila</w:t>
      </w:r>
      <w:r w:rsidR="00D93D81">
        <w:t>ni</w:t>
      </w:r>
      <w:r w:rsidR="009E22D6" w:rsidRPr="009E22D6">
        <w:t xml:space="preserve">e, rozmieszczenie klocków </w:t>
      </w:r>
      <w:r w:rsidR="008E46AC">
        <w:t>wejścia</w:t>
      </w:r>
      <w:r w:rsidR="00BF034D">
        <w:t>/</w:t>
      </w:r>
      <w:r w:rsidR="008E46AC">
        <w:t>wyjścia</w:t>
      </w:r>
      <w:r w:rsidR="00C120E9">
        <w:t xml:space="preserve"> (ang. </w:t>
      </w:r>
      <w:r w:rsidR="00C120E9" w:rsidRPr="007D2018">
        <w:rPr>
          <w:i/>
        </w:rPr>
        <w:t>input</w:t>
      </w:r>
      <w:r w:rsidR="00BF034D" w:rsidRPr="007D2018">
        <w:rPr>
          <w:i/>
        </w:rPr>
        <w:t>/</w:t>
      </w:r>
      <w:r w:rsidR="00C120E9" w:rsidRPr="007D2018">
        <w:rPr>
          <w:i/>
        </w:rPr>
        <w:t>output,</w:t>
      </w:r>
      <w:r w:rsidR="00C120E9">
        <w:t xml:space="preserve"> I</w:t>
      </w:r>
      <w:r w:rsidR="001E1DA6">
        <w:t>/</w:t>
      </w:r>
      <w:r w:rsidR="00C120E9">
        <w:t>O)</w:t>
      </w:r>
      <w:r w:rsidR="009E22D6" w:rsidRPr="009E22D6">
        <w:t>,</w:t>
      </w:r>
      <w:r w:rsidR="00FA4415">
        <w:t xml:space="preserve"> </w:t>
      </w:r>
      <w:r w:rsidR="009E22D6" w:rsidRPr="009E22D6">
        <w:t>twarde makra (</w:t>
      </w:r>
      <w:r w:rsidR="007345B2">
        <w:t>np.</w:t>
      </w:r>
      <w:r w:rsidR="00731D14">
        <w:t xml:space="preserve"> </w:t>
      </w:r>
      <w:r w:rsidR="007345B2">
        <w:t xml:space="preserve">pamięć </w:t>
      </w:r>
      <w:r w:rsidR="009E22D6" w:rsidRPr="009E22D6">
        <w:t>RAM) i standardowe komórki. Projektant jest zobowiązany do określenia rozmiaru matrycy przez</w:t>
      </w:r>
      <w:r w:rsidR="00F81F0F">
        <w:t xml:space="preserve"> </w:t>
      </w:r>
      <w:r w:rsidR="009E22D6" w:rsidRPr="009E22D6">
        <w:t>rozmieszczenie IO</w:t>
      </w:r>
      <w:r w:rsidR="00EA4087">
        <w:rPr>
          <w:vertAlign w:val="superscript"/>
        </w:rPr>
        <w:t xml:space="preserve"> </w:t>
      </w:r>
      <w:r w:rsidR="009E22D6" w:rsidRPr="009E22D6">
        <w:t xml:space="preserve">na ramie podkładki i </w:t>
      </w:r>
      <w:r w:rsidR="00C27D9F">
        <w:t xml:space="preserve">ustawienie </w:t>
      </w:r>
      <w:r w:rsidR="009E22D6" w:rsidRPr="009E22D6">
        <w:t>ram</w:t>
      </w:r>
      <w:r w:rsidR="00C27D9F">
        <w:t>y</w:t>
      </w:r>
      <w:r w:rsidR="009E22D6" w:rsidRPr="009E22D6">
        <w:t xml:space="preserve"> podkładki</w:t>
      </w:r>
      <w:r w:rsidR="00C27D9F">
        <w:t xml:space="preserve"> względem</w:t>
      </w:r>
      <w:r w:rsidR="009E22D6" w:rsidRPr="009E22D6">
        <w:t xml:space="preserve"> odległości</w:t>
      </w:r>
      <w:r w:rsidR="00C27D9F">
        <w:t xml:space="preserve"> od</w:t>
      </w:r>
      <w:r w:rsidR="009E22D6" w:rsidRPr="009E22D6">
        <w:t xml:space="preserve"> rdzenia. Co więcej, wiersze</w:t>
      </w:r>
      <w:r w:rsidR="00684222">
        <w:t xml:space="preserve"> rdzenia</w:t>
      </w:r>
      <w:r w:rsidR="009E22D6" w:rsidRPr="009E22D6">
        <w:t xml:space="preserve"> muszą zostać przerwane, gdy </w:t>
      </w:r>
      <w:r w:rsidR="00684222">
        <w:t>zostają</w:t>
      </w:r>
      <w:r w:rsidR="009E22D6" w:rsidRPr="009E22D6">
        <w:t xml:space="preserve"> umieszczone twarde makra.</w:t>
      </w:r>
      <w:r w:rsidR="006558A8">
        <w:t xml:space="preserve"> </w:t>
      </w:r>
      <w:r w:rsidR="00C01CE6">
        <w:t>[5]</w:t>
      </w:r>
      <w:r w:rsidR="001A289E">
        <w:t xml:space="preserve"> W przypadku tego projektu, </w:t>
      </w:r>
      <w:r w:rsidR="00EB1690">
        <w:t>i</w:t>
      </w:r>
      <w:r w:rsidR="00A926F0">
        <w:t>stnieje</w:t>
      </w:r>
      <w:r w:rsidR="001A289E">
        <w:t xml:space="preserve"> tylko jedna </w:t>
      </w:r>
      <w:r w:rsidR="0002507B">
        <w:t>instancja,</w:t>
      </w:r>
      <w:r w:rsidR="001A289E">
        <w:t xml:space="preserve"> </w:t>
      </w:r>
      <w:r w:rsidR="00A03810">
        <w:t>co</w:t>
      </w:r>
      <w:r w:rsidR="001A289E">
        <w:t xml:space="preserve"> bardzo ułatwia </w:t>
      </w:r>
      <w:r w:rsidR="00A52E92">
        <w:t>planowanie</w:t>
      </w:r>
      <w:r w:rsidR="001A289E">
        <w:t xml:space="preserve"> podłoża. Jedyn</w:t>
      </w:r>
      <w:r w:rsidR="006558A8">
        <w:t>ą</w:t>
      </w:r>
      <w:r w:rsidR="001A289E">
        <w:t xml:space="preserve"> </w:t>
      </w:r>
      <w:r w:rsidR="00DB75D2">
        <w:t>rzeczą</w:t>
      </w:r>
      <w:r w:rsidR="001A289E">
        <w:t xml:space="preserve"> jest </w:t>
      </w:r>
      <w:r w:rsidR="00DB75D2">
        <w:t>zostawienie</w:t>
      </w:r>
      <w:r w:rsidR="001A289E">
        <w:t xml:space="preserve"> miejsca</w:t>
      </w:r>
      <w:r w:rsidR="0086519A">
        <w:t xml:space="preserve"> </w:t>
      </w:r>
      <w:r w:rsidR="001A289E">
        <w:t xml:space="preserve">na </w:t>
      </w:r>
      <w:r w:rsidR="0086519A">
        <w:t>warstwy</w:t>
      </w:r>
      <w:r w:rsidR="001A289E">
        <w:t xml:space="preserve"> zasilania.</w:t>
      </w:r>
      <w:r w:rsidR="00AD12AF">
        <w:t xml:space="preserve"> Zaplanowany obszar </w:t>
      </w:r>
      <w:r w:rsidR="00B13C45">
        <w:t>został</w:t>
      </w:r>
      <w:r w:rsidR="00AD12AF">
        <w:t xml:space="preserve"> oznaczony przerywan</w:t>
      </w:r>
      <w:r w:rsidR="00405E36">
        <w:t>ą</w:t>
      </w:r>
      <w:r w:rsidR="00AD12AF">
        <w:t xml:space="preserve"> linią </w:t>
      </w:r>
      <w:r w:rsidR="00C84094">
        <w:t>na poniższym</w:t>
      </w:r>
      <w:r w:rsidR="00AD12AF">
        <w:t xml:space="preserve"> </w:t>
      </w:r>
      <w:r w:rsidR="00C678E8">
        <w:t>rysunku</w:t>
      </w:r>
      <w:r w:rsidR="00AD12AF">
        <w:t>.</w:t>
      </w:r>
      <w:r w:rsidR="001A289E">
        <w:t xml:space="preserve"> </w:t>
      </w:r>
    </w:p>
    <w:p w14:paraId="097B0D26" w14:textId="7D617F07" w:rsidR="0072695E" w:rsidRDefault="00A036B0" w:rsidP="0052351E">
      <w:pPr>
        <w:pStyle w:val="Tekstpodstawowyzwciciem"/>
        <w:keepNext/>
        <w:spacing w:after="0"/>
        <w:ind w:firstLine="0"/>
        <w:jc w:val="center"/>
      </w:pPr>
      <w:r>
        <w:rPr>
          <w:noProof/>
        </w:rPr>
        <w:drawing>
          <wp:inline distT="0" distB="0" distL="0" distR="0" wp14:anchorId="20531AB1" wp14:editId="28C86745">
            <wp:extent cx="4680000" cy="4421106"/>
            <wp:effectExtent l="0" t="0" r="6350" b="0"/>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floorplan1.png"/>
                    <pic:cNvPicPr/>
                  </pic:nvPicPr>
                  <pic:blipFill>
                    <a:blip r:embed="rId34">
                      <a:extLst>
                        <a:ext uri="{28A0092B-C50C-407E-A947-70E740481C1C}">
                          <a14:useLocalDpi xmlns:a14="http://schemas.microsoft.com/office/drawing/2010/main" val="0"/>
                        </a:ext>
                      </a:extLst>
                    </a:blip>
                    <a:stretch>
                      <a:fillRect/>
                    </a:stretch>
                  </pic:blipFill>
                  <pic:spPr>
                    <a:xfrm>
                      <a:off x="0" y="0"/>
                      <a:ext cx="4680000" cy="4421106"/>
                    </a:xfrm>
                    <a:prstGeom prst="rect">
                      <a:avLst/>
                    </a:prstGeom>
                  </pic:spPr>
                </pic:pic>
              </a:graphicData>
            </a:graphic>
          </wp:inline>
        </w:drawing>
      </w:r>
    </w:p>
    <w:p w14:paraId="121C1157" w14:textId="0A040F07" w:rsidR="00362C5B" w:rsidRDefault="0072695E" w:rsidP="0052351E">
      <w:pPr>
        <w:pStyle w:val="Legenda"/>
        <w:spacing w:before="0" w:after="0"/>
        <w:jc w:val="center"/>
        <w:rPr>
          <w:b w:val="0"/>
          <w:bCs w:val="0"/>
          <w:i/>
          <w:iCs/>
        </w:rPr>
      </w:pPr>
      <w:bookmarkStart w:id="73" w:name="_Toc17550603"/>
      <w:r w:rsidRPr="007110D0">
        <w:rPr>
          <w:b w:val="0"/>
          <w:bCs w:val="0"/>
          <w:i/>
          <w:iCs/>
        </w:rPr>
        <w:t xml:space="preserve">Rysunek </w:t>
      </w:r>
      <w:r w:rsidR="00597A66">
        <w:rPr>
          <w:b w:val="0"/>
          <w:bCs w:val="0"/>
          <w:i/>
          <w:iCs/>
        </w:rPr>
        <w:fldChar w:fldCharType="begin"/>
      </w:r>
      <w:r w:rsidR="00597A66">
        <w:rPr>
          <w:b w:val="0"/>
          <w:bCs w:val="0"/>
          <w:i/>
          <w:iCs/>
        </w:rPr>
        <w:instrText xml:space="preserve"> STYLEREF 1 \s </w:instrText>
      </w:r>
      <w:r w:rsidR="00597A66">
        <w:rPr>
          <w:b w:val="0"/>
          <w:bCs w:val="0"/>
          <w:i/>
          <w:iCs/>
        </w:rPr>
        <w:fldChar w:fldCharType="separate"/>
      </w:r>
      <w:r w:rsidR="00362E91">
        <w:rPr>
          <w:b w:val="0"/>
          <w:bCs w:val="0"/>
          <w:i/>
          <w:iCs/>
          <w:noProof/>
        </w:rPr>
        <w:t>3</w:t>
      </w:r>
      <w:r w:rsidR="00597A66">
        <w:rPr>
          <w:b w:val="0"/>
          <w:bCs w:val="0"/>
          <w:i/>
          <w:iCs/>
        </w:rPr>
        <w:fldChar w:fldCharType="end"/>
      </w:r>
      <w:r w:rsidR="00597A66">
        <w:rPr>
          <w:b w:val="0"/>
          <w:bCs w:val="0"/>
          <w:i/>
          <w:iCs/>
        </w:rPr>
        <w:noBreakHyphen/>
      </w:r>
      <w:r w:rsidR="00597A66">
        <w:rPr>
          <w:b w:val="0"/>
          <w:bCs w:val="0"/>
          <w:i/>
          <w:iCs/>
        </w:rPr>
        <w:fldChar w:fldCharType="begin"/>
      </w:r>
      <w:r w:rsidR="00597A66">
        <w:rPr>
          <w:b w:val="0"/>
          <w:bCs w:val="0"/>
          <w:i/>
          <w:iCs/>
        </w:rPr>
        <w:instrText xml:space="preserve"> SEQ Rysunek \* ARABIC \s 1 </w:instrText>
      </w:r>
      <w:r w:rsidR="00597A66">
        <w:rPr>
          <w:b w:val="0"/>
          <w:bCs w:val="0"/>
          <w:i/>
          <w:iCs/>
        </w:rPr>
        <w:fldChar w:fldCharType="separate"/>
      </w:r>
      <w:r w:rsidR="00362E91">
        <w:rPr>
          <w:b w:val="0"/>
          <w:bCs w:val="0"/>
          <w:i/>
          <w:iCs/>
          <w:noProof/>
        </w:rPr>
        <w:t>4</w:t>
      </w:r>
      <w:r w:rsidR="00597A66">
        <w:rPr>
          <w:b w:val="0"/>
          <w:bCs w:val="0"/>
          <w:i/>
          <w:iCs/>
        </w:rPr>
        <w:fldChar w:fldCharType="end"/>
      </w:r>
      <w:r w:rsidR="008056C1">
        <w:rPr>
          <w:b w:val="0"/>
          <w:bCs w:val="0"/>
          <w:i/>
          <w:iCs/>
        </w:rPr>
        <w:t>:</w:t>
      </w:r>
      <w:r w:rsidR="00191163" w:rsidRPr="007110D0">
        <w:rPr>
          <w:b w:val="0"/>
          <w:bCs w:val="0"/>
          <w:i/>
          <w:iCs/>
        </w:rPr>
        <w:t xml:space="preserve"> </w:t>
      </w:r>
      <w:r w:rsidR="001A289E" w:rsidRPr="007110D0">
        <w:rPr>
          <w:b w:val="0"/>
          <w:bCs w:val="0"/>
          <w:i/>
          <w:iCs/>
        </w:rPr>
        <w:t>Układ po planowaniu podłoża</w:t>
      </w:r>
      <w:r w:rsidR="007110D0" w:rsidRPr="007110D0">
        <w:rPr>
          <w:b w:val="0"/>
          <w:bCs w:val="0"/>
          <w:i/>
          <w:iCs/>
        </w:rPr>
        <w:t xml:space="preserve"> </w:t>
      </w:r>
      <w:r w:rsidR="007110D0">
        <w:rPr>
          <w:b w:val="0"/>
          <w:bCs w:val="0"/>
          <w:i/>
          <w:iCs/>
        </w:rPr>
        <w:t>[opr. własne]</w:t>
      </w:r>
      <w:bookmarkEnd w:id="73"/>
    </w:p>
    <w:p w14:paraId="56D6B44B" w14:textId="77777777" w:rsidR="00A036B0" w:rsidRPr="00A036B0" w:rsidRDefault="00A036B0" w:rsidP="00A036B0"/>
    <w:p w14:paraId="18702787" w14:textId="2ADF7CBC" w:rsidR="000D069F" w:rsidRPr="000D069F" w:rsidRDefault="00E52162" w:rsidP="00D07C61">
      <w:pPr>
        <w:pStyle w:val="Nagwek3"/>
        <w:spacing w:after="120"/>
        <w:rPr>
          <w:sz w:val="24"/>
          <w:szCs w:val="24"/>
        </w:rPr>
      </w:pPr>
      <w:bookmarkStart w:id="74" w:name="_Toc17547357"/>
      <w:r>
        <w:rPr>
          <w:sz w:val="24"/>
          <w:szCs w:val="24"/>
        </w:rPr>
        <w:lastRenderedPageBreak/>
        <w:t xml:space="preserve">Układanie </w:t>
      </w:r>
      <w:r w:rsidR="0048300B">
        <w:rPr>
          <w:sz w:val="24"/>
          <w:szCs w:val="24"/>
        </w:rPr>
        <w:t>warstw</w:t>
      </w:r>
      <w:r w:rsidR="00FC1641">
        <w:rPr>
          <w:sz w:val="24"/>
          <w:szCs w:val="24"/>
        </w:rPr>
        <w:t xml:space="preserve"> </w:t>
      </w:r>
      <w:r w:rsidR="00CF2C7E">
        <w:rPr>
          <w:sz w:val="24"/>
          <w:szCs w:val="24"/>
        </w:rPr>
        <w:t>zasilania</w:t>
      </w:r>
      <w:bookmarkEnd w:id="74"/>
    </w:p>
    <w:p w14:paraId="6D399873" w14:textId="5FA3B33C" w:rsidR="000D069F" w:rsidRPr="000D069F" w:rsidRDefault="000D069F" w:rsidP="000D069F">
      <w:pPr>
        <w:pStyle w:val="Tekstpodstawowyzwciciem"/>
      </w:pPr>
      <w:r w:rsidRPr="000D069F">
        <w:t>Planowanie</w:t>
      </w:r>
      <w:r w:rsidR="00A05E63">
        <w:t xml:space="preserve"> i układanie w</w:t>
      </w:r>
      <w:r w:rsidR="003F0DE2">
        <w:t>a</w:t>
      </w:r>
      <w:r w:rsidR="00A05E63">
        <w:t>rstw zasil</w:t>
      </w:r>
      <w:r w:rsidR="002750C7">
        <w:t>a</w:t>
      </w:r>
      <w:r w:rsidR="00A05E63">
        <w:t xml:space="preserve">nia jest </w:t>
      </w:r>
      <w:r w:rsidR="00424A78">
        <w:t>niezbędne</w:t>
      </w:r>
      <w:r w:rsidR="00A05E63">
        <w:t xml:space="preserve"> do </w:t>
      </w:r>
      <w:r w:rsidRPr="000D069F">
        <w:t xml:space="preserve">dostarczenia </w:t>
      </w:r>
      <w:r w:rsidR="007307A5">
        <w:t>napięcia</w:t>
      </w:r>
      <w:r w:rsidRPr="000D069F">
        <w:t xml:space="preserve"> do standardowych komórek i makr. </w:t>
      </w:r>
      <w:r w:rsidR="008C31D8">
        <w:t xml:space="preserve">W pierwszym kroku należy dodać pierścienie, które umieszcza się na obwodzie rdzenia i zasilania do pasków, które przenoszą moc przez chip. </w:t>
      </w:r>
      <w:r w:rsidRPr="000D069F">
        <w:t>Oddzielny pierścień służy do zasilania (</w:t>
      </w:r>
      <w:r w:rsidR="00E74061">
        <w:t>vdd!</w:t>
      </w:r>
      <w:r w:rsidRPr="000D069F">
        <w:t>)</w:t>
      </w:r>
      <w:r w:rsidR="00773B59">
        <w:t xml:space="preserve"> </w:t>
      </w:r>
      <w:r w:rsidRPr="000D069F">
        <w:t xml:space="preserve">i </w:t>
      </w:r>
      <w:r w:rsidR="00B25172">
        <w:t>masy</w:t>
      </w:r>
      <w:r w:rsidR="00B25172" w:rsidRPr="000D069F">
        <w:t xml:space="preserve"> </w:t>
      </w:r>
      <w:r w:rsidR="00B25172">
        <w:t>(</w:t>
      </w:r>
      <w:r w:rsidR="00E74061">
        <w:t>gnd!</w:t>
      </w:r>
      <w:r w:rsidRPr="000D069F">
        <w:t xml:space="preserve">). </w:t>
      </w:r>
      <w:r w:rsidR="00092F00">
        <w:t>D</w:t>
      </w:r>
      <w:r w:rsidR="002F32D7">
        <w:t xml:space="preserve">o poprowadzenia </w:t>
      </w:r>
      <w:r w:rsidR="008A489A">
        <w:t xml:space="preserve">horyzontalnych </w:t>
      </w:r>
      <w:r w:rsidR="00E51002">
        <w:t>ścieżek</w:t>
      </w:r>
      <w:r w:rsidR="002F32D7">
        <w:t xml:space="preserve"> zasilania</w:t>
      </w:r>
      <w:r w:rsidR="003844D0">
        <w:t xml:space="preserve"> </w:t>
      </w:r>
      <w:r w:rsidRPr="000D069F">
        <w:t>jest używan</w:t>
      </w:r>
      <w:r w:rsidR="0040204C">
        <w:t>a warstwa</w:t>
      </w:r>
      <w:r w:rsidR="003844D0">
        <w:t xml:space="preserve"> </w:t>
      </w:r>
      <w:r w:rsidR="00E74061">
        <w:t>metal</w:t>
      </w:r>
      <w:r w:rsidR="003844D0">
        <w:t>1</w:t>
      </w:r>
      <w:r w:rsidR="003E1AC6">
        <w:t>,</w:t>
      </w:r>
      <w:r w:rsidRPr="000D069F">
        <w:t xml:space="preserve"> </w:t>
      </w:r>
      <w:r w:rsidR="005D6E2C">
        <w:t xml:space="preserve">a </w:t>
      </w:r>
      <w:r w:rsidRPr="000D069F">
        <w:t xml:space="preserve">do części </w:t>
      </w:r>
      <w:r w:rsidR="00CC4DA5">
        <w:t>wertykalnych</w:t>
      </w:r>
      <w:r w:rsidR="005D6E2C">
        <w:t xml:space="preserve"> jest </w:t>
      </w:r>
      <w:r w:rsidR="005C3AF0">
        <w:t>wykorzystana</w:t>
      </w:r>
      <w:r w:rsidR="005D6E2C">
        <w:t xml:space="preserve"> </w:t>
      </w:r>
      <w:r w:rsidR="005C3AF0">
        <w:t>warstwa</w:t>
      </w:r>
      <w:r w:rsidR="00FF79FF">
        <w:t xml:space="preserve"> </w:t>
      </w:r>
      <w:r w:rsidR="00E74061">
        <w:t>metal</w:t>
      </w:r>
      <w:r w:rsidR="00D86133">
        <w:t>2</w:t>
      </w:r>
      <w:r w:rsidRPr="000D069F">
        <w:t xml:space="preserve">. </w:t>
      </w:r>
      <w:r w:rsidR="00097BE7" w:rsidRPr="00097BE7">
        <w:t>Paski mocy są doda</w:t>
      </w:r>
      <w:r w:rsidR="00821EB9">
        <w:t>ne</w:t>
      </w:r>
      <w:r w:rsidR="00097BE7" w:rsidRPr="00097BE7">
        <w:t xml:space="preserve"> na </w:t>
      </w:r>
      <w:r w:rsidR="00821EB9">
        <w:t>warstwie</w:t>
      </w:r>
      <w:r w:rsidR="00F53E8D">
        <w:t xml:space="preserve"> </w:t>
      </w:r>
      <w:r w:rsidR="00E74061">
        <w:t>metal</w:t>
      </w:r>
      <w:r w:rsidR="00097BE7">
        <w:t>1</w:t>
      </w:r>
      <w:r w:rsidR="004C0C43">
        <w:t xml:space="preserve"> i są</w:t>
      </w:r>
      <w:r w:rsidR="00097BE7" w:rsidRPr="00097BE7">
        <w:t xml:space="preserve"> umieszczone w odległości 100 μm; ta wartość jest kompromisem między zapewnieniem wystarczającego rozkładu mocy</w:t>
      </w:r>
      <w:r w:rsidR="00220E08">
        <w:t xml:space="preserve"> </w:t>
      </w:r>
      <w:r w:rsidR="00097BE7" w:rsidRPr="00097BE7">
        <w:t>lini</w:t>
      </w:r>
      <w:r w:rsidR="00F14C39">
        <w:t>i</w:t>
      </w:r>
      <w:r w:rsidR="00097BE7" w:rsidRPr="00097BE7">
        <w:t xml:space="preserve"> przy minimalizacji blokowania trasowania spowodowanego przestrzenią zajmowaną przez linie </w:t>
      </w:r>
      <w:r w:rsidR="00267F76">
        <w:t>zasilające</w:t>
      </w:r>
      <w:r w:rsidR="00097BE7" w:rsidRPr="00097BE7">
        <w:t>.</w:t>
      </w:r>
      <w:r w:rsidR="00292C4A">
        <w:t xml:space="preserve"> </w:t>
      </w:r>
      <w:r w:rsidR="00053309">
        <w:t>[17]</w:t>
      </w:r>
      <w:r w:rsidR="00710D45">
        <w:t xml:space="preserve"> Przy </w:t>
      </w:r>
      <w:r w:rsidR="00915D45">
        <w:t>tworzeniu</w:t>
      </w:r>
      <w:r w:rsidR="00710D45">
        <w:t xml:space="preserve"> warstw zasilania dla mało skomplikowanych układów, </w:t>
      </w:r>
      <w:r w:rsidR="00724985">
        <w:t>wystarczające</w:t>
      </w:r>
      <w:r w:rsidR="00710D45">
        <w:t xml:space="preserve"> jest </w:t>
      </w:r>
      <w:r w:rsidR="00487DFC">
        <w:t>d</w:t>
      </w:r>
      <w:r w:rsidR="0081265F">
        <w:t xml:space="preserve">ołączenie </w:t>
      </w:r>
      <w:r w:rsidR="00710D45">
        <w:t>pierścieni zasilania wokół pierścienia bez po</w:t>
      </w:r>
      <w:r w:rsidR="00915D45">
        <w:t>t</w:t>
      </w:r>
      <w:r w:rsidR="00710D45">
        <w:t>rzeby dodawania pasków mocy.</w:t>
      </w:r>
      <w:r w:rsidR="00B30B68">
        <w:t xml:space="preserve"> Paski dodajemy przy użyciu instrukcji </w:t>
      </w:r>
      <w:r w:rsidR="00B30B68" w:rsidRPr="00D62FBD">
        <w:rPr>
          <w:i/>
          <w:iCs/>
        </w:rPr>
        <w:t>special route.</w:t>
      </w:r>
    </w:p>
    <w:p w14:paraId="0A810DDB" w14:textId="49709F00" w:rsidR="0072695E" w:rsidRDefault="00FB6102" w:rsidP="00BF4C5F">
      <w:pPr>
        <w:pStyle w:val="Tekstpodstawowyzwciciem"/>
        <w:keepNext/>
        <w:spacing w:after="0"/>
        <w:ind w:firstLine="0"/>
        <w:jc w:val="center"/>
      </w:pPr>
      <w:r>
        <w:rPr>
          <w:noProof/>
        </w:rPr>
        <w:drawing>
          <wp:inline distT="0" distB="0" distL="0" distR="0" wp14:anchorId="00909AAC" wp14:editId="6BE9DB05">
            <wp:extent cx="4680000" cy="4429407"/>
            <wp:effectExtent l="0" t="0" r="6350" b="9525"/>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zasilanie.png"/>
                    <pic:cNvPicPr/>
                  </pic:nvPicPr>
                  <pic:blipFill>
                    <a:blip r:embed="rId35">
                      <a:extLst>
                        <a:ext uri="{28A0092B-C50C-407E-A947-70E740481C1C}">
                          <a14:useLocalDpi xmlns:a14="http://schemas.microsoft.com/office/drawing/2010/main" val="0"/>
                        </a:ext>
                      </a:extLst>
                    </a:blip>
                    <a:stretch>
                      <a:fillRect/>
                    </a:stretch>
                  </pic:blipFill>
                  <pic:spPr>
                    <a:xfrm>
                      <a:off x="0" y="0"/>
                      <a:ext cx="4680000" cy="4429407"/>
                    </a:xfrm>
                    <a:prstGeom prst="rect">
                      <a:avLst/>
                    </a:prstGeom>
                  </pic:spPr>
                </pic:pic>
              </a:graphicData>
            </a:graphic>
          </wp:inline>
        </w:drawing>
      </w:r>
    </w:p>
    <w:p w14:paraId="33115C5C" w14:textId="00F72E7C" w:rsidR="00111BD0" w:rsidRPr="00350348" w:rsidRDefault="0072695E" w:rsidP="00B51C74">
      <w:pPr>
        <w:pStyle w:val="Legenda"/>
        <w:spacing w:before="0" w:after="0"/>
        <w:jc w:val="center"/>
        <w:rPr>
          <w:b w:val="0"/>
          <w:bCs w:val="0"/>
          <w:i/>
          <w:iCs/>
          <w:sz w:val="24"/>
          <w:szCs w:val="24"/>
        </w:rPr>
      </w:pPr>
      <w:bookmarkStart w:id="75" w:name="_Toc17550604"/>
      <w:r w:rsidRPr="0069150F">
        <w:rPr>
          <w:b w:val="0"/>
          <w:bCs w:val="0"/>
          <w:i/>
          <w:iCs/>
        </w:rPr>
        <w:t xml:space="preserve">Rysunek </w:t>
      </w:r>
      <w:r w:rsidR="00597A66">
        <w:rPr>
          <w:b w:val="0"/>
          <w:bCs w:val="0"/>
          <w:i/>
          <w:iCs/>
        </w:rPr>
        <w:fldChar w:fldCharType="begin"/>
      </w:r>
      <w:r w:rsidR="00597A66">
        <w:rPr>
          <w:b w:val="0"/>
          <w:bCs w:val="0"/>
          <w:i/>
          <w:iCs/>
        </w:rPr>
        <w:instrText xml:space="preserve"> STYLEREF 1 \s </w:instrText>
      </w:r>
      <w:r w:rsidR="00597A66">
        <w:rPr>
          <w:b w:val="0"/>
          <w:bCs w:val="0"/>
          <w:i/>
          <w:iCs/>
        </w:rPr>
        <w:fldChar w:fldCharType="separate"/>
      </w:r>
      <w:r w:rsidR="00362E91">
        <w:rPr>
          <w:b w:val="0"/>
          <w:bCs w:val="0"/>
          <w:i/>
          <w:iCs/>
          <w:noProof/>
        </w:rPr>
        <w:t>3</w:t>
      </w:r>
      <w:r w:rsidR="00597A66">
        <w:rPr>
          <w:b w:val="0"/>
          <w:bCs w:val="0"/>
          <w:i/>
          <w:iCs/>
        </w:rPr>
        <w:fldChar w:fldCharType="end"/>
      </w:r>
      <w:r w:rsidR="00597A66">
        <w:rPr>
          <w:b w:val="0"/>
          <w:bCs w:val="0"/>
          <w:i/>
          <w:iCs/>
        </w:rPr>
        <w:noBreakHyphen/>
      </w:r>
      <w:r w:rsidR="00597A66">
        <w:rPr>
          <w:b w:val="0"/>
          <w:bCs w:val="0"/>
          <w:i/>
          <w:iCs/>
        </w:rPr>
        <w:fldChar w:fldCharType="begin"/>
      </w:r>
      <w:r w:rsidR="00597A66">
        <w:rPr>
          <w:b w:val="0"/>
          <w:bCs w:val="0"/>
          <w:i/>
          <w:iCs/>
        </w:rPr>
        <w:instrText xml:space="preserve"> SEQ Rysunek \* ARABIC \s 1 </w:instrText>
      </w:r>
      <w:r w:rsidR="00597A66">
        <w:rPr>
          <w:b w:val="0"/>
          <w:bCs w:val="0"/>
          <w:i/>
          <w:iCs/>
        </w:rPr>
        <w:fldChar w:fldCharType="separate"/>
      </w:r>
      <w:r w:rsidR="00362E91">
        <w:rPr>
          <w:b w:val="0"/>
          <w:bCs w:val="0"/>
          <w:i/>
          <w:iCs/>
          <w:noProof/>
        </w:rPr>
        <w:t>5</w:t>
      </w:r>
      <w:r w:rsidR="00597A66">
        <w:rPr>
          <w:b w:val="0"/>
          <w:bCs w:val="0"/>
          <w:i/>
          <w:iCs/>
        </w:rPr>
        <w:fldChar w:fldCharType="end"/>
      </w:r>
      <w:r w:rsidR="0083331B">
        <w:rPr>
          <w:b w:val="0"/>
          <w:bCs w:val="0"/>
          <w:i/>
          <w:iCs/>
        </w:rPr>
        <w:t>:</w:t>
      </w:r>
      <w:r w:rsidR="00E94F53" w:rsidRPr="0069150F">
        <w:rPr>
          <w:b w:val="0"/>
          <w:bCs w:val="0"/>
          <w:i/>
          <w:iCs/>
        </w:rPr>
        <w:t xml:space="preserve"> </w:t>
      </w:r>
      <w:r w:rsidR="00CD370A">
        <w:rPr>
          <w:b w:val="0"/>
          <w:bCs w:val="0"/>
          <w:i/>
          <w:iCs/>
        </w:rPr>
        <w:t>Z</w:t>
      </w:r>
      <w:r w:rsidR="00916986" w:rsidRPr="0069150F">
        <w:rPr>
          <w:b w:val="0"/>
          <w:bCs w:val="0"/>
          <w:i/>
          <w:iCs/>
        </w:rPr>
        <w:t>asilani</w:t>
      </w:r>
      <w:r w:rsidR="00CD370A">
        <w:rPr>
          <w:b w:val="0"/>
          <w:bCs w:val="0"/>
          <w:i/>
          <w:iCs/>
        </w:rPr>
        <w:t>e</w:t>
      </w:r>
      <w:r w:rsidR="00916986" w:rsidRPr="0069150F">
        <w:rPr>
          <w:b w:val="0"/>
          <w:bCs w:val="0"/>
          <w:i/>
          <w:iCs/>
        </w:rPr>
        <w:t xml:space="preserve"> dołączone do układu scalonego </w:t>
      </w:r>
      <w:r w:rsidR="0069150F">
        <w:rPr>
          <w:b w:val="0"/>
          <w:bCs w:val="0"/>
          <w:i/>
          <w:iCs/>
        </w:rPr>
        <w:t>[opr. własne]</w:t>
      </w:r>
      <w:bookmarkEnd w:id="75"/>
    </w:p>
    <w:p w14:paraId="5174B305" w14:textId="2B572AD5" w:rsidR="002146A8" w:rsidRDefault="0027153F" w:rsidP="00E626C9">
      <w:pPr>
        <w:pStyle w:val="Nagwek3"/>
        <w:spacing w:after="120"/>
        <w:rPr>
          <w:sz w:val="24"/>
          <w:szCs w:val="24"/>
        </w:rPr>
      </w:pPr>
      <w:bookmarkStart w:id="76" w:name="_Toc17547358"/>
      <w:r>
        <w:rPr>
          <w:sz w:val="24"/>
          <w:szCs w:val="24"/>
        </w:rPr>
        <w:lastRenderedPageBreak/>
        <w:t>Planowanie</w:t>
      </w:r>
      <w:r w:rsidR="00346A73">
        <w:rPr>
          <w:sz w:val="24"/>
          <w:szCs w:val="24"/>
        </w:rPr>
        <w:t xml:space="preserve"> komórek standardowych</w:t>
      </w:r>
      <w:bookmarkEnd w:id="76"/>
    </w:p>
    <w:p w14:paraId="6F8C5158" w14:textId="439A2052" w:rsidR="006C7A44" w:rsidRDefault="008F185A" w:rsidP="00373634">
      <w:pPr>
        <w:pStyle w:val="Tekstpodstawowyzwciciem"/>
      </w:pPr>
      <w:r>
        <w:t xml:space="preserve">Po </w:t>
      </w:r>
      <w:r w:rsidR="00B30B68">
        <w:t>zaplanowaniu</w:t>
      </w:r>
      <w:r>
        <w:t xml:space="preserve"> </w:t>
      </w:r>
      <w:r w:rsidR="00B30B68">
        <w:t>podłoża</w:t>
      </w:r>
      <w:r>
        <w:t xml:space="preserve"> układu oraz dołączeniu </w:t>
      </w:r>
      <w:r w:rsidR="00572FE4">
        <w:t>warstw</w:t>
      </w:r>
      <w:r w:rsidR="00B30B68">
        <w:t xml:space="preserve"> zasilających</w:t>
      </w:r>
      <w:r w:rsidR="00E27F90">
        <w:t xml:space="preserve"> rdzeń jest gotowy na dołączenie </w:t>
      </w:r>
      <w:r w:rsidR="00E27F90" w:rsidRPr="007D2524">
        <w:t>komórek</w:t>
      </w:r>
      <w:r w:rsidR="00B30B68">
        <w:t xml:space="preserve"> </w:t>
      </w:r>
      <w:r w:rsidR="007D2524" w:rsidRPr="007D2524">
        <w:t>standardow</w:t>
      </w:r>
      <w:r w:rsidR="00E27F90">
        <w:t>yc</w:t>
      </w:r>
      <w:r w:rsidR="000A73FC">
        <w:t>h</w:t>
      </w:r>
      <w:r w:rsidR="007D2524" w:rsidRPr="007D2524">
        <w:t xml:space="preserve"> i makr. Po zakończeniu</w:t>
      </w:r>
      <w:r w:rsidR="0027153F">
        <w:t xml:space="preserve"> tego </w:t>
      </w:r>
      <w:r w:rsidR="006D778A">
        <w:t xml:space="preserve">etapu </w:t>
      </w:r>
      <w:r w:rsidR="006D778A" w:rsidRPr="007D2524">
        <w:t>standardowe</w:t>
      </w:r>
      <w:r w:rsidR="007D2524" w:rsidRPr="007D2524">
        <w:t xml:space="preserve"> komórki i bloki makr, które implementują funkcjonalność netlist, </w:t>
      </w:r>
      <w:r w:rsidR="00572FE4">
        <w:t>powinny by</w:t>
      </w:r>
      <w:r w:rsidR="005C2DD2">
        <w:t>ć</w:t>
      </w:r>
      <w:r w:rsidR="00572FE4">
        <w:t xml:space="preserve"> umieszczone w </w:t>
      </w:r>
      <w:r w:rsidR="00DA6F06">
        <w:t>rzędach topografii</w:t>
      </w:r>
      <w:r w:rsidR="00572FE4">
        <w:t>.</w:t>
      </w:r>
      <w:r w:rsidR="001E270B">
        <w:t xml:space="preserve"> </w:t>
      </w:r>
      <w:r w:rsidR="0027153F">
        <w:t>W wielu przypadkach u</w:t>
      </w:r>
      <w:r w:rsidR="00482E7E">
        <w:t xml:space="preserve">łożenie komórek standardowych odbywa się wraz z próbnym </w:t>
      </w:r>
      <w:r w:rsidR="009C2C8C">
        <w:t>połączeniem</w:t>
      </w:r>
      <w:r w:rsidR="00482E7E">
        <w:t xml:space="preserve"> tak jak w przypadku poniższego układu</w:t>
      </w:r>
      <w:r w:rsidR="00A72ABC">
        <w:t>:</w:t>
      </w:r>
    </w:p>
    <w:p w14:paraId="1C5A8A8E" w14:textId="70F6780E" w:rsidR="00BA6538" w:rsidRDefault="00726F48" w:rsidP="009272A0">
      <w:pPr>
        <w:pStyle w:val="Tekstpodstawowyzwciciem"/>
        <w:keepNext/>
        <w:spacing w:after="0"/>
        <w:ind w:firstLine="0"/>
        <w:jc w:val="center"/>
      </w:pPr>
      <w:r>
        <w:rPr>
          <w:noProof/>
        </w:rPr>
        <w:drawing>
          <wp:inline distT="0" distB="0" distL="0" distR="0" wp14:anchorId="3A689ABC" wp14:editId="1A67B7B9">
            <wp:extent cx="4680000" cy="4437931"/>
            <wp:effectExtent l="0" t="0" r="6350" b="1270"/>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laced1.png"/>
                    <pic:cNvPicPr/>
                  </pic:nvPicPr>
                  <pic:blipFill>
                    <a:blip r:embed="rId36">
                      <a:extLst>
                        <a:ext uri="{28A0092B-C50C-407E-A947-70E740481C1C}">
                          <a14:useLocalDpi xmlns:a14="http://schemas.microsoft.com/office/drawing/2010/main" val="0"/>
                        </a:ext>
                      </a:extLst>
                    </a:blip>
                    <a:stretch>
                      <a:fillRect/>
                    </a:stretch>
                  </pic:blipFill>
                  <pic:spPr>
                    <a:xfrm>
                      <a:off x="0" y="0"/>
                      <a:ext cx="4680000" cy="4437931"/>
                    </a:xfrm>
                    <a:prstGeom prst="rect">
                      <a:avLst/>
                    </a:prstGeom>
                  </pic:spPr>
                </pic:pic>
              </a:graphicData>
            </a:graphic>
          </wp:inline>
        </w:drawing>
      </w:r>
    </w:p>
    <w:p w14:paraId="135E746F" w14:textId="18A4563F" w:rsidR="00373634" w:rsidRPr="00652591" w:rsidRDefault="00BA6538" w:rsidP="009272A0">
      <w:pPr>
        <w:pStyle w:val="Legenda"/>
        <w:spacing w:before="0" w:after="0"/>
        <w:jc w:val="center"/>
        <w:rPr>
          <w:b w:val="0"/>
          <w:bCs w:val="0"/>
          <w:i/>
          <w:iCs/>
          <w:sz w:val="24"/>
          <w:szCs w:val="24"/>
        </w:rPr>
      </w:pPr>
      <w:bookmarkStart w:id="77" w:name="_Toc17550605"/>
      <w:r w:rsidRPr="006156F7">
        <w:rPr>
          <w:b w:val="0"/>
          <w:bCs w:val="0"/>
          <w:i/>
          <w:iCs/>
        </w:rPr>
        <w:t xml:space="preserve">Rysunek </w:t>
      </w:r>
      <w:r w:rsidR="00597A66">
        <w:rPr>
          <w:b w:val="0"/>
          <w:bCs w:val="0"/>
          <w:i/>
          <w:iCs/>
        </w:rPr>
        <w:fldChar w:fldCharType="begin"/>
      </w:r>
      <w:r w:rsidR="00597A66">
        <w:rPr>
          <w:b w:val="0"/>
          <w:bCs w:val="0"/>
          <w:i/>
          <w:iCs/>
        </w:rPr>
        <w:instrText xml:space="preserve"> STYLEREF 1 \s </w:instrText>
      </w:r>
      <w:r w:rsidR="00597A66">
        <w:rPr>
          <w:b w:val="0"/>
          <w:bCs w:val="0"/>
          <w:i/>
          <w:iCs/>
        </w:rPr>
        <w:fldChar w:fldCharType="separate"/>
      </w:r>
      <w:r w:rsidR="00362E91">
        <w:rPr>
          <w:b w:val="0"/>
          <w:bCs w:val="0"/>
          <w:i/>
          <w:iCs/>
          <w:noProof/>
        </w:rPr>
        <w:t>3</w:t>
      </w:r>
      <w:r w:rsidR="00597A66">
        <w:rPr>
          <w:b w:val="0"/>
          <w:bCs w:val="0"/>
          <w:i/>
          <w:iCs/>
        </w:rPr>
        <w:fldChar w:fldCharType="end"/>
      </w:r>
      <w:r w:rsidR="00597A66">
        <w:rPr>
          <w:b w:val="0"/>
          <w:bCs w:val="0"/>
          <w:i/>
          <w:iCs/>
        </w:rPr>
        <w:noBreakHyphen/>
      </w:r>
      <w:r w:rsidR="00597A66">
        <w:rPr>
          <w:b w:val="0"/>
          <w:bCs w:val="0"/>
          <w:i/>
          <w:iCs/>
        </w:rPr>
        <w:fldChar w:fldCharType="begin"/>
      </w:r>
      <w:r w:rsidR="00597A66">
        <w:rPr>
          <w:b w:val="0"/>
          <w:bCs w:val="0"/>
          <w:i/>
          <w:iCs/>
        </w:rPr>
        <w:instrText xml:space="preserve"> SEQ Rysunek \* ARABIC \s 1 </w:instrText>
      </w:r>
      <w:r w:rsidR="00597A66">
        <w:rPr>
          <w:b w:val="0"/>
          <w:bCs w:val="0"/>
          <w:i/>
          <w:iCs/>
        </w:rPr>
        <w:fldChar w:fldCharType="separate"/>
      </w:r>
      <w:r w:rsidR="00362E91">
        <w:rPr>
          <w:b w:val="0"/>
          <w:bCs w:val="0"/>
          <w:i/>
          <w:iCs/>
          <w:noProof/>
        </w:rPr>
        <w:t>6</w:t>
      </w:r>
      <w:r w:rsidR="00597A66">
        <w:rPr>
          <w:b w:val="0"/>
          <w:bCs w:val="0"/>
          <w:i/>
          <w:iCs/>
        </w:rPr>
        <w:fldChar w:fldCharType="end"/>
      </w:r>
      <w:r w:rsidR="00C56215">
        <w:rPr>
          <w:b w:val="0"/>
          <w:bCs w:val="0"/>
          <w:i/>
          <w:iCs/>
        </w:rPr>
        <w:t>:</w:t>
      </w:r>
      <w:r w:rsidR="009638E6" w:rsidRPr="006156F7">
        <w:rPr>
          <w:b w:val="0"/>
          <w:bCs w:val="0"/>
          <w:i/>
          <w:iCs/>
        </w:rPr>
        <w:t xml:space="preserve"> </w:t>
      </w:r>
      <w:r w:rsidR="008B7C9F" w:rsidRPr="006156F7">
        <w:rPr>
          <w:b w:val="0"/>
          <w:bCs w:val="0"/>
          <w:i/>
          <w:iCs/>
        </w:rPr>
        <w:t>Widok fizyczny po ułożeniu komórek standardowych</w:t>
      </w:r>
      <w:r w:rsidR="006156F7" w:rsidRPr="006156F7">
        <w:rPr>
          <w:b w:val="0"/>
          <w:bCs w:val="0"/>
          <w:i/>
          <w:iCs/>
        </w:rPr>
        <w:t xml:space="preserve"> </w:t>
      </w:r>
      <w:r w:rsidR="006156F7">
        <w:rPr>
          <w:b w:val="0"/>
          <w:bCs w:val="0"/>
          <w:i/>
          <w:iCs/>
        </w:rPr>
        <w:t>[opr. własne]</w:t>
      </w:r>
      <w:bookmarkEnd w:id="77"/>
    </w:p>
    <w:p w14:paraId="12D4740D" w14:textId="77777777" w:rsidR="00CD52F4" w:rsidRPr="00B51C74" w:rsidRDefault="00CD52F4" w:rsidP="009272A0">
      <w:pPr>
        <w:jc w:val="center"/>
        <w:rPr>
          <w:b/>
        </w:rPr>
      </w:pPr>
    </w:p>
    <w:p w14:paraId="5D1598F8" w14:textId="6E6B944A" w:rsidR="006C7A44" w:rsidRPr="00373634" w:rsidRDefault="00784429" w:rsidP="006C7A44">
      <w:r>
        <w:t xml:space="preserve">Pierwsze </w:t>
      </w:r>
      <w:r w:rsidR="006C7A44">
        <w:t>ułożenie</w:t>
      </w:r>
      <w:r>
        <w:t xml:space="preserve"> </w:t>
      </w:r>
      <w:r w:rsidR="006C7A44">
        <w:t>struktury</w:t>
      </w:r>
      <w:r>
        <w:t xml:space="preserve"> i </w:t>
      </w:r>
      <w:r w:rsidR="006C7A44">
        <w:t>połączenie</w:t>
      </w:r>
      <w:r>
        <w:t xml:space="preserve"> warstwami metali jest nieoptymalne i wymaga dalszego procesowania.</w:t>
      </w:r>
      <w:r w:rsidR="006C7A44">
        <w:t xml:space="preserve"> Im większy</w:t>
      </w:r>
      <w:r w:rsidR="00DC15D2">
        <w:t xml:space="preserve"> </w:t>
      </w:r>
      <w:r w:rsidR="006C7A44">
        <w:t>pr</w:t>
      </w:r>
      <w:r w:rsidR="00DC15D2">
        <w:t>o</w:t>
      </w:r>
      <w:r w:rsidR="006C7A44">
        <w:t>jekt</w:t>
      </w:r>
      <w:r w:rsidR="00C645CF">
        <w:t>,</w:t>
      </w:r>
      <w:r w:rsidR="006C7A44">
        <w:t xml:space="preserve"> tym </w:t>
      </w:r>
      <w:r w:rsidR="00DC15D2">
        <w:t>większa</w:t>
      </w:r>
      <w:r w:rsidR="006C7A44">
        <w:t xml:space="preserve"> </w:t>
      </w:r>
      <w:r w:rsidR="00DC15D2">
        <w:t>szansa</w:t>
      </w:r>
      <w:r w:rsidR="006C7A44">
        <w:t xml:space="preserve">, że duża ilość </w:t>
      </w:r>
      <w:r w:rsidR="00DC15D2">
        <w:t>połączeń</w:t>
      </w:r>
      <w:r w:rsidR="006C7A44">
        <w:t xml:space="preserve"> może zostać </w:t>
      </w:r>
      <w:r w:rsidR="00DC15D2">
        <w:t>usunięta</w:t>
      </w:r>
      <w:r w:rsidR="006C7A44">
        <w:t xml:space="preserve">. Podczas </w:t>
      </w:r>
      <w:r w:rsidR="00DC15D2">
        <w:t>projektowania</w:t>
      </w:r>
      <w:r w:rsidR="006C7A44">
        <w:t xml:space="preserve"> ważne jest </w:t>
      </w:r>
      <w:r w:rsidR="00DC15D2">
        <w:t>doprowadzanie</w:t>
      </w:r>
      <w:r w:rsidR="006C7A44">
        <w:t xml:space="preserve"> sygnału </w:t>
      </w:r>
      <w:r w:rsidR="00DC15D2">
        <w:t>zegarowego</w:t>
      </w:r>
      <w:r w:rsidR="006C7A44">
        <w:t>, któ</w:t>
      </w:r>
      <w:r w:rsidR="00DC15D2">
        <w:t>r</w:t>
      </w:r>
      <w:r w:rsidR="006C7A44">
        <w:t xml:space="preserve">y po </w:t>
      </w:r>
      <w:r w:rsidR="00DC15D2">
        <w:t>optymalizacji</w:t>
      </w:r>
      <w:r w:rsidR="006C7A44">
        <w:t xml:space="preserve"> </w:t>
      </w:r>
      <w:r w:rsidR="00DC15D2">
        <w:t>zmniejsza</w:t>
      </w:r>
      <w:r w:rsidR="006C7A44">
        <w:t xml:space="preserve"> swoje opóźnienie dla „</w:t>
      </w:r>
      <w:r w:rsidR="00DC15D2">
        <w:t>najgorszej</w:t>
      </w:r>
      <w:r w:rsidR="006C7A44">
        <w:t xml:space="preserve"> </w:t>
      </w:r>
      <w:r w:rsidR="00DC15D2">
        <w:t>ścieżki</w:t>
      </w:r>
      <w:r w:rsidR="006C7A44">
        <w:t>”</w:t>
      </w:r>
      <w:r w:rsidR="009D4024">
        <w:t>.</w:t>
      </w:r>
    </w:p>
    <w:p w14:paraId="17E3141B" w14:textId="40FE7520" w:rsidR="0024199F" w:rsidRDefault="0024199F" w:rsidP="00E626C9">
      <w:pPr>
        <w:pStyle w:val="Nagwek3"/>
        <w:spacing w:after="120"/>
        <w:rPr>
          <w:sz w:val="24"/>
          <w:szCs w:val="24"/>
        </w:rPr>
      </w:pPr>
      <w:bookmarkStart w:id="78" w:name="_Toc17547359"/>
      <w:r>
        <w:rPr>
          <w:sz w:val="24"/>
          <w:szCs w:val="24"/>
        </w:rPr>
        <w:lastRenderedPageBreak/>
        <w:t>Optymalizacja</w:t>
      </w:r>
      <w:bookmarkEnd w:id="78"/>
    </w:p>
    <w:p w14:paraId="7CE017DA" w14:textId="5E86E096" w:rsidR="000A73FC" w:rsidRPr="000A73FC" w:rsidRDefault="00611256" w:rsidP="007616CE">
      <w:pPr>
        <w:pStyle w:val="Tekstpodstawowyzwciciem"/>
        <w:spacing w:after="0"/>
      </w:pPr>
      <w:r>
        <w:t>Na etapie ł</w:t>
      </w:r>
      <w:r w:rsidR="000A73FC">
        <w:t>ączeni</w:t>
      </w:r>
      <w:r>
        <w:t>a</w:t>
      </w:r>
      <w:r w:rsidR="000A73FC">
        <w:t xml:space="preserve"> występują trzy fazy </w:t>
      </w:r>
      <w:r w:rsidR="006B4FFF">
        <w:t>optymalizacji</w:t>
      </w:r>
      <w:r w:rsidR="000A73FC">
        <w:t xml:space="preserve">, </w:t>
      </w:r>
      <w:r w:rsidR="00A451BC">
        <w:t xml:space="preserve">gdzie </w:t>
      </w:r>
      <w:r w:rsidR="000A73FC">
        <w:t>każda</w:t>
      </w:r>
      <w:r w:rsidR="001E51FC">
        <w:t xml:space="preserve"> następuje</w:t>
      </w:r>
      <w:r w:rsidR="000A73FC">
        <w:t xml:space="preserve"> po zmianie topografii pod pewnym kryterium. Pierwsza optymalizacja </w:t>
      </w:r>
      <w:r w:rsidR="009263AD">
        <w:t>jest wykonywana</w:t>
      </w:r>
      <w:r w:rsidR="000A73FC">
        <w:t xml:space="preserve"> </w:t>
      </w:r>
      <w:r w:rsidR="00B043B8">
        <w:t>bezpośrednio</w:t>
      </w:r>
      <w:r w:rsidR="000A73FC">
        <w:t xml:space="preserve"> po ułożeniu komórek </w:t>
      </w:r>
      <w:r w:rsidR="00B043B8">
        <w:t>standardowych</w:t>
      </w:r>
      <w:r w:rsidR="000A73FC">
        <w:t xml:space="preserve">. Automatyczne </w:t>
      </w:r>
      <w:r w:rsidR="00F372D0">
        <w:t>narzędzie</w:t>
      </w:r>
      <w:r w:rsidR="000A73FC">
        <w:t xml:space="preserve"> wbudowane w </w:t>
      </w:r>
      <w:r w:rsidR="00F372D0">
        <w:t>oprogramowanie</w:t>
      </w:r>
      <w:r w:rsidR="000A73FC">
        <w:t xml:space="preserve"> Innovus próbnie </w:t>
      </w:r>
      <w:r w:rsidR="00F372D0">
        <w:t>łączy</w:t>
      </w:r>
      <w:r w:rsidR="000A73FC">
        <w:t xml:space="preserve"> bloki</w:t>
      </w:r>
      <w:r w:rsidR="00F372D0">
        <w:t xml:space="preserve"> sprawdzając </w:t>
      </w:r>
      <w:r w:rsidR="000B4F55">
        <w:t>parametry</w:t>
      </w:r>
      <w:r w:rsidR="00F372D0">
        <w:t xml:space="preserve"> przebiegów </w:t>
      </w:r>
      <w:r w:rsidR="00C70B5F">
        <w:t>czasowych.</w:t>
      </w:r>
      <w:r w:rsidR="000A73FC">
        <w:t xml:space="preserve"> Na </w:t>
      </w:r>
      <w:r w:rsidR="00BF6209">
        <w:t>każdym</w:t>
      </w:r>
      <w:r w:rsidR="000A73FC">
        <w:t xml:space="preserve"> z etapów można zdecydować jakie </w:t>
      </w:r>
      <w:r w:rsidR="00F372D0">
        <w:t xml:space="preserve">czynniki </w:t>
      </w:r>
      <w:r w:rsidR="000A73FC">
        <w:t xml:space="preserve">są </w:t>
      </w:r>
      <w:r w:rsidR="00EA61A7">
        <w:t>pożądane</w:t>
      </w:r>
      <w:r w:rsidR="000A73FC">
        <w:t xml:space="preserve"> przez </w:t>
      </w:r>
      <w:r w:rsidR="00852E63">
        <w:t>projektowany</w:t>
      </w:r>
      <w:r w:rsidR="000A73FC">
        <w:t xml:space="preserve"> układ. </w:t>
      </w:r>
    </w:p>
    <w:p w14:paraId="1FC72A97" w14:textId="079CA2C5" w:rsidR="00FC1641" w:rsidRDefault="001F360C" w:rsidP="00D36377">
      <w:pPr>
        <w:pStyle w:val="Tekstpodstawowyzwciciem"/>
        <w:spacing w:after="0"/>
      </w:pPr>
      <w:r>
        <w:t>Kolejnym krokiem przed drug</w:t>
      </w:r>
      <w:r w:rsidR="00596419">
        <w:t>ą</w:t>
      </w:r>
      <w:r>
        <w:t xml:space="preserve"> faz</w:t>
      </w:r>
      <w:r w:rsidR="00596419">
        <w:t>ą</w:t>
      </w:r>
      <w:r>
        <w:t xml:space="preserve"> </w:t>
      </w:r>
      <w:r w:rsidR="00EC7A27">
        <w:t>optymalizacji</w:t>
      </w:r>
      <w:r>
        <w:t xml:space="preserve"> jest synteza drzewa zegarowego. Cel tego zabiegu jest prosty: ma p</w:t>
      </w:r>
      <w:r w:rsidR="007616CE">
        <w:t xml:space="preserve">omóc w spełnieniu założonych ograniczeń przebiegu czasowego. </w:t>
      </w:r>
      <w:r w:rsidR="00FE162F">
        <w:t xml:space="preserve">Do poprawy działania sygnału zegarowego </w:t>
      </w:r>
      <w:r w:rsidR="00A139BA">
        <w:t>wykorzystywane</w:t>
      </w:r>
      <w:r w:rsidR="00FE162F">
        <w:t xml:space="preserve"> są komórki inwerterów lub zbudowane wcześniej gotowe bufory zegarowe</w:t>
      </w:r>
      <w:r w:rsidR="005C392E">
        <w:t>. Ten proces może dodawać nowe komórki i zmieniać dotychczasowe. Po zakończeniu prac nad</w:t>
      </w:r>
      <w:r w:rsidR="00CE52D1">
        <w:t xml:space="preserve"> </w:t>
      </w:r>
      <w:r w:rsidR="002800B9">
        <w:t>drzewem</w:t>
      </w:r>
      <w:r w:rsidR="005C392E">
        <w:t xml:space="preserve"> zegarowym niezbędna jest </w:t>
      </w:r>
      <w:r w:rsidR="00D36377">
        <w:t xml:space="preserve">kolejna </w:t>
      </w:r>
      <w:r w:rsidR="0054266A">
        <w:t>optymalizacja</w:t>
      </w:r>
      <w:r w:rsidR="00D36377">
        <w:t xml:space="preserve">. Ponownie układ jest analizowany do połączenia przy najlepszych </w:t>
      </w:r>
      <w:r w:rsidR="000B52EB">
        <w:t>ustawieniach</w:t>
      </w:r>
      <w:r w:rsidR="00D36377">
        <w:t xml:space="preserve"> dla spełnienia </w:t>
      </w:r>
      <w:r w:rsidR="00CC2AB2">
        <w:t>założeń</w:t>
      </w:r>
      <w:r w:rsidR="00D36377">
        <w:t xml:space="preserve">. Kolejną fazą jest ostateczne </w:t>
      </w:r>
      <w:r w:rsidR="00CC2AB2">
        <w:t>połączenie</w:t>
      </w:r>
      <w:r w:rsidR="00D36377">
        <w:t xml:space="preserve"> komórek</w:t>
      </w:r>
      <w:r w:rsidR="009400F4">
        <w:t xml:space="preserve"> (</w:t>
      </w:r>
      <w:r w:rsidR="009400F4" w:rsidRPr="004B7AE9">
        <w:rPr>
          <w:i/>
          <w:iCs/>
        </w:rPr>
        <w:t>ang. routing</w:t>
      </w:r>
      <w:r w:rsidR="009400F4">
        <w:t>)</w:t>
      </w:r>
      <w:r w:rsidR="00D36377">
        <w:t>.</w:t>
      </w:r>
      <w:r w:rsidR="00623079">
        <w:t xml:space="preserve"> </w:t>
      </w:r>
      <w:r w:rsidR="00412598">
        <w:t>[2]</w:t>
      </w:r>
    </w:p>
    <w:p w14:paraId="7B84A9EC" w14:textId="3EEB64AB" w:rsidR="0043316B" w:rsidRDefault="006875BF" w:rsidP="00FC1641">
      <w:pPr>
        <w:pStyle w:val="Tekstpodstawowyzwciciem"/>
      </w:pPr>
      <w:r w:rsidRPr="006875BF">
        <w:t>Przed routingiem dodaje się komórki wypełniające, aby uzupełnić luki w układzie fizycznym.</w:t>
      </w:r>
      <w:r>
        <w:t xml:space="preserve"> </w:t>
      </w:r>
      <w:r w:rsidR="00484BBD">
        <w:t>Ten krok zapewnia</w:t>
      </w:r>
      <w:r w:rsidRPr="006875BF">
        <w:t xml:space="preserve"> pojemność sprzęgającą i uzupełnia połączenia zasilania i </w:t>
      </w:r>
      <w:r w:rsidR="00960F3B">
        <w:t xml:space="preserve">masy </w:t>
      </w:r>
      <w:r w:rsidRPr="006875BF">
        <w:t>standardow</w:t>
      </w:r>
      <w:r w:rsidR="00960F3B">
        <w:t>ych</w:t>
      </w:r>
      <w:r w:rsidRPr="006875BF">
        <w:t xml:space="preserve"> komór</w:t>
      </w:r>
      <w:r w:rsidR="00960F3B">
        <w:t>ek</w:t>
      </w:r>
      <w:r w:rsidRPr="006875BF">
        <w:t xml:space="preserve">. Następnie wykonuje się specjalny routing na sieciach </w:t>
      </w:r>
      <w:r w:rsidR="00DC2EA2">
        <w:t>zasilania</w:t>
      </w:r>
      <w:r w:rsidRPr="006875BF">
        <w:t xml:space="preserve"> i </w:t>
      </w:r>
      <w:r w:rsidR="00DC2EA2">
        <w:t>masy;</w:t>
      </w:r>
      <w:r w:rsidRPr="006875BF">
        <w:t xml:space="preserve"> </w:t>
      </w:r>
      <w:r w:rsidR="00CA3BA8">
        <w:t>vdd!</w:t>
      </w:r>
      <w:r w:rsidRPr="006875BF">
        <w:t xml:space="preserve"> </w:t>
      </w:r>
      <w:r w:rsidR="000568EF">
        <w:t>i</w:t>
      </w:r>
      <w:r w:rsidR="00CA3BA8">
        <w:t xml:space="preserve"> gnd!</w:t>
      </w:r>
      <w:r w:rsidRPr="006875BF">
        <w:t xml:space="preserve">. Po </w:t>
      </w:r>
      <w:r w:rsidR="00FE76CB">
        <w:t>dodaniu dodatkowych komórek</w:t>
      </w:r>
      <w:r w:rsidRPr="006875BF">
        <w:t xml:space="preserve"> można wykonać </w:t>
      </w:r>
      <w:r w:rsidR="0003648D">
        <w:t>połączenie wszystkich elementów</w:t>
      </w:r>
      <w:r w:rsidRPr="006875BF">
        <w:t xml:space="preserve"> za pomoc</w:t>
      </w:r>
      <w:r w:rsidR="007337CD">
        <w:t xml:space="preserve">ą </w:t>
      </w:r>
      <w:r w:rsidR="00122A90">
        <w:t xml:space="preserve">narzędzia </w:t>
      </w:r>
      <w:r w:rsidR="007337CD">
        <w:t>Nano</w:t>
      </w:r>
      <w:r w:rsidR="005C231D">
        <w:t>R</w:t>
      </w:r>
      <w:r w:rsidR="007337CD">
        <w:t>oute.</w:t>
      </w:r>
    </w:p>
    <w:p w14:paraId="7DEEA78C" w14:textId="77777777" w:rsidR="0043316B" w:rsidRDefault="0043316B" w:rsidP="009272A0">
      <w:pPr>
        <w:pStyle w:val="Tekstpodstawowyzwciciem"/>
        <w:keepNext/>
        <w:spacing w:after="0"/>
      </w:pPr>
      <w:r>
        <w:rPr>
          <w:noProof/>
        </w:rPr>
        <w:drawing>
          <wp:inline distT="0" distB="0" distL="0" distR="0" wp14:anchorId="1CE7DF12" wp14:editId="647AD94F">
            <wp:extent cx="5399405" cy="2978150"/>
            <wp:effectExtent l="0" t="0" r="0" b="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ller.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399405" cy="2978150"/>
                    </a:xfrm>
                    <a:prstGeom prst="rect">
                      <a:avLst/>
                    </a:prstGeom>
                  </pic:spPr>
                </pic:pic>
              </a:graphicData>
            </a:graphic>
          </wp:inline>
        </w:drawing>
      </w:r>
    </w:p>
    <w:p w14:paraId="1DB53E93" w14:textId="77B6ADE8" w:rsidR="0043316B" w:rsidRDefault="0043316B" w:rsidP="009272A0">
      <w:pPr>
        <w:pStyle w:val="Legenda"/>
        <w:spacing w:before="0" w:after="0"/>
        <w:jc w:val="center"/>
        <w:rPr>
          <w:b w:val="0"/>
          <w:bCs w:val="0"/>
          <w:i/>
          <w:iCs/>
        </w:rPr>
      </w:pPr>
      <w:bookmarkStart w:id="79" w:name="_Toc17550606"/>
      <w:r w:rsidRPr="00996E5B">
        <w:rPr>
          <w:b w:val="0"/>
          <w:bCs w:val="0"/>
          <w:i/>
          <w:iCs/>
        </w:rPr>
        <w:t xml:space="preserve">Rysunek </w:t>
      </w:r>
      <w:r w:rsidR="00597A66">
        <w:rPr>
          <w:b w:val="0"/>
          <w:bCs w:val="0"/>
          <w:i/>
          <w:iCs/>
        </w:rPr>
        <w:fldChar w:fldCharType="begin"/>
      </w:r>
      <w:r w:rsidR="00597A66">
        <w:rPr>
          <w:b w:val="0"/>
          <w:bCs w:val="0"/>
          <w:i/>
          <w:iCs/>
        </w:rPr>
        <w:instrText xml:space="preserve"> STYLEREF 1 \s </w:instrText>
      </w:r>
      <w:r w:rsidR="00597A66">
        <w:rPr>
          <w:b w:val="0"/>
          <w:bCs w:val="0"/>
          <w:i/>
          <w:iCs/>
        </w:rPr>
        <w:fldChar w:fldCharType="separate"/>
      </w:r>
      <w:r w:rsidR="00362E91">
        <w:rPr>
          <w:b w:val="0"/>
          <w:bCs w:val="0"/>
          <w:i/>
          <w:iCs/>
          <w:noProof/>
        </w:rPr>
        <w:t>3</w:t>
      </w:r>
      <w:r w:rsidR="00597A66">
        <w:rPr>
          <w:b w:val="0"/>
          <w:bCs w:val="0"/>
          <w:i/>
          <w:iCs/>
        </w:rPr>
        <w:fldChar w:fldCharType="end"/>
      </w:r>
      <w:r w:rsidR="00597A66">
        <w:rPr>
          <w:b w:val="0"/>
          <w:bCs w:val="0"/>
          <w:i/>
          <w:iCs/>
        </w:rPr>
        <w:noBreakHyphen/>
      </w:r>
      <w:r w:rsidR="00597A66">
        <w:rPr>
          <w:b w:val="0"/>
          <w:bCs w:val="0"/>
          <w:i/>
          <w:iCs/>
        </w:rPr>
        <w:fldChar w:fldCharType="begin"/>
      </w:r>
      <w:r w:rsidR="00597A66">
        <w:rPr>
          <w:b w:val="0"/>
          <w:bCs w:val="0"/>
          <w:i/>
          <w:iCs/>
        </w:rPr>
        <w:instrText xml:space="preserve"> SEQ Rysunek \* ARABIC \s 1 </w:instrText>
      </w:r>
      <w:r w:rsidR="00597A66">
        <w:rPr>
          <w:b w:val="0"/>
          <w:bCs w:val="0"/>
          <w:i/>
          <w:iCs/>
        </w:rPr>
        <w:fldChar w:fldCharType="separate"/>
      </w:r>
      <w:r w:rsidR="00362E91">
        <w:rPr>
          <w:b w:val="0"/>
          <w:bCs w:val="0"/>
          <w:i/>
          <w:iCs/>
          <w:noProof/>
        </w:rPr>
        <w:t>7</w:t>
      </w:r>
      <w:r w:rsidR="00597A66">
        <w:rPr>
          <w:b w:val="0"/>
          <w:bCs w:val="0"/>
          <w:i/>
          <w:iCs/>
        </w:rPr>
        <w:fldChar w:fldCharType="end"/>
      </w:r>
      <w:r w:rsidR="002457F7">
        <w:rPr>
          <w:b w:val="0"/>
          <w:bCs w:val="0"/>
          <w:i/>
          <w:iCs/>
        </w:rPr>
        <w:t>:</w:t>
      </w:r>
      <w:r w:rsidR="00E03A90" w:rsidRPr="00996E5B">
        <w:rPr>
          <w:b w:val="0"/>
          <w:bCs w:val="0"/>
          <w:i/>
          <w:iCs/>
        </w:rPr>
        <w:t xml:space="preserve"> </w:t>
      </w:r>
      <w:r w:rsidR="00C34C89">
        <w:rPr>
          <w:b w:val="0"/>
          <w:bCs w:val="0"/>
          <w:i/>
          <w:iCs/>
        </w:rPr>
        <w:t>Wypełnienie przerw</w:t>
      </w:r>
      <w:r w:rsidR="006B6E7B" w:rsidRPr="00996E5B">
        <w:rPr>
          <w:b w:val="0"/>
          <w:bCs w:val="0"/>
          <w:i/>
          <w:iCs/>
        </w:rPr>
        <w:t xml:space="preserve"> mi</w:t>
      </w:r>
      <w:r w:rsidR="0074699C" w:rsidRPr="00996E5B">
        <w:rPr>
          <w:b w:val="0"/>
          <w:bCs w:val="0"/>
          <w:i/>
          <w:iCs/>
        </w:rPr>
        <w:t>ę</w:t>
      </w:r>
      <w:r w:rsidR="006B6E7B" w:rsidRPr="00996E5B">
        <w:rPr>
          <w:b w:val="0"/>
          <w:bCs w:val="0"/>
          <w:i/>
          <w:iCs/>
        </w:rPr>
        <w:t xml:space="preserve">dzy </w:t>
      </w:r>
      <w:r w:rsidR="00A327A1" w:rsidRPr="00996E5B">
        <w:rPr>
          <w:b w:val="0"/>
          <w:bCs w:val="0"/>
          <w:i/>
          <w:iCs/>
        </w:rPr>
        <w:t>komórkami</w:t>
      </w:r>
      <w:r w:rsidR="006B6E7B" w:rsidRPr="00996E5B">
        <w:rPr>
          <w:b w:val="0"/>
          <w:bCs w:val="0"/>
          <w:i/>
          <w:iCs/>
        </w:rPr>
        <w:t xml:space="preserve"> standardowymi</w:t>
      </w:r>
      <w:r w:rsidR="00996E5B">
        <w:rPr>
          <w:b w:val="0"/>
          <w:bCs w:val="0"/>
          <w:i/>
          <w:iCs/>
        </w:rPr>
        <w:t xml:space="preserve"> [opr. własne]</w:t>
      </w:r>
      <w:bookmarkEnd w:id="79"/>
    </w:p>
    <w:p w14:paraId="35F4BCE2" w14:textId="77777777" w:rsidR="00590B48" w:rsidRPr="00590B48" w:rsidRDefault="00590B48" w:rsidP="00590B48"/>
    <w:p w14:paraId="01A5E469" w14:textId="4C636BBF" w:rsidR="00CC11EB" w:rsidRDefault="006F54BD" w:rsidP="0043316B">
      <w:r w:rsidRPr="006F54BD">
        <w:t>Zaawansowan</w:t>
      </w:r>
      <w:r w:rsidR="00977752">
        <w:t>e</w:t>
      </w:r>
      <w:r w:rsidRPr="006F54BD">
        <w:t xml:space="preserve"> </w:t>
      </w:r>
      <w:r w:rsidR="00E23D2E">
        <w:t>narzędzie</w:t>
      </w:r>
      <w:r>
        <w:t xml:space="preserve"> do łączenia</w:t>
      </w:r>
      <w:r w:rsidRPr="006F54BD">
        <w:t xml:space="preserve"> NanoRoute obsługuje wszystkie wyzwania routingu zarówno na poziomie bloków, jak i pełnych układów. Łączy on</w:t>
      </w:r>
      <w:r w:rsidR="006D66A8">
        <w:t>o</w:t>
      </w:r>
      <w:r w:rsidRPr="006F54BD">
        <w:t xml:space="preserve"> w sobie charakterystykę routera opartego na sieci z elastycznością poza siecią, a jednocześnie ocenia i optymalizuje topologię połączeń </w:t>
      </w:r>
      <w:r w:rsidR="001644CF">
        <w:t>na podstawie</w:t>
      </w:r>
      <w:r w:rsidRPr="006F54BD">
        <w:t xml:space="preserve"> efekt</w:t>
      </w:r>
      <w:r w:rsidR="001644CF">
        <w:t>ów</w:t>
      </w:r>
      <w:r w:rsidRPr="006F54BD">
        <w:t xml:space="preserve"> 3D dotycząc</w:t>
      </w:r>
      <w:r w:rsidR="001644CF">
        <w:t>ych</w:t>
      </w:r>
      <w:r w:rsidRPr="006F54BD">
        <w:t xml:space="preserve"> czasu, obszaru, mocy, zdolności produkcyjnej i wydajności. </w:t>
      </w:r>
      <w:r w:rsidR="00F712E4">
        <w:t xml:space="preserve">Przez użycie wielowątkowego przetwarzania danych na płycie układu, </w:t>
      </w:r>
      <w:r w:rsidR="00F94347" w:rsidRPr="00F94347">
        <w:t xml:space="preserve">NanoRoute </w:t>
      </w:r>
      <w:r w:rsidR="009118FD">
        <w:t>wykonuje</w:t>
      </w:r>
      <w:r w:rsidR="00F94347" w:rsidRPr="00F94347">
        <w:t xml:space="preserve"> miliony</w:t>
      </w:r>
      <w:r w:rsidR="009118FD">
        <w:t xml:space="preserve"> poł</w:t>
      </w:r>
      <w:r w:rsidR="004C7BE1">
        <w:t>ą</w:t>
      </w:r>
      <w:r w:rsidR="009118FD">
        <w:t>czeń</w:t>
      </w:r>
      <w:r w:rsidR="00F94347" w:rsidRPr="00F94347">
        <w:t xml:space="preserve"> sieci na godzinę. </w:t>
      </w:r>
      <w:r w:rsidR="00BE21E6">
        <w:t>To narzędzie z</w:t>
      </w:r>
      <w:r w:rsidR="00F94347" w:rsidRPr="00F94347">
        <w:t>apewnia najwyższą jakość wyników w ułamku czasu zajmowanego przez inne routery na rynku. Technologia NanoRoute jest również w pełni wyposażona, aby sprostać wymaganiom projektowym 20/16/14nm.</w:t>
      </w:r>
      <w:r w:rsidR="00FC2F98">
        <w:t xml:space="preserve"> </w:t>
      </w:r>
      <w:r w:rsidR="00C81806">
        <w:t>[9]</w:t>
      </w:r>
      <w:r w:rsidR="00F94347" w:rsidRPr="00F94347">
        <w:t xml:space="preserve"> Wykorzystując podejście poprawne według konstrukcji, router NanoRoute rozwiązuje potencjalne konflikty podwójnego wzorca w locie dla topologii routingu, która jest nie tylko podwójnym wzorcowaniem i zaawansowaną poprawką DRC za pierwszym razem, ale jest również bardziej wydajna obszarowo.</w:t>
      </w:r>
      <w:r w:rsidR="0061663A">
        <w:t xml:space="preserve"> </w:t>
      </w:r>
      <w:r w:rsidR="00B54769">
        <w:t>[</w:t>
      </w:r>
      <w:r w:rsidR="00BF22E7">
        <w:t>2</w:t>
      </w:r>
      <w:r w:rsidR="00B54769">
        <w:t>]</w:t>
      </w:r>
    </w:p>
    <w:p w14:paraId="54CF2D04" w14:textId="77777777" w:rsidR="00681589" w:rsidRDefault="00681589" w:rsidP="0043316B"/>
    <w:p w14:paraId="0530C902" w14:textId="4BE5D6E0" w:rsidR="003A7751" w:rsidRDefault="008E6141" w:rsidP="009272A0">
      <w:pPr>
        <w:keepNext/>
        <w:jc w:val="center"/>
      </w:pPr>
      <w:r>
        <w:rPr>
          <w:noProof/>
        </w:rPr>
        <w:drawing>
          <wp:inline distT="0" distB="0" distL="0" distR="0" wp14:anchorId="4B713C3F" wp14:editId="6154226D">
            <wp:extent cx="4680000" cy="4377849"/>
            <wp:effectExtent l="0" t="0" r="6350" b="3810"/>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done.png"/>
                    <pic:cNvPicPr/>
                  </pic:nvPicPr>
                  <pic:blipFill>
                    <a:blip r:embed="rId38">
                      <a:extLst>
                        <a:ext uri="{28A0092B-C50C-407E-A947-70E740481C1C}">
                          <a14:useLocalDpi xmlns:a14="http://schemas.microsoft.com/office/drawing/2010/main" val="0"/>
                        </a:ext>
                      </a:extLst>
                    </a:blip>
                    <a:stretch>
                      <a:fillRect/>
                    </a:stretch>
                  </pic:blipFill>
                  <pic:spPr>
                    <a:xfrm>
                      <a:off x="0" y="0"/>
                      <a:ext cx="4680000" cy="4377849"/>
                    </a:xfrm>
                    <a:prstGeom prst="rect">
                      <a:avLst/>
                    </a:prstGeom>
                  </pic:spPr>
                </pic:pic>
              </a:graphicData>
            </a:graphic>
          </wp:inline>
        </w:drawing>
      </w:r>
    </w:p>
    <w:p w14:paraId="028F2E3E" w14:textId="0B23002F" w:rsidR="003A7751" w:rsidRDefault="003A7751" w:rsidP="009272A0">
      <w:pPr>
        <w:pStyle w:val="Legenda"/>
        <w:spacing w:before="0" w:after="0"/>
        <w:jc w:val="center"/>
        <w:rPr>
          <w:i/>
          <w:iCs/>
          <w:sz w:val="24"/>
          <w:szCs w:val="24"/>
          <w:u w:val="single"/>
        </w:rPr>
      </w:pPr>
      <w:bookmarkStart w:id="80" w:name="_Toc17550607"/>
      <w:r w:rsidRPr="001D0DFD">
        <w:rPr>
          <w:b w:val="0"/>
          <w:bCs w:val="0"/>
          <w:i/>
          <w:iCs/>
        </w:rPr>
        <w:t xml:space="preserve">Rysunek </w:t>
      </w:r>
      <w:r w:rsidR="00597A66">
        <w:rPr>
          <w:b w:val="0"/>
          <w:bCs w:val="0"/>
          <w:i/>
          <w:iCs/>
        </w:rPr>
        <w:fldChar w:fldCharType="begin"/>
      </w:r>
      <w:r w:rsidR="00597A66">
        <w:rPr>
          <w:b w:val="0"/>
          <w:bCs w:val="0"/>
          <w:i/>
          <w:iCs/>
        </w:rPr>
        <w:instrText xml:space="preserve"> STYLEREF 1 \s </w:instrText>
      </w:r>
      <w:r w:rsidR="00597A66">
        <w:rPr>
          <w:b w:val="0"/>
          <w:bCs w:val="0"/>
          <w:i/>
          <w:iCs/>
        </w:rPr>
        <w:fldChar w:fldCharType="separate"/>
      </w:r>
      <w:r w:rsidR="00362E91">
        <w:rPr>
          <w:b w:val="0"/>
          <w:bCs w:val="0"/>
          <w:i/>
          <w:iCs/>
          <w:noProof/>
        </w:rPr>
        <w:t>3</w:t>
      </w:r>
      <w:r w:rsidR="00597A66">
        <w:rPr>
          <w:b w:val="0"/>
          <w:bCs w:val="0"/>
          <w:i/>
          <w:iCs/>
        </w:rPr>
        <w:fldChar w:fldCharType="end"/>
      </w:r>
      <w:r w:rsidR="00597A66">
        <w:rPr>
          <w:b w:val="0"/>
          <w:bCs w:val="0"/>
          <w:i/>
          <w:iCs/>
        </w:rPr>
        <w:noBreakHyphen/>
      </w:r>
      <w:r w:rsidR="00597A66">
        <w:rPr>
          <w:b w:val="0"/>
          <w:bCs w:val="0"/>
          <w:i/>
          <w:iCs/>
        </w:rPr>
        <w:fldChar w:fldCharType="begin"/>
      </w:r>
      <w:r w:rsidR="00597A66">
        <w:rPr>
          <w:b w:val="0"/>
          <w:bCs w:val="0"/>
          <w:i/>
          <w:iCs/>
        </w:rPr>
        <w:instrText xml:space="preserve"> SEQ Rysunek \* ARABIC \s 1 </w:instrText>
      </w:r>
      <w:r w:rsidR="00597A66">
        <w:rPr>
          <w:b w:val="0"/>
          <w:bCs w:val="0"/>
          <w:i/>
          <w:iCs/>
        </w:rPr>
        <w:fldChar w:fldCharType="separate"/>
      </w:r>
      <w:r w:rsidR="00362E91">
        <w:rPr>
          <w:b w:val="0"/>
          <w:bCs w:val="0"/>
          <w:i/>
          <w:iCs/>
          <w:noProof/>
        </w:rPr>
        <w:t>8</w:t>
      </w:r>
      <w:r w:rsidR="00597A66">
        <w:rPr>
          <w:b w:val="0"/>
          <w:bCs w:val="0"/>
          <w:i/>
          <w:iCs/>
        </w:rPr>
        <w:fldChar w:fldCharType="end"/>
      </w:r>
      <w:r w:rsidR="002D7F21">
        <w:rPr>
          <w:b w:val="0"/>
          <w:bCs w:val="0"/>
          <w:i/>
          <w:iCs/>
        </w:rPr>
        <w:t>:</w:t>
      </w:r>
      <w:r w:rsidR="00575F59" w:rsidRPr="001D0DFD">
        <w:rPr>
          <w:b w:val="0"/>
          <w:bCs w:val="0"/>
          <w:i/>
          <w:iCs/>
        </w:rPr>
        <w:t xml:space="preserve"> </w:t>
      </w:r>
      <w:r w:rsidR="006D3CCD" w:rsidRPr="001D0DFD">
        <w:rPr>
          <w:b w:val="0"/>
          <w:bCs w:val="0"/>
          <w:i/>
          <w:iCs/>
        </w:rPr>
        <w:t>Finalny projekt topografii</w:t>
      </w:r>
      <w:r w:rsidR="001D0DFD">
        <w:rPr>
          <w:i/>
          <w:iCs/>
          <w:u w:val="single"/>
        </w:rPr>
        <w:t xml:space="preserve"> </w:t>
      </w:r>
      <w:r w:rsidR="001D0DFD">
        <w:rPr>
          <w:b w:val="0"/>
          <w:bCs w:val="0"/>
          <w:i/>
          <w:iCs/>
        </w:rPr>
        <w:t>[opr. własne]</w:t>
      </w:r>
      <w:bookmarkEnd w:id="80"/>
    </w:p>
    <w:p w14:paraId="09899F71" w14:textId="11FC3C1F" w:rsidR="00A05F7C" w:rsidRDefault="00A05F7C" w:rsidP="00E626C9">
      <w:pPr>
        <w:pStyle w:val="Nagwek3"/>
        <w:spacing w:after="120"/>
        <w:rPr>
          <w:sz w:val="24"/>
          <w:szCs w:val="24"/>
        </w:rPr>
      </w:pPr>
      <w:bookmarkStart w:id="81" w:name="_Toc17547360"/>
      <w:r>
        <w:rPr>
          <w:sz w:val="24"/>
          <w:szCs w:val="24"/>
        </w:rPr>
        <w:lastRenderedPageBreak/>
        <w:t>Weryfikacja</w:t>
      </w:r>
      <w:bookmarkEnd w:id="81"/>
    </w:p>
    <w:p w14:paraId="5E5621E0" w14:textId="13859EC7" w:rsidR="002B574D" w:rsidRDefault="005D5F39" w:rsidP="002B574D">
      <w:pPr>
        <w:pStyle w:val="Tekstpodstawowyzwciciem"/>
      </w:pPr>
      <w:r>
        <w:t>Pierwszym</w:t>
      </w:r>
      <w:r w:rsidR="001E0F36">
        <w:t xml:space="preserve"> </w:t>
      </w:r>
      <w:r w:rsidR="00291B48">
        <w:t>krokiem</w:t>
      </w:r>
      <w:r w:rsidR="001E0F36">
        <w:t xml:space="preserve"> w wery</w:t>
      </w:r>
      <w:r w:rsidR="00A45D80">
        <w:t>fi</w:t>
      </w:r>
      <w:r w:rsidR="001E0F36">
        <w:t>k</w:t>
      </w:r>
      <w:r w:rsidR="00A45D80">
        <w:t>a</w:t>
      </w:r>
      <w:r w:rsidR="001E0F36">
        <w:t xml:space="preserve">cji jest sprawdzenie poprawności </w:t>
      </w:r>
      <w:r w:rsidR="00291B48">
        <w:t>połączeń</w:t>
      </w:r>
      <w:r w:rsidR="001E0F36">
        <w:t xml:space="preserve"> układu. Wymagane jest pokrycie </w:t>
      </w:r>
      <w:r w:rsidR="00291B48">
        <w:t>połączeń</w:t>
      </w:r>
      <w:r w:rsidR="001E0F36">
        <w:t xml:space="preserve"> zawartych w </w:t>
      </w:r>
      <w:r w:rsidR="00291B48">
        <w:t>netliście</w:t>
      </w:r>
      <w:r w:rsidR="001E0F36">
        <w:t xml:space="preserve">. Wszelkie problemy są zgłaszane przez kompilator i muszą zostać poprawione przed </w:t>
      </w:r>
      <w:r w:rsidR="00C6314B">
        <w:t>kolejnym działaniem</w:t>
      </w:r>
      <w:r w:rsidR="001E0F36">
        <w:t>. Jeżeli nie ma błęd</w:t>
      </w:r>
      <w:r w:rsidR="00865613">
        <w:t>ów</w:t>
      </w:r>
      <w:r w:rsidR="00942324">
        <w:t>,</w:t>
      </w:r>
      <w:r w:rsidR="001E0F36">
        <w:t xml:space="preserve"> </w:t>
      </w:r>
      <w:r w:rsidR="00673A3C">
        <w:t>zwrotna</w:t>
      </w:r>
      <w:r w:rsidR="001E0F36">
        <w:t xml:space="preserve"> </w:t>
      </w:r>
      <w:r w:rsidR="00673A3C">
        <w:t>wiadomość</w:t>
      </w:r>
      <w:r w:rsidR="001E0F36">
        <w:t xml:space="preserve"> powinna wyglądać tak:</w:t>
      </w:r>
    </w:p>
    <w:p w14:paraId="0828F61D" w14:textId="77777777" w:rsidR="005305B4" w:rsidRDefault="005305B4" w:rsidP="002B574D">
      <w:pPr>
        <w:pStyle w:val="Tekstpodstawowyzwciciem"/>
      </w:pPr>
    </w:p>
    <w:p w14:paraId="38499073" w14:textId="77777777" w:rsidR="0003317C" w:rsidRPr="00870A29" w:rsidRDefault="0003317C" w:rsidP="0003317C">
      <w:pPr>
        <w:pStyle w:val="Tekstpodstawowyzwciciem"/>
        <w:spacing w:after="0"/>
        <w:jc w:val="center"/>
        <w:rPr>
          <w:rFonts w:ascii="Courier New" w:hAnsi="Courier New" w:cs="Courier New"/>
          <w:sz w:val="22"/>
          <w:szCs w:val="22"/>
        </w:rPr>
      </w:pPr>
      <w:r w:rsidRPr="00870A29">
        <w:rPr>
          <w:rFonts w:ascii="Courier New" w:hAnsi="Courier New" w:cs="Courier New"/>
          <w:sz w:val="22"/>
          <w:szCs w:val="22"/>
        </w:rPr>
        <w:t>******** End: VERIFY CONNECTIVITY ********</w:t>
      </w:r>
    </w:p>
    <w:p w14:paraId="00C9D79D" w14:textId="06500F73" w:rsidR="0003317C" w:rsidRDefault="0003317C" w:rsidP="0003317C">
      <w:pPr>
        <w:pStyle w:val="Tekstpodstawowyzwciciem"/>
        <w:spacing w:after="0"/>
        <w:jc w:val="center"/>
        <w:rPr>
          <w:rFonts w:ascii="Courier New" w:hAnsi="Courier New" w:cs="Courier New"/>
        </w:rPr>
      </w:pPr>
      <w:r w:rsidRPr="00870A29">
        <w:rPr>
          <w:rFonts w:ascii="Courier New" w:hAnsi="Courier New" w:cs="Courier New"/>
          <w:sz w:val="22"/>
          <w:szCs w:val="22"/>
        </w:rPr>
        <w:t>Verification Complete : 0 Viols.</w:t>
      </w:r>
      <w:r w:rsidR="00273958" w:rsidRPr="00870A29">
        <w:rPr>
          <w:rFonts w:ascii="Courier New" w:hAnsi="Courier New" w:cs="Courier New"/>
          <w:sz w:val="22"/>
          <w:szCs w:val="22"/>
        </w:rPr>
        <w:t xml:space="preserve"> </w:t>
      </w:r>
      <w:r w:rsidRPr="00122D3D">
        <w:rPr>
          <w:rFonts w:ascii="Courier New" w:hAnsi="Courier New" w:cs="Courier New"/>
          <w:sz w:val="22"/>
          <w:szCs w:val="22"/>
        </w:rPr>
        <w:t>0 Wrngs</w:t>
      </w:r>
      <w:r w:rsidRPr="0003317C">
        <w:rPr>
          <w:rFonts w:ascii="Courier New" w:hAnsi="Courier New" w:cs="Courier New"/>
        </w:rPr>
        <w:t>.</w:t>
      </w:r>
    </w:p>
    <w:p w14:paraId="1A721E7D" w14:textId="77777777" w:rsidR="0003317C" w:rsidRPr="0003317C" w:rsidRDefault="0003317C" w:rsidP="0003317C">
      <w:pPr>
        <w:pStyle w:val="Tekstpodstawowyzwciciem"/>
        <w:spacing w:after="0"/>
        <w:jc w:val="center"/>
        <w:rPr>
          <w:rFonts w:ascii="Courier New" w:hAnsi="Courier New" w:cs="Courier New"/>
        </w:rPr>
      </w:pPr>
    </w:p>
    <w:p w14:paraId="339CD2AD" w14:textId="3E72AC86" w:rsidR="00034602" w:rsidRPr="00034602" w:rsidRDefault="001208B3" w:rsidP="00034602">
      <w:pPr>
        <w:pStyle w:val="Tekstpodstawowyzwciciem"/>
      </w:pPr>
      <w:r>
        <w:t>Drugim</w:t>
      </w:r>
      <w:r w:rsidR="00B65ED5">
        <w:t xml:space="preserve"> etapem jest </w:t>
      </w:r>
      <w:r w:rsidR="0042407F">
        <w:t>weryfikacja</w:t>
      </w:r>
      <w:r w:rsidR="00B65ED5">
        <w:t xml:space="preserve"> geo</w:t>
      </w:r>
      <w:r w:rsidR="007D64E3">
        <w:t>me</w:t>
      </w:r>
      <w:r w:rsidR="00B65ED5">
        <w:t xml:space="preserve">trii </w:t>
      </w:r>
      <w:r w:rsidR="005E5C85">
        <w:t>układu</w:t>
      </w:r>
      <w:r w:rsidR="00B65ED5">
        <w:t xml:space="preserve">. W tym </w:t>
      </w:r>
      <w:r w:rsidR="008C42CD">
        <w:t>kroku</w:t>
      </w:r>
      <w:r w:rsidR="00B65ED5">
        <w:t xml:space="preserve"> </w:t>
      </w:r>
      <w:r w:rsidR="008A7579">
        <w:t>sprawdzane</w:t>
      </w:r>
      <w:r w:rsidR="00B65ED5">
        <w:t xml:space="preserve"> jest </w:t>
      </w:r>
      <w:r w:rsidR="008938D9">
        <w:t>ułożenie</w:t>
      </w:r>
      <w:r w:rsidR="00B65ED5">
        <w:t xml:space="preserve"> komórek </w:t>
      </w:r>
      <w:r w:rsidR="000B2EC8">
        <w:t>standardowych</w:t>
      </w:r>
      <w:r w:rsidR="00B65ED5">
        <w:t xml:space="preserve"> w granicach</w:t>
      </w:r>
      <w:r w:rsidR="005E5C85">
        <w:t xml:space="preserve"> rzędów</w:t>
      </w:r>
      <w:r w:rsidR="00B65ED5">
        <w:t xml:space="preserve">, nachodzenie się </w:t>
      </w:r>
      <w:r w:rsidR="008938D9">
        <w:t>obszarów</w:t>
      </w:r>
      <w:r w:rsidR="00B65ED5">
        <w:t xml:space="preserve"> i kontaktów</w:t>
      </w:r>
      <w:r w:rsidR="00034602">
        <w:t xml:space="preserve">. Warto zauważyć, że ta weryfikacja nie </w:t>
      </w:r>
      <w:r w:rsidR="00A73CC6">
        <w:t>zastępuje</w:t>
      </w:r>
      <w:r w:rsidR="00034602">
        <w:t xml:space="preserve"> ostatecznej weryfikacji zgodnej z </w:t>
      </w:r>
      <w:r w:rsidR="00A2547B">
        <w:t>regułami</w:t>
      </w:r>
      <w:r w:rsidR="00034602">
        <w:t xml:space="preserve"> </w:t>
      </w:r>
      <w:r w:rsidR="00A2547B">
        <w:t>projektowymi</w:t>
      </w:r>
      <w:r w:rsidR="00034602">
        <w:t>. Sprawdza</w:t>
      </w:r>
      <w:r w:rsidR="007F16C9">
        <w:t>n</w:t>
      </w:r>
      <w:r w:rsidR="00034602">
        <w:t>y jest gł</w:t>
      </w:r>
      <w:r w:rsidR="00A6517A">
        <w:t>ó</w:t>
      </w:r>
      <w:r w:rsidR="00034602">
        <w:t xml:space="preserve">wnie widok </w:t>
      </w:r>
      <w:r w:rsidR="00094E55">
        <w:t>abstrakcyjny</w:t>
      </w:r>
      <w:r w:rsidR="00034602">
        <w:t>, który nie z</w:t>
      </w:r>
      <w:r w:rsidR="00F32EF1">
        <w:t>a</w:t>
      </w:r>
      <w:r w:rsidR="00034602">
        <w:t xml:space="preserve">wiera </w:t>
      </w:r>
      <w:r w:rsidR="00DD1B94">
        <w:t>warstw</w:t>
      </w:r>
      <w:r w:rsidR="00034602">
        <w:t xml:space="preserve"> metalicznych. Przed kolejnym k</w:t>
      </w:r>
      <w:r w:rsidR="009D6FC0">
        <w:t>ro</w:t>
      </w:r>
      <w:r w:rsidR="00034602">
        <w:t>kiem należy</w:t>
      </w:r>
      <w:r w:rsidR="009D6FC0">
        <w:t xml:space="preserve"> wykonać t</w:t>
      </w:r>
      <w:r w:rsidR="008F5367">
        <w:t>ą</w:t>
      </w:r>
      <w:r w:rsidR="009D6FC0">
        <w:t xml:space="preserve"> weryfikacje i </w:t>
      </w:r>
      <w:r w:rsidR="001A0C86">
        <w:t xml:space="preserve">poprawić </w:t>
      </w:r>
      <w:r w:rsidR="003D2895">
        <w:t>ewentualne</w:t>
      </w:r>
      <w:r w:rsidR="009D6FC0">
        <w:t xml:space="preserve"> </w:t>
      </w:r>
      <w:r w:rsidR="0049253B">
        <w:t>błędy</w:t>
      </w:r>
      <w:r w:rsidR="00034602">
        <w:t xml:space="preserve">. Poprawne działanie </w:t>
      </w:r>
      <w:r w:rsidR="00875A46">
        <w:t>układu</w:t>
      </w:r>
      <w:r w:rsidR="00034602">
        <w:t xml:space="preserve"> jest sygnalizowane </w:t>
      </w:r>
      <w:r w:rsidR="002954E0">
        <w:t>informacją</w:t>
      </w:r>
      <w:r w:rsidR="00034602">
        <w:t>:</w:t>
      </w:r>
    </w:p>
    <w:p w14:paraId="07419A1B" w14:textId="1C18BE5F" w:rsidR="00034602" w:rsidRPr="00870A29" w:rsidRDefault="00034602" w:rsidP="008671B8">
      <w:pPr>
        <w:pStyle w:val="Tekstpodstawowyzwciciem"/>
        <w:spacing w:after="0"/>
        <w:jc w:val="center"/>
        <w:rPr>
          <w:rFonts w:ascii="Courier New" w:hAnsi="Courier New" w:cs="Courier New"/>
          <w:sz w:val="22"/>
          <w:szCs w:val="22"/>
        </w:rPr>
      </w:pPr>
      <w:r w:rsidRPr="00870A29">
        <w:rPr>
          <w:rFonts w:ascii="Courier New" w:hAnsi="Courier New" w:cs="Courier New"/>
          <w:sz w:val="22"/>
          <w:szCs w:val="22"/>
        </w:rPr>
        <w:t>**********End: VERIFY GEOMETRY**********</w:t>
      </w:r>
    </w:p>
    <w:p w14:paraId="18D52009" w14:textId="72201356" w:rsidR="00034602" w:rsidRPr="00870A29" w:rsidRDefault="00034602" w:rsidP="008671B8">
      <w:pPr>
        <w:pStyle w:val="Tekstpodstawowyzwciciem"/>
        <w:spacing w:after="0"/>
        <w:jc w:val="center"/>
        <w:rPr>
          <w:rFonts w:ascii="Courier New" w:hAnsi="Courier New" w:cs="Courier New"/>
          <w:sz w:val="22"/>
          <w:szCs w:val="22"/>
        </w:rPr>
      </w:pPr>
      <w:r w:rsidRPr="00870A29">
        <w:rPr>
          <w:rFonts w:ascii="Courier New" w:hAnsi="Courier New" w:cs="Courier New"/>
          <w:sz w:val="22"/>
          <w:szCs w:val="22"/>
        </w:rPr>
        <w:t>Verification Complete : 0 Viols.</w:t>
      </w:r>
      <w:r w:rsidR="00C142C6" w:rsidRPr="00870A29">
        <w:rPr>
          <w:rFonts w:ascii="Courier New" w:hAnsi="Courier New" w:cs="Courier New"/>
          <w:sz w:val="22"/>
          <w:szCs w:val="22"/>
        </w:rPr>
        <w:t xml:space="preserve"> </w:t>
      </w:r>
      <w:r w:rsidRPr="00870A29">
        <w:rPr>
          <w:rFonts w:ascii="Courier New" w:hAnsi="Courier New" w:cs="Courier New"/>
          <w:sz w:val="22"/>
          <w:szCs w:val="22"/>
        </w:rPr>
        <w:t>0 Wrngs.</w:t>
      </w:r>
    </w:p>
    <w:p w14:paraId="7C4BF77C" w14:textId="77777777" w:rsidR="00034602" w:rsidRPr="00870A29" w:rsidRDefault="00034602" w:rsidP="00034602">
      <w:pPr>
        <w:pStyle w:val="Tekstpodstawowyzwciciem"/>
      </w:pPr>
    </w:p>
    <w:p w14:paraId="149B1C80" w14:textId="6D5428D0" w:rsidR="002B574D" w:rsidRDefault="009535C5" w:rsidP="002B574D">
      <w:pPr>
        <w:pStyle w:val="Tekstpodstawowyzwciciem"/>
      </w:pPr>
      <w:r>
        <w:t xml:space="preserve">Ostatecznym etapem jest </w:t>
      </w:r>
      <w:r w:rsidR="0027780E">
        <w:t>weryfikacja</w:t>
      </w:r>
      <w:r>
        <w:t xml:space="preserve"> reguł projektowych (ang. </w:t>
      </w:r>
      <w:r w:rsidRPr="00B36E5D">
        <w:rPr>
          <w:i/>
          <w:iCs/>
        </w:rPr>
        <w:t>Design Rule Check</w:t>
      </w:r>
      <w:r>
        <w:t>)</w:t>
      </w:r>
      <w:r w:rsidR="00123A88">
        <w:t>.</w:t>
      </w:r>
      <w:r>
        <w:t xml:space="preserve"> </w:t>
      </w:r>
      <w:r w:rsidRPr="009535C5">
        <w:t xml:space="preserve">W inżynierii elektronicznej regułą projektową jest ograniczenie geometryczne nałożone na płytkę drukowaną, urządzenie półprzewodnikowe i projektory układów scalonych, aby zapewnić, że ich konstrukcje działają prawidłowo, niezawodnie i mogą być wytwarzane z akceptowalną wydajnością. Zasady projektowania produkcji są opracowywane przez inżynierów procesowych </w:t>
      </w:r>
      <w:r w:rsidR="00A74720">
        <w:t>na podstawie</w:t>
      </w:r>
      <w:r w:rsidRPr="009535C5">
        <w:t xml:space="preserve"> zdolnoś</w:t>
      </w:r>
      <w:r w:rsidR="00A74720">
        <w:t>ci</w:t>
      </w:r>
      <w:r w:rsidRPr="009535C5">
        <w:t xml:space="preserve"> ich procesów do realizacji zamierzeń projektowych. Automatyzacja projektowania elektronicznego jest szeroko stosowana w celu zapewnienia, że ​​projektanci nie naruszają zasad projektowania</w:t>
      </w:r>
      <w:r w:rsidR="00E54F6C">
        <w:t xml:space="preserve">. </w:t>
      </w:r>
      <w:r w:rsidRPr="009535C5">
        <w:t xml:space="preserve">DRC jest ważnym krokiem podczas podpisywania fizycznej weryfikacji projektu, co obejmuje również kontrole LVS (układ w porównaniu ze schematem), kontrole XOR, ERC (kontrola reguł elektrycznych) i kontrole anten. Znaczenie zasad projektowania i DRC jest największe w przypadku układów scalonych, które mają geometrie w skali mikro lub nano; w przypadku zaawansowanych procesów niektóre zakłady również nalegają na stosowanie </w:t>
      </w:r>
      <w:r w:rsidRPr="009535C5">
        <w:lastRenderedPageBreak/>
        <w:t>bardziej ograniczonych zasad w celu poprawy wydajności.</w:t>
      </w:r>
      <w:r w:rsidR="001411BC">
        <w:t xml:space="preserve"> Prawidłowo zakończona </w:t>
      </w:r>
      <w:r w:rsidR="005F47D0">
        <w:t>weryfikacja</w:t>
      </w:r>
      <w:r w:rsidR="001411BC">
        <w:t xml:space="preserve"> DRC zwraca info</w:t>
      </w:r>
      <w:r w:rsidR="00902244">
        <w:t>r</w:t>
      </w:r>
      <w:r w:rsidR="001411BC">
        <w:t>m</w:t>
      </w:r>
      <w:r w:rsidR="00902244">
        <w:t>a</w:t>
      </w:r>
      <w:r w:rsidR="001411BC">
        <w:t>cję:</w:t>
      </w:r>
    </w:p>
    <w:p w14:paraId="748FDF7B" w14:textId="7370FF12" w:rsidR="006021C2" w:rsidRPr="007937FB" w:rsidRDefault="006021C2" w:rsidP="00C6006D">
      <w:pPr>
        <w:pStyle w:val="Tekstpodstawowyzwciciem"/>
        <w:spacing w:after="0"/>
        <w:ind w:firstLine="0"/>
        <w:jc w:val="center"/>
        <w:rPr>
          <w:rFonts w:ascii="Courier New" w:hAnsi="Courier New" w:cs="Courier New"/>
          <w:sz w:val="22"/>
          <w:szCs w:val="22"/>
        </w:rPr>
      </w:pPr>
      <w:r w:rsidRPr="007937FB">
        <w:rPr>
          <w:rFonts w:ascii="Courier New" w:hAnsi="Courier New" w:cs="Courier New"/>
          <w:sz w:val="22"/>
          <w:szCs w:val="22"/>
        </w:rPr>
        <w:t>***End Verify DRC(CPU:0:00:00.1</w:t>
      </w:r>
      <w:r w:rsidR="00BE5AF6" w:rsidRPr="007937FB">
        <w:rPr>
          <w:rFonts w:ascii="Courier New" w:hAnsi="Courier New" w:cs="Courier New"/>
          <w:sz w:val="22"/>
          <w:szCs w:val="22"/>
        </w:rPr>
        <w:t xml:space="preserve"> </w:t>
      </w:r>
      <w:r w:rsidRPr="007937FB">
        <w:rPr>
          <w:rFonts w:ascii="Courier New" w:hAnsi="Courier New" w:cs="Courier New"/>
          <w:sz w:val="22"/>
          <w:szCs w:val="22"/>
        </w:rPr>
        <w:t>ELAPSED TIME:0.00</w:t>
      </w:r>
      <w:r w:rsidR="003F738D" w:rsidRPr="007937FB">
        <w:rPr>
          <w:rFonts w:ascii="Courier New" w:hAnsi="Courier New" w:cs="Courier New"/>
          <w:sz w:val="22"/>
          <w:szCs w:val="22"/>
        </w:rPr>
        <w:t xml:space="preserve"> </w:t>
      </w:r>
      <w:r w:rsidRPr="007937FB">
        <w:rPr>
          <w:rFonts w:ascii="Courier New" w:hAnsi="Courier New" w:cs="Courier New"/>
          <w:sz w:val="22"/>
          <w:szCs w:val="22"/>
        </w:rPr>
        <w:t>MEM:0.0M)***</w:t>
      </w:r>
    </w:p>
    <w:p w14:paraId="4B2BC6E8" w14:textId="22CB8CB2" w:rsidR="006021C2" w:rsidRPr="00C6006D" w:rsidRDefault="006021C2" w:rsidP="001400AA">
      <w:pPr>
        <w:pStyle w:val="Tekstpodstawowyzwciciem"/>
        <w:spacing w:after="0"/>
        <w:jc w:val="center"/>
        <w:rPr>
          <w:rFonts w:ascii="Courier New" w:hAnsi="Courier New" w:cs="Courier New"/>
          <w:sz w:val="22"/>
          <w:szCs w:val="22"/>
        </w:rPr>
      </w:pPr>
      <w:r w:rsidRPr="00C6006D">
        <w:rPr>
          <w:rFonts w:ascii="Courier New" w:hAnsi="Courier New" w:cs="Courier New"/>
          <w:sz w:val="22"/>
          <w:szCs w:val="22"/>
        </w:rPr>
        <w:t>Verification Complete : 0 Viols.</w:t>
      </w:r>
    </w:p>
    <w:p w14:paraId="795FA324" w14:textId="5032ABAB" w:rsidR="0073144C" w:rsidRPr="00C6006D" w:rsidRDefault="0073144C" w:rsidP="002B574D">
      <w:pPr>
        <w:pStyle w:val="Tekstpodstawowyzwciciem"/>
      </w:pPr>
    </w:p>
    <w:p w14:paraId="64AD0F0E" w14:textId="21851D98" w:rsidR="00061A50" w:rsidRPr="002B574D" w:rsidRDefault="00C6006D" w:rsidP="00D1455E">
      <w:pPr>
        <w:pStyle w:val="Tekstpodstawowyzwciciem"/>
        <w:ind w:firstLine="0"/>
      </w:pPr>
      <w:r>
        <w:t xml:space="preserve">Po zakończeniu </w:t>
      </w:r>
      <w:r w:rsidR="005F47D0">
        <w:t xml:space="preserve">całkowitej </w:t>
      </w:r>
      <w:r>
        <w:t xml:space="preserve">weryfikacji </w:t>
      </w:r>
      <w:r w:rsidR="005F47D0">
        <w:t>układ</w:t>
      </w:r>
      <w:r>
        <w:t xml:space="preserve"> może zostać wyeksportowany do </w:t>
      </w:r>
      <w:r w:rsidR="00AD13E6">
        <w:t xml:space="preserve">włożenia w ramę. </w:t>
      </w:r>
      <w:r w:rsidR="0073144C">
        <w:t>Raport z całej weryfikacji projektu został dołączony jako dodatek B.</w:t>
      </w:r>
    </w:p>
    <w:p w14:paraId="5CCD835C" w14:textId="36E82C66" w:rsidR="003E394B" w:rsidRPr="005456C8" w:rsidRDefault="003E394B" w:rsidP="00E626C9">
      <w:pPr>
        <w:pStyle w:val="Nagwek2"/>
        <w:spacing w:after="240"/>
        <w:ind w:left="578" w:hanging="578"/>
        <w:rPr>
          <w:i w:val="0"/>
          <w:iCs w:val="0"/>
        </w:rPr>
      </w:pPr>
      <w:bookmarkStart w:id="82" w:name="_Toc17547361"/>
      <w:r w:rsidRPr="005456C8">
        <w:rPr>
          <w:i w:val="0"/>
          <w:iCs w:val="0"/>
        </w:rPr>
        <w:t>Przygotowanie do fabrykacji</w:t>
      </w:r>
      <w:bookmarkEnd w:id="82"/>
    </w:p>
    <w:p w14:paraId="59723769" w14:textId="41586629" w:rsidR="007741F3" w:rsidRDefault="009C275B" w:rsidP="00C81242">
      <w:pPr>
        <w:pStyle w:val="Tekstpodstawowyzwciciem"/>
      </w:pPr>
      <w:r>
        <w:t xml:space="preserve">Przed </w:t>
      </w:r>
      <w:r w:rsidR="00767C9F">
        <w:t>zakończeniem</w:t>
      </w:r>
      <w:r>
        <w:t xml:space="preserve"> projektu </w:t>
      </w:r>
      <w:r w:rsidR="00767C9F">
        <w:t>pozostaje</w:t>
      </w:r>
      <w:r>
        <w:t xml:space="preserve"> jeszcze </w:t>
      </w:r>
      <w:r w:rsidR="00767C9F">
        <w:t>ostatni</w:t>
      </w:r>
      <w:r>
        <w:t xml:space="preserve"> </w:t>
      </w:r>
      <w:r w:rsidR="00767C9F">
        <w:t>element</w:t>
      </w:r>
      <w:r>
        <w:t xml:space="preserve"> do dodania. Każdy układ scalony ma </w:t>
      </w:r>
      <w:r w:rsidR="00CC468F">
        <w:t>specjalną</w:t>
      </w:r>
      <w:r>
        <w:t xml:space="preserve"> ramę z wyprowadzeniami do </w:t>
      </w:r>
      <w:r w:rsidR="00F76783">
        <w:t>połączenia</w:t>
      </w:r>
      <w:r w:rsidR="00C54853">
        <w:t xml:space="preserve"> z innymi elementami i zasilaniem.</w:t>
      </w:r>
      <w:r w:rsidR="00F76783">
        <w:t xml:space="preserve"> Pierwszym krokiem do</w:t>
      </w:r>
      <w:r w:rsidR="00D70936">
        <w:t xml:space="preserve"> fabrykacji jest</w:t>
      </w:r>
      <w:r w:rsidR="00F76783">
        <w:t xml:space="preserve"> </w:t>
      </w:r>
      <w:r w:rsidR="00AD4310">
        <w:t>import topografii do programu Virtuoso:</w:t>
      </w:r>
    </w:p>
    <w:p w14:paraId="08E20FAE" w14:textId="168FF7D3" w:rsidR="0091773C" w:rsidRDefault="00E91E00" w:rsidP="008D2DA7">
      <w:pPr>
        <w:pStyle w:val="Tekstpodstawowyzwciciem"/>
        <w:keepNext/>
        <w:spacing w:after="0"/>
        <w:ind w:firstLine="0"/>
        <w:jc w:val="center"/>
      </w:pPr>
      <w:r>
        <w:rPr>
          <w:noProof/>
        </w:rPr>
        <w:drawing>
          <wp:inline distT="0" distB="0" distL="0" distR="0" wp14:anchorId="2C2318E5" wp14:editId="297B716A">
            <wp:extent cx="4261769" cy="3990975"/>
            <wp:effectExtent l="0" t="0" r="5715" b="0"/>
            <wp:docPr id="38" name="Obraz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virtuoso2.PNG"/>
                    <pic:cNvPicPr/>
                  </pic:nvPicPr>
                  <pic:blipFill>
                    <a:blip r:embed="rId39">
                      <a:extLst>
                        <a:ext uri="{28A0092B-C50C-407E-A947-70E740481C1C}">
                          <a14:useLocalDpi xmlns:a14="http://schemas.microsoft.com/office/drawing/2010/main" val="0"/>
                        </a:ext>
                      </a:extLst>
                    </a:blip>
                    <a:stretch>
                      <a:fillRect/>
                    </a:stretch>
                  </pic:blipFill>
                  <pic:spPr>
                    <a:xfrm>
                      <a:off x="0" y="0"/>
                      <a:ext cx="4264588" cy="3993615"/>
                    </a:xfrm>
                    <a:prstGeom prst="rect">
                      <a:avLst/>
                    </a:prstGeom>
                  </pic:spPr>
                </pic:pic>
              </a:graphicData>
            </a:graphic>
          </wp:inline>
        </w:drawing>
      </w:r>
    </w:p>
    <w:p w14:paraId="4739982B" w14:textId="192868DD" w:rsidR="0091773C" w:rsidRDefault="0091773C" w:rsidP="008D2DA7">
      <w:pPr>
        <w:pStyle w:val="Legenda"/>
        <w:spacing w:before="0" w:after="0"/>
        <w:jc w:val="center"/>
        <w:rPr>
          <w:b w:val="0"/>
          <w:bCs w:val="0"/>
          <w:i/>
          <w:iCs/>
        </w:rPr>
      </w:pPr>
      <w:bookmarkStart w:id="83" w:name="_Toc17550608"/>
      <w:r w:rsidRPr="00494B2B">
        <w:rPr>
          <w:b w:val="0"/>
          <w:bCs w:val="0"/>
          <w:i/>
          <w:iCs/>
        </w:rPr>
        <w:t xml:space="preserve">Rysunek </w:t>
      </w:r>
      <w:r w:rsidR="00597A66">
        <w:rPr>
          <w:b w:val="0"/>
          <w:bCs w:val="0"/>
          <w:i/>
          <w:iCs/>
        </w:rPr>
        <w:fldChar w:fldCharType="begin"/>
      </w:r>
      <w:r w:rsidR="00597A66">
        <w:rPr>
          <w:b w:val="0"/>
          <w:bCs w:val="0"/>
          <w:i/>
          <w:iCs/>
        </w:rPr>
        <w:instrText xml:space="preserve"> STYLEREF 1 \s </w:instrText>
      </w:r>
      <w:r w:rsidR="00597A66">
        <w:rPr>
          <w:b w:val="0"/>
          <w:bCs w:val="0"/>
          <w:i/>
          <w:iCs/>
        </w:rPr>
        <w:fldChar w:fldCharType="separate"/>
      </w:r>
      <w:r w:rsidR="00362E91">
        <w:rPr>
          <w:b w:val="0"/>
          <w:bCs w:val="0"/>
          <w:i/>
          <w:iCs/>
          <w:noProof/>
        </w:rPr>
        <w:t>3</w:t>
      </w:r>
      <w:r w:rsidR="00597A66">
        <w:rPr>
          <w:b w:val="0"/>
          <w:bCs w:val="0"/>
          <w:i/>
          <w:iCs/>
        </w:rPr>
        <w:fldChar w:fldCharType="end"/>
      </w:r>
      <w:r w:rsidR="00597A66">
        <w:rPr>
          <w:b w:val="0"/>
          <w:bCs w:val="0"/>
          <w:i/>
          <w:iCs/>
        </w:rPr>
        <w:noBreakHyphen/>
      </w:r>
      <w:r w:rsidR="00597A66">
        <w:rPr>
          <w:b w:val="0"/>
          <w:bCs w:val="0"/>
          <w:i/>
          <w:iCs/>
        </w:rPr>
        <w:fldChar w:fldCharType="begin"/>
      </w:r>
      <w:r w:rsidR="00597A66">
        <w:rPr>
          <w:b w:val="0"/>
          <w:bCs w:val="0"/>
          <w:i/>
          <w:iCs/>
        </w:rPr>
        <w:instrText xml:space="preserve"> SEQ Rysunek \* ARABIC \s 1 </w:instrText>
      </w:r>
      <w:r w:rsidR="00597A66">
        <w:rPr>
          <w:b w:val="0"/>
          <w:bCs w:val="0"/>
          <w:i/>
          <w:iCs/>
        </w:rPr>
        <w:fldChar w:fldCharType="separate"/>
      </w:r>
      <w:r w:rsidR="00362E91">
        <w:rPr>
          <w:b w:val="0"/>
          <w:bCs w:val="0"/>
          <w:i/>
          <w:iCs/>
          <w:noProof/>
        </w:rPr>
        <w:t>9</w:t>
      </w:r>
      <w:r w:rsidR="00597A66">
        <w:rPr>
          <w:b w:val="0"/>
          <w:bCs w:val="0"/>
          <w:i/>
          <w:iCs/>
        </w:rPr>
        <w:fldChar w:fldCharType="end"/>
      </w:r>
      <w:r w:rsidR="00337813">
        <w:rPr>
          <w:b w:val="0"/>
          <w:bCs w:val="0"/>
          <w:i/>
          <w:iCs/>
        </w:rPr>
        <w:t>:</w:t>
      </w:r>
      <w:r w:rsidR="00C52F0C">
        <w:rPr>
          <w:b w:val="0"/>
          <w:bCs w:val="0"/>
          <w:i/>
          <w:iCs/>
        </w:rPr>
        <w:t xml:space="preserve"> </w:t>
      </w:r>
      <w:r w:rsidR="00F50572">
        <w:rPr>
          <w:b w:val="0"/>
          <w:bCs w:val="0"/>
          <w:i/>
          <w:iCs/>
        </w:rPr>
        <w:t>Moduł w programie Virtuoso</w:t>
      </w:r>
      <w:r w:rsidR="00300AF2">
        <w:rPr>
          <w:b w:val="0"/>
          <w:bCs w:val="0"/>
          <w:i/>
          <w:iCs/>
        </w:rPr>
        <w:t xml:space="preserve"> </w:t>
      </w:r>
      <w:r w:rsidR="00337813">
        <w:rPr>
          <w:b w:val="0"/>
          <w:bCs w:val="0"/>
          <w:i/>
          <w:iCs/>
        </w:rPr>
        <w:t xml:space="preserve"> </w:t>
      </w:r>
      <w:r w:rsidR="008B3621">
        <w:rPr>
          <w:b w:val="0"/>
          <w:bCs w:val="0"/>
          <w:i/>
          <w:iCs/>
        </w:rPr>
        <w:t>[opr. własne]</w:t>
      </w:r>
      <w:bookmarkEnd w:id="83"/>
    </w:p>
    <w:p w14:paraId="0C646FF0" w14:textId="77777777" w:rsidR="00F06CE9" w:rsidRPr="00F06CE9" w:rsidRDefault="00F06CE9" w:rsidP="00F06CE9"/>
    <w:p w14:paraId="425AB977" w14:textId="54C7F453" w:rsidR="008D2DA7" w:rsidRDefault="00AF3717" w:rsidP="008D2DA7">
      <w:r>
        <w:lastRenderedPageBreak/>
        <w:t xml:space="preserve">Po dodaniu </w:t>
      </w:r>
      <w:r w:rsidR="0055772A">
        <w:t>układu</w:t>
      </w:r>
      <w:r>
        <w:t xml:space="preserve"> do Virtuoso widoczny będzie widok tzw. </w:t>
      </w:r>
      <w:r w:rsidR="0055772A">
        <w:t>abstrakcyjny,</w:t>
      </w:r>
      <w:r>
        <w:t xml:space="preserve"> czyli bez detali komórek standardowych.</w:t>
      </w:r>
      <w:r w:rsidR="00300AF2">
        <w:t xml:space="preserve"> Kolory warstw po imporcie projektu mogą się różnić, gdyż Virtuoso używa ustawień o gamie kolorów zawartych w pliku </w:t>
      </w:r>
      <w:r w:rsidR="00300AF2" w:rsidRPr="008C541B">
        <w:rPr>
          <w:i/>
        </w:rPr>
        <w:t>display.drf,</w:t>
      </w:r>
      <w:r w:rsidR="00300AF2">
        <w:t xml:space="preserve"> któ</w:t>
      </w:r>
      <w:r w:rsidR="008B57C9">
        <w:t>rych nie ma w programie Innovus.</w:t>
      </w:r>
      <w:r w:rsidR="00300AF2">
        <w:t xml:space="preserve"> </w:t>
      </w:r>
      <w:r w:rsidR="0055772A">
        <w:t xml:space="preserve"> </w:t>
      </w:r>
      <w:r w:rsidR="00CE25C9">
        <w:t xml:space="preserve">Układ trzeba umieścić w ramie, która zabezpiecza przed wyładowaniami ESD i zapewnia </w:t>
      </w:r>
      <w:r w:rsidR="00C576B0">
        <w:t>połączenie</w:t>
      </w:r>
      <w:r w:rsidR="00CE25C9">
        <w:t xml:space="preserve"> układu </w:t>
      </w:r>
      <w:r w:rsidR="00C576B0">
        <w:t>z innymi elementami elektronicznymi.</w:t>
      </w:r>
      <w:r w:rsidR="001943F8">
        <w:t xml:space="preserve"> </w:t>
      </w:r>
      <w:r w:rsidR="001A447C">
        <w:t>Zaproponowana</w:t>
      </w:r>
      <w:r w:rsidR="001943F8">
        <w:t xml:space="preserve"> rama znajduje się na </w:t>
      </w:r>
      <w:r w:rsidR="0061190F">
        <w:t>poniższym</w:t>
      </w:r>
      <w:r w:rsidR="001943F8">
        <w:t xml:space="preserve"> </w:t>
      </w:r>
      <w:r w:rsidR="00E70030">
        <w:t>rysunku</w:t>
      </w:r>
      <w:r w:rsidR="001943F8">
        <w:t>:</w:t>
      </w:r>
    </w:p>
    <w:p w14:paraId="24594663" w14:textId="319B0AB4" w:rsidR="001E3C22" w:rsidRDefault="001E3C22" w:rsidP="008D2DA7"/>
    <w:p w14:paraId="7A504DB5" w14:textId="138EB042" w:rsidR="00CE25C9" w:rsidRDefault="00E745E2" w:rsidP="006C7533">
      <w:pPr>
        <w:keepNext/>
        <w:jc w:val="center"/>
      </w:pPr>
      <w:r>
        <w:rPr>
          <w:noProof/>
        </w:rPr>
        <w:drawing>
          <wp:inline distT="0" distB="0" distL="0" distR="0" wp14:anchorId="640C8D5F" wp14:editId="795C0744">
            <wp:extent cx="4610100" cy="2441407"/>
            <wp:effectExtent l="0" t="0" r="0" b="0"/>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rame2.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612025" cy="2442426"/>
                    </a:xfrm>
                    <a:prstGeom prst="rect">
                      <a:avLst/>
                    </a:prstGeom>
                  </pic:spPr>
                </pic:pic>
              </a:graphicData>
            </a:graphic>
          </wp:inline>
        </w:drawing>
      </w:r>
    </w:p>
    <w:p w14:paraId="23F665CC" w14:textId="347A7DDD" w:rsidR="001E3C22" w:rsidRPr="00522AC8" w:rsidRDefault="00CE25C9" w:rsidP="006C7533">
      <w:pPr>
        <w:pStyle w:val="Legenda"/>
        <w:spacing w:before="0" w:after="0"/>
        <w:jc w:val="center"/>
        <w:rPr>
          <w:b w:val="0"/>
          <w:bCs w:val="0"/>
          <w:i/>
          <w:iCs/>
          <w:sz w:val="24"/>
          <w:szCs w:val="24"/>
          <w:u w:val="single"/>
        </w:rPr>
      </w:pPr>
      <w:bookmarkStart w:id="84" w:name="_Toc17550609"/>
      <w:r w:rsidRPr="006A6256">
        <w:rPr>
          <w:b w:val="0"/>
          <w:bCs w:val="0"/>
          <w:i/>
          <w:iCs/>
        </w:rPr>
        <w:t xml:space="preserve">Rysunek </w:t>
      </w:r>
      <w:r w:rsidR="00597A66">
        <w:rPr>
          <w:b w:val="0"/>
          <w:bCs w:val="0"/>
          <w:i/>
          <w:iCs/>
        </w:rPr>
        <w:fldChar w:fldCharType="begin"/>
      </w:r>
      <w:r w:rsidR="00597A66">
        <w:rPr>
          <w:b w:val="0"/>
          <w:bCs w:val="0"/>
          <w:i/>
          <w:iCs/>
        </w:rPr>
        <w:instrText xml:space="preserve"> STYLEREF 1 \s </w:instrText>
      </w:r>
      <w:r w:rsidR="00597A66">
        <w:rPr>
          <w:b w:val="0"/>
          <w:bCs w:val="0"/>
          <w:i/>
          <w:iCs/>
        </w:rPr>
        <w:fldChar w:fldCharType="separate"/>
      </w:r>
      <w:r w:rsidR="00362E91">
        <w:rPr>
          <w:b w:val="0"/>
          <w:bCs w:val="0"/>
          <w:i/>
          <w:iCs/>
          <w:noProof/>
        </w:rPr>
        <w:t>3</w:t>
      </w:r>
      <w:r w:rsidR="00597A66">
        <w:rPr>
          <w:b w:val="0"/>
          <w:bCs w:val="0"/>
          <w:i/>
          <w:iCs/>
        </w:rPr>
        <w:fldChar w:fldCharType="end"/>
      </w:r>
      <w:r w:rsidR="00597A66">
        <w:rPr>
          <w:b w:val="0"/>
          <w:bCs w:val="0"/>
          <w:i/>
          <w:iCs/>
        </w:rPr>
        <w:noBreakHyphen/>
      </w:r>
      <w:r w:rsidR="00597A66">
        <w:rPr>
          <w:b w:val="0"/>
          <w:bCs w:val="0"/>
          <w:i/>
          <w:iCs/>
        </w:rPr>
        <w:fldChar w:fldCharType="begin"/>
      </w:r>
      <w:r w:rsidR="00597A66">
        <w:rPr>
          <w:b w:val="0"/>
          <w:bCs w:val="0"/>
          <w:i/>
          <w:iCs/>
        </w:rPr>
        <w:instrText xml:space="preserve"> SEQ Rysunek \* ARABIC \s 1 </w:instrText>
      </w:r>
      <w:r w:rsidR="00597A66">
        <w:rPr>
          <w:b w:val="0"/>
          <w:bCs w:val="0"/>
          <w:i/>
          <w:iCs/>
        </w:rPr>
        <w:fldChar w:fldCharType="separate"/>
      </w:r>
      <w:r w:rsidR="00362E91">
        <w:rPr>
          <w:b w:val="0"/>
          <w:bCs w:val="0"/>
          <w:i/>
          <w:iCs/>
          <w:noProof/>
        </w:rPr>
        <w:t>10</w:t>
      </w:r>
      <w:r w:rsidR="00597A66">
        <w:rPr>
          <w:b w:val="0"/>
          <w:bCs w:val="0"/>
          <w:i/>
          <w:iCs/>
        </w:rPr>
        <w:fldChar w:fldCharType="end"/>
      </w:r>
      <w:r w:rsidR="002A5F77">
        <w:rPr>
          <w:b w:val="0"/>
          <w:bCs w:val="0"/>
          <w:i/>
          <w:iCs/>
        </w:rPr>
        <w:t>:</w:t>
      </w:r>
      <w:r w:rsidR="001A447C" w:rsidRPr="006A6256">
        <w:rPr>
          <w:b w:val="0"/>
          <w:bCs w:val="0"/>
          <w:i/>
          <w:iCs/>
        </w:rPr>
        <w:t xml:space="preserve"> Rama układu scalonego</w:t>
      </w:r>
      <w:r w:rsidR="00477EA8" w:rsidRPr="006A6256">
        <w:rPr>
          <w:b w:val="0"/>
          <w:bCs w:val="0"/>
          <w:i/>
          <w:iCs/>
        </w:rPr>
        <w:t xml:space="preserve"> </w:t>
      </w:r>
      <w:r w:rsidR="00522AC8">
        <w:rPr>
          <w:b w:val="0"/>
          <w:bCs w:val="0"/>
          <w:i/>
          <w:iCs/>
        </w:rPr>
        <w:t>[opr. własne]</w:t>
      </w:r>
      <w:bookmarkEnd w:id="84"/>
    </w:p>
    <w:p w14:paraId="645CA0BC" w14:textId="77777777" w:rsidR="00522AC8" w:rsidRDefault="00522AC8" w:rsidP="006C7533">
      <w:pPr>
        <w:rPr>
          <w:b/>
          <w:i/>
          <w:iCs/>
          <w:u w:val="single"/>
        </w:rPr>
      </w:pPr>
    </w:p>
    <w:p w14:paraId="352DF24E" w14:textId="672DAE2A" w:rsidR="00E91D64" w:rsidRDefault="0061190F" w:rsidP="006C7533">
      <w:r>
        <w:t xml:space="preserve">Rama składa się z </w:t>
      </w:r>
      <w:r w:rsidR="00500BC5">
        <w:t>6</w:t>
      </w:r>
      <w:r>
        <w:t>8 pinów</w:t>
      </w:r>
      <w:r w:rsidR="00500BC5">
        <w:t xml:space="preserve">. Pady są komórkami do połączenia układu z innymi urządzeniami elektronicznymi. Ochrona przed wyładowaniami elektrostatycznymi </w:t>
      </w:r>
      <w:r w:rsidR="00983AC8">
        <w:t>jest zapewniona przez komórki tranzystorów zawarte w padzie</w:t>
      </w:r>
      <w:r w:rsidR="00011713">
        <w:t xml:space="preserve">. Zbudowana rama w formie pierścienia nie jest </w:t>
      </w:r>
      <w:r w:rsidR="00EC103E">
        <w:t>przypadkowa</w:t>
      </w:r>
      <w:r w:rsidR="00011713">
        <w:t xml:space="preserve">, gdyż przy dużej produkcji jest </w:t>
      </w:r>
      <w:r w:rsidR="002B2006">
        <w:t xml:space="preserve">to </w:t>
      </w:r>
      <w:r w:rsidR="00011713">
        <w:t>wymagane. Niekiedy rama może być zredukowana do minimum przy tworzeniu</w:t>
      </w:r>
      <w:r w:rsidR="001E0C8B">
        <w:t xml:space="preserve"> </w:t>
      </w:r>
      <w:r w:rsidR="00011713">
        <w:t xml:space="preserve">nietypowej obudowy lub </w:t>
      </w:r>
      <w:r w:rsidR="00D502C2">
        <w:t>minimalizacji</w:t>
      </w:r>
      <w:r w:rsidR="00011713">
        <w:t xml:space="preserve"> </w:t>
      </w:r>
      <w:r w:rsidR="007F15BE">
        <w:t>kosztów. Kolejnym krokiem jest umies</w:t>
      </w:r>
      <w:r w:rsidR="00766B21">
        <w:t>zczenie modułu lub mod</w:t>
      </w:r>
      <w:r w:rsidR="00E11E9F">
        <w:t>u</w:t>
      </w:r>
      <w:r w:rsidR="00766B21">
        <w:t>łów w ś</w:t>
      </w:r>
      <w:r w:rsidR="00E300E6">
        <w:t>rod</w:t>
      </w:r>
      <w:r w:rsidR="007F15BE">
        <w:t>ku ramy.</w:t>
      </w:r>
    </w:p>
    <w:p w14:paraId="722D4BC6" w14:textId="77777777" w:rsidR="00B93A59" w:rsidRDefault="00A036B0" w:rsidP="007F15BE">
      <w:pPr>
        <w:keepNext/>
        <w:jc w:val="center"/>
      </w:pPr>
      <w:r>
        <w:rPr>
          <w:noProof/>
        </w:rPr>
        <w:lastRenderedPageBreak/>
        <w:drawing>
          <wp:inline distT="0" distB="0" distL="0" distR="0" wp14:anchorId="574E693C" wp14:editId="59A938AA">
            <wp:extent cx="4629150" cy="2446051"/>
            <wp:effectExtent l="0" t="0" r="0" b="0"/>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laced.png"/>
                    <pic:cNvPicPr/>
                  </pic:nvPicPr>
                  <pic:blipFill>
                    <a:blip r:embed="rId41">
                      <a:extLst>
                        <a:ext uri="{28A0092B-C50C-407E-A947-70E740481C1C}">
                          <a14:useLocalDpi xmlns:a14="http://schemas.microsoft.com/office/drawing/2010/main" val="0"/>
                        </a:ext>
                      </a:extLst>
                    </a:blip>
                    <a:stretch>
                      <a:fillRect/>
                    </a:stretch>
                  </pic:blipFill>
                  <pic:spPr>
                    <a:xfrm>
                      <a:off x="0" y="0"/>
                      <a:ext cx="4637744" cy="2450592"/>
                    </a:xfrm>
                    <a:prstGeom prst="rect">
                      <a:avLst/>
                    </a:prstGeom>
                  </pic:spPr>
                </pic:pic>
              </a:graphicData>
            </a:graphic>
          </wp:inline>
        </w:drawing>
      </w:r>
    </w:p>
    <w:p w14:paraId="0709553F" w14:textId="0CBFE625" w:rsidR="00DA7458" w:rsidRDefault="00B93A59" w:rsidP="00E11E9F">
      <w:pPr>
        <w:pStyle w:val="Legenda"/>
        <w:spacing w:before="0" w:after="0"/>
        <w:jc w:val="center"/>
        <w:rPr>
          <w:b w:val="0"/>
          <w:bCs w:val="0"/>
          <w:i/>
          <w:iCs/>
        </w:rPr>
      </w:pPr>
      <w:bookmarkStart w:id="85" w:name="_Toc17550610"/>
      <w:r w:rsidRPr="00F74D15">
        <w:rPr>
          <w:b w:val="0"/>
          <w:bCs w:val="0"/>
          <w:i/>
          <w:iCs/>
        </w:rPr>
        <w:t xml:space="preserve">Rysunek </w:t>
      </w:r>
      <w:r w:rsidR="00597A66">
        <w:rPr>
          <w:b w:val="0"/>
          <w:bCs w:val="0"/>
          <w:i/>
          <w:iCs/>
        </w:rPr>
        <w:fldChar w:fldCharType="begin"/>
      </w:r>
      <w:r w:rsidR="00597A66">
        <w:rPr>
          <w:b w:val="0"/>
          <w:bCs w:val="0"/>
          <w:i/>
          <w:iCs/>
        </w:rPr>
        <w:instrText xml:space="preserve"> STYLEREF 1 \s </w:instrText>
      </w:r>
      <w:r w:rsidR="00597A66">
        <w:rPr>
          <w:b w:val="0"/>
          <w:bCs w:val="0"/>
          <w:i/>
          <w:iCs/>
        </w:rPr>
        <w:fldChar w:fldCharType="separate"/>
      </w:r>
      <w:r w:rsidR="00362E91">
        <w:rPr>
          <w:b w:val="0"/>
          <w:bCs w:val="0"/>
          <w:i/>
          <w:iCs/>
          <w:noProof/>
        </w:rPr>
        <w:t>3</w:t>
      </w:r>
      <w:r w:rsidR="00597A66">
        <w:rPr>
          <w:b w:val="0"/>
          <w:bCs w:val="0"/>
          <w:i/>
          <w:iCs/>
        </w:rPr>
        <w:fldChar w:fldCharType="end"/>
      </w:r>
      <w:r w:rsidR="00597A66">
        <w:rPr>
          <w:b w:val="0"/>
          <w:bCs w:val="0"/>
          <w:i/>
          <w:iCs/>
        </w:rPr>
        <w:noBreakHyphen/>
      </w:r>
      <w:r w:rsidR="00597A66">
        <w:rPr>
          <w:b w:val="0"/>
          <w:bCs w:val="0"/>
          <w:i/>
          <w:iCs/>
        </w:rPr>
        <w:fldChar w:fldCharType="begin"/>
      </w:r>
      <w:r w:rsidR="00597A66">
        <w:rPr>
          <w:b w:val="0"/>
          <w:bCs w:val="0"/>
          <w:i/>
          <w:iCs/>
        </w:rPr>
        <w:instrText xml:space="preserve"> SEQ Rysunek \* ARABIC \s 1 </w:instrText>
      </w:r>
      <w:r w:rsidR="00597A66">
        <w:rPr>
          <w:b w:val="0"/>
          <w:bCs w:val="0"/>
          <w:i/>
          <w:iCs/>
        </w:rPr>
        <w:fldChar w:fldCharType="separate"/>
      </w:r>
      <w:r w:rsidR="00362E91">
        <w:rPr>
          <w:b w:val="0"/>
          <w:bCs w:val="0"/>
          <w:i/>
          <w:iCs/>
          <w:noProof/>
        </w:rPr>
        <w:t>11</w:t>
      </w:r>
      <w:r w:rsidR="00597A66">
        <w:rPr>
          <w:b w:val="0"/>
          <w:bCs w:val="0"/>
          <w:i/>
          <w:iCs/>
        </w:rPr>
        <w:fldChar w:fldCharType="end"/>
      </w:r>
      <w:r w:rsidR="00871273">
        <w:rPr>
          <w:b w:val="0"/>
          <w:bCs w:val="0"/>
          <w:i/>
          <w:iCs/>
        </w:rPr>
        <w:t>:</w:t>
      </w:r>
      <w:r w:rsidR="007A5279">
        <w:rPr>
          <w:b w:val="0"/>
          <w:bCs w:val="0"/>
          <w:i/>
          <w:iCs/>
        </w:rPr>
        <w:t xml:space="preserve"> Umiejscowienie modułu do </w:t>
      </w:r>
      <w:r w:rsidR="00580D9B">
        <w:rPr>
          <w:b w:val="0"/>
          <w:bCs w:val="0"/>
          <w:i/>
          <w:iCs/>
        </w:rPr>
        <w:t>połączenia z</w:t>
      </w:r>
      <w:r w:rsidR="00E21110">
        <w:rPr>
          <w:b w:val="0"/>
          <w:bCs w:val="0"/>
          <w:i/>
          <w:iCs/>
        </w:rPr>
        <w:t xml:space="preserve"> </w:t>
      </w:r>
      <w:r w:rsidR="007A5279">
        <w:rPr>
          <w:b w:val="0"/>
          <w:bCs w:val="0"/>
          <w:i/>
          <w:iCs/>
        </w:rPr>
        <w:t>ramą</w:t>
      </w:r>
      <w:r w:rsidR="00C07E22">
        <w:rPr>
          <w:b w:val="0"/>
          <w:bCs w:val="0"/>
          <w:i/>
          <w:iCs/>
        </w:rPr>
        <w:t xml:space="preserve"> [opr. </w:t>
      </w:r>
      <w:r w:rsidR="00342BE4">
        <w:rPr>
          <w:b w:val="0"/>
          <w:bCs w:val="0"/>
          <w:i/>
          <w:iCs/>
        </w:rPr>
        <w:t>w</w:t>
      </w:r>
      <w:r w:rsidR="00C07E22">
        <w:rPr>
          <w:b w:val="0"/>
          <w:bCs w:val="0"/>
          <w:i/>
          <w:iCs/>
        </w:rPr>
        <w:t>łasne</w:t>
      </w:r>
      <w:r w:rsidR="00DA7458">
        <w:rPr>
          <w:b w:val="0"/>
          <w:bCs w:val="0"/>
          <w:i/>
          <w:iCs/>
        </w:rPr>
        <w:t>]</w:t>
      </w:r>
      <w:bookmarkEnd w:id="85"/>
    </w:p>
    <w:p w14:paraId="7E44BD0F" w14:textId="77777777" w:rsidR="0085157A" w:rsidRPr="0085157A" w:rsidRDefault="0085157A" w:rsidP="0085157A"/>
    <w:p w14:paraId="59B9841F" w14:textId="38231573" w:rsidR="00DA7458" w:rsidRDefault="00721F4B" w:rsidP="00DA7458">
      <w:r>
        <w:t>Ostateczn</w:t>
      </w:r>
      <w:r w:rsidR="00511235">
        <w:t>ym etapem jest</w:t>
      </w:r>
      <w:r w:rsidR="009C03A6">
        <w:t xml:space="preserve"> </w:t>
      </w:r>
      <w:r w:rsidR="00511235">
        <w:t>p</w:t>
      </w:r>
      <w:r w:rsidR="00FC3BF3">
        <w:t>ołączenie</w:t>
      </w:r>
      <w:r w:rsidR="00442F9B">
        <w:t xml:space="preserve"> pinów wejścia/wyjścia z padami ramy. Przy skomplikowanych projektach </w:t>
      </w:r>
      <w:r w:rsidR="00FC3BF3">
        <w:t>zalecane</w:t>
      </w:r>
      <w:r w:rsidR="00281097">
        <w:t xml:space="preserve"> jest</w:t>
      </w:r>
      <w:r w:rsidR="006E6856">
        <w:t>,</w:t>
      </w:r>
      <w:r w:rsidR="00281097">
        <w:t xml:space="preserve"> by połączenia</w:t>
      </w:r>
      <w:r w:rsidR="00442F9B">
        <w:t xml:space="preserve"> wykonał </w:t>
      </w:r>
      <w:r w:rsidR="00281097">
        <w:t>program</w:t>
      </w:r>
      <w:r w:rsidR="00442F9B">
        <w:t xml:space="preserve"> automatycznie</w:t>
      </w:r>
      <w:r w:rsidR="006E6856">
        <w:t>,</w:t>
      </w:r>
      <w:r w:rsidR="00442F9B">
        <w:t xml:space="preserve"> a</w:t>
      </w:r>
      <w:r w:rsidR="00F37669">
        <w:t xml:space="preserve"> </w:t>
      </w:r>
      <w:r w:rsidR="00442F9B">
        <w:t xml:space="preserve">pozostałe poprawki nałożył projektant. W małych </w:t>
      </w:r>
      <w:r w:rsidR="00F61D1E">
        <w:t>projektach</w:t>
      </w:r>
      <w:r w:rsidR="00442F9B">
        <w:t xml:space="preserve"> wybór zależy od projektanta</w:t>
      </w:r>
      <w:r w:rsidR="00BD6AD9">
        <w:t>.</w:t>
      </w:r>
      <w:r w:rsidR="00442F9B">
        <w:t xml:space="preserve"> </w:t>
      </w:r>
      <w:r w:rsidR="00BD6AD9">
        <w:t>R</w:t>
      </w:r>
      <w:r w:rsidR="005556CC">
        <w:t>ęczne</w:t>
      </w:r>
      <w:r w:rsidR="00442F9B">
        <w:t xml:space="preserve"> połącz</w:t>
      </w:r>
      <w:r w:rsidR="00BD6AD9">
        <w:t>e</w:t>
      </w:r>
      <w:r w:rsidR="00442F9B">
        <w:t xml:space="preserve">nie z ramą pozwala na dopasowanie </w:t>
      </w:r>
      <w:r w:rsidR="009E294C">
        <w:t>ścieżek</w:t>
      </w:r>
      <w:r w:rsidR="00442F9B">
        <w:t xml:space="preserve"> do własnych </w:t>
      </w:r>
      <w:r w:rsidR="00D4073C">
        <w:t>potrzeb,</w:t>
      </w:r>
      <w:r w:rsidR="0082185A">
        <w:t xml:space="preserve"> ale wymaga dużej ilości czasu</w:t>
      </w:r>
      <w:r w:rsidR="00442F9B">
        <w:t xml:space="preserve">. Po zakończeniu </w:t>
      </w:r>
      <w:r w:rsidR="009E294C">
        <w:t>operacji</w:t>
      </w:r>
      <w:r w:rsidR="00442F9B">
        <w:t xml:space="preserve"> </w:t>
      </w:r>
      <w:r w:rsidR="009E294C">
        <w:t>połączenia</w:t>
      </w:r>
      <w:r w:rsidR="00442F9B">
        <w:t xml:space="preserve"> tzw. </w:t>
      </w:r>
      <w:r w:rsidR="00442F9B" w:rsidRPr="009E294C">
        <w:rPr>
          <w:i/>
        </w:rPr>
        <w:t>wire bonding</w:t>
      </w:r>
      <w:r w:rsidR="00442F9B">
        <w:t xml:space="preserve"> </w:t>
      </w:r>
      <w:r w:rsidR="00E11E9F">
        <w:t>pozostaje sprawdzić</w:t>
      </w:r>
      <w:r w:rsidR="00C66270">
        <w:t>,</w:t>
      </w:r>
      <w:r w:rsidR="00442F9B">
        <w:t xml:space="preserve"> czy wszystkie reguły zostały </w:t>
      </w:r>
      <w:r w:rsidR="009E294C">
        <w:t>zachowane</w:t>
      </w:r>
      <w:r w:rsidR="00D4073C">
        <w:t>.</w:t>
      </w:r>
    </w:p>
    <w:p w14:paraId="768A9FBD" w14:textId="6037AE79" w:rsidR="00A036B0" w:rsidRDefault="00A036B0" w:rsidP="006C7533"/>
    <w:p w14:paraId="67B2B3C4" w14:textId="77777777" w:rsidR="00B93A59" w:rsidRDefault="00A036B0" w:rsidP="00735E5F">
      <w:pPr>
        <w:keepNext/>
      </w:pPr>
      <w:r>
        <w:rPr>
          <w:noProof/>
        </w:rPr>
        <w:drawing>
          <wp:inline distT="0" distB="0" distL="0" distR="0" wp14:anchorId="26D58DC8" wp14:editId="59A9A080">
            <wp:extent cx="5399405" cy="2836545"/>
            <wp:effectExtent l="0" t="0" r="0" b="1905"/>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outer.PNG"/>
                    <pic:cNvPicPr/>
                  </pic:nvPicPr>
                  <pic:blipFill>
                    <a:blip r:embed="rId42">
                      <a:extLst>
                        <a:ext uri="{28A0092B-C50C-407E-A947-70E740481C1C}">
                          <a14:useLocalDpi xmlns:a14="http://schemas.microsoft.com/office/drawing/2010/main" val="0"/>
                        </a:ext>
                      </a:extLst>
                    </a:blip>
                    <a:stretch>
                      <a:fillRect/>
                    </a:stretch>
                  </pic:blipFill>
                  <pic:spPr>
                    <a:xfrm>
                      <a:off x="0" y="0"/>
                      <a:ext cx="5399405" cy="2836545"/>
                    </a:xfrm>
                    <a:prstGeom prst="rect">
                      <a:avLst/>
                    </a:prstGeom>
                  </pic:spPr>
                </pic:pic>
              </a:graphicData>
            </a:graphic>
          </wp:inline>
        </w:drawing>
      </w:r>
    </w:p>
    <w:p w14:paraId="532D4AF9" w14:textId="67F9CDAF" w:rsidR="00A036B0" w:rsidRDefault="00B93A59" w:rsidP="00735E5F">
      <w:pPr>
        <w:pStyle w:val="Legenda"/>
        <w:spacing w:before="0" w:after="0"/>
        <w:jc w:val="center"/>
        <w:rPr>
          <w:b w:val="0"/>
          <w:bCs w:val="0"/>
          <w:i/>
          <w:iCs/>
        </w:rPr>
      </w:pPr>
      <w:bookmarkStart w:id="86" w:name="_Toc17550611"/>
      <w:r w:rsidRPr="009452E5">
        <w:rPr>
          <w:b w:val="0"/>
          <w:bCs w:val="0"/>
          <w:i/>
          <w:iCs/>
        </w:rPr>
        <w:t xml:space="preserve">Rysunek </w:t>
      </w:r>
      <w:r w:rsidR="00597A66">
        <w:rPr>
          <w:b w:val="0"/>
          <w:bCs w:val="0"/>
          <w:i/>
          <w:iCs/>
        </w:rPr>
        <w:fldChar w:fldCharType="begin"/>
      </w:r>
      <w:r w:rsidR="00597A66">
        <w:rPr>
          <w:b w:val="0"/>
          <w:bCs w:val="0"/>
          <w:i/>
          <w:iCs/>
        </w:rPr>
        <w:instrText xml:space="preserve"> STYLEREF 1 \s </w:instrText>
      </w:r>
      <w:r w:rsidR="00597A66">
        <w:rPr>
          <w:b w:val="0"/>
          <w:bCs w:val="0"/>
          <w:i/>
          <w:iCs/>
        </w:rPr>
        <w:fldChar w:fldCharType="separate"/>
      </w:r>
      <w:r w:rsidR="00362E91">
        <w:rPr>
          <w:b w:val="0"/>
          <w:bCs w:val="0"/>
          <w:i/>
          <w:iCs/>
          <w:noProof/>
        </w:rPr>
        <w:t>3</w:t>
      </w:r>
      <w:r w:rsidR="00597A66">
        <w:rPr>
          <w:b w:val="0"/>
          <w:bCs w:val="0"/>
          <w:i/>
          <w:iCs/>
        </w:rPr>
        <w:fldChar w:fldCharType="end"/>
      </w:r>
      <w:r w:rsidR="00597A66">
        <w:rPr>
          <w:b w:val="0"/>
          <w:bCs w:val="0"/>
          <w:i/>
          <w:iCs/>
        </w:rPr>
        <w:noBreakHyphen/>
      </w:r>
      <w:r w:rsidR="00597A66">
        <w:rPr>
          <w:b w:val="0"/>
          <w:bCs w:val="0"/>
          <w:i/>
          <w:iCs/>
        </w:rPr>
        <w:fldChar w:fldCharType="begin"/>
      </w:r>
      <w:r w:rsidR="00597A66">
        <w:rPr>
          <w:b w:val="0"/>
          <w:bCs w:val="0"/>
          <w:i/>
          <w:iCs/>
        </w:rPr>
        <w:instrText xml:space="preserve"> SEQ Rysunek \* ARABIC \s 1 </w:instrText>
      </w:r>
      <w:r w:rsidR="00597A66">
        <w:rPr>
          <w:b w:val="0"/>
          <w:bCs w:val="0"/>
          <w:i/>
          <w:iCs/>
        </w:rPr>
        <w:fldChar w:fldCharType="separate"/>
      </w:r>
      <w:r w:rsidR="00362E91">
        <w:rPr>
          <w:b w:val="0"/>
          <w:bCs w:val="0"/>
          <w:i/>
          <w:iCs/>
          <w:noProof/>
        </w:rPr>
        <w:t>12</w:t>
      </w:r>
      <w:r w:rsidR="00597A66">
        <w:rPr>
          <w:b w:val="0"/>
          <w:bCs w:val="0"/>
          <w:i/>
          <w:iCs/>
        </w:rPr>
        <w:fldChar w:fldCharType="end"/>
      </w:r>
      <w:r w:rsidR="00C94147">
        <w:rPr>
          <w:b w:val="0"/>
          <w:bCs w:val="0"/>
          <w:i/>
          <w:iCs/>
        </w:rPr>
        <w:t>:</w:t>
      </w:r>
      <w:r w:rsidR="00072517">
        <w:rPr>
          <w:b w:val="0"/>
          <w:bCs w:val="0"/>
          <w:i/>
          <w:iCs/>
        </w:rPr>
        <w:t xml:space="preserve"> </w:t>
      </w:r>
      <w:r w:rsidR="00D63230">
        <w:rPr>
          <w:b w:val="0"/>
          <w:bCs w:val="0"/>
          <w:i/>
          <w:iCs/>
        </w:rPr>
        <w:t>Moduł kontrolera</w:t>
      </w:r>
      <w:r w:rsidR="00072517">
        <w:rPr>
          <w:b w:val="0"/>
          <w:bCs w:val="0"/>
          <w:i/>
          <w:iCs/>
        </w:rPr>
        <w:t xml:space="preserve"> połączony z ramą [opr. własne]</w:t>
      </w:r>
      <w:bookmarkEnd w:id="86"/>
    </w:p>
    <w:p w14:paraId="4AFA1994" w14:textId="77777777" w:rsidR="00C9663A" w:rsidRDefault="00C9663A" w:rsidP="00B93A59"/>
    <w:p w14:paraId="04EA2976" w14:textId="540FE77B" w:rsidR="00B93A59" w:rsidRDefault="00CC3790" w:rsidP="00B93A59">
      <w:r>
        <w:lastRenderedPageBreak/>
        <w:t>Połączenia</w:t>
      </w:r>
      <w:r w:rsidR="00C9663A">
        <w:t xml:space="preserve"> zostały wykonane </w:t>
      </w:r>
      <w:r>
        <w:t>automatycznie</w:t>
      </w:r>
      <w:r w:rsidR="00C9663A">
        <w:t>, sprawdzone i poprawione. Po wykonanych analizach połącze</w:t>
      </w:r>
      <w:r w:rsidR="009337C8">
        <w:t>ń</w:t>
      </w:r>
      <w:r w:rsidR="00C9663A">
        <w:t xml:space="preserve"> i </w:t>
      </w:r>
      <w:r>
        <w:t>sprawdzeniu</w:t>
      </w:r>
      <w:r w:rsidR="00C9663A">
        <w:t xml:space="preserve"> reguł projektowych układ scalony uznajemy za wykonany. Na tym etapie można zakończyć pracę nad </w:t>
      </w:r>
      <w:r>
        <w:t>projektem</w:t>
      </w:r>
      <w:r w:rsidR="00C9663A">
        <w:t>.</w:t>
      </w:r>
    </w:p>
    <w:p w14:paraId="01ED9950" w14:textId="77777777" w:rsidR="00297BC2" w:rsidRDefault="00297BC2" w:rsidP="00B93A59"/>
    <w:p w14:paraId="699925AF" w14:textId="7C18C4C7" w:rsidR="000258DD" w:rsidRDefault="000258DD" w:rsidP="00B93A59">
      <w:r>
        <w:t>W zależności od procesu fabrykacji należy pamiętać o jednym dodatkowym kroku do dodania. Niektóre procesy tworzenia układów scalony używają metody chemiczno-</w:t>
      </w:r>
      <w:r w:rsidR="00CC3790">
        <w:t>mechanicznego</w:t>
      </w:r>
      <w:r>
        <w:t xml:space="preserve"> polerowania, które </w:t>
      </w:r>
      <w:r w:rsidR="00347350">
        <w:t>sprawia</w:t>
      </w:r>
      <w:r w:rsidR="007C3DFB">
        <w:t>,</w:t>
      </w:r>
      <w:r>
        <w:t xml:space="preserve"> że uk</w:t>
      </w:r>
      <w:r w:rsidR="00347350">
        <w:t>ła</w:t>
      </w:r>
      <w:r>
        <w:t xml:space="preserve">dy są bardziej </w:t>
      </w:r>
      <w:r w:rsidR="007656AF">
        <w:t>spłaszczone</w:t>
      </w:r>
      <w:r>
        <w:t>. Jeżeli proces używa tej metod</w:t>
      </w:r>
      <w:r w:rsidR="00DE045E">
        <w:t>y</w:t>
      </w:r>
      <w:r>
        <w:t xml:space="preserve">, niezbędne jest </w:t>
      </w:r>
      <w:r w:rsidR="00347350">
        <w:t>zapewnienie</w:t>
      </w:r>
      <w:r>
        <w:t xml:space="preserve"> minimalnej gęstości dla </w:t>
      </w:r>
      <w:r w:rsidR="00CC3790">
        <w:t>warstwy</w:t>
      </w:r>
      <w:r>
        <w:t xml:space="preserve"> poly oraz niektórych </w:t>
      </w:r>
      <w:r w:rsidR="00CC3790">
        <w:t>warstw</w:t>
      </w:r>
      <w:r>
        <w:t xml:space="preserve"> metalicznych</w:t>
      </w:r>
      <w:r w:rsidR="00EB180B">
        <w:t>.</w:t>
      </w:r>
      <w:r w:rsidR="00D50CEC">
        <w:t xml:space="preserve"> Dla </w:t>
      </w:r>
      <w:r w:rsidR="008D6049">
        <w:t>techniki,</w:t>
      </w:r>
      <w:r w:rsidR="00D50CEC">
        <w:t xml:space="preserve"> w której ten </w:t>
      </w:r>
      <w:r w:rsidR="00CC3790">
        <w:t>układ</w:t>
      </w:r>
      <w:r w:rsidR="00D50CEC">
        <w:t xml:space="preserve"> </w:t>
      </w:r>
      <w:r w:rsidR="00CC3790">
        <w:t>został</w:t>
      </w:r>
      <w:r w:rsidR="00D50CEC">
        <w:t xml:space="preserve"> </w:t>
      </w:r>
      <w:r w:rsidR="00AD2D6B">
        <w:t xml:space="preserve">zbudowany, </w:t>
      </w:r>
      <w:r w:rsidR="00D50CEC">
        <w:t xml:space="preserve">czyli AMI </w:t>
      </w:r>
      <w:r w:rsidR="009F3EDA">
        <w:t>C</w:t>
      </w:r>
      <w:r w:rsidR="00D50CEC">
        <w:t xml:space="preserve">5N, wymagania </w:t>
      </w:r>
      <w:r w:rsidR="00DA3E67">
        <w:t>wypełnienia warstw</w:t>
      </w:r>
      <w:r w:rsidR="00D50CEC">
        <w:t xml:space="preserve"> wynoszą: poly:</w:t>
      </w:r>
      <w:r w:rsidR="00B623D9">
        <w:t xml:space="preserve"> </w:t>
      </w:r>
      <w:r w:rsidR="00D50CEC">
        <w:t>15%, metal</w:t>
      </w:r>
      <w:r w:rsidR="00F40C8F">
        <w:t>1</w:t>
      </w:r>
      <w:r w:rsidR="00D50CEC">
        <w:t>: 30%, metal2: 30%.</w:t>
      </w:r>
      <w:r w:rsidR="00B753E3">
        <w:t xml:space="preserve"> </w:t>
      </w:r>
      <w:r w:rsidR="00442F9B">
        <w:t>[2]</w:t>
      </w:r>
      <w:r w:rsidR="00EB180B">
        <w:t xml:space="preserve"> Wolne miejsca zostały </w:t>
      </w:r>
      <w:r w:rsidR="00DA3E67">
        <w:t xml:space="preserve">zapełnione </w:t>
      </w:r>
      <w:r w:rsidR="00EB180B">
        <w:t xml:space="preserve">tymi warstwami. </w:t>
      </w:r>
      <w:r w:rsidR="00AD2D6B">
        <w:t>Końcowy</w:t>
      </w:r>
      <w:r w:rsidR="00EB180B">
        <w:t xml:space="preserve"> wynik prac nad </w:t>
      </w:r>
      <w:r w:rsidR="00AD2D6B">
        <w:t>układem</w:t>
      </w:r>
      <w:r w:rsidR="00EB180B">
        <w:t xml:space="preserve"> scalonym został </w:t>
      </w:r>
      <w:r w:rsidR="00AD2D6B">
        <w:t>przed</w:t>
      </w:r>
      <w:r w:rsidR="006564A8">
        <w:t>st</w:t>
      </w:r>
      <w:r w:rsidR="00AD2D6B">
        <w:t>awiony</w:t>
      </w:r>
      <w:r w:rsidR="00EB180B">
        <w:t xml:space="preserve"> na ry</w:t>
      </w:r>
      <w:r w:rsidR="00AE5777">
        <w:t>su</w:t>
      </w:r>
      <w:r w:rsidR="00EB180B">
        <w:t>nku 3-13.</w:t>
      </w:r>
    </w:p>
    <w:p w14:paraId="241B704C" w14:textId="77777777" w:rsidR="00B93A59" w:rsidRPr="00B93A59" w:rsidRDefault="00B93A59" w:rsidP="00B93A59"/>
    <w:p w14:paraId="0B529A3D" w14:textId="77777777" w:rsidR="00B93A59" w:rsidRDefault="00A036B0" w:rsidP="00F74D15">
      <w:pPr>
        <w:keepNext/>
      </w:pPr>
      <w:r>
        <w:rPr>
          <w:noProof/>
        </w:rPr>
        <w:drawing>
          <wp:inline distT="0" distB="0" distL="0" distR="0" wp14:anchorId="4AFB7960" wp14:editId="0D8F46C1">
            <wp:extent cx="5399405" cy="2855595"/>
            <wp:effectExtent l="0" t="0" r="0" b="1905"/>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ensity.PNG"/>
                    <pic:cNvPicPr/>
                  </pic:nvPicPr>
                  <pic:blipFill>
                    <a:blip r:embed="rId43">
                      <a:extLst>
                        <a:ext uri="{28A0092B-C50C-407E-A947-70E740481C1C}">
                          <a14:useLocalDpi xmlns:a14="http://schemas.microsoft.com/office/drawing/2010/main" val="0"/>
                        </a:ext>
                      </a:extLst>
                    </a:blip>
                    <a:stretch>
                      <a:fillRect/>
                    </a:stretch>
                  </pic:blipFill>
                  <pic:spPr>
                    <a:xfrm>
                      <a:off x="0" y="0"/>
                      <a:ext cx="5399405" cy="2855595"/>
                    </a:xfrm>
                    <a:prstGeom prst="rect">
                      <a:avLst/>
                    </a:prstGeom>
                  </pic:spPr>
                </pic:pic>
              </a:graphicData>
            </a:graphic>
          </wp:inline>
        </w:drawing>
      </w:r>
    </w:p>
    <w:p w14:paraId="508E353C" w14:textId="0C685CDA" w:rsidR="00A036B0" w:rsidRDefault="00B93A59" w:rsidP="00F74D15">
      <w:pPr>
        <w:pStyle w:val="Legenda"/>
        <w:spacing w:before="0" w:after="0"/>
        <w:jc w:val="center"/>
        <w:rPr>
          <w:b w:val="0"/>
          <w:bCs w:val="0"/>
          <w:i/>
          <w:iCs/>
        </w:rPr>
      </w:pPr>
      <w:bookmarkStart w:id="87" w:name="_Toc17550612"/>
      <w:r w:rsidRPr="002D3B2F">
        <w:rPr>
          <w:b w:val="0"/>
          <w:bCs w:val="0"/>
          <w:i/>
          <w:iCs/>
        </w:rPr>
        <w:t xml:space="preserve">Rysunek </w:t>
      </w:r>
      <w:r w:rsidR="00597A66">
        <w:rPr>
          <w:b w:val="0"/>
          <w:bCs w:val="0"/>
          <w:i/>
          <w:iCs/>
        </w:rPr>
        <w:fldChar w:fldCharType="begin"/>
      </w:r>
      <w:r w:rsidR="00597A66">
        <w:rPr>
          <w:b w:val="0"/>
          <w:bCs w:val="0"/>
          <w:i/>
          <w:iCs/>
        </w:rPr>
        <w:instrText xml:space="preserve"> STYLEREF 1 \s </w:instrText>
      </w:r>
      <w:r w:rsidR="00597A66">
        <w:rPr>
          <w:b w:val="0"/>
          <w:bCs w:val="0"/>
          <w:i/>
          <w:iCs/>
        </w:rPr>
        <w:fldChar w:fldCharType="separate"/>
      </w:r>
      <w:r w:rsidR="00362E91">
        <w:rPr>
          <w:b w:val="0"/>
          <w:bCs w:val="0"/>
          <w:i/>
          <w:iCs/>
          <w:noProof/>
        </w:rPr>
        <w:t>3</w:t>
      </w:r>
      <w:r w:rsidR="00597A66">
        <w:rPr>
          <w:b w:val="0"/>
          <w:bCs w:val="0"/>
          <w:i/>
          <w:iCs/>
        </w:rPr>
        <w:fldChar w:fldCharType="end"/>
      </w:r>
      <w:r w:rsidR="00597A66">
        <w:rPr>
          <w:b w:val="0"/>
          <w:bCs w:val="0"/>
          <w:i/>
          <w:iCs/>
        </w:rPr>
        <w:noBreakHyphen/>
      </w:r>
      <w:r w:rsidR="00597A66">
        <w:rPr>
          <w:b w:val="0"/>
          <w:bCs w:val="0"/>
          <w:i/>
          <w:iCs/>
        </w:rPr>
        <w:fldChar w:fldCharType="begin"/>
      </w:r>
      <w:r w:rsidR="00597A66">
        <w:rPr>
          <w:b w:val="0"/>
          <w:bCs w:val="0"/>
          <w:i/>
          <w:iCs/>
        </w:rPr>
        <w:instrText xml:space="preserve"> SEQ Rysunek \* ARABIC \s 1 </w:instrText>
      </w:r>
      <w:r w:rsidR="00597A66">
        <w:rPr>
          <w:b w:val="0"/>
          <w:bCs w:val="0"/>
          <w:i/>
          <w:iCs/>
        </w:rPr>
        <w:fldChar w:fldCharType="separate"/>
      </w:r>
      <w:r w:rsidR="00362E91">
        <w:rPr>
          <w:b w:val="0"/>
          <w:bCs w:val="0"/>
          <w:i/>
          <w:iCs/>
          <w:noProof/>
        </w:rPr>
        <w:t>13</w:t>
      </w:r>
      <w:r w:rsidR="00597A66">
        <w:rPr>
          <w:b w:val="0"/>
          <w:bCs w:val="0"/>
          <w:i/>
          <w:iCs/>
        </w:rPr>
        <w:fldChar w:fldCharType="end"/>
      </w:r>
      <w:r w:rsidR="00911730">
        <w:rPr>
          <w:b w:val="0"/>
          <w:bCs w:val="0"/>
          <w:i/>
          <w:iCs/>
        </w:rPr>
        <w:t>:</w:t>
      </w:r>
      <w:r w:rsidR="00737B4F">
        <w:rPr>
          <w:b w:val="0"/>
          <w:bCs w:val="0"/>
          <w:i/>
          <w:iCs/>
        </w:rPr>
        <w:t xml:space="preserve"> Finalna we</w:t>
      </w:r>
      <w:r w:rsidR="00DC7027">
        <w:rPr>
          <w:b w:val="0"/>
          <w:bCs w:val="0"/>
          <w:i/>
          <w:iCs/>
        </w:rPr>
        <w:t>r</w:t>
      </w:r>
      <w:r w:rsidR="00737B4F">
        <w:rPr>
          <w:b w:val="0"/>
          <w:bCs w:val="0"/>
          <w:i/>
          <w:iCs/>
        </w:rPr>
        <w:t>sja ukł</w:t>
      </w:r>
      <w:r w:rsidR="00D63230">
        <w:rPr>
          <w:b w:val="0"/>
          <w:bCs w:val="0"/>
          <w:i/>
          <w:iCs/>
        </w:rPr>
        <w:t>a</w:t>
      </w:r>
      <w:r w:rsidR="00737B4F">
        <w:rPr>
          <w:b w:val="0"/>
          <w:bCs w:val="0"/>
          <w:i/>
          <w:iCs/>
        </w:rPr>
        <w:t>du scalonego</w:t>
      </w:r>
      <w:r w:rsidR="002E5A37">
        <w:rPr>
          <w:b w:val="0"/>
          <w:bCs w:val="0"/>
          <w:i/>
          <w:iCs/>
        </w:rPr>
        <w:t xml:space="preserve"> [opr. własne]</w:t>
      </w:r>
      <w:bookmarkEnd w:id="87"/>
    </w:p>
    <w:p w14:paraId="2BBAE552" w14:textId="45F3FE25" w:rsidR="00CA3BA8" w:rsidRDefault="00CA3BA8" w:rsidP="00CA3BA8"/>
    <w:p w14:paraId="3C69A4E9" w14:textId="610AADBC" w:rsidR="00CA3BA8" w:rsidRPr="00CA3BA8" w:rsidRDefault="00700FB2" w:rsidP="00CA3BA8">
      <w:r>
        <w:t>Przygotowany</w:t>
      </w:r>
      <w:r w:rsidR="00CA3BA8">
        <w:t xml:space="preserve"> w ten sposób projekt jest w </w:t>
      </w:r>
      <w:r w:rsidR="005F64E6">
        <w:t>całości</w:t>
      </w:r>
      <w:r w:rsidR="00CA3BA8">
        <w:t xml:space="preserve"> gotowy do fabrykacji. </w:t>
      </w:r>
      <w:r>
        <w:t>Standardem w branż</w:t>
      </w:r>
      <w:r w:rsidR="00CA3BA8">
        <w:t>y producentów układów scalonych jest GDSII. Po wyeksportowaniu tego pliku</w:t>
      </w:r>
      <w:r w:rsidR="00292BFA">
        <w:t xml:space="preserve"> </w:t>
      </w:r>
      <w:r w:rsidR="00CA3BA8">
        <w:t xml:space="preserve">projektant może zamówić </w:t>
      </w:r>
      <w:r>
        <w:t>realizacj</w:t>
      </w:r>
      <w:r w:rsidR="003F112A">
        <w:t>ę</w:t>
      </w:r>
      <w:r>
        <w:t xml:space="preserve"> swojego</w:t>
      </w:r>
      <w:r w:rsidR="003F112A">
        <w:t xml:space="preserve"> układu</w:t>
      </w:r>
      <w:r w:rsidR="00CA3BA8">
        <w:t xml:space="preserve"> i </w:t>
      </w:r>
      <w:r>
        <w:t>czekać</w:t>
      </w:r>
      <w:r w:rsidR="00CA3BA8">
        <w:t xml:space="preserve"> na gotowy produkt. </w:t>
      </w:r>
    </w:p>
    <w:p w14:paraId="628B8367" w14:textId="00A0227B" w:rsidR="00AE4526" w:rsidRDefault="003B28A9" w:rsidP="00C45F5F">
      <w:pPr>
        <w:pStyle w:val="Nagwek1"/>
        <w:numPr>
          <w:ilvl w:val="0"/>
          <w:numId w:val="0"/>
        </w:numPr>
        <w:spacing w:after="240"/>
      </w:pPr>
      <w:bookmarkStart w:id="88" w:name="_Toc17547362"/>
      <w:r w:rsidRPr="00A6751C">
        <w:lastRenderedPageBreak/>
        <w:t>Podsumowanie i wnioski</w:t>
      </w:r>
      <w:bookmarkEnd w:id="88"/>
    </w:p>
    <w:p w14:paraId="30279DEA" w14:textId="28BBD5B8" w:rsidR="0017258A" w:rsidRDefault="00AE4526" w:rsidP="00032CD2">
      <w:pPr>
        <w:pStyle w:val="Tekstpodstawowyzwciciem"/>
        <w:spacing w:after="0"/>
      </w:pPr>
      <w:r>
        <w:t>Projektowanie układów w metodologii od ogółu do szczegółu ASIC jest bardzo skomplikowanym procesem. Każdy osobny projekt wymaga odpowiedniego podejścia i metod, które wynikają z różnorodnie</w:t>
      </w:r>
      <w:r w:rsidR="00ED7A3A">
        <w:t>j</w:t>
      </w:r>
      <w:r>
        <w:t xml:space="preserve"> funkcjonalności układów elektroniki. Osoba projektująca takie układ</w:t>
      </w:r>
      <w:r w:rsidR="00C04E87">
        <w:t>y</w:t>
      </w:r>
      <w:r>
        <w:t xml:space="preserve"> musi </w:t>
      </w:r>
      <w:r w:rsidR="00103793">
        <w:t>mieć</w:t>
      </w:r>
      <w:r>
        <w:t xml:space="preserve"> </w:t>
      </w:r>
      <w:r w:rsidR="00041A36">
        <w:t>niezbędn</w:t>
      </w:r>
      <w:r w:rsidR="00356227">
        <w:t>ą</w:t>
      </w:r>
      <w:r>
        <w:t xml:space="preserve"> wi</w:t>
      </w:r>
      <w:r w:rsidR="00992C5D">
        <w:t>e</w:t>
      </w:r>
      <w:r>
        <w:t>dzę</w:t>
      </w:r>
      <w:r w:rsidR="00992C5D">
        <w:t xml:space="preserve"> na temat </w:t>
      </w:r>
      <w:r w:rsidR="00041A36">
        <w:t>tworzenia</w:t>
      </w:r>
      <w:r w:rsidR="00992C5D">
        <w:t xml:space="preserve"> </w:t>
      </w:r>
      <w:r w:rsidR="00375499">
        <w:t>modułów</w:t>
      </w:r>
      <w:r w:rsidR="00992C5D">
        <w:t xml:space="preserve"> w </w:t>
      </w:r>
      <w:r w:rsidR="00041A36">
        <w:t>języku</w:t>
      </w:r>
      <w:r w:rsidR="00992C5D">
        <w:t xml:space="preserve"> opisu </w:t>
      </w:r>
      <w:r w:rsidR="00041A36">
        <w:t>sprzętu</w:t>
      </w:r>
      <w:r w:rsidR="00992C5D">
        <w:t xml:space="preserve"> i </w:t>
      </w:r>
      <w:r w:rsidR="00041A36">
        <w:t>znać</w:t>
      </w:r>
      <w:r w:rsidR="00992C5D">
        <w:t xml:space="preserve"> </w:t>
      </w:r>
      <w:r w:rsidR="00041A36">
        <w:t>podstawy</w:t>
      </w:r>
      <w:r w:rsidR="00992C5D">
        <w:t xml:space="preserve"> syntezowalnej składni. Implementacja kodu dla układów FPGA jest </w:t>
      </w:r>
      <w:r w:rsidR="001452CB">
        <w:t>czasochłonna,</w:t>
      </w:r>
      <w:r w:rsidR="00375499">
        <w:t xml:space="preserve"> dlatego doświadczenie projektanta jest </w:t>
      </w:r>
      <w:r w:rsidR="0029461C">
        <w:t>sprawą kluczową w tej kwestii. Doświadczona osoba po stworzeniu kilku projektów unika podstawowych błędów i trzyma się konwencji przyjętej w poprzednich projektach. Dodatkowo implementowany kod powinien być testowany wraz z jego rozwojem.</w:t>
      </w:r>
      <w:r w:rsidR="008A6861">
        <w:t xml:space="preserve"> Po </w:t>
      </w:r>
      <w:r w:rsidR="00DB70C6">
        <w:t xml:space="preserve">etapie </w:t>
      </w:r>
      <w:r w:rsidR="006B2667">
        <w:t>weryfikacji</w:t>
      </w:r>
      <w:r w:rsidR="00DB70C6">
        <w:t xml:space="preserve"> kodu </w:t>
      </w:r>
      <w:r w:rsidR="006B2667">
        <w:t xml:space="preserve">projektowana jest topografia. Ponadto cały proces się </w:t>
      </w:r>
      <w:r w:rsidR="001452CB">
        <w:t>komplikuje,</w:t>
      </w:r>
      <w:r w:rsidR="0029461C">
        <w:t xml:space="preserve"> gdyż gama metodologii prowadzenia procesu tworzenia oraz testowania oprogramowania jest szeroka i zależna od wielkości i cech dla danego projektu. Ludzka natura przy tak dużym nakładzie pracy jest skłonna do </w:t>
      </w:r>
      <w:r w:rsidR="001452CB">
        <w:t>błędów,</w:t>
      </w:r>
      <w:r w:rsidR="0029461C">
        <w:t xml:space="preserve"> dlatego każdy z etapów jest prowadzony przez wykwalifikowaną osobę lub zespół.</w:t>
      </w:r>
      <w:r w:rsidR="00EF20F0">
        <w:t xml:space="preserve"> Profesjonalne firmy zajmujące się produkcją układów scalonych przez lata </w:t>
      </w:r>
      <w:r w:rsidR="00CA50BA">
        <w:t>budują</w:t>
      </w:r>
      <w:r w:rsidR="00EF20F0">
        <w:t xml:space="preserve"> swoją bazę</w:t>
      </w:r>
      <w:r w:rsidR="00E02302">
        <w:t xml:space="preserve"> pracowników</w:t>
      </w:r>
      <w:r w:rsidR="00EF20F0">
        <w:t xml:space="preserve"> i </w:t>
      </w:r>
      <w:r w:rsidR="005A7AA0">
        <w:t>narzędzi</w:t>
      </w:r>
      <w:r w:rsidR="00EF20F0">
        <w:t>, które skutkują</w:t>
      </w:r>
      <w:r w:rsidR="00E02302">
        <w:t xml:space="preserve"> sukcesami w </w:t>
      </w:r>
      <w:r w:rsidR="0017258A">
        <w:t>tworzeniu</w:t>
      </w:r>
      <w:r w:rsidR="00E02302">
        <w:t xml:space="preserve"> </w:t>
      </w:r>
      <w:r w:rsidR="0017258A">
        <w:t>układów</w:t>
      </w:r>
      <w:r w:rsidR="00E02302">
        <w:t xml:space="preserve"> scalonych</w:t>
      </w:r>
      <w:r w:rsidR="00F8177E">
        <w:t>.</w:t>
      </w:r>
    </w:p>
    <w:p w14:paraId="1A5782D5" w14:textId="096F4D8E" w:rsidR="00AE4526" w:rsidRDefault="00EF20F0" w:rsidP="00032CD2">
      <w:pPr>
        <w:pStyle w:val="Tekstpodstawowyzwciciem"/>
        <w:spacing w:after="0"/>
      </w:pPr>
      <w:r>
        <w:t xml:space="preserve"> </w:t>
      </w:r>
      <w:r w:rsidR="00ED2EC5">
        <w:t>Tworzenie układów scalonych w dużej mierze oprócz</w:t>
      </w:r>
      <w:r w:rsidR="00297034">
        <w:t xml:space="preserve"> czynników ludzkich zależy</w:t>
      </w:r>
      <w:r w:rsidR="00ED2EC5">
        <w:t xml:space="preserve"> od </w:t>
      </w:r>
      <w:r w:rsidR="00297034">
        <w:t>narzędzi</w:t>
      </w:r>
      <w:r w:rsidR="00ED2EC5">
        <w:t xml:space="preserve"> i </w:t>
      </w:r>
      <w:r w:rsidR="00297034">
        <w:t>bibliotek przyjętych do syntezy</w:t>
      </w:r>
      <w:r w:rsidR="00ED2EC5">
        <w:t xml:space="preserve">. </w:t>
      </w:r>
      <w:r w:rsidR="00297034">
        <w:t xml:space="preserve">Im więcej komórek </w:t>
      </w:r>
      <w:r w:rsidR="00032CD2">
        <w:t>standardowych</w:t>
      </w:r>
      <w:r w:rsidR="00297034">
        <w:t xml:space="preserve"> jest dostępnych dla </w:t>
      </w:r>
      <w:r w:rsidR="00032CD2">
        <w:t>narzędzia</w:t>
      </w:r>
      <w:r w:rsidR="00297034">
        <w:t xml:space="preserve"> </w:t>
      </w:r>
      <w:r w:rsidR="00032CD2">
        <w:t>syntezującego</w:t>
      </w:r>
      <w:r w:rsidR="00297034">
        <w:t xml:space="preserve">, tym </w:t>
      </w:r>
      <w:r w:rsidR="00445C10">
        <w:t xml:space="preserve">większa </w:t>
      </w:r>
      <w:r w:rsidR="001452CB">
        <w:t>szansa,</w:t>
      </w:r>
      <w:r w:rsidR="00445C10">
        <w:t xml:space="preserve"> ż</w:t>
      </w:r>
      <w:r w:rsidR="00297034">
        <w:t xml:space="preserve">e </w:t>
      </w:r>
      <w:r w:rsidR="00445C10">
        <w:t>wygenerowany</w:t>
      </w:r>
      <w:r w:rsidR="00297034">
        <w:t xml:space="preserve"> </w:t>
      </w:r>
      <w:r w:rsidR="00445C10">
        <w:t>układ</w:t>
      </w:r>
      <w:r w:rsidR="00297034">
        <w:t xml:space="preserve"> będzie mniej skomplikowany. Mniejsza ilości bramek i </w:t>
      </w:r>
      <w:r w:rsidR="00B60FB0">
        <w:t>komórek</w:t>
      </w:r>
      <w:r w:rsidR="00297034">
        <w:t xml:space="preserve"> oznacza mniejsz</w:t>
      </w:r>
      <w:r w:rsidR="00B27642">
        <w:t>ą</w:t>
      </w:r>
      <w:r w:rsidR="00297034">
        <w:t xml:space="preserve"> ilość </w:t>
      </w:r>
      <w:r w:rsidR="0059330A">
        <w:t>połączeń</w:t>
      </w:r>
      <w:r w:rsidR="00297034">
        <w:t xml:space="preserve"> na topografii i ostatecznie mniejszą </w:t>
      </w:r>
      <w:r w:rsidR="00B417C3">
        <w:t>szansę</w:t>
      </w:r>
      <w:r w:rsidR="00297034">
        <w:t xml:space="preserve"> na błąd.</w:t>
      </w:r>
      <w:r w:rsidR="00032CD2">
        <w:t xml:space="preserve"> Skrypt używany do syntezy w tym </w:t>
      </w:r>
      <w:r w:rsidR="00A94779">
        <w:t>projekcie</w:t>
      </w:r>
      <w:r w:rsidR="00032CD2">
        <w:t xml:space="preserve"> </w:t>
      </w:r>
      <w:r w:rsidR="00A94779">
        <w:t>posiada</w:t>
      </w:r>
      <w:r w:rsidR="00032CD2">
        <w:t xml:space="preserve"> podstawowe komendy z domyślnymi ustawieniami</w:t>
      </w:r>
      <w:r w:rsidR="00DA02F6">
        <w:t>, któr</w:t>
      </w:r>
      <w:r w:rsidR="00453422">
        <w:t xml:space="preserve">e </w:t>
      </w:r>
      <w:r w:rsidR="00DA02F6">
        <w:t>bardzo dobrze pokazuj</w:t>
      </w:r>
      <w:r w:rsidR="00453422">
        <w:t>ą</w:t>
      </w:r>
      <w:r w:rsidR="00DA02F6">
        <w:t xml:space="preserve"> schemat generacji netlisty</w:t>
      </w:r>
      <w:r w:rsidR="00032CD2">
        <w:t>.</w:t>
      </w:r>
      <w:r w:rsidR="00DE2806">
        <w:t xml:space="preserve"> </w:t>
      </w:r>
      <w:r w:rsidR="00626FBD">
        <w:t xml:space="preserve">Dla zaawansowanych projektantów interfejs </w:t>
      </w:r>
      <w:r w:rsidR="00051B8C">
        <w:t>narz</w:t>
      </w:r>
      <w:r w:rsidR="00663770">
        <w:t>ę</w:t>
      </w:r>
      <w:r w:rsidR="00051B8C">
        <w:t>dzi</w:t>
      </w:r>
      <w:r w:rsidR="00702BA8">
        <w:t>a</w:t>
      </w:r>
      <w:r w:rsidR="00626FBD">
        <w:t xml:space="preserve"> syntezującego ma wiele opcji, którymi można manipulować powstający opis strukturalny.</w:t>
      </w:r>
      <w:r w:rsidR="009059D4">
        <w:t xml:space="preserve"> </w:t>
      </w:r>
    </w:p>
    <w:p w14:paraId="1F0C688B" w14:textId="2691568C" w:rsidR="00FC5A10" w:rsidRDefault="00FC5A10" w:rsidP="00032CD2">
      <w:pPr>
        <w:pStyle w:val="Tekstpodstawowyzwciciem"/>
        <w:spacing w:after="0"/>
      </w:pPr>
      <w:r>
        <w:t xml:space="preserve">Kolejnym dużym czynnikiem przy projektowaniu topografii jest ilość </w:t>
      </w:r>
      <w:r w:rsidR="00BA7EA0">
        <w:t>połączeń</w:t>
      </w:r>
      <w:r>
        <w:t xml:space="preserve">. Przy założeniu idealnej, pełnej </w:t>
      </w:r>
      <w:r w:rsidR="00BA7EA0">
        <w:t>biblioteki</w:t>
      </w:r>
      <w:r>
        <w:t xml:space="preserve"> z </w:t>
      </w:r>
      <w:r w:rsidR="00BA7EA0">
        <w:t>wszystkimi</w:t>
      </w:r>
      <w:r>
        <w:t xml:space="preserve"> typami komórek, wciąż pozostaje </w:t>
      </w:r>
      <w:r w:rsidR="00545EED">
        <w:t>kwestia</w:t>
      </w:r>
      <w:r>
        <w:t xml:space="preserve"> zaawansowanego łączenia elementów. </w:t>
      </w:r>
      <w:r w:rsidR="00F77401">
        <w:t>Jeżeli w bramkach użyjemy</w:t>
      </w:r>
      <w:r w:rsidR="00C21BD0">
        <w:t>,</w:t>
      </w:r>
      <w:r w:rsidR="00F77401">
        <w:t xml:space="preserve"> na przykład </w:t>
      </w:r>
      <w:r w:rsidR="00EE0E07">
        <w:t>warstwy</w:t>
      </w:r>
      <w:r w:rsidR="00F77401">
        <w:t xml:space="preserve"> metal1 to zredukuje to możliwości używania tej </w:t>
      </w:r>
      <w:r w:rsidR="0005350B">
        <w:t>warstwy</w:t>
      </w:r>
      <w:r w:rsidR="00F77401">
        <w:t xml:space="preserve"> w późniejszych połączeniach.</w:t>
      </w:r>
      <w:r w:rsidR="00BA7EA0">
        <w:t xml:space="preserve"> W projektach z małymi komórkami ten problem można </w:t>
      </w:r>
      <w:r w:rsidR="0005350B">
        <w:t>rozwiązać</w:t>
      </w:r>
      <w:r w:rsidR="00BA7EA0">
        <w:t xml:space="preserve"> przez </w:t>
      </w:r>
      <w:r w:rsidR="00EE0E07">
        <w:t>zwieszenie</w:t>
      </w:r>
      <w:r w:rsidR="00BA7EA0">
        <w:t xml:space="preserve"> rozmiarów </w:t>
      </w:r>
      <w:r w:rsidR="008E5510">
        <w:t>rzędów</w:t>
      </w:r>
      <w:r w:rsidR="00BA7EA0">
        <w:t xml:space="preserve">, które pozwalają na więcej </w:t>
      </w:r>
      <w:r w:rsidR="005811D7">
        <w:t>połączeń</w:t>
      </w:r>
      <w:r w:rsidR="00BA7EA0">
        <w:t xml:space="preserve"> i </w:t>
      </w:r>
      <w:r w:rsidR="009E05BB">
        <w:t>przelotek,</w:t>
      </w:r>
      <w:r w:rsidR="00BA7EA0">
        <w:t xml:space="preserve"> ale </w:t>
      </w:r>
      <w:r w:rsidR="00A91B24">
        <w:t>zwiększa to powierzchnię ukł</w:t>
      </w:r>
      <w:r w:rsidR="00F156B7">
        <w:t>a</w:t>
      </w:r>
      <w:r w:rsidR="000F7AF8">
        <w:t>du scalonego</w:t>
      </w:r>
      <w:r w:rsidR="00BA7EA0">
        <w:t>.</w:t>
      </w:r>
      <w:r w:rsidR="00467344">
        <w:t xml:space="preserve"> Większa gęstość warstw metalicznych i ich </w:t>
      </w:r>
      <w:r w:rsidR="00467344">
        <w:lastRenderedPageBreak/>
        <w:t xml:space="preserve">rezystancja może </w:t>
      </w:r>
      <w:r w:rsidR="004C3D61">
        <w:t>powodować</w:t>
      </w:r>
      <w:r w:rsidR="00467344">
        <w:t xml:space="preserve"> problemy z </w:t>
      </w:r>
      <w:r w:rsidR="004C3D61">
        <w:t>zapewnieniem</w:t>
      </w:r>
      <w:r w:rsidR="003E7ED2">
        <w:t xml:space="preserve"> ograniczeń czasowych </w:t>
      </w:r>
      <w:r w:rsidR="00845BB7">
        <w:t>przyjętych</w:t>
      </w:r>
      <w:r w:rsidR="00467344">
        <w:t xml:space="preserve"> na etapie syntezy projektu.</w:t>
      </w:r>
      <w:r w:rsidR="00A91B24">
        <w:t xml:space="preserve"> Nie ma uniwersalnej metody </w:t>
      </w:r>
      <w:r w:rsidR="00FE5894">
        <w:t xml:space="preserve">dla tworzenia </w:t>
      </w:r>
      <w:r w:rsidR="000C625F">
        <w:t>topografii,</w:t>
      </w:r>
      <w:r w:rsidR="00FE5894">
        <w:t xml:space="preserve"> ale dzięki zaawansowanym narzędziom do automatycznego łączenia i optymalizacji gęstości </w:t>
      </w:r>
      <w:r w:rsidR="0019082C">
        <w:t xml:space="preserve">(np. NanoRoute) można uzyskać dokładną analizę. </w:t>
      </w:r>
      <w:r w:rsidR="00E742AF">
        <w:t xml:space="preserve">Dodatkowym problemem, który może wystąpić w </w:t>
      </w:r>
      <w:r w:rsidR="00A92E67">
        <w:t>końcowym</w:t>
      </w:r>
      <w:r w:rsidR="002E7DA0">
        <w:t xml:space="preserve"> etapie tworzenia układu</w:t>
      </w:r>
      <w:r w:rsidR="00373561">
        <w:t>,</w:t>
      </w:r>
      <w:r w:rsidR="002E7DA0">
        <w:t xml:space="preserve"> jest sprawdzenie reguł projektowych. Zdarza się, że </w:t>
      </w:r>
      <w:r w:rsidR="00A92E67">
        <w:t>różnice</w:t>
      </w:r>
      <w:r w:rsidR="002E7DA0">
        <w:t xml:space="preserve"> między plikiem </w:t>
      </w:r>
      <w:r w:rsidR="009E05BB">
        <w:t>technologicznym .lef</w:t>
      </w:r>
      <w:r w:rsidR="002E7DA0">
        <w:t xml:space="preserve"> a zasadami projektowymi </w:t>
      </w:r>
      <w:r w:rsidR="00A92E67">
        <w:t>dołączonymi</w:t>
      </w:r>
      <w:r w:rsidR="002E7DA0">
        <w:t xml:space="preserve"> do narzędzia sprawdzającego są różne</w:t>
      </w:r>
      <w:r w:rsidR="00D60000">
        <w:t>,</w:t>
      </w:r>
      <w:r w:rsidR="002E7DA0">
        <w:t xml:space="preserve"> co skutkuje </w:t>
      </w:r>
      <w:r w:rsidR="00FA5927">
        <w:t>fałszywymi</w:t>
      </w:r>
      <w:r w:rsidR="002E7DA0">
        <w:t xml:space="preserve"> błędami. Problem można poprawić w pliku DFII</w:t>
      </w:r>
      <w:r w:rsidR="00773F83">
        <w:t>,</w:t>
      </w:r>
      <w:r w:rsidR="002E7DA0">
        <w:t xml:space="preserve"> znając poprawne reguły projektowan</w:t>
      </w:r>
      <w:r w:rsidR="001E121B">
        <w:t>ia, zmieniając</w:t>
      </w:r>
      <w:r w:rsidR="002E7DA0">
        <w:t xml:space="preserve"> </w:t>
      </w:r>
      <w:r w:rsidR="00A92E67">
        <w:t>warstwy</w:t>
      </w:r>
      <w:r w:rsidR="002E7DA0">
        <w:t xml:space="preserve">, które </w:t>
      </w:r>
      <w:r w:rsidR="00A92E67">
        <w:t>powodują</w:t>
      </w:r>
      <w:r w:rsidR="002E7DA0">
        <w:t xml:space="preserve"> błędy.</w:t>
      </w:r>
      <w:r w:rsidR="00A92E67">
        <w:t xml:space="preserve"> </w:t>
      </w:r>
    </w:p>
    <w:p w14:paraId="2A019911" w14:textId="428DF23C" w:rsidR="003D3BA7" w:rsidRPr="00AE4526" w:rsidRDefault="003D3BA7" w:rsidP="00A91C5B">
      <w:pPr>
        <w:pStyle w:val="Tekstpodstawowyzwciciem"/>
        <w:spacing w:after="0"/>
      </w:pPr>
      <w:r>
        <w:t>Proces tworzenia układu scalonego dla kontrolera windy składał się w tylko z jednego elementu dołączonego do ramy. Ze względu na złożoność funkcjonalną duże projekty dzieli się na mniejsze układu, które są osobno implementowane, testowane, syntezowane i ostatecznie razem łączone z ramą</w:t>
      </w:r>
      <w:r w:rsidR="00A91C5B">
        <w:t>. Przy korzystaniu z gotowych makr jak pamięci,</w:t>
      </w:r>
      <w:r w:rsidR="00467344">
        <w:t xml:space="preserve"> </w:t>
      </w:r>
      <w:r w:rsidR="00FB109A">
        <w:t>lepiej jest zainwestować czas i połączyć układy ręczni</w:t>
      </w:r>
      <w:r w:rsidR="002E6D6B">
        <w:t>e niż korz</w:t>
      </w:r>
      <w:r w:rsidR="009A1512">
        <w:t>ystać z automatycznych narzędzi</w:t>
      </w:r>
      <w:r w:rsidR="00FB109A">
        <w:t>.</w:t>
      </w:r>
      <w:r w:rsidR="009A1512">
        <w:t xml:space="preserve"> Proces nakładania warstw łączących jest powtarzany kilka razy</w:t>
      </w:r>
      <w:r w:rsidR="0012146B">
        <w:t>.</w:t>
      </w:r>
      <w:r w:rsidR="009A1512">
        <w:t xml:space="preserve"> </w:t>
      </w:r>
      <w:r w:rsidR="0012146B">
        <w:t xml:space="preserve">Te kroki są niezbędne do optymalizacji </w:t>
      </w:r>
      <w:r w:rsidR="00C138DB">
        <w:t>topografii,</w:t>
      </w:r>
      <w:r w:rsidR="009A1512">
        <w:t xml:space="preserve"> aby zapewnić wszystkie cechy dla </w:t>
      </w:r>
      <w:r w:rsidR="00A03295">
        <w:t>układu</w:t>
      </w:r>
      <w:r w:rsidR="009A1512">
        <w:t xml:space="preserve"> scalonego. </w:t>
      </w:r>
      <w:r w:rsidR="00A91C5B">
        <w:t xml:space="preserve">Należy pamiętać, że wszystkie elementy i rama powinny być stworzone w tej samej technologii przy użyciu tym samym </w:t>
      </w:r>
      <w:r w:rsidR="0012146B">
        <w:t>bibliotek,</w:t>
      </w:r>
      <w:r w:rsidR="00A91C5B">
        <w:t xml:space="preserve"> aby uniknąć</w:t>
      </w:r>
      <w:r w:rsidR="00A03295">
        <w:t xml:space="preserve"> problemów z różnymi warstwami</w:t>
      </w:r>
      <w:r w:rsidR="00995EBD">
        <w:t>. Po zakończeniu prac należy zapisać projekt do pliku GDSII, który w tej postaci jest gotowy do fabrykacji.</w:t>
      </w:r>
      <w:r w:rsidR="00A03295">
        <w:t xml:space="preserve"> </w:t>
      </w:r>
      <w:r w:rsidR="00A91C5B">
        <w:t xml:space="preserve"> </w:t>
      </w:r>
      <w:r>
        <w:t xml:space="preserve">  </w:t>
      </w:r>
    </w:p>
    <w:p w14:paraId="47F830DC" w14:textId="7B669F36" w:rsidR="00F44E53" w:rsidRDefault="00F44E53" w:rsidP="005A7CD4">
      <w:pPr>
        <w:pStyle w:val="Nagwek1"/>
        <w:numPr>
          <w:ilvl w:val="0"/>
          <w:numId w:val="0"/>
        </w:numPr>
        <w:spacing w:after="240"/>
      </w:pPr>
      <w:bookmarkStart w:id="89" w:name="_Toc17547363"/>
      <w:r w:rsidRPr="0061459F">
        <w:lastRenderedPageBreak/>
        <w:t>Streszczenie</w:t>
      </w:r>
      <w:bookmarkEnd w:id="89"/>
    </w:p>
    <w:p w14:paraId="2819EB5A" w14:textId="4E618915" w:rsidR="00E930C0" w:rsidRPr="008D5AA6" w:rsidRDefault="002E50A8" w:rsidP="005F129D">
      <w:pPr>
        <w:pStyle w:val="Tekstpodstawowyzwciciem"/>
        <w:rPr>
          <w:lang w:val="en-US"/>
        </w:rPr>
      </w:pPr>
      <w:r w:rsidRPr="002E50A8">
        <w:t xml:space="preserve">Tematem pracy jest </w:t>
      </w:r>
      <w:r>
        <w:t xml:space="preserve">system sterowania windą, który został </w:t>
      </w:r>
      <w:r w:rsidR="002D68C3">
        <w:t>zaprojektowany</w:t>
      </w:r>
      <w:r>
        <w:t xml:space="preserve"> do fabrykacji jako układ ASIC</w:t>
      </w:r>
      <w:r w:rsidRPr="002E50A8">
        <w:t xml:space="preserve">. </w:t>
      </w:r>
      <w:r w:rsidR="00C93E59">
        <w:t>Oprogramowanie</w:t>
      </w:r>
      <w:r w:rsidR="00893CAE">
        <w:t xml:space="preserve"> </w:t>
      </w:r>
      <w:r w:rsidRPr="002E50A8">
        <w:t>został</w:t>
      </w:r>
      <w:r w:rsidR="00893CAE">
        <w:t>o napisane w metodologi</w:t>
      </w:r>
      <w:r w:rsidR="00C93E59">
        <w:t xml:space="preserve">i nastawionej na rozwój cech. </w:t>
      </w:r>
      <w:r w:rsidR="00820A61">
        <w:t>Architektura</w:t>
      </w:r>
      <w:r w:rsidR="00C93E59">
        <w:t xml:space="preserve"> systemu została </w:t>
      </w:r>
      <w:r w:rsidR="00E97E43">
        <w:t>zaimplementowana w</w:t>
      </w:r>
      <w:r w:rsidR="00893CAE">
        <w:t xml:space="preserve"> </w:t>
      </w:r>
      <w:r w:rsidR="00C93E59">
        <w:t>języku</w:t>
      </w:r>
      <w:r w:rsidR="00893CAE">
        <w:t xml:space="preserve"> V</w:t>
      </w:r>
      <w:r w:rsidR="00E671B8">
        <w:t>e</w:t>
      </w:r>
      <w:r w:rsidR="00893CAE">
        <w:t>rilog</w:t>
      </w:r>
      <w:r w:rsidR="001C4FAD">
        <w:t>,</w:t>
      </w:r>
      <w:r w:rsidR="001D7990">
        <w:t xml:space="preserve"> wykorzystując narzędzi</w:t>
      </w:r>
      <w:r w:rsidR="00961832">
        <w:t>a</w:t>
      </w:r>
      <w:r w:rsidR="001D7990">
        <w:t xml:space="preserve"> Aldec Active-HDL oraz Iverilog</w:t>
      </w:r>
      <w:r w:rsidRPr="002E50A8">
        <w:t>. Jednym z głównych założeń projektu był</w:t>
      </w:r>
      <w:r w:rsidR="00E57793">
        <w:t xml:space="preserve">o </w:t>
      </w:r>
      <w:r w:rsidR="00820A61">
        <w:t>stworzenie</w:t>
      </w:r>
      <w:r w:rsidR="00E57793">
        <w:t xml:space="preserve"> systemu bazującego na dotychczasowych </w:t>
      </w:r>
      <w:r w:rsidR="00B12839">
        <w:t>rozwiązaniach</w:t>
      </w:r>
      <w:r w:rsidRPr="002E50A8">
        <w:t>.</w:t>
      </w:r>
      <w:r w:rsidR="00E57793">
        <w:t xml:space="preserve"> </w:t>
      </w:r>
      <w:r w:rsidR="00B12839" w:rsidRPr="002E50A8">
        <w:t xml:space="preserve">Dogłębna analiza tematu współczesnych </w:t>
      </w:r>
      <w:r w:rsidR="00B12839">
        <w:t xml:space="preserve">strategii kierowania </w:t>
      </w:r>
      <w:r w:rsidR="00AA0E21">
        <w:t>windą</w:t>
      </w:r>
      <w:r w:rsidR="00C36363">
        <w:t xml:space="preserve"> </w:t>
      </w:r>
      <w:r w:rsidR="00D678C2">
        <w:t xml:space="preserve">w pierwszym rozdziale pracy </w:t>
      </w:r>
      <w:r w:rsidR="00C36363">
        <w:t>wskazuje na wybranie</w:t>
      </w:r>
      <w:r w:rsidR="00AA0E21" w:rsidRPr="002E50A8">
        <w:t xml:space="preserve"> </w:t>
      </w:r>
      <w:r w:rsidR="00C36363">
        <w:t>st</w:t>
      </w:r>
      <w:r w:rsidR="009F3340">
        <w:t>r</w:t>
      </w:r>
      <w:r w:rsidR="00C36363">
        <w:t>ateg</w:t>
      </w:r>
      <w:r w:rsidR="00AA0E21">
        <w:t>ii st</w:t>
      </w:r>
      <w:r w:rsidR="00717906">
        <w:t>r</w:t>
      </w:r>
      <w:r w:rsidR="00AA0E21">
        <w:t>e</w:t>
      </w:r>
      <w:r w:rsidR="00717906">
        <w:t>fo</w:t>
      </w:r>
      <w:r w:rsidR="00AA0E21">
        <w:t>wej. Użytkownik</w:t>
      </w:r>
      <w:r w:rsidRPr="002E50A8">
        <w:t xml:space="preserve"> </w:t>
      </w:r>
      <w:r w:rsidR="0086786F">
        <w:t xml:space="preserve">wysyła żądania </w:t>
      </w:r>
      <w:r w:rsidRPr="002E50A8">
        <w:t>przy użyciu przycisków znajdujących się</w:t>
      </w:r>
      <w:r w:rsidR="00FA2476">
        <w:t xml:space="preserve"> na zewnątrz szybu </w:t>
      </w:r>
      <w:r w:rsidR="0031485C">
        <w:t xml:space="preserve">oraz </w:t>
      </w:r>
      <w:r w:rsidR="00FA2476">
        <w:t>wewnątrz kabiny</w:t>
      </w:r>
      <w:r w:rsidR="000E72E9">
        <w:t xml:space="preserve"> jak w </w:t>
      </w:r>
      <w:r w:rsidR="00717906">
        <w:t>standardowej</w:t>
      </w:r>
      <w:r w:rsidR="000E72E9">
        <w:t xml:space="preserve"> windzie</w:t>
      </w:r>
      <w:r w:rsidR="005F129D">
        <w:t xml:space="preserve">. </w:t>
      </w:r>
      <w:r w:rsidR="00E531CC">
        <w:t xml:space="preserve">Dodatkowo zawarte zostały </w:t>
      </w:r>
      <w:r w:rsidR="004244E1">
        <w:t>przypuszczenia</w:t>
      </w:r>
      <w:r w:rsidR="00E531CC">
        <w:t xml:space="preserve"> odnośnie</w:t>
      </w:r>
      <w:r w:rsidR="00B96C9B">
        <w:t xml:space="preserve"> do</w:t>
      </w:r>
      <w:r w:rsidR="00E531CC">
        <w:t xml:space="preserve"> przyszłych </w:t>
      </w:r>
      <w:r w:rsidR="004244E1">
        <w:t>u</w:t>
      </w:r>
      <w:r w:rsidR="00C138DB">
        <w:t>s</w:t>
      </w:r>
      <w:r w:rsidR="004244E1">
        <w:t>prawnień</w:t>
      </w:r>
      <w:r w:rsidR="00E531CC">
        <w:t xml:space="preserve"> w systemach wind</w:t>
      </w:r>
      <w:r w:rsidR="00A33F81">
        <w:t>,</w:t>
      </w:r>
      <w:r w:rsidR="00E531CC">
        <w:t xml:space="preserve"> bazując na </w:t>
      </w:r>
      <w:r w:rsidR="00C27885">
        <w:t>zaawansow</w:t>
      </w:r>
      <w:r w:rsidR="00134E0F">
        <w:t>an</w:t>
      </w:r>
      <w:r w:rsidR="00C27885">
        <w:t>ych</w:t>
      </w:r>
      <w:r w:rsidR="004244E1">
        <w:t xml:space="preserve"> algorytmach wysyłki docelowej stosowanych w </w:t>
      </w:r>
      <w:r w:rsidR="00C27885">
        <w:t>najwyższych</w:t>
      </w:r>
      <w:r w:rsidR="004244E1">
        <w:t xml:space="preserve"> </w:t>
      </w:r>
      <w:r w:rsidR="00C27885">
        <w:t>wieżowcach</w:t>
      </w:r>
      <w:r w:rsidR="004244E1">
        <w:t xml:space="preserve">. </w:t>
      </w:r>
      <w:r w:rsidR="00E930C0">
        <w:t xml:space="preserve">W kolejnym </w:t>
      </w:r>
      <w:r w:rsidR="00101F70">
        <w:t>rozdziale</w:t>
      </w:r>
      <w:r w:rsidR="00E930C0">
        <w:t xml:space="preserve"> autor skupia się na architekturze projektowanego systemu oraz o </w:t>
      </w:r>
      <w:r w:rsidR="00E32D28">
        <w:t>wykorzystanych metodach</w:t>
      </w:r>
      <w:r w:rsidR="00E930C0">
        <w:t xml:space="preserve"> rozwoju i testowania </w:t>
      </w:r>
      <w:r w:rsidR="00101F70">
        <w:t>oprogramowania</w:t>
      </w:r>
      <w:r w:rsidR="00E930C0">
        <w:t xml:space="preserve">. </w:t>
      </w:r>
      <w:r w:rsidR="00E32D28">
        <w:t>P</w:t>
      </w:r>
      <w:r w:rsidR="00E32D28" w:rsidRPr="00A6751C">
        <w:t>roces</w:t>
      </w:r>
      <w:r w:rsidR="00AE1D2E">
        <w:t xml:space="preserve"> w oparciu o cechy został wybrany z</w:t>
      </w:r>
      <w:r w:rsidR="008F4A47">
        <w:t>e względu na początkowe założenia</w:t>
      </w:r>
      <w:r w:rsidR="00CA2F22">
        <w:t>,</w:t>
      </w:r>
      <w:r w:rsidR="008F4A47">
        <w:t xml:space="preserve"> jakim było zachowanie windy.</w:t>
      </w:r>
      <w:r w:rsidR="00AC0684">
        <w:t xml:space="preserve"> Podsta</w:t>
      </w:r>
      <w:r w:rsidR="009D161A">
        <w:t>wą</w:t>
      </w:r>
      <w:r w:rsidR="00AC0684">
        <w:t xml:space="preserve"> działania windy jest maszyna stanu obsługująca </w:t>
      </w:r>
      <w:r w:rsidR="003D3694">
        <w:t>poruszanie</w:t>
      </w:r>
      <w:r w:rsidR="00AC0684">
        <w:t xml:space="preserve"> </w:t>
      </w:r>
      <w:r w:rsidR="003D3694">
        <w:t>si</w:t>
      </w:r>
      <w:r w:rsidR="00BA176C">
        <w:t>ę</w:t>
      </w:r>
      <w:r w:rsidR="00AC0684">
        <w:t xml:space="preserve"> po pi</w:t>
      </w:r>
      <w:r w:rsidR="00D90C9A">
        <w:t>ę</w:t>
      </w:r>
      <w:r w:rsidR="00AC0684">
        <w:t>tra</w:t>
      </w:r>
      <w:r w:rsidR="00B42BBA">
        <w:t>ch</w:t>
      </w:r>
      <w:r w:rsidR="00AC0684">
        <w:t xml:space="preserve"> oraz kontrol</w:t>
      </w:r>
      <w:r w:rsidR="00240B51">
        <w:t>ę</w:t>
      </w:r>
      <w:r w:rsidR="00AC0684">
        <w:t xml:space="preserve"> nad drzwiami windy.</w:t>
      </w:r>
      <w:r w:rsidR="008F4A47">
        <w:t xml:space="preserve"> </w:t>
      </w:r>
      <w:r w:rsidR="00E12105">
        <w:t>Modułowość</w:t>
      </w:r>
      <w:r w:rsidR="00AC0684">
        <w:t xml:space="preserve"> kodu udało się </w:t>
      </w:r>
      <w:r w:rsidR="00600CFE">
        <w:t>osiągnąć</w:t>
      </w:r>
      <w:r w:rsidR="00AC0684">
        <w:t xml:space="preserve"> dzięki </w:t>
      </w:r>
      <w:r w:rsidR="00CD580A">
        <w:t>analogi</w:t>
      </w:r>
      <w:r w:rsidR="00600CFE">
        <w:t>i</w:t>
      </w:r>
      <w:r w:rsidR="001705C1">
        <w:t xml:space="preserve"> sterowania systemem na każdym z pięter.</w:t>
      </w:r>
      <w:r w:rsidR="00CD580A">
        <w:t xml:space="preserve"> Zaprojektowane</w:t>
      </w:r>
      <w:r w:rsidR="001C4747">
        <w:t xml:space="preserve"> resetowalne</w:t>
      </w:r>
      <w:r w:rsidR="00626F26">
        <w:t xml:space="preserve"> </w:t>
      </w:r>
      <w:r w:rsidR="001C4747">
        <w:t xml:space="preserve">przyciski wewnątrz kabiny </w:t>
      </w:r>
      <w:r w:rsidR="00174840">
        <w:t>umożliwiają</w:t>
      </w:r>
      <w:r w:rsidR="001C4747">
        <w:t xml:space="preserve"> pasażerowi zmienić wybór </w:t>
      </w:r>
      <w:r w:rsidR="00F32078">
        <w:t>celu podróży</w:t>
      </w:r>
      <w:r w:rsidR="001C4747">
        <w:t xml:space="preserve"> w sytuacji pomyłki.</w:t>
      </w:r>
      <w:r w:rsidR="00626F26">
        <w:t xml:space="preserve"> Ostatnim krokiem w budowaniu opisu behawioralnego jest sprawdzenie wszystkich </w:t>
      </w:r>
      <w:r w:rsidR="00AC0684">
        <w:t>dodanych funkcji.</w:t>
      </w:r>
      <w:r w:rsidR="00B71E8B">
        <w:t xml:space="preserve"> </w:t>
      </w:r>
      <w:r w:rsidR="00E930C0">
        <w:t>Przetestowanie jest kluczową sprawą przy projektowaniu układu ASIC</w:t>
      </w:r>
      <w:r w:rsidR="0096201B">
        <w:t>, gdyż te</w:t>
      </w:r>
      <w:r w:rsidR="00E930C0">
        <w:t xml:space="preserve"> </w:t>
      </w:r>
      <w:r w:rsidR="0096201B">
        <w:t>u</w:t>
      </w:r>
      <w:r w:rsidR="00E930C0">
        <w:t>kłady nie mają możliwości zmiany struktury po fabrykacji</w:t>
      </w:r>
      <w:r w:rsidR="00377C6D">
        <w:t>.</w:t>
      </w:r>
      <w:r w:rsidR="003D3694">
        <w:t xml:space="preserve"> </w:t>
      </w:r>
      <w:r w:rsidR="00D10B93">
        <w:t xml:space="preserve">Po </w:t>
      </w:r>
      <w:r w:rsidR="00BE5C7B">
        <w:t>otrzymaniu</w:t>
      </w:r>
      <w:r w:rsidR="00D10B93">
        <w:t xml:space="preserve"> </w:t>
      </w:r>
      <w:r w:rsidR="00E34DA8">
        <w:t>satysfakcjonujących</w:t>
      </w:r>
      <w:r w:rsidR="00D10B93">
        <w:t xml:space="preserve"> wyników układ został zsyntezowany do opisu strukturalnego</w:t>
      </w:r>
      <w:r w:rsidR="00A3777D">
        <w:t xml:space="preserve"> układów cyfrowych w </w:t>
      </w:r>
      <w:r w:rsidR="00F228AD">
        <w:t>technologii</w:t>
      </w:r>
      <w:r w:rsidR="00A3777D">
        <w:t xml:space="preserve"> CMOS </w:t>
      </w:r>
      <w:r w:rsidR="00F55AFE">
        <w:t>50</w:t>
      </w:r>
      <w:r w:rsidR="00A3777D">
        <w:t>nm</w:t>
      </w:r>
      <w:r w:rsidR="00D10B93">
        <w:t xml:space="preserve">. </w:t>
      </w:r>
      <w:r w:rsidR="00D66168">
        <w:t>Projekt</w:t>
      </w:r>
      <w:r w:rsidR="005018D1">
        <w:t xml:space="preserve"> topografii </w:t>
      </w:r>
      <w:r w:rsidR="00505889">
        <w:t>jest</w:t>
      </w:r>
      <w:r w:rsidR="005018D1">
        <w:t xml:space="preserve"> </w:t>
      </w:r>
      <w:r w:rsidR="00D66168">
        <w:t>wykonany</w:t>
      </w:r>
      <w:r w:rsidR="005018D1">
        <w:t xml:space="preserve"> w programie Cadence Innovus</w:t>
      </w:r>
      <w:r w:rsidR="00435137">
        <w:t xml:space="preserve"> w </w:t>
      </w:r>
      <w:r w:rsidR="00B36901">
        <w:t>kolejności,</w:t>
      </w:r>
      <w:r w:rsidR="00B90B25">
        <w:t xml:space="preserve"> któr</w:t>
      </w:r>
      <w:r w:rsidR="00435137">
        <w:t>a</w:t>
      </w:r>
      <w:r w:rsidR="00B90B25">
        <w:t xml:space="preserve"> został</w:t>
      </w:r>
      <w:r w:rsidR="00435137">
        <w:t>a</w:t>
      </w:r>
      <w:r w:rsidR="00B90B25">
        <w:t xml:space="preserve"> </w:t>
      </w:r>
      <w:r w:rsidR="004E6396">
        <w:t>opisan</w:t>
      </w:r>
      <w:r w:rsidR="00435137">
        <w:t xml:space="preserve">a </w:t>
      </w:r>
      <w:r w:rsidR="0022288F">
        <w:t>szczegółowo</w:t>
      </w:r>
      <w:r w:rsidR="00B90B25">
        <w:t xml:space="preserve"> w pracy. Ost</w:t>
      </w:r>
      <w:r w:rsidR="00156848">
        <w:t>at</w:t>
      </w:r>
      <w:r w:rsidR="00B90B25">
        <w:t>e</w:t>
      </w:r>
      <w:r w:rsidR="00156848">
        <w:t>cz</w:t>
      </w:r>
      <w:r w:rsidR="00B90B25">
        <w:t>nym punktem</w:t>
      </w:r>
      <w:r w:rsidR="0022288F">
        <w:t xml:space="preserve"> w tworzeniu układu scalonego jest </w:t>
      </w:r>
      <w:r w:rsidR="00B90B25">
        <w:t xml:space="preserve">dodanie ramy z wyprowadzeniami. </w:t>
      </w:r>
      <w:r w:rsidR="00D22411" w:rsidRPr="008E7FF6">
        <w:rPr>
          <w:lang w:val="en-US"/>
        </w:rPr>
        <w:t>Zakończony układ jest gotowy do fabrykacji.</w:t>
      </w:r>
    </w:p>
    <w:p w14:paraId="17773494" w14:textId="77777777" w:rsidR="00B66C76" w:rsidRPr="0091773C" w:rsidRDefault="00B66C76" w:rsidP="00B66C76">
      <w:pPr>
        <w:ind w:firstLine="284"/>
        <w:rPr>
          <w:color w:val="000000"/>
          <w:lang w:val="en-US"/>
        </w:rPr>
      </w:pPr>
    </w:p>
    <w:p w14:paraId="5328BE46" w14:textId="77777777" w:rsidR="00D92D2E" w:rsidRPr="0091773C" w:rsidRDefault="00D92D2E" w:rsidP="00D92D2E">
      <w:pPr>
        <w:pStyle w:val="Tekstpodstawowyzwciciem"/>
        <w:rPr>
          <w:lang w:val="en-US"/>
        </w:rPr>
      </w:pPr>
      <w:r w:rsidRPr="0091773C">
        <w:rPr>
          <w:lang w:val="en-US"/>
        </w:rPr>
        <w:t xml:space="preserve"> </w:t>
      </w:r>
    </w:p>
    <w:p w14:paraId="5D185939" w14:textId="77777777" w:rsidR="00F44E53" w:rsidRPr="0091773C" w:rsidRDefault="00F44E53" w:rsidP="005A7CD4">
      <w:pPr>
        <w:pStyle w:val="Nagwek1"/>
        <w:numPr>
          <w:ilvl w:val="0"/>
          <w:numId w:val="0"/>
        </w:numPr>
        <w:spacing w:after="240"/>
        <w:rPr>
          <w:lang w:val="en-US"/>
        </w:rPr>
      </w:pPr>
      <w:bookmarkStart w:id="90" w:name="_Toc17547364"/>
      <w:r w:rsidRPr="0091773C">
        <w:rPr>
          <w:lang w:val="en-US"/>
        </w:rPr>
        <w:lastRenderedPageBreak/>
        <w:t>Summary</w:t>
      </w:r>
      <w:bookmarkEnd w:id="90"/>
    </w:p>
    <w:p w14:paraId="0A23B8BA" w14:textId="06AE0972" w:rsidR="00F44E53" w:rsidRPr="004941B5" w:rsidRDefault="004941B5" w:rsidP="00F44E53">
      <w:pPr>
        <w:pStyle w:val="Tekstpodstawowy"/>
        <w:rPr>
          <w:lang w:val="en-US"/>
        </w:rPr>
      </w:pPr>
      <w:bookmarkStart w:id="91" w:name="_Toc65426914"/>
      <w:bookmarkStart w:id="92" w:name="_Toc65427147"/>
      <w:r w:rsidRPr="004941B5">
        <w:rPr>
          <w:lang w:val="en-US"/>
        </w:rPr>
        <w:t xml:space="preserve">The subject of the </w:t>
      </w:r>
      <w:r>
        <w:rPr>
          <w:lang w:val="en-US"/>
        </w:rPr>
        <w:t>thesis</w:t>
      </w:r>
      <w:r w:rsidRPr="004941B5">
        <w:rPr>
          <w:lang w:val="en-US"/>
        </w:rPr>
        <w:t xml:space="preserve"> is the elevator control system, which was designed for fabrication as an ASIC system. The software was written in a methodology focused on the development of features. The system architecture has been implemented in the Verilog language using the Aldec Active-HDL and Iverilog tools. One of the main assumptions of the project was to create a system based on existing solutions. An in-depth analysis of the topic of modern elevator management strategies in the first chapter of the work indicates the selection of a zone strategy. The user sends requests using buttons located outside the shaft and inside the cabin as in a standard elevator. In addition, there were assumptions about future </w:t>
      </w:r>
      <w:r w:rsidR="00A622D5">
        <w:rPr>
          <w:lang w:val="en-US"/>
        </w:rPr>
        <w:t xml:space="preserve">improvements </w:t>
      </w:r>
      <w:r w:rsidRPr="004941B5">
        <w:rPr>
          <w:lang w:val="en-US"/>
        </w:rPr>
        <w:t xml:space="preserve">in elevator systems based on advanced shipping algorithms used in the top high-rise buildings. In the </w:t>
      </w:r>
      <w:r w:rsidR="00B15926">
        <w:rPr>
          <w:lang w:val="en-US"/>
        </w:rPr>
        <w:t>second</w:t>
      </w:r>
      <w:r w:rsidRPr="004941B5">
        <w:rPr>
          <w:lang w:val="en-US"/>
        </w:rPr>
        <w:t xml:space="preserve"> chapter, the author focuses on the architecture of the designed system and about the methods used to develop and test the software. The process based on features was chosen because of the initial assumption of the elevator. The base of the elevator is a state machine that supports moving over floors and control over the elevator door. The modularity of the code was achieved thanks to the analogy of system control on each of the floors. Designed resettable buttons inside the cab allow the passenger to change the choice of destination in the event of a mistake. The last step in building a behavioral description is to check all the added features. Testing is a key issue when designing the ASIC system, as these systems do not have the ability to change the structure after fabrication. After receiving satisfactory results, the system was synthesized for a structural description of digital circuits in </w:t>
      </w:r>
      <w:r w:rsidR="006E494A">
        <w:rPr>
          <w:lang w:val="en-US"/>
        </w:rPr>
        <w:t>50</w:t>
      </w:r>
      <w:r w:rsidRPr="004941B5">
        <w:rPr>
          <w:lang w:val="en-US"/>
        </w:rPr>
        <w:t>nm CMOS technology. The topography design is made in the Cadence Innovus program in the order described in detail in the paper. The final point in creating an integrated circuit is adding a frame with leads.</w:t>
      </w:r>
      <w:r w:rsidR="00951FF1" w:rsidRPr="00951FF1">
        <w:rPr>
          <w:lang w:val="en-US"/>
        </w:rPr>
        <w:t xml:space="preserve"> The completed </w:t>
      </w:r>
      <w:r w:rsidR="00951FF1">
        <w:rPr>
          <w:lang w:val="en-US"/>
        </w:rPr>
        <w:t>circu</w:t>
      </w:r>
      <w:r w:rsidR="00D85418">
        <w:rPr>
          <w:lang w:val="en-US"/>
        </w:rPr>
        <w:t>i</w:t>
      </w:r>
      <w:r w:rsidR="00951FF1">
        <w:rPr>
          <w:lang w:val="en-US"/>
        </w:rPr>
        <w:t>t</w:t>
      </w:r>
      <w:r w:rsidR="00951FF1" w:rsidRPr="00951FF1">
        <w:rPr>
          <w:lang w:val="en-US"/>
        </w:rPr>
        <w:t xml:space="preserve"> is ready for fabrication.</w:t>
      </w:r>
    </w:p>
    <w:p w14:paraId="177262F5" w14:textId="77777777" w:rsidR="00F44E53" w:rsidRPr="00951FF1" w:rsidRDefault="00F44E53" w:rsidP="00FF78EF">
      <w:pPr>
        <w:pStyle w:val="Nagwek1"/>
        <w:numPr>
          <w:ilvl w:val="0"/>
          <w:numId w:val="0"/>
        </w:numPr>
        <w:spacing w:after="240"/>
        <w:rPr>
          <w:lang w:val="en-US"/>
        </w:rPr>
      </w:pPr>
      <w:bookmarkStart w:id="93" w:name="_Toc17547365"/>
      <w:r w:rsidRPr="00951FF1">
        <w:rPr>
          <w:lang w:val="en-US"/>
        </w:rPr>
        <w:lastRenderedPageBreak/>
        <w:t>Spis stosowanych skrótów</w:t>
      </w:r>
      <w:bookmarkEnd w:id="93"/>
    </w:p>
    <w:p w14:paraId="1A4B0B00" w14:textId="56200239" w:rsidR="00B04BD5" w:rsidRPr="005F1B90" w:rsidRDefault="00B04BD5" w:rsidP="00F44E53">
      <w:pPr>
        <w:pStyle w:val="Tekstpodstawowyzwciciem"/>
        <w:rPr>
          <w:lang w:val="en-US"/>
        </w:rPr>
      </w:pPr>
      <w:r w:rsidRPr="005F1B90">
        <w:rPr>
          <w:lang w:val="en-US"/>
        </w:rPr>
        <w:t>A</w:t>
      </w:r>
      <w:r w:rsidR="00597EDE" w:rsidRPr="005F1B90">
        <w:rPr>
          <w:lang w:val="en-US"/>
        </w:rPr>
        <w:t>SIC</w:t>
      </w:r>
      <w:r w:rsidR="00384B44" w:rsidRPr="005F1B90">
        <w:rPr>
          <w:lang w:val="en-US"/>
        </w:rPr>
        <w:t xml:space="preserve"> </w:t>
      </w:r>
      <w:r w:rsidR="00F83B71" w:rsidRPr="005F1B90">
        <w:rPr>
          <w:lang w:val="en-US"/>
        </w:rPr>
        <w:t>–</w:t>
      </w:r>
      <w:r w:rsidR="001B6ADA">
        <w:rPr>
          <w:lang w:val="en-US"/>
        </w:rPr>
        <w:t xml:space="preserve"> Application Specifi</w:t>
      </w:r>
      <w:r w:rsidR="000B69FA">
        <w:rPr>
          <w:lang w:val="en-US"/>
        </w:rPr>
        <w:t>c</w:t>
      </w:r>
      <w:r w:rsidR="001B6ADA">
        <w:rPr>
          <w:lang w:val="en-US"/>
        </w:rPr>
        <w:t xml:space="preserve"> Integrated Circuit</w:t>
      </w:r>
      <w:r w:rsidR="00384B44" w:rsidRPr="005F1B90">
        <w:rPr>
          <w:lang w:val="en-US"/>
        </w:rPr>
        <w:t xml:space="preserve"> </w:t>
      </w:r>
    </w:p>
    <w:p w14:paraId="6EBD6345" w14:textId="31249468" w:rsidR="001252C1" w:rsidRDefault="001252C1" w:rsidP="00F44E53">
      <w:pPr>
        <w:pStyle w:val="Tekstpodstawowyzwciciem"/>
        <w:rPr>
          <w:lang w:val="en-US"/>
        </w:rPr>
      </w:pPr>
      <w:r>
        <w:rPr>
          <w:lang w:val="en-US"/>
        </w:rPr>
        <w:t>DRC</w:t>
      </w:r>
      <w:r w:rsidR="002A0A50">
        <w:rPr>
          <w:lang w:val="en-US"/>
        </w:rPr>
        <w:t xml:space="preserve"> </w:t>
      </w:r>
      <w:r w:rsidR="002A0A50" w:rsidRPr="005F1B90">
        <w:rPr>
          <w:lang w:val="en-US"/>
        </w:rPr>
        <w:t>–</w:t>
      </w:r>
      <w:r w:rsidR="002A0A50">
        <w:rPr>
          <w:lang w:val="en-US"/>
        </w:rPr>
        <w:t xml:space="preserve"> Design Rule Check</w:t>
      </w:r>
    </w:p>
    <w:p w14:paraId="51A3DB0D" w14:textId="432040DD" w:rsidR="00902DFC" w:rsidRDefault="00902DFC" w:rsidP="00F44E53">
      <w:pPr>
        <w:pStyle w:val="Tekstpodstawowyzwciciem"/>
        <w:rPr>
          <w:lang w:val="en-US"/>
        </w:rPr>
      </w:pPr>
      <w:r>
        <w:rPr>
          <w:lang w:val="en-US"/>
        </w:rPr>
        <w:t>ERC</w:t>
      </w:r>
      <w:r w:rsidR="0027030F">
        <w:rPr>
          <w:lang w:val="en-US"/>
        </w:rPr>
        <w:t xml:space="preserve"> </w:t>
      </w:r>
      <w:r w:rsidR="0027030F" w:rsidRPr="005F1B90">
        <w:rPr>
          <w:lang w:val="en-US"/>
        </w:rPr>
        <w:t>–</w:t>
      </w:r>
      <w:r w:rsidR="0027030F">
        <w:rPr>
          <w:lang w:val="en-US"/>
        </w:rPr>
        <w:t xml:space="preserve"> </w:t>
      </w:r>
      <w:r w:rsidR="00082D9E">
        <w:rPr>
          <w:lang w:val="en-US"/>
        </w:rPr>
        <w:t>Electrical Rules Checking</w:t>
      </w:r>
    </w:p>
    <w:p w14:paraId="4BF1C91B" w14:textId="66553ACB" w:rsidR="00F44E53" w:rsidRPr="005F1B90" w:rsidRDefault="00597EDE" w:rsidP="00F44E53">
      <w:pPr>
        <w:pStyle w:val="Tekstpodstawowyzwciciem"/>
        <w:rPr>
          <w:lang w:val="en-US"/>
        </w:rPr>
      </w:pPr>
      <w:r w:rsidRPr="005F1B90">
        <w:rPr>
          <w:lang w:val="en-US"/>
        </w:rPr>
        <w:t>FDD</w:t>
      </w:r>
      <w:r w:rsidR="00F44E53" w:rsidRPr="005F1B90">
        <w:rPr>
          <w:lang w:val="en-US"/>
        </w:rPr>
        <w:t xml:space="preserve"> – </w:t>
      </w:r>
      <w:r w:rsidR="006B0463">
        <w:rPr>
          <w:lang w:val="en-US"/>
        </w:rPr>
        <w:t>Feature Driven D</w:t>
      </w:r>
      <w:r w:rsidR="00BF2F05">
        <w:rPr>
          <w:lang w:val="en-US"/>
        </w:rPr>
        <w:t>e</w:t>
      </w:r>
      <w:r w:rsidR="006B0463">
        <w:rPr>
          <w:lang w:val="en-US"/>
        </w:rPr>
        <w:t>velopment</w:t>
      </w:r>
    </w:p>
    <w:p w14:paraId="15BCDCF0" w14:textId="2F1894B8" w:rsidR="00C04F23" w:rsidRDefault="00C04F23" w:rsidP="00F44E53">
      <w:pPr>
        <w:pStyle w:val="Tekstpodstawowyzwciciem"/>
        <w:rPr>
          <w:lang w:val="en-US"/>
        </w:rPr>
      </w:pPr>
      <w:r w:rsidRPr="000E367D">
        <w:rPr>
          <w:lang w:val="en-US"/>
        </w:rPr>
        <w:t>FPGA</w:t>
      </w:r>
      <w:r w:rsidR="00CC1161" w:rsidRPr="000E367D">
        <w:rPr>
          <w:lang w:val="en-US"/>
        </w:rPr>
        <w:t xml:space="preserve"> – Field Programmable Gate Array</w:t>
      </w:r>
    </w:p>
    <w:p w14:paraId="5D0E2930" w14:textId="1C0FA9D4" w:rsidR="00FD3104" w:rsidRDefault="00FD3104" w:rsidP="00F44E53">
      <w:pPr>
        <w:pStyle w:val="Tekstpodstawowyzwciciem"/>
        <w:rPr>
          <w:lang w:val="en-US"/>
        </w:rPr>
      </w:pPr>
      <w:r>
        <w:rPr>
          <w:lang w:val="en-US"/>
        </w:rPr>
        <w:t>GUI</w:t>
      </w:r>
      <w:r w:rsidR="0027531A">
        <w:rPr>
          <w:lang w:val="en-US"/>
        </w:rPr>
        <w:t xml:space="preserve"> </w:t>
      </w:r>
      <w:r w:rsidR="00DA00A4" w:rsidRPr="005F1B90">
        <w:rPr>
          <w:lang w:val="en-US"/>
        </w:rPr>
        <w:t>–</w:t>
      </w:r>
      <w:r w:rsidR="00DA00A4">
        <w:rPr>
          <w:lang w:val="en-US"/>
        </w:rPr>
        <w:t xml:space="preserve"> Graphical User Interface</w:t>
      </w:r>
    </w:p>
    <w:p w14:paraId="1F583F37" w14:textId="6E081F1F" w:rsidR="001B6ADA" w:rsidRDefault="001B6ADA" w:rsidP="00F44E53">
      <w:pPr>
        <w:pStyle w:val="Tekstpodstawowyzwciciem"/>
        <w:rPr>
          <w:lang w:val="en-US"/>
        </w:rPr>
      </w:pPr>
      <w:r>
        <w:rPr>
          <w:lang w:val="en-US"/>
        </w:rPr>
        <w:t>HDL</w:t>
      </w:r>
      <w:r w:rsidR="00BF2F05">
        <w:rPr>
          <w:lang w:val="en-US"/>
        </w:rPr>
        <w:t xml:space="preserve"> – Hardware Description Language</w:t>
      </w:r>
    </w:p>
    <w:p w14:paraId="1F8DBF2F" w14:textId="5825D377" w:rsidR="000213F1" w:rsidRDefault="000213F1" w:rsidP="00F44E53">
      <w:pPr>
        <w:pStyle w:val="Tekstpodstawowyzwciciem"/>
        <w:rPr>
          <w:lang w:val="en-US"/>
        </w:rPr>
      </w:pPr>
      <w:r>
        <w:rPr>
          <w:lang w:val="en-US"/>
        </w:rPr>
        <w:t>I</w:t>
      </w:r>
      <w:r w:rsidR="0034549E">
        <w:rPr>
          <w:lang w:val="en-US"/>
        </w:rPr>
        <w:t>/</w:t>
      </w:r>
      <w:r>
        <w:rPr>
          <w:lang w:val="en-US"/>
        </w:rPr>
        <w:t>O</w:t>
      </w:r>
      <w:r w:rsidR="00334867">
        <w:rPr>
          <w:lang w:val="en-US"/>
        </w:rPr>
        <w:t xml:space="preserve"> </w:t>
      </w:r>
      <w:r w:rsidR="00334867" w:rsidRPr="005F1B90">
        <w:rPr>
          <w:lang w:val="en-US"/>
        </w:rPr>
        <w:t>–</w:t>
      </w:r>
      <w:r w:rsidR="00334867">
        <w:rPr>
          <w:lang w:val="en-US"/>
        </w:rPr>
        <w:t xml:space="preserve"> Input</w:t>
      </w:r>
      <w:r w:rsidR="0034549E">
        <w:rPr>
          <w:lang w:val="en-US"/>
        </w:rPr>
        <w:t>/</w:t>
      </w:r>
      <w:r w:rsidR="00334867">
        <w:rPr>
          <w:lang w:val="en-US"/>
        </w:rPr>
        <w:t>Output</w:t>
      </w:r>
    </w:p>
    <w:p w14:paraId="489EDD73" w14:textId="7331598F" w:rsidR="009E5F33" w:rsidRDefault="009E5F33" w:rsidP="00F44E53">
      <w:pPr>
        <w:pStyle w:val="Tekstpodstawowyzwciciem"/>
        <w:rPr>
          <w:lang w:val="en-US"/>
        </w:rPr>
      </w:pPr>
      <w:r>
        <w:rPr>
          <w:lang w:val="en-US"/>
        </w:rPr>
        <w:t>LEF</w:t>
      </w:r>
      <w:r w:rsidR="007A7946">
        <w:rPr>
          <w:lang w:val="en-US"/>
        </w:rPr>
        <w:t xml:space="preserve"> </w:t>
      </w:r>
      <w:r w:rsidR="007A7946" w:rsidRPr="005F1B90">
        <w:rPr>
          <w:lang w:val="en-US"/>
        </w:rPr>
        <w:t>–</w:t>
      </w:r>
      <w:r w:rsidR="007A7946">
        <w:rPr>
          <w:lang w:val="en-US"/>
        </w:rPr>
        <w:t xml:space="preserve"> Library Exchange Format</w:t>
      </w:r>
    </w:p>
    <w:p w14:paraId="1EEB03B1" w14:textId="59E336F9" w:rsidR="001252C1" w:rsidRDefault="001252C1" w:rsidP="00F44E53">
      <w:pPr>
        <w:pStyle w:val="Tekstpodstawowyzwciciem"/>
        <w:rPr>
          <w:lang w:val="en-US"/>
        </w:rPr>
      </w:pPr>
      <w:r>
        <w:rPr>
          <w:lang w:val="en-US"/>
        </w:rPr>
        <w:t>LVS</w:t>
      </w:r>
      <w:r w:rsidR="0068241D">
        <w:rPr>
          <w:lang w:val="en-US"/>
        </w:rPr>
        <w:t xml:space="preserve"> </w:t>
      </w:r>
      <w:r w:rsidR="0068241D" w:rsidRPr="005F1B90">
        <w:rPr>
          <w:lang w:val="en-US"/>
        </w:rPr>
        <w:t>–</w:t>
      </w:r>
      <w:r w:rsidR="0068241D">
        <w:rPr>
          <w:lang w:val="en-US"/>
        </w:rPr>
        <w:t xml:space="preserve"> Layout Versus Schematic</w:t>
      </w:r>
    </w:p>
    <w:p w14:paraId="6976B0B5" w14:textId="54A94567" w:rsidR="009E5F33" w:rsidRPr="00700FB2" w:rsidRDefault="009E5F33" w:rsidP="00F44E53">
      <w:pPr>
        <w:pStyle w:val="Tekstpodstawowyzwciciem"/>
        <w:rPr>
          <w:lang w:val="fr-FR"/>
        </w:rPr>
      </w:pPr>
      <w:r w:rsidRPr="00700FB2">
        <w:rPr>
          <w:lang w:val="fr-FR"/>
        </w:rPr>
        <w:t>MMMC</w:t>
      </w:r>
      <w:r w:rsidR="00497D93" w:rsidRPr="00700FB2">
        <w:rPr>
          <w:lang w:val="fr-FR"/>
        </w:rPr>
        <w:t xml:space="preserve"> – Multi-Mode Multi</w:t>
      </w:r>
      <w:r w:rsidR="00A111ED" w:rsidRPr="00700FB2">
        <w:rPr>
          <w:lang w:val="fr-FR"/>
        </w:rPr>
        <w:t>-</w:t>
      </w:r>
      <w:r w:rsidR="00497D93" w:rsidRPr="00700FB2">
        <w:rPr>
          <w:lang w:val="fr-FR"/>
        </w:rPr>
        <w:t>Corner</w:t>
      </w:r>
    </w:p>
    <w:p w14:paraId="3AFE7FEB" w14:textId="75105A1D" w:rsidR="00943305" w:rsidRPr="00700FB2" w:rsidRDefault="00EA01F7" w:rsidP="00F44E53">
      <w:pPr>
        <w:pStyle w:val="Tekstpodstawowyzwciciem"/>
        <w:rPr>
          <w:lang w:val="fr-FR"/>
        </w:rPr>
      </w:pPr>
      <w:r w:rsidRPr="00700FB2">
        <w:rPr>
          <w:lang w:val="fr-FR"/>
        </w:rPr>
        <w:t>SDC</w:t>
      </w:r>
      <w:r w:rsidR="00481407" w:rsidRPr="00700FB2">
        <w:rPr>
          <w:lang w:val="fr-FR"/>
        </w:rPr>
        <w:t xml:space="preserve"> – Standard Design </w:t>
      </w:r>
      <w:r w:rsidR="00BF0636" w:rsidRPr="00700FB2">
        <w:rPr>
          <w:lang w:val="fr-FR"/>
        </w:rPr>
        <w:t>Constraint</w:t>
      </w:r>
    </w:p>
    <w:p w14:paraId="6B054AA3" w14:textId="6CF545A4" w:rsidR="000213F1" w:rsidRDefault="000213F1" w:rsidP="00F44E53">
      <w:pPr>
        <w:pStyle w:val="Tekstpodstawowyzwciciem"/>
        <w:rPr>
          <w:lang w:val="en-US"/>
        </w:rPr>
      </w:pPr>
      <w:r>
        <w:rPr>
          <w:lang w:val="en-US"/>
        </w:rPr>
        <w:t>RAM</w:t>
      </w:r>
      <w:r w:rsidR="002B7407">
        <w:rPr>
          <w:lang w:val="en-US"/>
        </w:rPr>
        <w:t xml:space="preserve"> </w:t>
      </w:r>
      <w:r w:rsidR="00E36BCA" w:rsidRPr="005F1B90">
        <w:rPr>
          <w:lang w:val="en-US"/>
        </w:rPr>
        <w:t>–</w:t>
      </w:r>
      <w:r w:rsidR="00E36BCA">
        <w:rPr>
          <w:lang w:val="en-US"/>
        </w:rPr>
        <w:t xml:space="preserve"> Random Access Memory</w:t>
      </w:r>
      <w:r w:rsidR="00E36BCA" w:rsidRPr="005F1B90">
        <w:rPr>
          <w:lang w:val="en-US"/>
        </w:rPr>
        <w:t xml:space="preserve"> </w:t>
      </w:r>
    </w:p>
    <w:p w14:paraId="34C17579" w14:textId="3DD8D4D5" w:rsidR="0010276B" w:rsidRDefault="0010276B" w:rsidP="00F44E53">
      <w:pPr>
        <w:pStyle w:val="Tekstpodstawowyzwciciem"/>
        <w:rPr>
          <w:lang w:val="en-US"/>
        </w:rPr>
      </w:pPr>
      <w:r>
        <w:rPr>
          <w:lang w:val="en-US"/>
        </w:rPr>
        <w:t>RTL</w:t>
      </w:r>
      <w:r w:rsidR="002B7407">
        <w:rPr>
          <w:lang w:val="en-US"/>
        </w:rPr>
        <w:t xml:space="preserve"> </w:t>
      </w:r>
      <w:r w:rsidR="002B7407" w:rsidRPr="005F1B90">
        <w:rPr>
          <w:lang w:val="en-US"/>
        </w:rPr>
        <w:t>–</w:t>
      </w:r>
      <w:r w:rsidR="002B7407">
        <w:rPr>
          <w:lang w:val="en-US"/>
        </w:rPr>
        <w:t xml:space="preserve"> Register Transfer Level</w:t>
      </w:r>
    </w:p>
    <w:p w14:paraId="0974ABA6" w14:textId="77777777" w:rsidR="00F44E53" w:rsidRPr="00844843" w:rsidRDefault="00F44E53" w:rsidP="00FF78EF">
      <w:pPr>
        <w:pStyle w:val="Nagwek1"/>
        <w:numPr>
          <w:ilvl w:val="0"/>
          <w:numId w:val="0"/>
        </w:numPr>
        <w:spacing w:after="240"/>
        <w:rPr>
          <w:lang w:val="en-US"/>
        </w:rPr>
      </w:pPr>
      <w:bookmarkStart w:id="94" w:name="_Toc17547366"/>
      <w:bookmarkEnd w:id="91"/>
      <w:bookmarkEnd w:id="92"/>
      <w:r w:rsidRPr="00844843">
        <w:rPr>
          <w:lang w:val="en-US"/>
        </w:rPr>
        <w:lastRenderedPageBreak/>
        <w:t>Słowa kluczowe</w:t>
      </w:r>
      <w:bookmarkEnd w:id="94"/>
    </w:p>
    <w:p w14:paraId="5BE9A538" w14:textId="77777777" w:rsidR="00F44E53" w:rsidRPr="00A6751C" w:rsidRDefault="00B66B0D" w:rsidP="00F44E53">
      <w:pPr>
        <w:pStyle w:val="Tekstpodstawowyzwciciem"/>
        <w:numPr>
          <w:ilvl w:val="0"/>
          <w:numId w:val="6"/>
        </w:numPr>
      </w:pPr>
      <w:r w:rsidRPr="00A6751C">
        <w:t>ASIC</w:t>
      </w:r>
      <w:r w:rsidR="00F44E53" w:rsidRPr="00A6751C">
        <w:t>,</w:t>
      </w:r>
    </w:p>
    <w:p w14:paraId="2D742BBD" w14:textId="45239F57" w:rsidR="00F44E53" w:rsidRDefault="00105536" w:rsidP="00F44E53">
      <w:pPr>
        <w:pStyle w:val="Tekstpodstawowyzwciciem"/>
        <w:numPr>
          <w:ilvl w:val="0"/>
          <w:numId w:val="6"/>
        </w:numPr>
      </w:pPr>
      <w:r>
        <w:t>w</w:t>
      </w:r>
      <w:r w:rsidR="005E345E">
        <w:t>inda</w:t>
      </w:r>
      <w:r w:rsidR="00F44E53" w:rsidRPr="00A6751C">
        <w:t>,</w:t>
      </w:r>
    </w:p>
    <w:p w14:paraId="517CE5A6" w14:textId="4EA4CF07" w:rsidR="00105536" w:rsidRDefault="00105536" w:rsidP="00F44E53">
      <w:pPr>
        <w:pStyle w:val="Tekstpodstawowyzwciciem"/>
        <w:numPr>
          <w:ilvl w:val="0"/>
          <w:numId w:val="6"/>
        </w:numPr>
      </w:pPr>
      <w:r>
        <w:t>Verilog,</w:t>
      </w:r>
    </w:p>
    <w:p w14:paraId="23A7133D" w14:textId="57CC54A4" w:rsidR="00105536" w:rsidRDefault="00105536" w:rsidP="00F44E53">
      <w:pPr>
        <w:pStyle w:val="Tekstpodstawowyzwciciem"/>
        <w:numPr>
          <w:ilvl w:val="0"/>
          <w:numId w:val="6"/>
        </w:numPr>
      </w:pPr>
      <w:r>
        <w:t>układ scalony,</w:t>
      </w:r>
    </w:p>
    <w:p w14:paraId="7CFF4805" w14:textId="74D92F9D" w:rsidR="00105536" w:rsidRDefault="007D1237" w:rsidP="00F44E53">
      <w:pPr>
        <w:pStyle w:val="Tekstpodstawowyzwciciem"/>
        <w:numPr>
          <w:ilvl w:val="0"/>
          <w:numId w:val="6"/>
        </w:numPr>
      </w:pPr>
      <w:r>
        <w:t>Cadence</w:t>
      </w:r>
      <w:r w:rsidR="00D50366">
        <w:t>,</w:t>
      </w:r>
    </w:p>
    <w:p w14:paraId="6B779D6E" w14:textId="1DE4C914" w:rsidR="00B20673" w:rsidRPr="00A6751C" w:rsidRDefault="005445FD" w:rsidP="00F44E53">
      <w:pPr>
        <w:pStyle w:val="Tekstpodstawowyzwciciem"/>
        <w:numPr>
          <w:ilvl w:val="0"/>
          <w:numId w:val="6"/>
        </w:numPr>
      </w:pPr>
      <w:r>
        <w:t>algorytm windy</w:t>
      </w:r>
      <w:r w:rsidR="00C927F1">
        <w:t>,</w:t>
      </w:r>
    </w:p>
    <w:p w14:paraId="5CBEB5B2" w14:textId="77777777" w:rsidR="00F44E53" w:rsidRPr="00A6751C" w:rsidRDefault="00F44E53" w:rsidP="00FF78EF">
      <w:pPr>
        <w:pStyle w:val="Nagwek1"/>
        <w:numPr>
          <w:ilvl w:val="0"/>
          <w:numId w:val="0"/>
        </w:numPr>
        <w:spacing w:after="240"/>
      </w:pPr>
      <w:bookmarkStart w:id="95" w:name="_Toc17547367"/>
      <w:r w:rsidRPr="00A6751C">
        <w:lastRenderedPageBreak/>
        <w:t>Keywords</w:t>
      </w:r>
      <w:bookmarkEnd w:id="95"/>
    </w:p>
    <w:p w14:paraId="1B4D44CF" w14:textId="77777777" w:rsidR="00211745" w:rsidRPr="00A6751C" w:rsidRDefault="00DD1664" w:rsidP="00F44E53">
      <w:pPr>
        <w:pStyle w:val="Tekstpodstawowyzwciciem"/>
        <w:numPr>
          <w:ilvl w:val="0"/>
          <w:numId w:val="5"/>
        </w:numPr>
      </w:pPr>
      <w:r>
        <w:t>ASIC</w:t>
      </w:r>
      <w:r w:rsidR="00211745" w:rsidRPr="00A6751C">
        <w:t>,</w:t>
      </w:r>
    </w:p>
    <w:p w14:paraId="7E557630" w14:textId="6F0D45F3" w:rsidR="00F44E53" w:rsidRDefault="00920D63" w:rsidP="00F44E53">
      <w:pPr>
        <w:pStyle w:val="Tekstpodstawowyzwciciem"/>
        <w:numPr>
          <w:ilvl w:val="0"/>
          <w:numId w:val="5"/>
        </w:numPr>
      </w:pPr>
      <w:r>
        <w:t>elevator</w:t>
      </w:r>
      <w:r w:rsidR="00F44E53" w:rsidRPr="00A6751C">
        <w:t>,</w:t>
      </w:r>
    </w:p>
    <w:p w14:paraId="6B416932" w14:textId="7F5BA7B3" w:rsidR="00A045A8" w:rsidRDefault="00A045A8" w:rsidP="00F44E53">
      <w:pPr>
        <w:pStyle w:val="Tekstpodstawowyzwciciem"/>
        <w:numPr>
          <w:ilvl w:val="0"/>
          <w:numId w:val="5"/>
        </w:numPr>
      </w:pPr>
      <w:r>
        <w:t>Verilog,</w:t>
      </w:r>
    </w:p>
    <w:p w14:paraId="7A3D796E" w14:textId="612ED690" w:rsidR="00A045A8" w:rsidRDefault="00A045A8" w:rsidP="00F44E53">
      <w:pPr>
        <w:pStyle w:val="Tekstpodstawowyzwciciem"/>
        <w:numPr>
          <w:ilvl w:val="0"/>
          <w:numId w:val="5"/>
        </w:numPr>
      </w:pPr>
      <w:r>
        <w:t>integrated circuit</w:t>
      </w:r>
      <w:r w:rsidR="006675C0">
        <w:t>,</w:t>
      </w:r>
    </w:p>
    <w:p w14:paraId="34093671" w14:textId="40B1E045" w:rsidR="00A045A8" w:rsidRDefault="00F32D26" w:rsidP="00F44E53">
      <w:pPr>
        <w:pStyle w:val="Tekstpodstawowyzwciciem"/>
        <w:numPr>
          <w:ilvl w:val="0"/>
          <w:numId w:val="5"/>
        </w:numPr>
      </w:pPr>
      <w:r>
        <w:t>Cadence</w:t>
      </w:r>
      <w:r w:rsidR="006675C0">
        <w:t>,</w:t>
      </w:r>
    </w:p>
    <w:p w14:paraId="02F590D6" w14:textId="698D16F2" w:rsidR="006675C0" w:rsidRPr="00A6751C" w:rsidRDefault="0074578C" w:rsidP="00F44E53">
      <w:pPr>
        <w:pStyle w:val="Tekstpodstawowyzwciciem"/>
        <w:numPr>
          <w:ilvl w:val="0"/>
          <w:numId w:val="5"/>
        </w:numPr>
      </w:pPr>
      <w:r>
        <w:t>e</w:t>
      </w:r>
      <w:r w:rsidR="006675C0">
        <w:t>levator algorithm</w:t>
      </w:r>
    </w:p>
    <w:p w14:paraId="5C352C9A" w14:textId="0F12C6D9" w:rsidR="00204157" w:rsidRPr="0061459F" w:rsidRDefault="00F44E53" w:rsidP="00FF78EF">
      <w:pPr>
        <w:pStyle w:val="Nagwek1"/>
        <w:numPr>
          <w:ilvl w:val="0"/>
          <w:numId w:val="0"/>
        </w:numPr>
        <w:spacing w:after="240"/>
      </w:pPr>
      <w:bookmarkStart w:id="96" w:name="_Ref97827699"/>
      <w:bookmarkStart w:id="97" w:name="_Toc17547368"/>
      <w:r w:rsidRPr="00A6751C">
        <w:lastRenderedPageBreak/>
        <w:t>Bibliografia</w:t>
      </w:r>
      <w:bookmarkEnd w:id="96"/>
      <w:bookmarkEnd w:id="97"/>
    </w:p>
    <w:p w14:paraId="356087AF" w14:textId="1A703887" w:rsidR="007E1964" w:rsidRPr="00237541" w:rsidRDefault="007E1964" w:rsidP="009C3374">
      <w:pPr>
        <w:pStyle w:val="Literatura"/>
        <w:rPr>
          <w:snapToGrid w:val="0"/>
          <w:lang w:val="en-US"/>
        </w:rPr>
      </w:pPr>
      <w:r w:rsidRPr="00237541">
        <w:rPr>
          <w:snapToGrid w:val="0"/>
          <w:lang w:val="en-US"/>
        </w:rPr>
        <w:t>Axelsson J., Bernelind S.</w:t>
      </w:r>
      <w:r w:rsidR="0020189E" w:rsidRPr="00237541">
        <w:rPr>
          <w:snapToGrid w:val="0"/>
          <w:lang w:val="en-US"/>
        </w:rPr>
        <w:t>,</w:t>
      </w:r>
      <w:r w:rsidRPr="00237541">
        <w:rPr>
          <w:snapToGrid w:val="0"/>
          <w:lang w:val="en-US"/>
        </w:rPr>
        <w:t xml:space="preserve"> </w:t>
      </w:r>
      <w:r w:rsidRPr="00237541">
        <w:rPr>
          <w:i/>
          <w:iCs/>
          <w:snapToGrid w:val="0"/>
          <w:lang w:val="en-US"/>
        </w:rPr>
        <w:t>Elevator Control Stategies</w:t>
      </w:r>
      <w:r w:rsidR="00390A9F" w:rsidRPr="00237541">
        <w:rPr>
          <w:i/>
          <w:iCs/>
          <w:snapToGrid w:val="0"/>
          <w:lang w:val="en-US"/>
        </w:rPr>
        <w:t xml:space="preserve">, </w:t>
      </w:r>
      <w:r w:rsidR="00390A9F" w:rsidRPr="00237541">
        <w:rPr>
          <w:snapToGrid w:val="0"/>
          <w:lang w:val="en-US"/>
        </w:rPr>
        <w:t>praca</w:t>
      </w:r>
      <w:r w:rsidR="005D3F90" w:rsidRPr="00237541">
        <w:rPr>
          <w:snapToGrid w:val="0"/>
          <w:lang w:val="en-US"/>
        </w:rPr>
        <w:t xml:space="preserve"> inżynierska,</w:t>
      </w:r>
      <w:r w:rsidR="00237541" w:rsidRPr="00237541">
        <w:rPr>
          <w:snapToGrid w:val="0"/>
          <w:lang w:val="en-US"/>
        </w:rPr>
        <w:t xml:space="preserve"> Sztokholm: Roya</w:t>
      </w:r>
      <w:r w:rsidR="00237541">
        <w:rPr>
          <w:snapToGrid w:val="0"/>
          <w:lang w:val="en-US"/>
        </w:rPr>
        <w:t>l Institute of Technology,</w:t>
      </w:r>
      <w:r w:rsidR="00237541" w:rsidRPr="00237541">
        <w:rPr>
          <w:snapToGrid w:val="0"/>
          <w:lang w:val="en-US"/>
        </w:rPr>
        <w:t xml:space="preserve"> </w:t>
      </w:r>
      <w:r w:rsidR="005D33B7" w:rsidRPr="00237541">
        <w:rPr>
          <w:snapToGrid w:val="0"/>
          <w:lang w:val="en-US"/>
        </w:rPr>
        <w:t>2013</w:t>
      </w:r>
    </w:p>
    <w:p w14:paraId="53A668F0" w14:textId="79BB486D" w:rsidR="008031E6" w:rsidRDefault="000A60CA" w:rsidP="009C3374">
      <w:pPr>
        <w:pStyle w:val="Literatura"/>
        <w:rPr>
          <w:snapToGrid w:val="0"/>
          <w:lang w:val="en-US"/>
        </w:rPr>
      </w:pPr>
      <w:r>
        <w:rPr>
          <w:snapToGrid w:val="0"/>
          <w:lang w:val="en-US"/>
        </w:rPr>
        <w:t>Brunv</w:t>
      </w:r>
      <w:r w:rsidR="00CE6F58">
        <w:rPr>
          <w:snapToGrid w:val="0"/>
          <w:lang w:val="en-US"/>
        </w:rPr>
        <w:t>a</w:t>
      </w:r>
      <w:r>
        <w:rPr>
          <w:snapToGrid w:val="0"/>
          <w:lang w:val="en-US"/>
        </w:rPr>
        <w:t>nd</w:t>
      </w:r>
      <w:r w:rsidR="00CE6F58">
        <w:rPr>
          <w:snapToGrid w:val="0"/>
          <w:lang w:val="en-US"/>
        </w:rPr>
        <w:t xml:space="preserve"> E.</w:t>
      </w:r>
      <w:r w:rsidR="0020189E">
        <w:rPr>
          <w:snapToGrid w:val="0"/>
          <w:lang w:val="en-US"/>
        </w:rPr>
        <w:t>,</w:t>
      </w:r>
      <w:r w:rsidR="00CB6AF6">
        <w:rPr>
          <w:snapToGrid w:val="0"/>
          <w:lang w:val="en-US"/>
        </w:rPr>
        <w:t xml:space="preserve"> </w:t>
      </w:r>
      <w:r w:rsidR="00CB6AF6" w:rsidRPr="00CB6AF6">
        <w:rPr>
          <w:i/>
          <w:iCs/>
          <w:snapToGrid w:val="0"/>
          <w:lang w:val="en-US"/>
        </w:rPr>
        <w:t>Digital VLSI Chip Design with Cadence and Synopsys CAD Tools</w:t>
      </w:r>
      <w:r w:rsidR="00B03055">
        <w:rPr>
          <w:snapToGrid w:val="0"/>
          <w:lang w:val="en-US"/>
        </w:rPr>
        <w:t>,</w:t>
      </w:r>
      <w:r w:rsidR="00B03055" w:rsidRPr="00B03055">
        <w:rPr>
          <w:lang w:val="en-US"/>
        </w:rPr>
        <w:t xml:space="preserve"> </w:t>
      </w:r>
      <w:r w:rsidR="00B03055" w:rsidRPr="00B03055">
        <w:rPr>
          <w:snapToGrid w:val="0"/>
          <w:lang w:val="en-US"/>
        </w:rPr>
        <w:t>Addison Wesley Publishing Company</w:t>
      </w:r>
      <w:r w:rsidR="00B03055">
        <w:rPr>
          <w:snapToGrid w:val="0"/>
          <w:lang w:val="en-US"/>
        </w:rPr>
        <w:t>, 2010.</w:t>
      </w:r>
    </w:p>
    <w:p w14:paraId="20D677F5" w14:textId="421F5B40" w:rsidR="005E0B21" w:rsidRPr="00296B3F" w:rsidRDefault="005E0B21" w:rsidP="009C3374">
      <w:pPr>
        <w:pStyle w:val="Literatura"/>
        <w:rPr>
          <w:snapToGrid w:val="0"/>
          <w:lang w:val="en-US"/>
        </w:rPr>
      </w:pPr>
      <w:r w:rsidRPr="00A60719">
        <w:rPr>
          <w:lang w:val="en-US"/>
        </w:rPr>
        <w:t>Crites R. H., Barto A</w:t>
      </w:r>
      <w:r>
        <w:rPr>
          <w:lang w:val="en-US"/>
        </w:rPr>
        <w:t xml:space="preserve">. G., </w:t>
      </w:r>
      <w:r w:rsidRPr="001C747C">
        <w:rPr>
          <w:i/>
          <w:iCs/>
          <w:lang w:val="en-US"/>
        </w:rPr>
        <w:t>Elevator Group Control Using Multiple</w:t>
      </w:r>
      <w:r>
        <w:rPr>
          <w:i/>
          <w:iCs/>
          <w:lang w:val="en-US"/>
        </w:rPr>
        <w:t xml:space="preserve"> </w:t>
      </w:r>
      <w:r w:rsidRPr="001C747C">
        <w:rPr>
          <w:i/>
          <w:iCs/>
          <w:lang w:val="en-US"/>
        </w:rPr>
        <w:t>Reinforcement Learning Agents</w:t>
      </w:r>
      <w:r>
        <w:rPr>
          <w:i/>
          <w:iCs/>
          <w:lang w:val="en-US"/>
        </w:rPr>
        <w:t>,</w:t>
      </w:r>
      <w:r w:rsidR="006D329B">
        <w:rPr>
          <w:lang w:val="en-US"/>
        </w:rPr>
        <w:t xml:space="preserve"> Boston: Kluwer Academic Publishers, 1998</w:t>
      </w:r>
    </w:p>
    <w:p w14:paraId="47FC7AEB" w14:textId="6B31FB62" w:rsidR="00296B3F" w:rsidRPr="00E22E29" w:rsidRDefault="00296B3F" w:rsidP="009C3374">
      <w:pPr>
        <w:pStyle w:val="Literatura"/>
        <w:rPr>
          <w:i/>
          <w:iCs/>
          <w:snapToGrid w:val="0"/>
          <w:lang w:val="en-US"/>
        </w:rPr>
      </w:pPr>
      <w:r>
        <w:rPr>
          <w:lang w:val="en-US"/>
        </w:rPr>
        <w:t>Khomytskyi S.</w:t>
      </w:r>
      <w:r w:rsidR="00E22E29">
        <w:rPr>
          <w:lang w:val="en-US"/>
        </w:rPr>
        <w:t>,</w:t>
      </w:r>
      <w:r>
        <w:rPr>
          <w:lang w:val="en-US"/>
        </w:rPr>
        <w:t xml:space="preserve"> </w:t>
      </w:r>
      <w:r w:rsidR="00E22E29" w:rsidRPr="00E22E29">
        <w:rPr>
          <w:i/>
          <w:iCs/>
          <w:lang w:val="en-US"/>
        </w:rPr>
        <w:t>Simulation of passenger lift in Witness software</w:t>
      </w:r>
      <w:r w:rsidR="00E22E29">
        <w:rPr>
          <w:i/>
          <w:iCs/>
          <w:lang w:val="en-US"/>
        </w:rPr>
        <w:t>,</w:t>
      </w:r>
      <w:r w:rsidR="00013B40">
        <w:rPr>
          <w:lang w:val="en-US"/>
        </w:rPr>
        <w:t xml:space="preserve"> praca magisterska,</w:t>
      </w:r>
      <w:r w:rsidR="00B0589B">
        <w:rPr>
          <w:lang w:val="en-US"/>
        </w:rPr>
        <w:t xml:space="preserve"> Praga: </w:t>
      </w:r>
      <w:r w:rsidR="00B0589B" w:rsidRPr="00B0589B">
        <w:rPr>
          <w:lang w:val="en-US"/>
        </w:rPr>
        <w:t>Czech Technical University</w:t>
      </w:r>
      <w:r w:rsidR="00013B40">
        <w:rPr>
          <w:lang w:val="en-US"/>
        </w:rPr>
        <w:t>,</w:t>
      </w:r>
      <w:r w:rsidR="004833FA">
        <w:rPr>
          <w:lang w:val="en-US"/>
        </w:rPr>
        <w:t xml:space="preserve"> 2016</w:t>
      </w:r>
    </w:p>
    <w:p w14:paraId="2286625C" w14:textId="363CD93D" w:rsidR="00F66E66" w:rsidRDefault="00F66E66" w:rsidP="009C3374">
      <w:pPr>
        <w:pStyle w:val="Literatura"/>
        <w:rPr>
          <w:snapToGrid w:val="0"/>
          <w:lang w:val="en-US"/>
        </w:rPr>
      </w:pPr>
      <w:r>
        <w:rPr>
          <w:snapToGrid w:val="0"/>
          <w:lang w:val="en-US"/>
        </w:rPr>
        <w:t>Morgan P.</w:t>
      </w:r>
      <w:r w:rsidR="0020189E">
        <w:rPr>
          <w:snapToGrid w:val="0"/>
          <w:lang w:val="en-US"/>
        </w:rPr>
        <w:t>,</w:t>
      </w:r>
      <w:r>
        <w:rPr>
          <w:snapToGrid w:val="0"/>
          <w:lang w:val="en-US"/>
        </w:rPr>
        <w:t xml:space="preserve"> </w:t>
      </w:r>
      <w:r w:rsidRPr="00F66E66">
        <w:rPr>
          <w:i/>
          <w:iCs/>
          <w:snapToGrid w:val="0"/>
          <w:lang w:val="en-US"/>
        </w:rPr>
        <w:t>Energy Analysis and Optimisation Techniques for</w:t>
      </w:r>
      <w:r w:rsidR="00825174">
        <w:rPr>
          <w:i/>
          <w:iCs/>
          <w:snapToGrid w:val="0"/>
          <w:lang w:val="en-US"/>
        </w:rPr>
        <w:t xml:space="preserve"> </w:t>
      </w:r>
      <w:r w:rsidRPr="00F66E66">
        <w:rPr>
          <w:i/>
          <w:iCs/>
          <w:snapToGrid w:val="0"/>
          <w:lang w:val="en-US"/>
        </w:rPr>
        <w:t>Automatically Synthesised Coprocessors</w:t>
      </w:r>
      <w:r>
        <w:rPr>
          <w:i/>
          <w:iCs/>
          <w:snapToGrid w:val="0"/>
          <w:lang w:val="en-US"/>
        </w:rPr>
        <w:t xml:space="preserve">, </w:t>
      </w:r>
      <w:r>
        <w:rPr>
          <w:snapToGrid w:val="0"/>
          <w:lang w:val="en-US"/>
        </w:rPr>
        <w:t xml:space="preserve">rozprawa doktorska, </w:t>
      </w:r>
      <w:r w:rsidR="00CC7287">
        <w:rPr>
          <w:snapToGrid w:val="0"/>
          <w:lang w:val="en-US"/>
        </w:rPr>
        <w:t>Edinburgh</w:t>
      </w:r>
      <w:r w:rsidR="005B2E84">
        <w:rPr>
          <w:snapToGrid w:val="0"/>
          <w:lang w:val="en-US"/>
        </w:rPr>
        <w:t xml:space="preserve">: </w:t>
      </w:r>
      <w:r w:rsidR="00825174">
        <w:rPr>
          <w:snapToGrid w:val="0"/>
          <w:lang w:val="en-US"/>
        </w:rPr>
        <w:t>Uniwersyt</w:t>
      </w:r>
      <w:r w:rsidR="00405B45">
        <w:rPr>
          <w:snapToGrid w:val="0"/>
          <w:lang w:val="en-US"/>
        </w:rPr>
        <w:t>et Heriot-Watt, Glasgow</w:t>
      </w:r>
      <w:r w:rsidR="00731CA4">
        <w:rPr>
          <w:snapToGrid w:val="0"/>
          <w:lang w:val="en-US"/>
        </w:rPr>
        <w:t>: Uniwersytet Strathclyde, 2008</w:t>
      </w:r>
    </w:p>
    <w:p w14:paraId="67255F0C" w14:textId="648C03A7" w:rsidR="00192361" w:rsidRPr="00F365BE" w:rsidRDefault="00192361" w:rsidP="00F365BE">
      <w:pPr>
        <w:pStyle w:val="Literatura"/>
        <w:rPr>
          <w:lang w:val="en-US"/>
        </w:rPr>
      </w:pPr>
      <w:r>
        <w:rPr>
          <w:lang w:val="en-US"/>
        </w:rPr>
        <w:t>Smith M. J. S.</w:t>
      </w:r>
      <w:r w:rsidR="0020189E">
        <w:rPr>
          <w:lang w:val="en-US"/>
        </w:rPr>
        <w:t>,</w:t>
      </w:r>
      <w:r>
        <w:rPr>
          <w:lang w:val="en-US"/>
        </w:rPr>
        <w:t xml:space="preserve"> </w:t>
      </w:r>
      <w:r w:rsidRPr="001C292A">
        <w:rPr>
          <w:i/>
          <w:iCs/>
          <w:lang w:val="en-US"/>
        </w:rPr>
        <w:t>Application-Specific Integrated Circuit</w:t>
      </w:r>
      <w:r>
        <w:rPr>
          <w:i/>
          <w:iCs/>
          <w:lang w:val="en-US"/>
        </w:rPr>
        <w:t>,</w:t>
      </w:r>
      <w:r w:rsidRPr="00846F63">
        <w:rPr>
          <w:snapToGrid w:val="0"/>
          <w:lang w:val="en-US"/>
        </w:rPr>
        <w:t xml:space="preserve"> </w:t>
      </w:r>
      <w:r w:rsidRPr="00B03055">
        <w:rPr>
          <w:snapToGrid w:val="0"/>
          <w:lang w:val="en-US"/>
        </w:rPr>
        <w:t>Addison Wesley Publishing Company</w:t>
      </w:r>
      <w:r>
        <w:rPr>
          <w:snapToGrid w:val="0"/>
          <w:lang w:val="en-US"/>
        </w:rPr>
        <w:t>,</w:t>
      </w:r>
      <w:r>
        <w:rPr>
          <w:lang w:val="en-US"/>
        </w:rPr>
        <w:t xml:space="preserve"> 1997</w:t>
      </w:r>
    </w:p>
    <w:p w14:paraId="5E643E3D" w14:textId="7963580C" w:rsidR="0061459F" w:rsidRPr="00033131" w:rsidRDefault="003C0530" w:rsidP="00033131">
      <w:pPr>
        <w:pStyle w:val="Literatura"/>
        <w:rPr>
          <w:lang w:val="en-US"/>
        </w:rPr>
      </w:pPr>
      <w:r w:rsidRPr="00A5716B">
        <w:rPr>
          <w:lang w:val="en-US"/>
        </w:rPr>
        <w:t>Strakosch</w:t>
      </w:r>
      <w:r w:rsidR="00990083" w:rsidRPr="00A5716B">
        <w:rPr>
          <w:lang w:val="en-US"/>
        </w:rPr>
        <w:t xml:space="preserve"> G. R.</w:t>
      </w:r>
      <w:r w:rsidR="00802651" w:rsidRPr="00A5716B">
        <w:rPr>
          <w:lang w:val="en-US"/>
        </w:rPr>
        <w:t>, Caporale R.</w:t>
      </w:r>
      <w:r w:rsidR="00A5716B" w:rsidRPr="00A5716B">
        <w:rPr>
          <w:lang w:val="en-US"/>
        </w:rPr>
        <w:t xml:space="preserve"> S.</w:t>
      </w:r>
      <w:r w:rsidR="0020189E">
        <w:rPr>
          <w:lang w:val="en-US"/>
        </w:rPr>
        <w:t>,</w:t>
      </w:r>
      <w:r w:rsidRPr="00A5716B">
        <w:rPr>
          <w:lang w:val="en-US"/>
        </w:rPr>
        <w:t xml:space="preserve"> </w:t>
      </w:r>
      <w:r w:rsidRPr="00990083">
        <w:rPr>
          <w:i/>
          <w:iCs/>
          <w:lang w:val="en-US"/>
        </w:rPr>
        <w:t xml:space="preserve">The </w:t>
      </w:r>
      <w:r w:rsidR="002B63F2" w:rsidRPr="00990083">
        <w:rPr>
          <w:i/>
          <w:iCs/>
          <w:lang w:val="en-US"/>
        </w:rPr>
        <w:t xml:space="preserve">Vertical </w:t>
      </w:r>
      <w:r w:rsidR="00990083" w:rsidRPr="00990083">
        <w:rPr>
          <w:i/>
          <w:iCs/>
          <w:lang w:val="en-US"/>
        </w:rPr>
        <w:t>Transportation</w:t>
      </w:r>
      <w:r w:rsidR="002B63F2" w:rsidRPr="00990083">
        <w:rPr>
          <w:i/>
          <w:iCs/>
          <w:lang w:val="en-US"/>
        </w:rPr>
        <w:t xml:space="preserve"> Handbook</w:t>
      </w:r>
      <w:r w:rsidR="009E4DF5">
        <w:rPr>
          <w:i/>
          <w:iCs/>
          <w:lang w:val="en-US"/>
        </w:rPr>
        <w:t>, 4</w:t>
      </w:r>
      <w:r w:rsidR="009E4DF5" w:rsidRPr="009E4DF5">
        <w:rPr>
          <w:i/>
          <w:iCs/>
          <w:vertAlign w:val="superscript"/>
          <w:lang w:val="en-US"/>
        </w:rPr>
        <w:t>th</w:t>
      </w:r>
      <w:r w:rsidR="009E4DF5">
        <w:rPr>
          <w:i/>
          <w:iCs/>
          <w:lang w:val="en-US"/>
        </w:rPr>
        <w:t xml:space="preserve"> edition</w:t>
      </w:r>
      <w:r w:rsidR="00D23686">
        <w:rPr>
          <w:i/>
          <w:iCs/>
          <w:lang w:val="en-US"/>
        </w:rPr>
        <w:t>,</w:t>
      </w:r>
      <w:r w:rsidR="0022293D" w:rsidRPr="0022293D">
        <w:rPr>
          <w:lang w:val="en-US"/>
        </w:rPr>
        <w:t xml:space="preserve"> </w:t>
      </w:r>
      <w:r w:rsidR="0022293D">
        <w:rPr>
          <w:lang w:val="en-US"/>
        </w:rPr>
        <w:t>New Jersey:</w:t>
      </w:r>
      <w:r w:rsidR="00D23686">
        <w:rPr>
          <w:i/>
          <w:iCs/>
          <w:lang w:val="en-US"/>
        </w:rPr>
        <w:t xml:space="preserve"> </w:t>
      </w:r>
      <w:r w:rsidR="00D23686">
        <w:rPr>
          <w:lang w:val="en-US"/>
        </w:rPr>
        <w:t>John Wiley &amp; Sons, 2010</w:t>
      </w:r>
    </w:p>
    <w:p w14:paraId="1E52A97D" w14:textId="44DE8F71" w:rsidR="008928BF" w:rsidRDefault="008928BF" w:rsidP="00204157">
      <w:pPr>
        <w:pStyle w:val="Literatura"/>
      </w:pPr>
      <w:r w:rsidRPr="00356930">
        <w:t>Algorytm Scan</w:t>
      </w:r>
      <w:r w:rsidR="00D5689D">
        <w:t>,</w:t>
      </w:r>
      <w:r w:rsidRPr="00356930">
        <w:t xml:space="preserve"> </w:t>
      </w:r>
      <w:hyperlink r:id="rId44" w:history="1">
        <w:r w:rsidR="0063155A" w:rsidRPr="00356930">
          <w:rPr>
            <w:rStyle w:val="Hipercze"/>
          </w:rPr>
          <w:t>http://aragorn.pb.bialystok.pl/~wkwedlo/OS1-9.pdf</w:t>
        </w:r>
      </w:hyperlink>
      <w:r w:rsidR="00F40622" w:rsidRPr="00356930">
        <w:t xml:space="preserve">, </w:t>
      </w:r>
      <w:r w:rsidR="00356930" w:rsidRPr="00356930">
        <w:t xml:space="preserve">stan na dzień: </w:t>
      </w:r>
      <w:r w:rsidR="00BA2CDD" w:rsidRPr="0003023D">
        <w:t>01.07</w:t>
      </w:r>
      <w:r w:rsidR="00356930" w:rsidRPr="00356930">
        <w:t>.201</w:t>
      </w:r>
      <w:r w:rsidR="000E2141">
        <w:t>9</w:t>
      </w:r>
      <w:r w:rsidR="00356930" w:rsidRPr="00356930">
        <w:t>.</w:t>
      </w:r>
    </w:p>
    <w:p w14:paraId="666CC461" w14:textId="2B472947" w:rsidR="00F70C9B" w:rsidRPr="00C00A7B" w:rsidRDefault="00F70C9B" w:rsidP="00095668">
      <w:pPr>
        <w:pStyle w:val="Literatura"/>
        <w:rPr>
          <w:lang w:val="en-US"/>
        </w:rPr>
      </w:pPr>
      <w:r w:rsidRPr="00C00A7B">
        <w:rPr>
          <w:lang w:val="en-US"/>
        </w:rPr>
        <w:t xml:space="preserve">Cadence NanoRoute Advanced Digital Router, </w:t>
      </w:r>
      <w:hyperlink r:id="rId45" w:history="1">
        <w:r w:rsidRPr="00C00A7B">
          <w:rPr>
            <w:rStyle w:val="Hipercze"/>
            <w:lang w:val="en-US"/>
          </w:rPr>
          <w:t>https://www.cadence.com/content/dam/cadence-www/global/en_US/documents/tools/digital-design-signoff/nano-route-advanced-digital-router-ds.pdf</w:t>
        </w:r>
      </w:hyperlink>
      <w:r w:rsidRPr="00C00A7B">
        <w:rPr>
          <w:lang w:val="en-US"/>
        </w:rPr>
        <w:t xml:space="preserve">, stan na dzień: </w:t>
      </w:r>
      <w:r w:rsidR="009E0726" w:rsidRPr="00C00A7B">
        <w:rPr>
          <w:lang w:val="en-US"/>
        </w:rPr>
        <w:t>01.07</w:t>
      </w:r>
      <w:r w:rsidRPr="00C00A7B">
        <w:rPr>
          <w:lang w:val="en-US"/>
        </w:rPr>
        <w:t>.2019.</w:t>
      </w:r>
    </w:p>
    <w:p w14:paraId="587E9C86" w14:textId="6D533511" w:rsidR="00B34CDE" w:rsidRDefault="00B34CDE" w:rsidP="00095668">
      <w:pPr>
        <w:pStyle w:val="Literatura"/>
        <w:rPr>
          <w:lang w:val="en-US"/>
        </w:rPr>
      </w:pPr>
      <w:r w:rsidRPr="00B34CDE">
        <w:rPr>
          <w:lang w:val="en-US"/>
        </w:rPr>
        <w:t xml:space="preserve">Destination </w:t>
      </w:r>
      <w:r>
        <w:rPr>
          <w:lang w:val="en-US"/>
        </w:rPr>
        <w:t>D</w:t>
      </w:r>
      <w:r w:rsidRPr="00B34CDE">
        <w:rPr>
          <w:lang w:val="en-US"/>
        </w:rPr>
        <w:t>ispatch</w:t>
      </w:r>
      <w:r>
        <w:rPr>
          <w:lang w:val="en-US"/>
        </w:rPr>
        <w:t xml:space="preserve"> technology overview</w:t>
      </w:r>
      <w:r w:rsidR="0028639A">
        <w:rPr>
          <w:lang w:val="en-US"/>
        </w:rPr>
        <w:t xml:space="preserve">, </w:t>
      </w:r>
      <w:hyperlink r:id="rId46" w:history="1">
        <w:r w:rsidR="00D4543F" w:rsidRPr="002577A2">
          <w:rPr>
            <w:rStyle w:val="Hipercze"/>
            <w:lang w:val="en-US"/>
          </w:rPr>
          <w:t>https://elevation.fandom.com/wiki/Destination_dispatch</w:t>
        </w:r>
      </w:hyperlink>
      <w:r w:rsidR="00D4543F">
        <w:rPr>
          <w:lang w:val="en-US"/>
        </w:rPr>
        <w:t xml:space="preserve">, </w:t>
      </w:r>
      <w:r w:rsidR="00D4543F" w:rsidRPr="00E84F64">
        <w:rPr>
          <w:lang w:val="en-US"/>
        </w:rPr>
        <w:t xml:space="preserve">stan na dzień: </w:t>
      </w:r>
      <w:r w:rsidR="005538BC">
        <w:rPr>
          <w:lang w:val="en-US"/>
        </w:rPr>
        <w:t>01.07</w:t>
      </w:r>
      <w:r w:rsidR="00D4543F" w:rsidRPr="00E84F64">
        <w:rPr>
          <w:lang w:val="en-US"/>
        </w:rPr>
        <w:t>.2019.</w:t>
      </w:r>
    </w:p>
    <w:p w14:paraId="42B35D72" w14:textId="7AAB5686" w:rsidR="004E6C63" w:rsidRPr="007C15F8" w:rsidRDefault="004E6C63" w:rsidP="00095668">
      <w:pPr>
        <w:pStyle w:val="Literatura"/>
      </w:pPr>
      <w:r w:rsidRPr="007C15F8">
        <w:t>Destination Dispatc</w:t>
      </w:r>
      <w:r w:rsidR="00F033FB" w:rsidRPr="007C15F8">
        <w:t>h</w:t>
      </w:r>
      <w:r w:rsidRPr="007C15F8">
        <w:t xml:space="preserve">, </w:t>
      </w:r>
      <w:hyperlink r:id="rId47" w:history="1">
        <w:r w:rsidRPr="007C15F8">
          <w:rPr>
            <w:rStyle w:val="Hipercze"/>
          </w:rPr>
          <w:t>http://www.neii.org/destdispatch.cfm</w:t>
        </w:r>
      </w:hyperlink>
      <w:r w:rsidRPr="007C15F8">
        <w:t xml:space="preserve">, </w:t>
      </w:r>
      <w:r w:rsidR="00CE7620" w:rsidRPr="007C15F8">
        <w:t xml:space="preserve">stan na dzień: </w:t>
      </w:r>
      <w:r w:rsidR="00B7342F" w:rsidRPr="007C15F8">
        <w:t>01</w:t>
      </w:r>
      <w:r w:rsidR="00CE7620" w:rsidRPr="007C15F8">
        <w:t>.07</w:t>
      </w:r>
      <w:r w:rsidR="008E6AEF" w:rsidRPr="007C15F8">
        <w:t>.2019.</w:t>
      </w:r>
    </w:p>
    <w:p w14:paraId="7EE9E4FE" w14:textId="7E4A1811" w:rsidR="0075189B" w:rsidRPr="00C00A7B" w:rsidRDefault="00BA1C58" w:rsidP="00FF78EF">
      <w:pPr>
        <w:pStyle w:val="Literatura"/>
        <w:rPr>
          <w:lang w:val="en-US"/>
        </w:rPr>
      </w:pPr>
      <w:r w:rsidRPr="00C00A7B">
        <w:rPr>
          <w:lang w:val="en-US"/>
        </w:rPr>
        <w:t>Dyrektywa 95/16/EC - Lifts - European standards for existing lifts</w:t>
      </w:r>
      <w:r w:rsidR="00E84F64" w:rsidRPr="00C00A7B">
        <w:rPr>
          <w:lang w:val="en-US"/>
        </w:rPr>
        <w:t xml:space="preserve">, </w:t>
      </w:r>
      <w:hyperlink r:id="rId48" w:history="1">
        <w:r w:rsidR="00E84F64" w:rsidRPr="00C00A7B">
          <w:rPr>
            <w:rStyle w:val="Hipercze"/>
            <w:lang w:val="en-US"/>
          </w:rPr>
          <w:t>https://eur-lex.europa.eu/legal-content/EN/TXT/?uri=CELEX:01995L0016-20130101</w:t>
        </w:r>
      </w:hyperlink>
      <w:r w:rsidR="00E84F64" w:rsidRPr="00C00A7B">
        <w:rPr>
          <w:lang w:val="en-US"/>
        </w:rPr>
        <w:t xml:space="preserve">, stan na dzień: </w:t>
      </w:r>
      <w:r w:rsidR="00A1391E" w:rsidRPr="00C00A7B">
        <w:rPr>
          <w:lang w:val="en-US"/>
        </w:rPr>
        <w:t>01.07</w:t>
      </w:r>
      <w:r w:rsidR="00E84F64" w:rsidRPr="00C00A7B">
        <w:rPr>
          <w:lang w:val="en-US"/>
        </w:rPr>
        <w:t>.2019.</w:t>
      </w:r>
    </w:p>
    <w:p w14:paraId="24319B58" w14:textId="5FCE1237" w:rsidR="00C76E06" w:rsidRDefault="00C76E06" w:rsidP="00C76E06">
      <w:pPr>
        <w:pStyle w:val="Literatura"/>
      </w:pPr>
      <w:r w:rsidRPr="00296167">
        <w:t xml:space="preserve">Elevators UE </w:t>
      </w:r>
      <w:hyperlink r:id="rId49" w:history="1">
        <w:r w:rsidRPr="00296167">
          <w:rPr>
            <w:rStyle w:val="Hipercze"/>
          </w:rPr>
          <w:t>https://ec.europa.eu/growth/sectors/mechanical-engineering/lifts_en</w:t>
        </w:r>
      </w:hyperlink>
      <w:r w:rsidR="00296167" w:rsidRPr="00296167">
        <w:t xml:space="preserve">, stan na dzień: </w:t>
      </w:r>
      <w:r w:rsidR="00BD4ECA" w:rsidRPr="007C15F8">
        <w:t>01.07</w:t>
      </w:r>
      <w:r w:rsidR="00296167" w:rsidRPr="00296167">
        <w:t>.2019.</w:t>
      </w:r>
    </w:p>
    <w:p w14:paraId="7F9DC2DC" w14:textId="77777777" w:rsidR="00FF78EF" w:rsidRPr="00296167" w:rsidRDefault="00FF78EF" w:rsidP="00FF78EF">
      <w:pPr>
        <w:pStyle w:val="Literatura"/>
        <w:numPr>
          <w:ilvl w:val="0"/>
          <w:numId w:val="0"/>
        </w:numPr>
        <w:ind w:left="510"/>
      </w:pPr>
    </w:p>
    <w:p w14:paraId="6438DE12" w14:textId="65E1C825" w:rsidR="004A198E" w:rsidRPr="00BA1C58" w:rsidRDefault="004A198E" w:rsidP="00BA1C58">
      <w:pPr>
        <w:pStyle w:val="Literatura"/>
        <w:rPr>
          <w:lang w:val="en-US"/>
        </w:rPr>
      </w:pPr>
      <w:r w:rsidRPr="000668BA">
        <w:rPr>
          <w:lang w:val="en-US"/>
        </w:rPr>
        <w:lastRenderedPageBreak/>
        <w:t>European Lift &amp; Lift Component Association,</w:t>
      </w:r>
      <w:r>
        <w:rPr>
          <w:lang w:val="en-US"/>
        </w:rPr>
        <w:t xml:space="preserve"> </w:t>
      </w:r>
      <w:hyperlink r:id="rId50" w:history="1">
        <w:r w:rsidRPr="002577A2">
          <w:rPr>
            <w:rStyle w:val="Hipercze"/>
            <w:lang w:val="en-US"/>
          </w:rPr>
          <w:t>http://www.elca-eu.org/</w:t>
        </w:r>
      </w:hyperlink>
      <w:r w:rsidR="000756B7">
        <w:rPr>
          <w:lang w:val="en-US"/>
        </w:rPr>
        <w:t xml:space="preserve">, </w:t>
      </w:r>
      <w:r w:rsidR="000756B7" w:rsidRPr="000756B7">
        <w:rPr>
          <w:lang w:val="en-US"/>
        </w:rPr>
        <w:t xml:space="preserve">stan na dzień: </w:t>
      </w:r>
      <w:r w:rsidR="00BC57A4">
        <w:rPr>
          <w:lang w:val="en-US"/>
        </w:rPr>
        <w:t>01.07</w:t>
      </w:r>
      <w:r w:rsidR="000756B7" w:rsidRPr="000756B7">
        <w:rPr>
          <w:lang w:val="en-US"/>
        </w:rPr>
        <w:t>.2019.</w:t>
      </w:r>
    </w:p>
    <w:p w14:paraId="173D8715" w14:textId="32F521D3" w:rsidR="00D42142" w:rsidRDefault="00D42142" w:rsidP="00D42142">
      <w:pPr>
        <w:pStyle w:val="Literatura"/>
      </w:pPr>
      <w:r w:rsidRPr="009D4414">
        <w:t xml:space="preserve">GEN2 PREMIER Otis, </w:t>
      </w:r>
      <w:hyperlink r:id="rId51" w:history="1">
        <w:r w:rsidRPr="009D4414">
          <w:rPr>
            <w:rStyle w:val="Hipercze"/>
          </w:rPr>
          <w:t>http://www.abpenterprises.com/gen2-premier.html</w:t>
        </w:r>
      </w:hyperlink>
      <w:r w:rsidR="009D4414" w:rsidRPr="009D4414">
        <w:rPr>
          <w:i/>
          <w:iCs/>
        </w:rPr>
        <w:t xml:space="preserve">, </w:t>
      </w:r>
      <w:r w:rsidR="009D4414" w:rsidRPr="00356930">
        <w:t xml:space="preserve">stan na dzień: </w:t>
      </w:r>
      <w:r w:rsidR="00094C63" w:rsidRPr="00973A25">
        <w:t>01.07</w:t>
      </w:r>
      <w:r w:rsidR="009D4414" w:rsidRPr="00356930">
        <w:t>.201</w:t>
      </w:r>
      <w:r w:rsidR="009D4414">
        <w:t>9</w:t>
      </w:r>
      <w:r w:rsidR="009D4414" w:rsidRPr="00356930">
        <w:t>.</w:t>
      </w:r>
    </w:p>
    <w:p w14:paraId="7DE00A26" w14:textId="6E170270" w:rsidR="000A7BC0" w:rsidRPr="006659E5" w:rsidRDefault="00A52747" w:rsidP="006659E5">
      <w:pPr>
        <w:pStyle w:val="Literatura"/>
        <w:rPr>
          <w:lang w:val="en-US"/>
        </w:rPr>
      </w:pPr>
      <w:r>
        <w:rPr>
          <w:lang w:val="en-US"/>
        </w:rPr>
        <w:t xml:space="preserve">Peters R., Smith R., </w:t>
      </w:r>
      <w:r w:rsidR="0063155A" w:rsidRPr="00A52747">
        <w:rPr>
          <w:i/>
          <w:iCs/>
          <w:lang w:val="en-US"/>
        </w:rPr>
        <w:t>Designing Elevator Installations Using Modern Estimates of Passenger Demand</w:t>
      </w:r>
      <w:r w:rsidR="004D3284">
        <w:rPr>
          <w:i/>
          <w:iCs/>
          <w:lang w:val="en-US"/>
        </w:rPr>
        <w:t>,</w:t>
      </w:r>
      <w:r w:rsidR="000A7BC0">
        <w:rPr>
          <w:lang w:val="en-US"/>
        </w:rPr>
        <w:t xml:space="preserve"> </w:t>
      </w:r>
      <w:hyperlink r:id="rId52" w:history="1">
        <w:r w:rsidR="00B95D8D" w:rsidRPr="002577A2">
          <w:rPr>
            <w:rStyle w:val="Hipercze"/>
            <w:lang w:val="en-US"/>
          </w:rPr>
          <w:t>https://www.peters-research.com/index.php?option=com_content&amp;view=article&amp;id=57%3Alift-passenger-traffic-patterns-applications-current-knowledge-and-measurement</w:t>
        </w:r>
      </w:hyperlink>
      <w:r w:rsidR="00B95D8D" w:rsidRPr="00B95D8D">
        <w:rPr>
          <w:lang w:val="en-US"/>
        </w:rPr>
        <w:t>,</w:t>
      </w:r>
      <w:r w:rsidR="00B95D8D">
        <w:rPr>
          <w:lang w:val="en-US"/>
        </w:rPr>
        <w:t xml:space="preserve"> </w:t>
      </w:r>
      <w:r w:rsidR="0003023D">
        <w:rPr>
          <w:lang w:val="en-US"/>
        </w:rPr>
        <w:t>01.07</w:t>
      </w:r>
      <w:r w:rsidR="007A7331" w:rsidRPr="007A7331">
        <w:rPr>
          <w:lang w:val="en-US"/>
        </w:rPr>
        <w:t>.2019.</w:t>
      </w:r>
    </w:p>
    <w:p w14:paraId="643CDADA" w14:textId="05861EEF" w:rsidR="00042AEC" w:rsidRPr="000E367D" w:rsidRDefault="000105FE" w:rsidP="00042AEC">
      <w:pPr>
        <w:pStyle w:val="Literatura"/>
        <w:rPr>
          <w:lang w:val="en-US"/>
        </w:rPr>
      </w:pPr>
      <w:r>
        <w:rPr>
          <w:lang w:val="en-US"/>
        </w:rPr>
        <w:t xml:space="preserve">Shanghai Tower, </w:t>
      </w:r>
      <w:r w:rsidR="008928BF" w:rsidRPr="000E367D">
        <w:rPr>
          <w:lang w:val="en-US"/>
        </w:rPr>
        <w:t>Elevators</w:t>
      </w:r>
      <w:r>
        <w:rPr>
          <w:lang w:val="en-US"/>
        </w:rPr>
        <w:t xml:space="preserve"> and escalators</w:t>
      </w:r>
      <w:r w:rsidR="00201C45">
        <w:rPr>
          <w:lang w:val="en-US"/>
        </w:rPr>
        <w:t>,</w:t>
      </w:r>
      <w:r w:rsidR="008928BF" w:rsidRPr="000E367D">
        <w:rPr>
          <w:lang w:val="en-US"/>
        </w:rPr>
        <w:t xml:space="preserve"> </w:t>
      </w:r>
      <w:hyperlink r:id="rId53" w:history="1">
        <w:r w:rsidR="00090729" w:rsidRPr="002577A2">
          <w:rPr>
            <w:rStyle w:val="Hipercze"/>
            <w:lang w:val="en-US"/>
          </w:rPr>
          <w:t>https://www.slideshare.net/saramesallam/shanghai-tower-elevator-and-escalators</w:t>
        </w:r>
      </w:hyperlink>
      <w:r w:rsidR="00090729">
        <w:rPr>
          <w:lang w:val="en-US"/>
        </w:rPr>
        <w:t xml:space="preserve">, </w:t>
      </w:r>
      <w:r w:rsidR="00090729" w:rsidRPr="005705CD">
        <w:rPr>
          <w:lang w:val="en-US"/>
        </w:rPr>
        <w:t xml:space="preserve">stan na dzień: </w:t>
      </w:r>
      <w:r w:rsidR="00D6259E">
        <w:rPr>
          <w:lang w:val="en-US"/>
        </w:rPr>
        <w:t>01.07</w:t>
      </w:r>
      <w:r w:rsidR="00090729" w:rsidRPr="005705CD">
        <w:rPr>
          <w:lang w:val="en-US"/>
        </w:rPr>
        <w:t>.2019.</w:t>
      </w:r>
    </w:p>
    <w:p w14:paraId="0DA4D11D" w14:textId="5FC8D783" w:rsidR="00042AEC" w:rsidRPr="00E66907" w:rsidRDefault="00D36028" w:rsidP="00204157">
      <w:pPr>
        <w:pStyle w:val="Literatura"/>
      </w:pPr>
      <w:r w:rsidRPr="00E66907">
        <w:t xml:space="preserve">Shanghai </w:t>
      </w:r>
      <w:r w:rsidR="00F6445C" w:rsidRPr="00E66907">
        <w:t>Tower</w:t>
      </w:r>
      <w:r w:rsidR="00957F5D" w:rsidRPr="00E66907">
        <w:t>,</w:t>
      </w:r>
      <w:r w:rsidRPr="00E66907">
        <w:t xml:space="preserve"> </w:t>
      </w:r>
      <w:hyperlink r:id="rId54" w:history="1">
        <w:r w:rsidR="006E17B9" w:rsidRPr="00E66907">
          <w:rPr>
            <w:rStyle w:val="Hipercze"/>
          </w:rPr>
          <w:t>https://en.wikipedia.org/wiki/Shanghai_Tower</w:t>
        </w:r>
      </w:hyperlink>
      <w:r w:rsidR="00E66907" w:rsidRPr="00E66907">
        <w:rPr>
          <w:rStyle w:val="Hipercze"/>
        </w:rPr>
        <w:t xml:space="preserve">, </w:t>
      </w:r>
      <w:r w:rsidR="00E66907" w:rsidRPr="00E66907">
        <w:t xml:space="preserve">stan na dzień: </w:t>
      </w:r>
      <w:r w:rsidR="003A5B06" w:rsidRPr="00973A25">
        <w:t>01.07</w:t>
      </w:r>
      <w:r w:rsidR="00E66907" w:rsidRPr="00E66907">
        <w:t>.2019.</w:t>
      </w:r>
    </w:p>
    <w:p w14:paraId="35218DB2" w14:textId="5C7CBB58" w:rsidR="004D2FA9" w:rsidRDefault="004D2FA9" w:rsidP="005314A1">
      <w:pPr>
        <w:pStyle w:val="Literatura"/>
        <w:rPr>
          <w:lang w:val="en-US"/>
        </w:rPr>
      </w:pPr>
      <w:r w:rsidRPr="005705CD">
        <w:rPr>
          <w:lang w:val="en-US"/>
        </w:rPr>
        <w:t xml:space="preserve">Otis Compass Destination Dispatch </w:t>
      </w:r>
      <w:r w:rsidR="00E27D61">
        <w:rPr>
          <w:lang w:val="en-US"/>
        </w:rPr>
        <w:t>f</w:t>
      </w:r>
      <w:r w:rsidRPr="005705CD">
        <w:rPr>
          <w:lang w:val="en-US"/>
        </w:rPr>
        <w:t xml:space="preserve">loor </w:t>
      </w:r>
      <w:r w:rsidR="00E27D61">
        <w:rPr>
          <w:lang w:val="en-US"/>
        </w:rPr>
        <w:t>s</w:t>
      </w:r>
      <w:r w:rsidRPr="005705CD">
        <w:rPr>
          <w:lang w:val="en-US"/>
        </w:rPr>
        <w:t xml:space="preserve">election </w:t>
      </w:r>
      <w:r w:rsidR="00E27D61">
        <w:rPr>
          <w:lang w:val="en-US"/>
        </w:rPr>
        <w:t>n</w:t>
      </w:r>
      <w:r w:rsidRPr="005705CD">
        <w:rPr>
          <w:lang w:val="en-US"/>
        </w:rPr>
        <w:t>umber pad</w:t>
      </w:r>
      <w:r w:rsidR="005705CD">
        <w:rPr>
          <w:lang w:val="en-US"/>
        </w:rPr>
        <w:t xml:space="preserve">, </w:t>
      </w:r>
      <w:hyperlink r:id="rId55" w:history="1">
        <w:r w:rsidR="005705CD" w:rsidRPr="002577A2">
          <w:rPr>
            <w:rStyle w:val="Hipercze"/>
            <w:lang w:val="en-US"/>
          </w:rPr>
          <w:t>https://www.schuminweb.com/life-and-times/life-2016/pittsburgh-2016-part-2/</w:t>
        </w:r>
      </w:hyperlink>
      <w:r w:rsidRPr="005705CD">
        <w:rPr>
          <w:i/>
          <w:iCs/>
          <w:lang w:val="en-US"/>
        </w:rPr>
        <w:t xml:space="preserve">, </w:t>
      </w:r>
      <w:r w:rsidRPr="005705CD">
        <w:rPr>
          <w:lang w:val="en-US"/>
        </w:rPr>
        <w:t xml:space="preserve">stan na dzień: </w:t>
      </w:r>
      <w:r w:rsidR="00B12003">
        <w:rPr>
          <w:lang w:val="en-US"/>
        </w:rPr>
        <w:t>01.07</w:t>
      </w:r>
      <w:r w:rsidRPr="005705CD">
        <w:rPr>
          <w:lang w:val="en-US"/>
        </w:rPr>
        <w:t>.2019.</w:t>
      </w:r>
    </w:p>
    <w:p w14:paraId="20260745" w14:textId="41D60A77" w:rsidR="00F31965" w:rsidRPr="00B36C3A" w:rsidRDefault="00B36C3A" w:rsidP="005314A1">
      <w:pPr>
        <w:pStyle w:val="Literatura"/>
        <w:rPr>
          <w:lang w:val="en-US"/>
        </w:rPr>
      </w:pPr>
      <w:r w:rsidRPr="00B36C3A">
        <w:rPr>
          <w:lang w:val="en-US"/>
        </w:rPr>
        <w:t>White Box Testing: A Complete Guide with Techniques, Examples, &amp; Tools</w:t>
      </w:r>
      <w:r w:rsidR="008F678E">
        <w:rPr>
          <w:lang w:val="en-US"/>
        </w:rPr>
        <w:t xml:space="preserve">, </w:t>
      </w:r>
      <w:hyperlink r:id="rId56" w:history="1">
        <w:r w:rsidR="00F31965" w:rsidRPr="00B36C3A">
          <w:rPr>
            <w:rStyle w:val="Hipercze"/>
            <w:lang w:val="en-US"/>
          </w:rPr>
          <w:t>https://www.softwaretestinghelp.com/white-box-testing-techniques-with-example/</w:t>
        </w:r>
      </w:hyperlink>
      <w:r w:rsidR="00F31965" w:rsidRPr="00B36C3A">
        <w:rPr>
          <w:lang w:val="en-US"/>
        </w:rPr>
        <w:t xml:space="preserve">, stan na dzień: </w:t>
      </w:r>
      <w:r w:rsidR="007C15F8">
        <w:rPr>
          <w:lang w:val="en-US"/>
        </w:rPr>
        <w:t>01.07</w:t>
      </w:r>
      <w:r w:rsidR="00F31965" w:rsidRPr="00B36C3A">
        <w:rPr>
          <w:lang w:val="en-US"/>
        </w:rPr>
        <w:t>.2019.</w:t>
      </w:r>
    </w:p>
    <w:p w14:paraId="79547CDC" w14:textId="3C572E53" w:rsidR="00B22701" w:rsidRPr="00B36C3A" w:rsidRDefault="00B22701" w:rsidP="005314A1">
      <w:pPr>
        <w:pStyle w:val="Literatura"/>
        <w:numPr>
          <w:ilvl w:val="0"/>
          <w:numId w:val="0"/>
        </w:numPr>
        <w:ind w:left="510"/>
        <w:rPr>
          <w:lang w:val="en-US"/>
        </w:rPr>
      </w:pPr>
    </w:p>
    <w:p w14:paraId="77990B9A" w14:textId="77777777" w:rsidR="00B22701" w:rsidRPr="00B36C3A" w:rsidRDefault="00B22701" w:rsidP="005314A1">
      <w:pPr>
        <w:pStyle w:val="Literatura"/>
        <w:numPr>
          <w:ilvl w:val="0"/>
          <w:numId w:val="0"/>
        </w:numPr>
        <w:ind w:left="510"/>
        <w:rPr>
          <w:lang w:val="en-US"/>
        </w:rPr>
      </w:pPr>
    </w:p>
    <w:p w14:paraId="08260184" w14:textId="5068BB57" w:rsidR="00B04BD5" w:rsidRPr="00B36C3A" w:rsidRDefault="00650CFE" w:rsidP="002D74BC">
      <w:pPr>
        <w:pStyle w:val="Tekstpodstawowyzwciciem"/>
        <w:spacing w:after="0"/>
        <w:rPr>
          <w:sz w:val="20"/>
          <w:szCs w:val="20"/>
          <w:lang w:val="en-US"/>
        </w:rPr>
      </w:pPr>
      <w:r w:rsidRPr="00B36C3A">
        <w:rPr>
          <w:sz w:val="20"/>
          <w:szCs w:val="20"/>
          <w:lang w:val="en-US"/>
        </w:rPr>
        <w:tab/>
      </w:r>
    </w:p>
    <w:p w14:paraId="408E788A" w14:textId="77777777" w:rsidR="003E5B7B" w:rsidRPr="00B36C3A" w:rsidRDefault="003E5B7B" w:rsidP="00A57D5E">
      <w:pPr>
        <w:pStyle w:val="Tekstpodstawowyzwciciem"/>
        <w:spacing w:after="0"/>
        <w:rPr>
          <w:sz w:val="20"/>
          <w:szCs w:val="20"/>
          <w:lang w:val="en-US"/>
        </w:rPr>
      </w:pPr>
    </w:p>
    <w:p w14:paraId="5FC923FF" w14:textId="2C9B5F48" w:rsidR="006F49FC" w:rsidRPr="00A6751C" w:rsidRDefault="006F49FC" w:rsidP="00D342CB">
      <w:pPr>
        <w:pStyle w:val="Nagwek1"/>
        <w:numPr>
          <w:ilvl w:val="0"/>
          <w:numId w:val="0"/>
        </w:numPr>
        <w:spacing w:after="240"/>
      </w:pPr>
      <w:bookmarkStart w:id="98" w:name="_Toc17547369"/>
      <w:r w:rsidRPr="007C2DC8">
        <w:rPr>
          <w:sz w:val="28"/>
        </w:rPr>
        <w:lastRenderedPageBreak/>
        <w:t xml:space="preserve">Dodatek </w:t>
      </w:r>
      <w:r>
        <w:rPr>
          <w:sz w:val="28"/>
        </w:rPr>
        <w:t>A</w:t>
      </w:r>
      <w:r w:rsidRPr="007C2DC8">
        <w:rPr>
          <w:sz w:val="28"/>
        </w:rPr>
        <w:t xml:space="preserve">. </w:t>
      </w:r>
      <w:r w:rsidRPr="007C2DC8">
        <w:br/>
      </w:r>
      <w:r w:rsidR="00946483">
        <w:t xml:space="preserve">Skrypt do syntezy w programie </w:t>
      </w:r>
      <w:r w:rsidR="005D4CC1">
        <w:t xml:space="preserve">Cadence </w:t>
      </w:r>
      <w:r w:rsidR="00946483">
        <w:t>Genus</w:t>
      </w:r>
      <w:bookmarkEnd w:id="98"/>
    </w:p>
    <w:p w14:paraId="6C60B21B" w14:textId="77777777" w:rsidR="00E77CC3" w:rsidRPr="00C00A7B" w:rsidRDefault="00E77CC3" w:rsidP="006F49FC">
      <w:pPr>
        <w:shd w:val="clear" w:color="auto" w:fill="FFFFFF"/>
        <w:spacing w:line="240" w:lineRule="auto"/>
        <w:jc w:val="left"/>
        <w:rPr>
          <w:rFonts w:ascii="Courier New" w:hAnsi="Courier New" w:cs="Courier New"/>
          <w:color w:val="008000"/>
          <w:sz w:val="18"/>
          <w:szCs w:val="18"/>
          <w:lang w:val="en-US"/>
        </w:rPr>
      </w:pPr>
      <w:r w:rsidRPr="00C00A7B">
        <w:rPr>
          <w:rFonts w:ascii="Courier New" w:hAnsi="Courier New" w:cs="Courier New"/>
          <w:color w:val="008000"/>
          <w:sz w:val="18"/>
          <w:szCs w:val="18"/>
          <w:lang w:val="en-US"/>
        </w:rPr>
        <w:t># *********************************************************</w:t>
      </w:r>
    </w:p>
    <w:p w14:paraId="549DAF57" w14:textId="323E08D5" w:rsidR="00E77CC3" w:rsidRPr="00C00A7B" w:rsidRDefault="00E77CC3" w:rsidP="006F49FC">
      <w:pPr>
        <w:shd w:val="clear" w:color="auto" w:fill="FFFFFF"/>
        <w:spacing w:line="240" w:lineRule="auto"/>
        <w:jc w:val="left"/>
        <w:rPr>
          <w:rFonts w:ascii="Courier New" w:hAnsi="Courier New" w:cs="Courier New"/>
          <w:color w:val="008000"/>
          <w:sz w:val="18"/>
          <w:szCs w:val="18"/>
          <w:lang w:val="en-US"/>
        </w:rPr>
      </w:pPr>
      <w:r w:rsidRPr="00C00A7B">
        <w:rPr>
          <w:rFonts w:ascii="Courier New" w:hAnsi="Courier New" w:cs="Courier New"/>
          <w:color w:val="008000"/>
          <w:sz w:val="18"/>
          <w:szCs w:val="18"/>
          <w:lang w:val="en-US"/>
        </w:rPr>
        <w:t xml:space="preserve"># * Script Name  : Genus Legacy </w:t>
      </w:r>
      <w:r w:rsidR="00B16CF5" w:rsidRPr="00C00A7B">
        <w:rPr>
          <w:rFonts w:ascii="Courier New" w:hAnsi="Courier New" w:cs="Courier New"/>
          <w:color w:val="008000"/>
          <w:sz w:val="18"/>
          <w:szCs w:val="18"/>
          <w:lang w:val="en-US"/>
        </w:rPr>
        <w:t>syntesis script</w:t>
      </w:r>
    </w:p>
    <w:p w14:paraId="030F8915" w14:textId="77777777" w:rsidR="00B16CF5" w:rsidRPr="00C00A7B" w:rsidRDefault="00B16CF5" w:rsidP="00E77CC3">
      <w:pPr>
        <w:shd w:val="clear" w:color="auto" w:fill="FFFFFF"/>
        <w:spacing w:line="240" w:lineRule="auto"/>
        <w:jc w:val="left"/>
        <w:rPr>
          <w:rFonts w:ascii="Courier New" w:hAnsi="Courier New" w:cs="Courier New"/>
          <w:color w:val="008000"/>
          <w:sz w:val="18"/>
          <w:szCs w:val="18"/>
          <w:lang w:val="en-US"/>
        </w:rPr>
      </w:pPr>
    </w:p>
    <w:p w14:paraId="12F21366" w14:textId="2AD6F95D" w:rsidR="00E77CC3" w:rsidRPr="00C00A7B" w:rsidRDefault="00E77CC3" w:rsidP="00E77CC3">
      <w:pPr>
        <w:shd w:val="clear" w:color="auto" w:fill="FFFFFF"/>
        <w:spacing w:line="240" w:lineRule="auto"/>
        <w:jc w:val="left"/>
        <w:rPr>
          <w:rFonts w:ascii="Courier New" w:hAnsi="Courier New" w:cs="Courier New"/>
          <w:color w:val="000000"/>
          <w:sz w:val="18"/>
          <w:szCs w:val="18"/>
          <w:lang w:val="en-US"/>
        </w:rPr>
      </w:pPr>
      <w:r w:rsidRPr="00C00A7B">
        <w:rPr>
          <w:rFonts w:ascii="Courier New" w:hAnsi="Courier New" w:cs="Courier New"/>
          <w:color w:val="000000"/>
          <w:sz w:val="18"/>
          <w:szCs w:val="18"/>
          <w:lang w:val="en-US"/>
        </w:rPr>
        <w:t>date</w:t>
      </w:r>
    </w:p>
    <w:p w14:paraId="6BDEDCB6" w14:textId="77777777" w:rsidR="00E77CC3" w:rsidRPr="00C00A7B" w:rsidRDefault="00E77CC3" w:rsidP="00E77CC3">
      <w:pPr>
        <w:shd w:val="clear" w:color="auto" w:fill="FFFFFF"/>
        <w:spacing w:line="240" w:lineRule="auto"/>
        <w:jc w:val="left"/>
        <w:rPr>
          <w:rFonts w:ascii="Courier New" w:hAnsi="Courier New" w:cs="Courier New"/>
          <w:color w:val="000000"/>
          <w:sz w:val="18"/>
          <w:szCs w:val="18"/>
          <w:lang w:val="en-US"/>
        </w:rPr>
      </w:pPr>
      <w:r w:rsidRPr="00C00A7B">
        <w:rPr>
          <w:rFonts w:ascii="Courier New" w:hAnsi="Courier New" w:cs="Courier New"/>
          <w:b/>
          <w:bCs/>
          <w:color w:val="0000FF"/>
          <w:sz w:val="18"/>
          <w:szCs w:val="18"/>
          <w:lang w:val="en-US"/>
        </w:rPr>
        <w:t>set</w:t>
      </w:r>
      <w:r w:rsidRPr="00C00A7B">
        <w:rPr>
          <w:rFonts w:ascii="Courier New" w:hAnsi="Courier New" w:cs="Courier New"/>
          <w:color w:val="000000"/>
          <w:sz w:val="18"/>
          <w:szCs w:val="18"/>
          <w:lang w:val="en-US"/>
        </w:rPr>
        <w:t xml:space="preserve"> LOCAL_DIR </w:t>
      </w:r>
      <w:r w:rsidRPr="00C00A7B">
        <w:rPr>
          <w:rFonts w:ascii="Courier New" w:hAnsi="Courier New" w:cs="Courier New"/>
          <w:b/>
          <w:bCs/>
          <w:color w:val="000000"/>
          <w:sz w:val="18"/>
          <w:szCs w:val="18"/>
          <w:lang w:val="en-US"/>
        </w:rPr>
        <w:t>"</w:t>
      </w:r>
      <w:r w:rsidRPr="00C00A7B">
        <w:rPr>
          <w:rFonts w:ascii="Courier New" w:hAnsi="Courier New" w:cs="Courier New"/>
          <w:b/>
          <w:bCs/>
          <w:color w:val="000080"/>
          <w:sz w:val="18"/>
          <w:szCs w:val="18"/>
          <w:lang w:val="en-US"/>
        </w:rPr>
        <w:t>[</w:t>
      </w:r>
      <w:r w:rsidRPr="00C00A7B">
        <w:rPr>
          <w:rFonts w:ascii="Courier New" w:hAnsi="Courier New" w:cs="Courier New"/>
          <w:b/>
          <w:bCs/>
          <w:color w:val="000000"/>
          <w:sz w:val="18"/>
          <w:szCs w:val="18"/>
          <w:lang w:val="en-US"/>
        </w:rPr>
        <w:t>exec pwd</w:t>
      </w:r>
      <w:r w:rsidRPr="00C00A7B">
        <w:rPr>
          <w:rFonts w:ascii="Courier New" w:hAnsi="Courier New" w:cs="Courier New"/>
          <w:b/>
          <w:bCs/>
          <w:color w:val="000080"/>
          <w:sz w:val="18"/>
          <w:szCs w:val="18"/>
          <w:lang w:val="en-US"/>
        </w:rPr>
        <w:t>]</w:t>
      </w:r>
      <w:r w:rsidRPr="00C00A7B">
        <w:rPr>
          <w:rFonts w:ascii="Courier New" w:hAnsi="Courier New" w:cs="Courier New"/>
          <w:b/>
          <w:bCs/>
          <w:color w:val="000000"/>
          <w:sz w:val="18"/>
          <w:szCs w:val="18"/>
          <w:lang w:val="en-US"/>
        </w:rPr>
        <w:t>/"</w:t>
      </w:r>
    </w:p>
    <w:p w14:paraId="5FC615D8" w14:textId="6BE8A96D" w:rsidR="00E77CC3" w:rsidRPr="00C00A7B" w:rsidRDefault="00E77CC3" w:rsidP="00E77CC3">
      <w:pPr>
        <w:shd w:val="clear" w:color="auto" w:fill="FFFFFF"/>
        <w:spacing w:line="240" w:lineRule="auto"/>
        <w:jc w:val="left"/>
        <w:rPr>
          <w:rFonts w:ascii="Courier New" w:hAnsi="Courier New" w:cs="Courier New"/>
          <w:color w:val="000000"/>
          <w:sz w:val="18"/>
          <w:szCs w:val="18"/>
          <w:lang w:val="en-US"/>
        </w:rPr>
      </w:pPr>
      <w:r w:rsidRPr="00C00A7B">
        <w:rPr>
          <w:rFonts w:ascii="Courier New" w:hAnsi="Courier New" w:cs="Courier New"/>
          <w:b/>
          <w:bCs/>
          <w:color w:val="0000FF"/>
          <w:sz w:val="18"/>
          <w:szCs w:val="18"/>
          <w:lang w:val="en-US"/>
        </w:rPr>
        <w:t>set</w:t>
      </w:r>
      <w:r w:rsidRPr="00C00A7B">
        <w:rPr>
          <w:rFonts w:ascii="Courier New" w:hAnsi="Courier New" w:cs="Courier New"/>
          <w:color w:val="000000"/>
          <w:sz w:val="18"/>
          <w:szCs w:val="18"/>
          <w:lang w:val="en-US"/>
        </w:rPr>
        <w:t xml:space="preserve"> LIB_PATH    </w:t>
      </w:r>
      <w:r w:rsidR="000173A8" w:rsidRPr="00C00A7B">
        <w:rPr>
          <w:rFonts w:ascii="Courier New" w:hAnsi="Courier New" w:cs="Courier New"/>
          <w:b/>
          <w:bCs/>
          <w:color w:val="000000"/>
          <w:sz w:val="18"/>
          <w:szCs w:val="18"/>
          <w:lang w:val="en-US"/>
        </w:rPr>
        <w:t>"/home/student/DYPLOM/dyrdol/UofU/UofU_Digital_v1_2 /home/student/DYPLOM/dyrdol/UofU/UofU_Digital_v1_2"</w:t>
      </w:r>
    </w:p>
    <w:p w14:paraId="50444AAD" w14:textId="7B7F1D3B" w:rsidR="00E77CC3" w:rsidRPr="00E77CC3" w:rsidRDefault="00E77CC3" w:rsidP="00E77CC3">
      <w:pPr>
        <w:shd w:val="clear" w:color="auto" w:fill="FFFFFF"/>
        <w:spacing w:line="240" w:lineRule="auto"/>
        <w:jc w:val="left"/>
        <w:rPr>
          <w:rFonts w:ascii="Courier New" w:hAnsi="Courier New" w:cs="Courier New"/>
          <w:color w:val="000000"/>
          <w:sz w:val="18"/>
          <w:szCs w:val="18"/>
          <w:lang w:val="en-US"/>
        </w:rPr>
      </w:pPr>
      <w:r w:rsidRPr="00E77CC3">
        <w:rPr>
          <w:rFonts w:ascii="Courier New" w:hAnsi="Courier New" w:cs="Courier New"/>
          <w:b/>
          <w:bCs/>
          <w:color w:val="0000FF"/>
          <w:sz w:val="18"/>
          <w:szCs w:val="18"/>
          <w:lang w:val="en-US"/>
        </w:rPr>
        <w:t>set</w:t>
      </w:r>
      <w:r w:rsidRPr="00E77CC3">
        <w:rPr>
          <w:rFonts w:ascii="Courier New" w:hAnsi="Courier New" w:cs="Courier New"/>
          <w:color w:val="000000"/>
          <w:sz w:val="18"/>
          <w:szCs w:val="18"/>
          <w:lang w:val="en-US"/>
        </w:rPr>
        <w:t xml:space="preserve"> RTL_PATH    </w:t>
      </w:r>
      <w:r w:rsidRPr="00E77CC3">
        <w:rPr>
          <w:rFonts w:ascii="Courier New" w:hAnsi="Courier New" w:cs="Courier New"/>
          <w:b/>
          <w:bCs/>
          <w:color w:val="000000"/>
          <w:sz w:val="18"/>
          <w:szCs w:val="18"/>
          <w:lang w:val="en-US"/>
        </w:rPr>
        <w:t>"</w:t>
      </w:r>
      <w:r w:rsidRPr="00E77CC3">
        <w:rPr>
          <w:rFonts w:ascii="Courier New" w:hAnsi="Courier New" w:cs="Courier New"/>
          <w:b/>
          <w:bCs/>
          <w:color w:val="000080"/>
          <w:sz w:val="18"/>
          <w:szCs w:val="18"/>
          <w:lang w:val="en-US"/>
        </w:rPr>
        <w:t>$</w:t>
      </w:r>
      <w:r w:rsidRPr="00E77CC3">
        <w:rPr>
          <w:rFonts w:ascii="Courier New" w:hAnsi="Courier New" w:cs="Courier New"/>
          <w:b/>
          <w:bCs/>
          <w:color w:val="000000"/>
          <w:sz w:val="18"/>
          <w:szCs w:val="18"/>
          <w:lang w:val="en-US"/>
        </w:rPr>
        <w:t>LOCAL_DIR/RTL"</w:t>
      </w:r>
    </w:p>
    <w:p w14:paraId="66F1A40A" w14:textId="4C5B1926" w:rsidR="00E77CC3" w:rsidRPr="00E77CC3" w:rsidRDefault="00E77CC3" w:rsidP="00E77CC3">
      <w:pPr>
        <w:shd w:val="clear" w:color="auto" w:fill="FFFFFF"/>
        <w:spacing w:line="240" w:lineRule="auto"/>
        <w:jc w:val="left"/>
        <w:rPr>
          <w:rFonts w:ascii="Courier New" w:hAnsi="Courier New" w:cs="Courier New"/>
          <w:color w:val="008000"/>
          <w:sz w:val="18"/>
          <w:szCs w:val="18"/>
          <w:lang w:val="en-US"/>
        </w:rPr>
      </w:pPr>
      <w:r w:rsidRPr="00E77CC3">
        <w:rPr>
          <w:rFonts w:ascii="Courier New" w:hAnsi="Courier New" w:cs="Courier New"/>
          <w:b/>
          <w:bCs/>
          <w:color w:val="0000FF"/>
          <w:sz w:val="18"/>
          <w:szCs w:val="18"/>
          <w:lang w:val="en-US"/>
        </w:rPr>
        <w:t>set</w:t>
      </w:r>
      <w:r w:rsidRPr="00E77CC3">
        <w:rPr>
          <w:rFonts w:ascii="Courier New" w:hAnsi="Courier New" w:cs="Courier New"/>
          <w:color w:val="000000"/>
          <w:sz w:val="18"/>
          <w:szCs w:val="18"/>
          <w:lang w:val="en-US"/>
        </w:rPr>
        <w:t xml:space="preserve"> myFiles </w:t>
      </w:r>
      <w:r w:rsidRPr="00E77CC3">
        <w:rPr>
          <w:rFonts w:ascii="Courier New" w:hAnsi="Courier New" w:cs="Courier New"/>
          <w:b/>
          <w:bCs/>
          <w:color w:val="000080"/>
          <w:sz w:val="18"/>
          <w:szCs w:val="18"/>
          <w:lang w:val="en-US"/>
        </w:rPr>
        <w:t>[</w:t>
      </w:r>
      <w:r w:rsidRPr="00E77CC3">
        <w:rPr>
          <w:rFonts w:ascii="Courier New" w:hAnsi="Courier New" w:cs="Courier New"/>
          <w:b/>
          <w:bCs/>
          <w:color w:val="0000FF"/>
          <w:sz w:val="18"/>
          <w:szCs w:val="18"/>
          <w:lang w:val="en-US"/>
        </w:rPr>
        <w:t>list</w:t>
      </w:r>
      <w:r w:rsidRPr="00E77CC3">
        <w:rPr>
          <w:rFonts w:ascii="Courier New" w:hAnsi="Courier New" w:cs="Courier New"/>
          <w:color w:val="000000"/>
          <w:sz w:val="18"/>
          <w:szCs w:val="18"/>
          <w:lang w:val="en-US"/>
        </w:rPr>
        <w:t xml:space="preserve"> </w:t>
      </w:r>
      <w:r w:rsidRPr="00E77CC3">
        <w:rPr>
          <w:rFonts w:ascii="Courier New" w:hAnsi="Courier New" w:cs="Courier New"/>
          <w:color w:val="808080"/>
          <w:sz w:val="18"/>
          <w:szCs w:val="18"/>
          <w:lang w:val="en-US"/>
        </w:rPr>
        <w:t>$LOCAL_DIR</w:t>
      </w:r>
      <w:r w:rsidRPr="00E77CC3">
        <w:rPr>
          <w:rFonts w:ascii="Courier New" w:hAnsi="Courier New" w:cs="Courier New"/>
          <w:b/>
          <w:bCs/>
          <w:color w:val="000080"/>
          <w:sz w:val="18"/>
          <w:szCs w:val="18"/>
          <w:lang w:val="en-US"/>
        </w:rPr>
        <w:t>/</w:t>
      </w:r>
      <w:r w:rsidRPr="00E77CC3">
        <w:rPr>
          <w:rFonts w:ascii="Courier New" w:hAnsi="Courier New" w:cs="Courier New"/>
          <w:color w:val="000000"/>
          <w:sz w:val="18"/>
          <w:szCs w:val="18"/>
          <w:lang w:val="en-US"/>
        </w:rPr>
        <w:t>RTL</w:t>
      </w:r>
      <w:r w:rsidRPr="00E77CC3">
        <w:rPr>
          <w:rFonts w:ascii="Courier New" w:hAnsi="Courier New" w:cs="Courier New"/>
          <w:b/>
          <w:bCs/>
          <w:color w:val="000080"/>
          <w:sz w:val="18"/>
          <w:szCs w:val="18"/>
          <w:lang w:val="en-US"/>
        </w:rPr>
        <w:t>/</w:t>
      </w:r>
      <w:r w:rsidRPr="00E77CC3">
        <w:rPr>
          <w:rFonts w:ascii="Courier New" w:hAnsi="Courier New" w:cs="Courier New"/>
          <w:color w:val="000000"/>
          <w:sz w:val="18"/>
          <w:szCs w:val="18"/>
          <w:lang w:val="en-US"/>
        </w:rPr>
        <w:t xml:space="preserve">elevator.v </w:t>
      </w:r>
      <w:r w:rsidRPr="00E77CC3">
        <w:rPr>
          <w:rFonts w:ascii="Courier New" w:hAnsi="Courier New" w:cs="Courier New"/>
          <w:color w:val="808080"/>
          <w:sz w:val="18"/>
          <w:szCs w:val="18"/>
          <w:lang w:val="en-US"/>
        </w:rPr>
        <w:t>$LOCAL_DIR</w:t>
      </w:r>
      <w:r w:rsidRPr="00E77CC3">
        <w:rPr>
          <w:rFonts w:ascii="Courier New" w:hAnsi="Courier New" w:cs="Courier New"/>
          <w:b/>
          <w:bCs/>
          <w:color w:val="000080"/>
          <w:sz w:val="18"/>
          <w:szCs w:val="18"/>
          <w:lang w:val="en-US"/>
        </w:rPr>
        <w:t>/</w:t>
      </w:r>
      <w:r w:rsidRPr="00E77CC3">
        <w:rPr>
          <w:rFonts w:ascii="Courier New" w:hAnsi="Courier New" w:cs="Courier New"/>
          <w:color w:val="000000"/>
          <w:sz w:val="18"/>
          <w:szCs w:val="18"/>
          <w:lang w:val="en-US"/>
        </w:rPr>
        <w:t>RTL</w:t>
      </w:r>
      <w:r w:rsidRPr="00E77CC3">
        <w:rPr>
          <w:rFonts w:ascii="Courier New" w:hAnsi="Courier New" w:cs="Courier New"/>
          <w:b/>
          <w:bCs/>
          <w:color w:val="000080"/>
          <w:sz w:val="18"/>
          <w:szCs w:val="18"/>
          <w:lang w:val="en-US"/>
        </w:rPr>
        <w:t>/</w:t>
      </w:r>
      <w:r w:rsidRPr="00E77CC3">
        <w:rPr>
          <w:rFonts w:ascii="Courier New" w:hAnsi="Courier New" w:cs="Courier New"/>
          <w:color w:val="000000"/>
          <w:sz w:val="18"/>
          <w:szCs w:val="18"/>
          <w:lang w:val="en-US"/>
        </w:rPr>
        <w:t>buttons_res.v</w:t>
      </w:r>
      <w:r w:rsidRPr="00E77CC3">
        <w:rPr>
          <w:rFonts w:ascii="Courier New" w:hAnsi="Courier New" w:cs="Courier New"/>
          <w:b/>
          <w:bCs/>
          <w:color w:val="000080"/>
          <w:sz w:val="18"/>
          <w:szCs w:val="18"/>
          <w:lang w:val="en-US"/>
        </w:rPr>
        <w:t>]</w:t>
      </w:r>
      <w:r w:rsidRPr="00E77CC3">
        <w:rPr>
          <w:rFonts w:ascii="Courier New" w:hAnsi="Courier New" w:cs="Courier New"/>
          <w:color w:val="000000"/>
          <w:sz w:val="18"/>
          <w:szCs w:val="18"/>
          <w:lang w:val="en-US"/>
        </w:rPr>
        <w:t xml:space="preserve">   ;</w:t>
      </w:r>
      <w:r w:rsidRPr="00E77CC3">
        <w:rPr>
          <w:rFonts w:ascii="Courier New" w:hAnsi="Courier New" w:cs="Courier New"/>
          <w:color w:val="008000"/>
          <w:sz w:val="18"/>
          <w:szCs w:val="18"/>
          <w:lang w:val="en-US"/>
        </w:rPr>
        <w:t xml:space="preserve"># </w:t>
      </w:r>
    </w:p>
    <w:p w14:paraId="5F2F01A0" w14:textId="77777777" w:rsidR="00E77CC3" w:rsidRPr="00E77CC3" w:rsidRDefault="00E77CC3" w:rsidP="00E77CC3">
      <w:pPr>
        <w:shd w:val="clear" w:color="auto" w:fill="FFFFFF"/>
        <w:spacing w:line="240" w:lineRule="auto"/>
        <w:jc w:val="left"/>
        <w:rPr>
          <w:rFonts w:ascii="Courier New" w:hAnsi="Courier New" w:cs="Courier New"/>
          <w:color w:val="008000"/>
          <w:sz w:val="18"/>
          <w:szCs w:val="18"/>
          <w:lang w:val="en-US"/>
        </w:rPr>
      </w:pPr>
      <w:r w:rsidRPr="00E77CC3">
        <w:rPr>
          <w:rFonts w:ascii="Courier New" w:hAnsi="Courier New" w:cs="Courier New"/>
          <w:b/>
          <w:bCs/>
          <w:color w:val="0000FF"/>
          <w:sz w:val="18"/>
          <w:szCs w:val="18"/>
          <w:lang w:val="en-US"/>
        </w:rPr>
        <w:t>set</w:t>
      </w:r>
      <w:r w:rsidRPr="00E77CC3">
        <w:rPr>
          <w:rFonts w:ascii="Courier New" w:hAnsi="Courier New" w:cs="Courier New"/>
          <w:color w:val="000000"/>
          <w:sz w:val="18"/>
          <w:szCs w:val="18"/>
          <w:lang w:val="en-US"/>
        </w:rPr>
        <w:t xml:space="preserve"> basename elevator       ;</w:t>
      </w:r>
      <w:r w:rsidRPr="00E77CC3">
        <w:rPr>
          <w:rFonts w:ascii="Courier New" w:hAnsi="Courier New" w:cs="Courier New"/>
          <w:color w:val="008000"/>
          <w:sz w:val="18"/>
          <w:szCs w:val="18"/>
          <w:lang w:val="en-US"/>
        </w:rPr>
        <w:t># name of top level module</w:t>
      </w:r>
    </w:p>
    <w:p w14:paraId="295E49D8" w14:textId="5F2C8CE8" w:rsidR="00E77CC3" w:rsidRPr="00E77CC3" w:rsidRDefault="00E77CC3" w:rsidP="00E77CC3">
      <w:pPr>
        <w:shd w:val="clear" w:color="auto" w:fill="FFFFFF"/>
        <w:spacing w:line="240" w:lineRule="auto"/>
        <w:jc w:val="left"/>
        <w:rPr>
          <w:rFonts w:ascii="Courier New" w:hAnsi="Courier New" w:cs="Courier New"/>
          <w:color w:val="008000"/>
          <w:sz w:val="18"/>
          <w:szCs w:val="18"/>
          <w:lang w:val="en-US"/>
        </w:rPr>
      </w:pPr>
      <w:r w:rsidRPr="00E77CC3">
        <w:rPr>
          <w:rFonts w:ascii="Courier New" w:hAnsi="Courier New" w:cs="Courier New"/>
          <w:b/>
          <w:bCs/>
          <w:color w:val="0000FF"/>
          <w:sz w:val="18"/>
          <w:szCs w:val="18"/>
          <w:lang w:val="en-US"/>
        </w:rPr>
        <w:t>set</w:t>
      </w:r>
      <w:r w:rsidRPr="00E77CC3">
        <w:rPr>
          <w:rFonts w:ascii="Courier New" w:hAnsi="Courier New" w:cs="Courier New"/>
          <w:color w:val="000000"/>
          <w:sz w:val="18"/>
          <w:szCs w:val="18"/>
          <w:lang w:val="en-US"/>
        </w:rPr>
        <w:t xml:space="preserve"> myClk clock                ;</w:t>
      </w:r>
      <w:r w:rsidRPr="00E77CC3">
        <w:rPr>
          <w:rFonts w:ascii="Courier New" w:hAnsi="Courier New" w:cs="Courier New"/>
          <w:color w:val="008000"/>
          <w:sz w:val="18"/>
          <w:szCs w:val="18"/>
          <w:lang w:val="en-US"/>
        </w:rPr>
        <w:t># clock name</w:t>
      </w:r>
    </w:p>
    <w:p w14:paraId="21439A78" w14:textId="65D1D89C" w:rsidR="00E77CC3" w:rsidRPr="00E77CC3" w:rsidRDefault="00E77CC3" w:rsidP="00E77CC3">
      <w:pPr>
        <w:shd w:val="clear" w:color="auto" w:fill="FFFFFF"/>
        <w:spacing w:line="240" w:lineRule="auto"/>
        <w:jc w:val="left"/>
        <w:rPr>
          <w:rFonts w:ascii="Courier New" w:hAnsi="Courier New" w:cs="Courier New"/>
          <w:color w:val="008000"/>
          <w:sz w:val="18"/>
          <w:szCs w:val="18"/>
          <w:lang w:val="en-US"/>
        </w:rPr>
      </w:pPr>
      <w:r w:rsidRPr="00E77CC3">
        <w:rPr>
          <w:rFonts w:ascii="Courier New" w:hAnsi="Courier New" w:cs="Courier New"/>
          <w:b/>
          <w:bCs/>
          <w:color w:val="0000FF"/>
          <w:sz w:val="18"/>
          <w:szCs w:val="18"/>
          <w:lang w:val="en-US"/>
        </w:rPr>
        <w:t>set</w:t>
      </w:r>
      <w:r w:rsidRPr="00E77CC3">
        <w:rPr>
          <w:rFonts w:ascii="Courier New" w:hAnsi="Courier New" w:cs="Courier New"/>
          <w:color w:val="000000"/>
          <w:sz w:val="18"/>
          <w:szCs w:val="18"/>
          <w:lang w:val="en-US"/>
        </w:rPr>
        <w:t xml:space="preserve"> myPeriod_ps </w:t>
      </w:r>
      <w:r w:rsidRPr="00E77CC3">
        <w:rPr>
          <w:rFonts w:ascii="Courier New" w:hAnsi="Courier New" w:cs="Courier New"/>
          <w:color w:val="FF8000"/>
          <w:sz w:val="18"/>
          <w:szCs w:val="18"/>
          <w:lang w:val="en-US"/>
        </w:rPr>
        <w:t>1000000000</w:t>
      </w:r>
      <w:r w:rsidRPr="00E77CC3">
        <w:rPr>
          <w:rFonts w:ascii="Courier New" w:hAnsi="Courier New" w:cs="Courier New"/>
          <w:color w:val="000000"/>
          <w:sz w:val="18"/>
          <w:szCs w:val="18"/>
          <w:lang w:val="en-US"/>
        </w:rPr>
        <w:t xml:space="preserve">     ;</w:t>
      </w:r>
      <w:r w:rsidRPr="00E77CC3">
        <w:rPr>
          <w:rFonts w:ascii="Courier New" w:hAnsi="Courier New" w:cs="Courier New"/>
          <w:color w:val="008000"/>
          <w:sz w:val="18"/>
          <w:szCs w:val="18"/>
          <w:lang w:val="en-US"/>
        </w:rPr>
        <w:t># Clock period in ps 1kHz</w:t>
      </w:r>
    </w:p>
    <w:p w14:paraId="3989AD82" w14:textId="3489B490" w:rsidR="00E77CC3" w:rsidRPr="00E77CC3" w:rsidRDefault="00E77CC3" w:rsidP="00E77CC3">
      <w:pPr>
        <w:shd w:val="clear" w:color="auto" w:fill="FFFFFF"/>
        <w:spacing w:line="240" w:lineRule="auto"/>
        <w:jc w:val="left"/>
        <w:rPr>
          <w:rFonts w:ascii="Courier New" w:hAnsi="Courier New" w:cs="Courier New"/>
          <w:color w:val="008000"/>
          <w:sz w:val="18"/>
          <w:szCs w:val="18"/>
          <w:lang w:val="en-US"/>
        </w:rPr>
      </w:pPr>
      <w:r w:rsidRPr="00E77CC3">
        <w:rPr>
          <w:rFonts w:ascii="Courier New" w:hAnsi="Courier New" w:cs="Courier New"/>
          <w:b/>
          <w:bCs/>
          <w:color w:val="0000FF"/>
          <w:sz w:val="18"/>
          <w:szCs w:val="18"/>
          <w:lang w:val="en-US"/>
        </w:rPr>
        <w:t>set</w:t>
      </w:r>
      <w:r w:rsidRPr="00E77CC3">
        <w:rPr>
          <w:rFonts w:ascii="Courier New" w:hAnsi="Courier New" w:cs="Courier New"/>
          <w:color w:val="000000"/>
          <w:sz w:val="18"/>
          <w:szCs w:val="18"/>
          <w:lang w:val="en-US"/>
        </w:rPr>
        <w:t xml:space="preserve"> myInDelay_ps </w:t>
      </w:r>
      <w:r w:rsidRPr="00E77CC3">
        <w:rPr>
          <w:rFonts w:ascii="Courier New" w:hAnsi="Courier New" w:cs="Courier New"/>
          <w:color w:val="FF8000"/>
          <w:sz w:val="18"/>
          <w:szCs w:val="18"/>
          <w:lang w:val="en-US"/>
        </w:rPr>
        <w:t>2000000</w:t>
      </w:r>
      <w:r w:rsidRPr="00E77CC3">
        <w:rPr>
          <w:rFonts w:ascii="Courier New" w:hAnsi="Courier New" w:cs="Courier New"/>
          <w:color w:val="000000"/>
          <w:sz w:val="18"/>
          <w:szCs w:val="18"/>
          <w:lang w:val="en-US"/>
        </w:rPr>
        <w:t xml:space="preserve">       ;</w:t>
      </w:r>
      <w:r w:rsidRPr="00E77CC3">
        <w:rPr>
          <w:rFonts w:ascii="Courier New" w:hAnsi="Courier New" w:cs="Courier New"/>
          <w:color w:val="008000"/>
          <w:sz w:val="18"/>
          <w:szCs w:val="18"/>
          <w:lang w:val="en-US"/>
        </w:rPr>
        <w:t># delay from clock to inputs valid 2us</w:t>
      </w:r>
    </w:p>
    <w:p w14:paraId="71D22BBD" w14:textId="5074BFE1" w:rsidR="00E77CC3" w:rsidRPr="00E77CC3" w:rsidRDefault="00E77CC3" w:rsidP="00E77CC3">
      <w:pPr>
        <w:shd w:val="clear" w:color="auto" w:fill="FFFFFF"/>
        <w:spacing w:line="240" w:lineRule="auto"/>
        <w:jc w:val="left"/>
        <w:rPr>
          <w:rFonts w:ascii="Courier New" w:hAnsi="Courier New" w:cs="Courier New"/>
          <w:color w:val="008000"/>
          <w:sz w:val="18"/>
          <w:szCs w:val="18"/>
          <w:lang w:val="en-US"/>
        </w:rPr>
      </w:pPr>
      <w:r w:rsidRPr="00E77CC3">
        <w:rPr>
          <w:rFonts w:ascii="Courier New" w:hAnsi="Courier New" w:cs="Courier New"/>
          <w:b/>
          <w:bCs/>
          <w:color w:val="0000FF"/>
          <w:sz w:val="18"/>
          <w:szCs w:val="18"/>
          <w:lang w:val="en-US"/>
        </w:rPr>
        <w:t>set</w:t>
      </w:r>
      <w:r w:rsidRPr="00E77CC3">
        <w:rPr>
          <w:rFonts w:ascii="Courier New" w:hAnsi="Courier New" w:cs="Courier New"/>
          <w:color w:val="000000"/>
          <w:sz w:val="18"/>
          <w:szCs w:val="18"/>
          <w:lang w:val="en-US"/>
        </w:rPr>
        <w:t xml:space="preserve"> myOutDelay_ps </w:t>
      </w:r>
      <w:r w:rsidRPr="00E77CC3">
        <w:rPr>
          <w:rFonts w:ascii="Courier New" w:hAnsi="Courier New" w:cs="Courier New"/>
          <w:color w:val="FF8000"/>
          <w:sz w:val="18"/>
          <w:szCs w:val="18"/>
          <w:lang w:val="en-US"/>
        </w:rPr>
        <w:t>2000000</w:t>
      </w:r>
      <w:r w:rsidRPr="00E77CC3">
        <w:rPr>
          <w:rFonts w:ascii="Courier New" w:hAnsi="Courier New" w:cs="Courier New"/>
          <w:color w:val="000000"/>
          <w:sz w:val="18"/>
          <w:szCs w:val="18"/>
          <w:lang w:val="en-US"/>
        </w:rPr>
        <w:t xml:space="preserve">      ;</w:t>
      </w:r>
      <w:r w:rsidRPr="00E77CC3">
        <w:rPr>
          <w:rFonts w:ascii="Courier New" w:hAnsi="Courier New" w:cs="Courier New"/>
          <w:color w:val="008000"/>
          <w:sz w:val="18"/>
          <w:szCs w:val="18"/>
          <w:lang w:val="en-US"/>
        </w:rPr>
        <w:t># delay from clock to output valid 2us</w:t>
      </w:r>
    </w:p>
    <w:p w14:paraId="210D9385" w14:textId="5A340D4E" w:rsidR="00E77CC3" w:rsidRPr="006F49FC" w:rsidRDefault="00E77CC3" w:rsidP="00E77CC3">
      <w:pPr>
        <w:shd w:val="clear" w:color="auto" w:fill="FFFFFF"/>
        <w:spacing w:line="240" w:lineRule="auto"/>
        <w:jc w:val="left"/>
        <w:rPr>
          <w:rFonts w:ascii="Courier New" w:hAnsi="Courier New" w:cs="Courier New"/>
          <w:color w:val="008000"/>
          <w:sz w:val="18"/>
          <w:szCs w:val="18"/>
          <w:lang w:val="en-US"/>
        </w:rPr>
      </w:pPr>
      <w:r w:rsidRPr="00E77CC3">
        <w:rPr>
          <w:rFonts w:ascii="Courier New" w:hAnsi="Courier New" w:cs="Courier New"/>
          <w:b/>
          <w:bCs/>
          <w:color w:val="0000FF"/>
          <w:sz w:val="18"/>
          <w:szCs w:val="18"/>
          <w:lang w:val="en-US"/>
        </w:rPr>
        <w:t>set</w:t>
      </w:r>
      <w:r w:rsidRPr="00E77CC3">
        <w:rPr>
          <w:rFonts w:ascii="Courier New" w:hAnsi="Courier New" w:cs="Courier New"/>
          <w:color w:val="000000"/>
          <w:sz w:val="18"/>
          <w:szCs w:val="18"/>
          <w:lang w:val="en-US"/>
        </w:rPr>
        <w:t xml:space="preserve"> runname RTL             ;</w:t>
      </w:r>
      <w:r w:rsidRPr="00E77CC3">
        <w:rPr>
          <w:rFonts w:ascii="Courier New" w:hAnsi="Courier New" w:cs="Courier New"/>
          <w:color w:val="008000"/>
          <w:sz w:val="18"/>
          <w:szCs w:val="18"/>
          <w:lang w:val="en-US"/>
        </w:rPr>
        <w:t># name appended to output files</w:t>
      </w:r>
    </w:p>
    <w:p w14:paraId="20E11708" w14:textId="77777777" w:rsidR="00E77CC3" w:rsidRPr="00E77CC3" w:rsidRDefault="00E77CC3" w:rsidP="00E77CC3">
      <w:pPr>
        <w:shd w:val="clear" w:color="auto" w:fill="FFFFFF"/>
        <w:spacing w:line="240" w:lineRule="auto"/>
        <w:jc w:val="left"/>
        <w:rPr>
          <w:rFonts w:ascii="Courier New" w:hAnsi="Courier New" w:cs="Courier New"/>
          <w:color w:val="008000"/>
          <w:sz w:val="18"/>
          <w:szCs w:val="18"/>
          <w:lang w:val="en-US"/>
        </w:rPr>
      </w:pPr>
      <w:r w:rsidRPr="00E77CC3">
        <w:rPr>
          <w:rFonts w:ascii="Courier New" w:hAnsi="Courier New" w:cs="Courier New"/>
          <w:color w:val="008000"/>
          <w:sz w:val="18"/>
          <w:szCs w:val="18"/>
          <w:lang w:val="en-US"/>
        </w:rPr>
        <w:t># Baseline Libraries</w:t>
      </w:r>
    </w:p>
    <w:p w14:paraId="763D4CD8" w14:textId="77777777" w:rsidR="00E77CC3" w:rsidRPr="00E77CC3" w:rsidRDefault="00E77CC3" w:rsidP="00E77CC3">
      <w:pPr>
        <w:shd w:val="clear" w:color="auto" w:fill="FFFFFF"/>
        <w:spacing w:line="240" w:lineRule="auto"/>
        <w:jc w:val="left"/>
        <w:rPr>
          <w:rFonts w:ascii="Courier New" w:hAnsi="Courier New" w:cs="Courier New"/>
          <w:color w:val="000000"/>
          <w:sz w:val="18"/>
          <w:szCs w:val="18"/>
          <w:lang w:val="en-US"/>
        </w:rPr>
      </w:pPr>
      <w:r w:rsidRPr="00E77CC3">
        <w:rPr>
          <w:rFonts w:ascii="Courier New" w:hAnsi="Courier New" w:cs="Courier New"/>
          <w:b/>
          <w:bCs/>
          <w:color w:val="0000FF"/>
          <w:sz w:val="18"/>
          <w:szCs w:val="18"/>
          <w:lang w:val="en-US"/>
        </w:rPr>
        <w:t>set</w:t>
      </w:r>
      <w:r w:rsidRPr="00E77CC3">
        <w:rPr>
          <w:rFonts w:ascii="Courier New" w:hAnsi="Courier New" w:cs="Courier New"/>
          <w:color w:val="000000"/>
          <w:sz w:val="18"/>
          <w:szCs w:val="18"/>
          <w:lang w:val="en-US"/>
        </w:rPr>
        <w:t xml:space="preserve"> LIB_LIST </w:t>
      </w:r>
      <w:r w:rsidRPr="00E77CC3">
        <w:rPr>
          <w:rFonts w:ascii="Courier New" w:hAnsi="Courier New" w:cs="Courier New"/>
          <w:b/>
          <w:bCs/>
          <w:color w:val="000080"/>
          <w:sz w:val="18"/>
          <w:szCs w:val="18"/>
          <w:lang w:val="en-US"/>
        </w:rPr>
        <w:t>{</w:t>
      </w:r>
      <w:r w:rsidRPr="00E77CC3">
        <w:rPr>
          <w:rFonts w:ascii="Courier New" w:hAnsi="Courier New" w:cs="Courier New"/>
          <w:color w:val="000000"/>
          <w:sz w:val="18"/>
          <w:szCs w:val="18"/>
          <w:lang w:val="en-US"/>
        </w:rPr>
        <w:t xml:space="preserve"> \</w:t>
      </w:r>
    </w:p>
    <w:p w14:paraId="28B9EA7D" w14:textId="57D92B5B" w:rsidR="00E77CC3" w:rsidRPr="00E77CC3" w:rsidRDefault="009A6D33" w:rsidP="00E77CC3">
      <w:pPr>
        <w:shd w:val="clear" w:color="auto" w:fill="FFFFFF"/>
        <w:spacing w:line="240" w:lineRule="auto"/>
        <w:jc w:val="left"/>
        <w:rPr>
          <w:rFonts w:ascii="Courier New" w:hAnsi="Courier New" w:cs="Courier New"/>
          <w:color w:val="000000"/>
          <w:sz w:val="18"/>
          <w:szCs w:val="18"/>
          <w:lang w:val="en-US"/>
        </w:rPr>
      </w:pPr>
      <w:r w:rsidRPr="009A6D33">
        <w:rPr>
          <w:rFonts w:ascii="Courier New" w:hAnsi="Courier New" w:cs="Courier New"/>
          <w:color w:val="000000"/>
          <w:sz w:val="18"/>
          <w:szCs w:val="18"/>
          <w:lang w:val="en-US"/>
        </w:rPr>
        <w:t>UofU_Digital_v1_2</w:t>
      </w:r>
      <w:r w:rsidR="00E77CC3" w:rsidRPr="00E77CC3">
        <w:rPr>
          <w:rFonts w:ascii="Courier New" w:hAnsi="Courier New" w:cs="Courier New"/>
          <w:color w:val="000000"/>
          <w:sz w:val="18"/>
          <w:szCs w:val="18"/>
          <w:lang w:val="en-US"/>
        </w:rPr>
        <w:t>.lib \</w:t>
      </w:r>
    </w:p>
    <w:p w14:paraId="3F4C3F34" w14:textId="03CEEA55" w:rsidR="00E77CC3" w:rsidRPr="00215E64" w:rsidRDefault="00E77CC3" w:rsidP="00E77CC3">
      <w:pPr>
        <w:shd w:val="clear" w:color="auto" w:fill="FFFFFF"/>
        <w:spacing w:line="240" w:lineRule="auto"/>
        <w:jc w:val="left"/>
        <w:rPr>
          <w:rFonts w:ascii="Courier New" w:hAnsi="Courier New" w:cs="Courier New"/>
          <w:b/>
          <w:bCs/>
          <w:color w:val="000080"/>
          <w:sz w:val="18"/>
          <w:szCs w:val="18"/>
          <w:lang w:val="en-US"/>
        </w:rPr>
      </w:pPr>
      <w:r w:rsidRPr="00E77CC3">
        <w:rPr>
          <w:rFonts w:ascii="Courier New" w:hAnsi="Courier New" w:cs="Courier New"/>
          <w:b/>
          <w:bCs/>
          <w:color w:val="000080"/>
          <w:sz w:val="18"/>
          <w:szCs w:val="18"/>
          <w:lang w:val="en-US"/>
        </w:rPr>
        <w:t>}</w:t>
      </w:r>
    </w:p>
    <w:p w14:paraId="6B21816F" w14:textId="77777777" w:rsidR="00E77CC3" w:rsidRPr="00E77CC3" w:rsidRDefault="00E77CC3" w:rsidP="00E77CC3">
      <w:pPr>
        <w:shd w:val="clear" w:color="auto" w:fill="FFFFFF"/>
        <w:spacing w:line="240" w:lineRule="auto"/>
        <w:jc w:val="left"/>
        <w:rPr>
          <w:rFonts w:ascii="Courier New" w:hAnsi="Courier New" w:cs="Courier New"/>
          <w:color w:val="000000"/>
          <w:sz w:val="18"/>
          <w:szCs w:val="18"/>
          <w:lang w:val="en-US"/>
        </w:rPr>
      </w:pPr>
      <w:r w:rsidRPr="00E77CC3">
        <w:rPr>
          <w:rFonts w:ascii="Courier New" w:hAnsi="Courier New" w:cs="Courier New"/>
          <w:b/>
          <w:bCs/>
          <w:color w:val="0000FF"/>
          <w:sz w:val="18"/>
          <w:szCs w:val="18"/>
          <w:lang w:val="en-US"/>
        </w:rPr>
        <w:t>set</w:t>
      </w:r>
      <w:r w:rsidRPr="00E77CC3">
        <w:rPr>
          <w:rFonts w:ascii="Courier New" w:hAnsi="Courier New" w:cs="Courier New"/>
          <w:color w:val="000000"/>
          <w:sz w:val="18"/>
          <w:szCs w:val="18"/>
          <w:lang w:val="en-US"/>
        </w:rPr>
        <w:t xml:space="preserve"> LEF_LIST </w:t>
      </w:r>
      <w:r w:rsidRPr="00E77CC3">
        <w:rPr>
          <w:rFonts w:ascii="Courier New" w:hAnsi="Courier New" w:cs="Courier New"/>
          <w:b/>
          <w:bCs/>
          <w:color w:val="000080"/>
          <w:sz w:val="18"/>
          <w:szCs w:val="18"/>
          <w:lang w:val="en-US"/>
        </w:rPr>
        <w:t>{</w:t>
      </w:r>
      <w:r w:rsidRPr="00E77CC3">
        <w:rPr>
          <w:rFonts w:ascii="Courier New" w:hAnsi="Courier New" w:cs="Courier New"/>
          <w:color w:val="000000"/>
          <w:sz w:val="18"/>
          <w:szCs w:val="18"/>
          <w:lang w:val="en-US"/>
        </w:rPr>
        <w:t xml:space="preserve"> \</w:t>
      </w:r>
    </w:p>
    <w:p w14:paraId="7F6F6D77" w14:textId="08486EA2" w:rsidR="00E77CC3" w:rsidRPr="00E77CC3" w:rsidRDefault="009A6D33" w:rsidP="00E77CC3">
      <w:pPr>
        <w:shd w:val="clear" w:color="auto" w:fill="FFFFFF"/>
        <w:spacing w:line="240" w:lineRule="auto"/>
        <w:jc w:val="left"/>
        <w:rPr>
          <w:rFonts w:ascii="Courier New" w:hAnsi="Courier New" w:cs="Courier New"/>
          <w:color w:val="000000"/>
          <w:sz w:val="18"/>
          <w:szCs w:val="18"/>
          <w:lang w:val="en-US"/>
        </w:rPr>
      </w:pPr>
      <w:r w:rsidRPr="009A6D33">
        <w:rPr>
          <w:rFonts w:ascii="Courier New" w:hAnsi="Courier New" w:cs="Courier New"/>
          <w:color w:val="000000"/>
          <w:sz w:val="18"/>
          <w:szCs w:val="18"/>
          <w:lang w:val="en-US"/>
        </w:rPr>
        <w:t>UofU_Digital_v1_2</w:t>
      </w:r>
      <w:r w:rsidR="00E77CC3" w:rsidRPr="00E77CC3">
        <w:rPr>
          <w:rFonts w:ascii="Courier New" w:hAnsi="Courier New" w:cs="Courier New"/>
          <w:color w:val="000000"/>
          <w:sz w:val="18"/>
          <w:szCs w:val="18"/>
          <w:lang w:val="en-US"/>
        </w:rPr>
        <w:t>.lef \</w:t>
      </w:r>
    </w:p>
    <w:p w14:paraId="20F96419" w14:textId="77777777" w:rsidR="00E77CC3" w:rsidRPr="00E77CC3" w:rsidRDefault="00E77CC3" w:rsidP="00E77CC3">
      <w:pPr>
        <w:shd w:val="clear" w:color="auto" w:fill="FFFFFF"/>
        <w:spacing w:line="240" w:lineRule="auto"/>
        <w:jc w:val="left"/>
        <w:rPr>
          <w:rFonts w:ascii="Courier New" w:hAnsi="Courier New" w:cs="Courier New"/>
          <w:b/>
          <w:bCs/>
          <w:color w:val="000080"/>
          <w:sz w:val="18"/>
          <w:szCs w:val="18"/>
          <w:lang w:val="en-US"/>
        </w:rPr>
      </w:pPr>
      <w:r w:rsidRPr="00E77CC3">
        <w:rPr>
          <w:rFonts w:ascii="Courier New" w:hAnsi="Courier New" w:cs="Courier New"/>
          <w:b/>
          <w:bCs/>
          <w:color w:val="000080"/>
          <w:sz w:val="18"/>
          <w:szCs w:val="18"/>
          <w:lang w:val="en-US"/>
        </w:rPr>
        <w:t>}</w:t>
      </w:r>
    </w:p>
    <w:p w14:paraId="1A81E727" w14:textId="77777777" w:rsidR="00E77CC3" w:rsidRPr="00E77CC3" w:rsidRDefault="00E77CC3" w:rsidP="00E77CC3">
      <w:pPr>
        <w:shd w:val="clear" w:color="auto" w:fill="FFFFFF"/>
        <w:spacing w:line="240" w:lineRule="auto"/>
        <w:jc w:val="left"/>
        <w:rPr>
          <w:rFonts w:ascii="Courier New" w:hAnsi="Courier New" w:cs="Courier New"/>
          <w:color w:val="000000"/>
          <w:sz w:val="18"/>
          <w:szCs w:val="18"/>
          <w:lang w:val="en-US"/>
        </w:rPr>
      </w:pPr>
    </w:p>
    <w:p w14:paraId="345F1C99" w14:textId="77777777" w:rsidR="00E77CC3" w:rsidRPr="00E77CC3" w:rsidRDefault="00E77CC3" w:rsidP="00E77CC3">
      <w:pPr>
        <w:shd w:val="clear" w:color="auto" w:fill="FFFFFF"/>
        <w:spacing w:line="240" w:lineRule="auto"/>
        <w:jc w:val="left"/>
        <w:rPr>
          <w:rFonts w:ascii="Courier New" w:hAnsi="Courier New" w:cs="Courier New"/>
          <w:b/>
          <w:bCs/>
          <w:color w:val="000080"/>
          <w:sz w:val="18"/>
          <w:szCs w:val="18"/>
          <w:lang w:val="en-US"/>
        </w:rPr>
      </w:pPr>
      <w:r w:rsidRPr="00E77CC3">
        <w:rPr>
          <w:rFonts w:ascii="Courier New" w:hAnsi="Courier New" w:cs="Courier New"/>
          <w:color w:val="000000"/>
          <w:sz w:val="18"/>
          <w:szCs w:val="18"/>
          <w:lang w:val="en-US"/>
        </w:rPr>
        <w:t xml:space="preserve">set_attribute hdl_track_filename_row_col true </w:t>
      </w:r>
      <w:r w:rsidRPr="00E77CC3">
        <w:rPr>
          <w:rFonts w:ascii="Courier New" w:hAnsi="Courier New" w:cs="Courier New"/>
          <w:b/>
          <w:bCs/>
          <w:color w:val="000080"/>
          <w:sz w:val="18"/>
          <w:szCs w:val="18"/>
          <w:lang w:val="en-US"/>
        </w:rPr>
        <w:t>/</w:t>
      </w:r>
    </w:p>
    <w:p w14:paraId="3FD8E7F5" w14:textId="77777777" w:rsidR="00E77CC3" w:rsidRPr="00E77CC3" w:rsidRDefault="00E77CC3" w:rsidP="00E77CC3">
      <w:pPr>
        <w:shd w:val="clear" w:color="auto" w:fill="FFFFFF"/>
        <w:spacing w:line="240" w:lineRule="auto"/>
        <w:jc w:val="left"/>
        <w:rPr>
          <w:rFonts w:ascii="Courier New" w:hAnsi="Courier New" w:cs="Courier New"/>
          <w:b/>
          <w:bCs/>
          <w:color w:val="000080"/>
          <w:sz w:val="18"/>
          <w:szCs w:val="18"/>
          <w:lang w:val="en-US"/>
        </w:rPr>
      </w:pPr>
      <w:r w:rsidRPr="00E77CC3">
        <w:rPr>
          <w:rFonts w:ascii="Courier New" w:hAnsi="Courier New" w:cs="Courier New"/>
          <w:color w:val="000000"/>
          <w:sz w:val="18"/>
          <w:szCs w:val="18"/>
          <w:lang w:val="en-US"/>
        </w:rPr>
        <w:t xml:space="preserve">set_attribute lp_power_unit mW </w:t>
      </w:r>
      <w:r w:rsidRPr="00E77CC3">
        <w:rPr>
          <w:rFonts w:ascii="Courier New" w:hAnsi="Courier New" w:cs="Courier New"/>
          <w:b/>
          <w:bCs/>
          <w:color w:val="000080"/>
          <w:sz w:val="18"/>
          <w:szCs w:val="18"/>
          <w:lang w:val="en-US"/>
        </w:rPr>
        <w:t>/</w:t>
      </w:r>
    </w:p>
    <w:p w14:paraId="7F477BB1" w14:textId="77777777" w:rsidR="00E77CC3" w:rsidRPr="00E77CC3" w:rsidRDefault="00E77CC3" w:rsidP="00E77CC3">
      <w:pPr>
        <w:shd w:val="clear" w:color="auto" w:fill="FFFFFF"/>
        <w:spacing w:line="240" w:lineRule="auto"/>
        <w:jc w:val="left"/>
        <w:rPr>
          <w:rFonts w:ascii="Courier New" w:hAnsi="Courier New" w:cs="Courier New"/>
          <w:b/>
          <w:bCs/>
          <w:color w:val="000080"/>
          <w:sz w:val="18"/>
          <w:szCs w:val="18"/>
          <w:lang w:val="en-US"/>
        </w:rPr>
      </w:pPr>
      <w:r w:rsidRPr="00E77CC3">
        <w:rPr>
          <w:rFonts w:ascii="Courier New" w:hAnsi="Courier New" w:cs="Courier New"/>
          <w:color w:val="000000"/>
          <w:sz w:val="18"/>
          <w:szCs w:val="18"/>
          <w:lang w:val="en-US"/>
        </w:rPr>
        <w:t xml:space="preserve">set_attribute init_lib_search_path </w:t>
      </w:r>
      <w:r w:rsidRPr="00E77CC3">
        <w:rPr>
          <w:rFonts w:ascii="Courier New" w:hAnsi="Courier New" w:cs="Courier New"/>
          <w:color w:val="808080"/>
          <w:sz w:val="18"/>
          <w:szCs w:val="18"/>
          <w:lang w:val="en-US"/>
        </w:rPr>
        <w:t>$LIB_PATH</w:t>
      </w:r>
      <w:r w:rsidRPr="00E77CC3">
        <w:rPr>
          <w:rFonts w:ascii="Courier New" w:hAnsi="Courier New" w:cs="Courier New"/>
          <w:color w:val="000000"/>
          <w:sz w:val="18"/>
          <w:szCs w:val="18"/>
          <w:lang w:val="en-US"/>
        </w:rPr>
        <w:t xml:space="preserve"> </w:t>
      </w:r>
      <w:r w:rsidRPr="00E77CC3">
        <w:rPr>
          <w:rFonts w:ascii="Courier New" w:hAnsi="Courier New" w:cs="Courier New"/>
          <w:b/>
          <w:bCs/>
          <w:color w:val="000080"/>
          <w:sz w:val="18"/>
          <w:szCs w:val="18"/>
          <w:lang w:val="en-US"/>
        </w:rPr>
        <w:t>/</w:t>
      </w:r>
    </w:p>
    <w:p w14:paraId="4CFE6DB0" w14:textId="4EBB7996" w:rsidR="00E77CC3" w:rsidRPr="00E77CC3" w:rsidRDefault="00E77CC3" w:rsidP="00E77CC3">
      <w:pPr>
        <w:shd w:val="clear" w:color="auto" w:fill="FFFFFF"/>
        <w:spacing w:line="240" w:lineRule="auto"/>
        <w:jc w:val="left"/>
        <w:rPr>
          <w:rFonts w:ascii="Courier New" w:hAnsi="Courier New" w:cs="Courier New"/>
          <w:b/>
          <w:bCs/>
          <w:color w:val="000080"/>
          <w:sz w:val="18"/>
          <w:szCs w:val="18"/>
          <w:lang w:val="en-US"/>
        </w:rPr>
      </w:pPr>
      <w:r w:rsidRPr="00E77CC3">
        <w:rPr>
          <w:rFonts w:ascii="Courier New" w:hAnsi="Courier New" w:cs="Courier New"/>
          <w:color w:val="000000"/>
          <w:sz w:val="18"/>
          <w:szCs w:val="18"/>
          <w:lang w:val="en-US"/>
        </w:rPr>
        <w:t xml:space="preserve">set_attribute init_hdl_search_path </w:t>
      </w:r>
      <w:r w:rsidRPr="00E77CC3">
        <w:rPr>
          <w:rFonts w:ascii="Courier New" w:hAnsi="Courier New" w:cs="Courier New"/>
          <w:color w:val="808080"/>
          <w:sz w:val="18"/>
          <w:szCs w:val="18"/>
          <w:lang w:val="en-US"/>
        </w:rPr>
        <w:t>$RTL_PATH</w:t>
      </w:r>
      <w:r w:rsidRPr="00E77CC3">
        <w:rPr>
          <w:rFonts w:ascii="Courier New" w:hAnsi="Courier New" w:cs="Courier New"/>
          <w:color w:val="000000"/>
          <w:sz w:val="18"/>
          <w:szCs w:val="18"/>
          <w:lang w:val="en-US"/>
        </w:rPr>
        <w:t xml:space="preserve"> </w:t>
      </w:r>
      <w:r w:rsidRPr="00E77CC3">
        <w:rPr>
          <w:rFonts w:ascii="Courier New" w:hAnsi="Courier New" w:cs="Courier New"/>
          <w:b/>
          <w:bCs/>
          <w:color w:val="000080"/>
          <w:sz w:val="18"/>
          <w:szCs w:val="18"/>
          <w:lang w:val="en-US"/>
        </w:rPr>
        <w:t>/</w:t>
      </w:r>
    </w:p>
    <w:p w14:paraId="57C2C67D" w14:textId="77777777" w:rsidR="00E77CC3" w:rsidRPr="00E77CC3" w:rsidRDefault="00E77CC3" w:rsidP="00E77CC3">
      <w:pPr>
        <w:shd w:val="clear" w:color="auto" w:fill="FFFFFF"/>
        <w:spacing w:line="240" w:lineRule="auto"/>
        <w:jc w:val="left"/>
        <w:rPr>
          <w:rFonts w:ascii="Courier New" w:hAnsi="Courier New" w:cs="Courier New"/>
          <w:color w:val="000000"/>
          <w:sz w:val="18"/>
          <w:szCs w:val="18"/>
          <w:lang w:val="en-US"/>
        </w:rPr>
      </w:pPr>
      <w:r w:rsidRPr="00E77CC3">
        <w:rPr>
          <w:rFonts w:ascii="Courier New" w:hAnsi="Courier New" w:cs="Courier New"/>
          <w:color w:val="000000"/>
          <w:sz w:val="18"/>
          <w:szCs w:val="18"/>
          <w:lang w:val="en-US"/>
        </w:rPr>
        <w:t xml:space="preserve">set_attribute library </w:t>
      </w:r>
      <w:r w:rsidRPr="00E77CC3">
        <w:rPr>
          <w:rFonts w:ascii="Courier New" w:hAnsi="Courier New" w:cs="Courier New"/>
          <w:color w:val="808080"/>
          <w:sz w:val="18"/>
          <w:szCs w:val="18"/>
          <w:lang w:val="en-US"/>
        </w:rPr>
        <w:t>$LIB_LIST</w:t>
      </w:r>
    </w:p>
    <w:p w14:paraId="4E867BA6" w14:textId="2FB97E51" w:rsidR="00E77CC3" w:rsidRDefault="00E77CC3" w:rsidP="00E77CC3">
      <w:pPr>
        <w:shd w:val="clear" w:color="auto" w:fill="FFFFFF"/>
        <w:spacing w:line="240" w:lineRule="auto"/>
        <w:jc w:val="left"/>
        <w:rPr>
          <w:rFonts w:ascii="Courier New" w:hAnsi="Courier New" w:cs="Courier New"/>
          <w:color w:val="000000"/>
          <w:sz w:val="18"/>
          <w:szCs w:val="18"/>
          <w:lang w:val="en-US"/>
        </w:rPr>
      </w:pPr>
      <w:r w:rsidRPr="00E77CC3">
        <w:rPr>
          <w:rFonts w:ascii="Courier New" w:hAnsi="Courier New" w:cs="Courier New"/>
          <w:color w:val="000000"/>
          <w:sz w:val="18"/>
          <w:szCs w:val="18"/>
          <w:lang w:val="en-US"/>
        </w:rPr>
        <w:t>set_at</w:t>
      </w:r>
      <w:r w:rsidR="00EA4257">
        <w:rPr>
          <w:rFonts w:ascii="Courier New" w:hAnsi="Courier New" w:cs="Courier New"/>
          <w:color w:val="000000"/>
          <w:sz w:val="18"/>
          <w:szCs w:val="18"/>
          <w:lang w:val="en-US"/>
        </w:rPr>
        <w:t>tribute lef_library $LEF_LIST /</w:t>
      </w:r>
    </w:p>
    <w:p w14:paraId="4952D1EA" w14:textId="77777777" w:rsidR="00A63217" w:rsidRPr="00E77CC3" w:rsidRDefault="00A63217" w:rsidP="00E77CC3">
      <w:pPr>
        <w:shd w:val="clear" w:color="auto" w:fill="FFFFFF"/>
        <w:spacing w:line="240" w:lineRule="auto"/>
        <w:jc w:val="left"/>
        <w:rPr>
          <w:rFonts w:ascii="Courier New" w:hAnsi="Courier New" w:cs="Courier New"/>
          <w:color w:val="000000"/>
          <w:sz w:val="18"/>
          <w:szCs w:val="18"/>
          <w:lang w:val="en-US"/>
        </w:rPr>
      </w:pPr>
    </w:p>
    <w:p w14:paraId="18425E95" w14:textId="3E96998B" w:rsidR="00E77CC3" w:rsidRPr="00AA3AD4" w:rsidRDefault="00AA3AD4" w:rsidP="00E77CC3">
      <w:pPr>
        <w:shd w:val="clear" w:color="auto" w:fill="FFFFFF"/>
        <w:spacing w:line="240" w:lineRule="auto"/>
        <w:jc w:val="left"/>
        <w:rPr>
          <w:rFonts w:ascii="Courier New" w:hAnsi="Courier New" w:cs="Courier New"/>
          <w:color w:val="008000"/>
          <w:sz w:val="18"/>
          <w:szCs w:val="18"/>
          <w:lang w:val="en-US"/>
        </w:rPr>
      </w:pPr>
      <w:r w:rsidRPr="00E77CC3">
        <w:rPr>
          <w:rFonts w:ascii="Courier New" w:hAnsi="Courier New" w:cs="Courier New"/>
          <w:color w:val="008000"/>
          <w:sz w:val="18"/>
          <w:szCs w:val="18"/>
          <w:lang w:val="en-US"/>
        </w:rPr>
        <w:t xml:space="preserve"># </w:t>
      </w:r>
      <w:r>
        <w:rPr>
          <w:rFonts w:ascii="Courier New" w:hAnsi="Courier New" w:cs="Courier New"/>
          <w:color w:val="008000"/>
          <w:sz w:val="18"/>
          <w:szCs w:val="18"/>
          <w:lang w:val="en-US"/>
        </w:rPr>
        <w:t>Analyze and elaborate the HDL files</w:t>
      </w:r>
    </w:p>
    <w:p w14:paraId="45333459" w14:textId="77777777" w:rsidR="00E77CC3" w:rsidRPr="00E77CC3" w:rsidRDefault="00E77CC3" w:rsidP="00E77CC3">
      <w:pPr>
        <w:shd w:val="clear" w:color="auto" w:fill="FFFFFF"/>
        <w:spacing w:line="240" w:lineRule="auto"/>
        <w:jc w:val="left"/>
        <w:rPr>
          <w:rFonts w:ascii="Courier New" w:hAnsi="Courier New" w:cs="Courier New"/>
          <w:color w:val="000000"/>
          <w:sz w:val="18"/>
          <w:szCs w:val="18"/>
          <w:lang w:val="en-US"/>
        </w:rPr>
      </w:pPr>
      <w:r w:rsidRPr="00E77CC3">
        <w:rPr>
          <w:rFonts w:ascii="Courier New" w:hAnsi="Courier New" w:cs="Courier New"/>
          <w:color w:val="000000"/>
          <w:sz w:val="18"/>
          <w:szCs w:val="18"/>
          <w:lang w:val="en-US"/>
        </w:rPr>
        <w:t>read_hdl elevator.v</w:t>
      </w:r>
    </w:p>
    <w:p w14:paraId="461504BC" w14:textId="55A0EADD" w:rsidR="00E77CC3" w:rsidRDefault="00E77CC3" w:rsidP="00E77CC3">
      <w:pPr>
        <w:shd w:val="clear" w:color="auto" w:fill="FFFFFF"/>
        <w:spacing w:line="240" w:lineRule="auto"/>
        <w:jc w:val="left"/>
        <w:rPr>
          <w:rFonts w:ascii="Courier New" w:hAnsi="Courier New" w:cs="Courier New"/>
          <w:color w:val="000000"/>
          <w:sz w:val="18"/>
          <w:szCs w:val="18"/>
          <w:lang w:val="en-US"/>
        </w:rPr>
      </w:pPr>
      <w:r w:rsidRPr="00E77CC3">
        <w:rPr>
          <w:rFonts w:ascii="Courier New" w:hAnsi="Courier New" w:cs="Courier New"/>
          <w:color w:val="000000"/>
          <w:sz w:val="18"/>
          <w:szCs w:val="18"/>
          <w:lang w:val="en-US"/>
        </w:rPr>
        <w:t>elaborate elevator</w:t>
      </w:r>
    </w:p>
    <w:p w14:paraId="195EF8A1" w14:textId="77777777" w:rsidR="00A63217" w:rsidRPr="00E77CC3" w:rsidRDefault="00A63217" w:rsidP="00E77CC3">
      <w:pPr>
        <w:shd w:val="clear" w:color="auto" w:fill="FFFFFF"/>
        <w:spacing w:line="240" w:lineRule="auto"/>
        <w:jc w:val="left"/>
        <w:rPr>
          <w:rFonts w:ascii="Courier New" w:hAnsi="Courier New" w:cs="Courier New"/>
          <w:color w:val="000000"/>
          <w:sz w:val="18"/>
          <w:szCs w:val="18"/>
          <w:lang w:val="en-US"/>
        </w:rPr>
      </w:pPr>
    </w:p>
    <w:p w14:paraId="2F6369E1" w14:textId="77777777" w:rsidR="00E77CC3" w:rsidRPr="00E77CC3" w:rsidRDefault="00E77CC3" w:rsidP="00E77CC3">
      <w:pPr>
        <w:shd w:val="clear" w:color="auto" w:fill="FFFFFF"/>
        <w:spacing w:line="240" w:lineRule="auto"/>
        <w:jc w:val="left"/>
        <w:rPr>
          <w:rFonts w:ascii="Courier New" w:hAnsi="Courier New" w:cs="Courier New"/>
          <w:color w:val="000000"/>
          <w:sz w:val="18"/>
          <w:szCs w:val="18"/>
          <w:lang w:val="en-US"/>
        </w:rPr>
      </w:pPr>
      <w:r w:rsidRPr="00E77CC3">
        <w:rPr>
          <w:rFonts w:ascii="Courier New" w:hAnsi="Courier New" w:cs="Courier New"/>
          <w:color w:val="000000"/>
          <w:sz w:val="18"/>
          <w:szCs w:val="18"/>
          <w:lang w:val="en-US"/>
        </w:rPr>
        <w:t># Apply Constraints and generate clocks</w:t>
      </w:r>
    </w:p>
    <w:p w14:paraId="13E19E74" w14:textId="77777777" w:rsidR="00E77CC3" w:rsidRPr="00E77CC3" w:rsidRDefault="00E77CC3" w:rsidP="00E77CC3">
      <w:pPr>
        <w:shd w:val="clear" w:color="auto" w:fill="FFFFFF"/>
        <w:spacing w:line="240" w:lineRule="auto"/>
        <w:jc w:val="left"/>
        <w:rPr>
          <w:rFonts w:ascii="Courier New" w:hAnsi="Courier New" w:cs="Courier New"/>
          <w:color w:val="000000"/>
          <w:sz w:val="18"/>
          <w:szCs w:val="18"/>
          <w:lang w:val="en-US"/>
        </w:rPr>
      </w:pPr>
      <w:r w:rsidRPr="00E77CC3">
        <w:rPr>
          <w:rFonts w:ascii="Courier New" w:hAnsi="Courier New" w:cs="Courier New"/>
          <w:color w:val="000000"/>
          <w:sz w:val="18"/>
          <w:szCs w:val="18"/>
          <w:lang w:val="en-US"/>
        </w:rPr>
        <w:t>set clock [define_clock -period ${myPeriod_ps} -name ${myClk} [clock_ports]]</w:t>
      </w:r>
    </w:p>
    <w:p w14:paraId="51888714" w14:textId="77777777" w:rsidR="00E77CC3" w:rsidRPr="00E77CC3" w:rsidRDefault="00E77CC3" w:rsidP="00E77CC3">
      <w:pPr>
        <w:shd w:val="clear" w:color="auto" w:fill="FFFFFF"/>
        <w:spacing w:line="240" w:lineRule="auto"/>
        <w:jc w:val="left"/>
        <w:rPr>
          <w:rFonts w:ascii="Courier New" w:hAnsi="Courier New" w:cs="Courier New"/>
          <w:color w:val="000000"/>
          <w:sz w:val="18"/>
          <w:szCs w:val="18"/>
          <w:lang w:val="en-US"/>
        </w:rPr>
      </w:pPr>
      <w:r w:rsidRPr="00E77CC3">
        <w:rPr>
          <w:rFonts w:ascii="Courier New" w:hAnsi="Courier New" w:cs="Courier New"/>
          <w:color w:val="000000"/>
          <w:sz w:val="18"/>
          <w:szCs w:val="18"/>
          <w:lang w:val="en-US"/>
        </w:rPr>
        <w:t>external_delay -input $myInDelay_ps -clock ${myClk} [find / -port ports_in/*]</w:t>
      </w:r>
    </w:p>
    <w:p w14:paraId="56388B33" w14:textId="419BE2BC" w:rsidR="00E77CC3" w:rsidRPr="00E77CC3" w:rsidRDefault="00E77CC3" w:rsidP="00E77CC3">
      <w:pPr>
        <w:shd w:val="clear" w:color="auto" w:fill="FFFFFF"/>
        <w:spacing w:line="240" w:lineRule="auto"/>
        <w:jc w:val="left"/>
        <w:rPr>
          <w:rFonts w:ascii="Courier New" w:hAnsi="Courier New" w:cs="Courier New"/>
          <w:color w:val="000000"/>
          <w:sz w:val="18"/>
          <w:szCs w:val="18"/>
          <w:lang w:val="en-US"/>
        </w:rPr>
      </w:pPr>
      <w:r w:rsidRPr="00E77CC3">
        <w:rPr>
          <w:rFonts w:ascii="Courier New" w:hAnsi="Courier New" w:cs="Courier New"/>
          <w:color w:val="000000"/>
          <w:sz w:val="18"/>
          <w:szCs w:val="18"/>
          <w:lang w:val="en-US"/>
        </w:rPr>
        <w:t>external_delay -output $myOutDelay_ps -clock ${myClk} [find / -portports_out/*]</w:t>
      </w:r>
    </w:p>
    <w:p w14:paraId="12B1B2E4" w14:textId="77777777" w:rsidR="00025EB8" w:rsidRDefault="00025EB8" w:rsidP="00E77CC3">
      <w:pPr>
        <w:shd w:val="clear" w:color="auto" w:fill="FFFFFF"/>
        <w:spacing w:line="240" w:lineRule="auto"/>
        <w:jc w:val="left"/>
        <w:rPr>
          <w:rFonts w:ascii="Courier New" w:hAnsi="Courier New" w:cs="Courier New"/>
          <w:color w:val="000000"/>
          <w:sz w:val="18"/>
          <w:szCs w:val="18"/>
          <w:lang w:val="en-US"/>
        </w:rPr>
      </w:pPr>
    </w:p>
    <w:p w14:paraId="2EE81B57" w14:textId="65268B0F" w:rsidR="00E77CC3" w:rsidRPr="00E77CC3" w:rsidRDefault="00E77CC3" w:rsidP="00E77CC3">
      <w:pPr>
        <w:shd w:val="clear" w:color="auto" w:fill="FFFFFF"/>
        <w:spacing w:line="240" w:lineRule="auto"/>
        <w:jc w:val="left"/>
        <w:rPr>
          <w:rFonts w:ascii="Courier New" w:hAnsi="Courier New" w:cs="Courier New"/>
          <w:color w:val="000000"/>
          <w:sz w:val="18"/>
          <w:szCs w:val="18"/>
          <w:lang w:val="en-US"/>
        </w:rPr>
      </w:pPr>
      <w:r w:rsidRPr="00E77CC3">
        <w:rPr>
          <w:rFonts w:ascii="Courier New" w:hAnsi="Courier New" w:cs="Courier New"/>
          <w:color w:val="000000"/>
          <w:sz w:val="18"/>
          <w:szCs w:val="18"/>
          <w:lang w:val="en-US"/>
        </w:rPr>
        <w:t># check that the design is OK so far</w:t>
      </w:r>
    </w:p>
    <w:p w14:paraId="196DAFAD" w14:textId="77777777" w:rsidR="00E77CC3" w:rsidRPr="00E77CC3" w:rsidRDefault="00E77CC3" w:rsidP="00E77CC3">
      <w:pPr>
        <w:shd w:val="clear" w:color="auto" w:fill="FFFFFF"/>
        <w:spacing w:line="240" w:lineRule="auto"/>
        <w:jc w:val="left"/>
        <w:rPr>
          <w:rFonts w:ascii="Courier New" w:hAnsi="Courier New" w:cs="Courier New"/>
          <w:color w:val="000000"/>
          <w:sz w:val="18"/>
          <w:szCs w:val="18"/>
          <w:lang w:val="en-US"/>
        </w:rPr>
      </w:pPr>
      <w:r w:rsidRPr="00E77CC3">
        <w:rPr>
          <w:rFonts w:ascii="Courier New" w:hAnsi="Courier New" w:cs="Courier New"/>
          <w:color w:val="000000"/>
          <w:sz w:val="18"/>
          <w:szCs w:val="18"/>
          <w:lang w:val="en-US"/>
        </w:rPr>
        <w:t>check_design -unresolved</w:t>
      </w:r>
    </w:p>
    <w:p w14:paraId="3694846E" w14:textId="71FE3FD8" w:rsidR="00E77CC3" w:rsidRDefault="00E77CC3" w:rsidP="00E77CC3">
      <w:pPr>
        <w:shd w:val="clear" w:color="auto" w:fill="FFFFFF"/>
        <w:spacing w:line="240" w:lineRule="auto"/>
        <w:jc w:val="left"/>
        <w:rPr>
          <w:rFonts w:ascii="Courier New" w:hAnsi="Courier New" w:cs="Courier New"/>
          <w:color w:val="000000"/>
          <w:sz w:val="18"/>
          <w:szCs w:val="18"/>
          <w:lang w:val="en-US"/>
        </w:rPr>
      </w:pPr>
      <w:r w:rsidRPr="00E77CC3">
        <w:rPr>
          <w:rFonts w:ascii="Courier New" w:hAnsi="Courier New" w:cs="Courier New"/>
          <w:color w:val="000000"/>
          <w:sz w:val="18"/>
          <w:szCs w:val="18"/>
          <w:lang w:val="en-US"/>
        </w:rPr>
        <w:t>report timing -lint</w:t>
      </w:r>
    </w:p>
    <w:p w14:paraId="41E42A25" w14:textId="77777777" w:rsidR="00587845" w:rsidRPr="00E77CC3" w:rsidRDefault="00587845" w:rsidP="00E77CC3">
      <w:pPr>
        <w:shd w:val="clear" w:color="auto" w:fill="FFFFFF"/>
        <w:spacing w:line="240" w:lineRule="auto"/>
        <w:jc w:val="left"/>
        <w:rPr>
          <w:rFonts w:ascii="Courier New" w:hAnsi="Courier New" w:cs="Courier New"/>
          <w:color w:val="000000"/>
          <w:sz w:val="18"/>
          <w:szCs w:val="18"/>
          <w:lang w:val="en-US"/>
        </w:rPr>
      </w:pPr>
    </w:p>
    <w:p w14:paraId="7AA93052" w14:textId="77777777" w:rsidR="00E77CC3" w:rsidRPr="00E77CC3" w:rsidRDefault="00E77CC3" w:rsidP="00E77CC3">
      <w:pPr>
        <w:shd w:val="clear" w:color="auto" w:fill="FFFFFF"/>
        <w:spacing w:line="240" w:lineRule="auto"/>
        <w:jc w:val="left"/>
        <w:rPr>
          <w:rFonts w:ascii="Courier New" w:hAnsi="Courier New" w:cs="Courier New"/>
          <w:color w:val="000000"/>
          <w:sz w:val="18"/>
          <w:szCs w:val="18"/>
          <w:lang w:val="en-US"/>
        </w:rPr>
      </w:pPr>
      <w:r w:rsidRPr="00E77CC3">
        <w:rPr>
          <w:rFonts w:ascii="Courier New" w:hAnsi="Courier New" w:cs="Courier New"/>
          <w:color w:val="000000"/>
          <w:sz w:val="18"/>
          <w:szCs w:val="18"/>
          <w:lang w:val="en-US"/>
        </w:rPr>
        <w:t># Synthesize the design to the target library</w:t>
      </w:r>
    </w:p>
    <w:p w14:paraId="3BAA3528" w14:textId="38AA9748" w:rsidR="00E77CC3" w:rsidRDefault="00E77CC3" w:rsidP="00E77CC3">
      <w:pPr>
        <w:shd w:val="clear" w:color="auto" w:fill="FFFFFF"/>
        <w:spacing w:line="240" w:lineRule="auto"/>
        <w:jc w:val="left"/>
        <w:rPr>
          <w:rFonts w:ascii="Courier New" w:hAnsi="Courier New" w:cs="Courier New"/>
          <w:color w:val="000000"/>
          <w:sz w:val="18"/>
          <w:szCs w:val="18"/>
          <w:lang w:val="en-US"/>
        </w:rPr>
      </w:pPr>
      <w:r w:rsidRPr="00E77CC3">
        <w:rPr>
          <w:rFonts w:ascii="Courier New" w:hAnsi="Courier New" w:cs="Courier New"/>
          <w:color w:val="000000"/>
          <w:sz w:val="18"/>
          <w:szCs w:val="18"/>
          <w:lang w:val="en-US"/>
        </w:rPr>
        <w:t>synthesize -to_mapped</w:t>
      </w:r>
    </w:p>
    <w:p w14:paraId="037A7DF3" w14:textId="77777777" w:rsidR="00587845" w:rsidRPr="00E77CC3" w:rsidRDefault="00587845" w:rsidP="00E77CC3">
      <w:pPr>
        <w:shd w:val="clear" w:color="auto" w:fill="FFFFFF"/>
        <w:spacing w:line="240" w:lineRule="auto"/>
        <w:jc w:val="left"/>
        <w:rPr>
          <w:rFonts w:ascii="Courier New" w:hAnsi="Courier New" w:cs="Courier New"/>
          <w:color w:val="000000"/>
          <w:sz w:val="18"/>
          <w:szCs w:val="18"/>
          <w:lang w:val="en-US"/>
        </w:rPr>
      </w:pPr>
    </w:p>
    <w:p w14:paraId="0BC60F69" w14:textId="77777777" w:rsidR="00E77CC3" w:rsidRPr="00E77CC3" w:rsidRDefault="00E77CC3" w:rsidP="00E77CC3">
      <w:pPr>
        <w:shd w:val="clear" w:color="auto" w:fill="FFFFFF"/>
        <w:spacing w:line="240" w:lineRule="auto"/>
        <w:jc w:val="left"/>
        <w:rPr>
          <w:rFonts w:ascii="Courier New" w:hAnsi="Courier New" w:cs="Courier New"/>
          <w:color w:val="000000"/>
          <w:sz w:val="18"/>
          <w:szCs w:val="18"/>
          <w:lang w:val="en-US"/>
        </w:rPr>
      </w:pPr>
      <w:r w:rsidRPr="00E77CC3">
        <w:rPr>
          <w:rFonts w:ascii="Courier New" w:hAnsi="Courier New" w:cs="Courier New"/>
          <w:color w:val="000000"/>
          <w:sz w:val="18"/>
          <w:szCs w:val="18"/>
          <w:lang w:val="en-US"/>
        </w:rPr>
        <w:t># Write out the reports</w:t>
      </w:r>
    </w:p>
    <w:p w14:paraId="4849D462" w14:textId="77777777" w:rsidR="00E77CC3" w:rsidRPr="00E77CC3" w:rsidRDefault="00E77CC3" w:rsidP="00E77CC3">
      <w:pPr>
        <w:shd w:val="clear" w:color="auto" w:fill="FFFFFF"/>
        <w:spacing w:line="240" w:lineRule="auto"/>
        <w:jc w:val="left"/>
        <w:rPr>
          <w:rFonts w:ascii="Courier New" w:hAnsi="Courier New" w:cs="Courier New"/>
          <w:color w:val="000000"/>
          <w:sz w:val="18"/>
          <w:szCs w:val="18"/>
          <w:lang w:val="en-US"/>
        </w:rPr>
      </w:pPr>
      <w:r w:rsidRPr="00E77CC3">
        <w:rPr>
          <w:rFonts w:ascii="Courier New" w:hAnsi="Courier New" w:cs="Courier New"/>
          <w:color w:val="000000"/>
          <w:sz w:val="18"/>
          <w:szCs w:val="18"/>
          <w:lang w:val="en-US"/>
        </w:rPr>
        <w:t>report timing &gt; ${basename}_${runname}_timing.rep</w:t>
      </w:r>
    </w:p>
    <w:p w14:paraId="53659801" w14:textId="77777777" w:rsidR="00E77CC3" w:rsidRPr="00E77CC3" w:rsidRDefault="00E77CC3" w:rsidP="00E77CC3">
      <w:pPr>
        <w:shd w:val="clear" w:color="auto" w:fill="FFFFFF"/>
        <w:spacing w:line="240" w:lineRule="auto"/>
        <w:jc w:val="left"/>
        <w:rPr>
          <w:rFonts w:ascii="Courier New" w:hAnsi="Courier New" w:cs="Courier New"/>
          <w:color w:val="000000"/>
          <w:sz w:val="18"/>
          <w:szCs w:val="18"/>
          <w:lang w:val="en-US"/>
        </w:rPr>
      </w:pPr>
      <w:r w:rsidRPr="00E77CC3">
        <w:rPr>
          <w:rFonts w:ascii="Courier New" w:hAnsi="Courier New" w:cs="Courier New"/>
          <w:color w:val="000000"/>
          <w:sz w:val="18"/>
          <w:szCs w:val="18"/>
          <w:lang w:val="en-US"/>
        </w:rPr>
        <w:t>report gates &gt; ${basename}_${runname}_cell.rep</w:t>
      </w:r>
    </w:p>
    <w:p w14:paraId="43145A2E" w14:textId="31ED2B10" w:rsidR="00E77CC3" w:rsidRDefault="00E77CC3" w:rsidP="00E77CC3">
      <w:pPr>
        <w:shd w:val="clear" w:color="auto" w:fill="FFFFFF"/>
        <w:spacing w:line="240" w:lineRule="auto"/>
        <w:jc w:val="left"/>
        <w:rPr>
          <w:rFonts w:ascii="Courier New" w:hAnsi="Courier New" w:cs="Courier New"/>
          <w:color w:val="000000"/>
          <w:sz w:val="18"/>
          <w:szCs w:val="18"/>
          <w:lang w:val="en-US"/>
        </w:rPr>
      </w:pPr>
      <w:r w:rsidRPr="00E77CC3">
        <w:rPr>
          <w:rFonts w:ascii="Courier New" w:hAnsi="Courier New" w:cs="Courier New"/>
          <w:color w:val="000000"/>
          <w:sz w:val="18"/>
          <w:szCs w:val="18"/>
          <w:lang w:val="en-US"/>
        </w:rPr>
        <w:t>report power &gt; ${basename}_${runname}_power.rep</w:t>
      </w:r>
    </w:p>
    <w:p w14:paraId="7299E2D8" w14:textId="77777777" w:rsidR="00587845" w:rsidRPr="00E77CC3" w:rsidRDefault="00587845" w:rsidP="00E77CC3">
      <w:pPr>
        <w:shd w:val="clear" w:color="auto" w:fill="FFFFFF"/>
        <w:spacing w:line="240" w:lineRule="auto"/>
        <w:jc w:val="left"/>
        <w:rPr>
          <w:rFonts w:ascii="Courier New" w:hAnsi="Courier New" w:cs="Courier New"/>
          <w:color w:val="000000"/>
          <w:sz w:val="18"/>
          <w:szCs w:val="18"/>
          <w:lang w:val="en-US"/>
        </w:rPr>
      </w:pPr>
    </w:p>
    <w:p w14:paraId="06CA9187" w14:textId="0557B150" w:rsidR="00587845" w:rsidRPr="00E77CC3" w:rsidRDefault="00E77CC3" w:rsidP="00E77CC3">
      <w:pPr>
        <w:shd w:val="clear" w:color="auto" w:fill="FFFFFF"/>
        <w:spacing w:line="240" w:lineRule="auto"/>
        <w:jc w:val="left"/>
        <w:rPr>
          <w:rFonts w:ascii="Courier New" w:hAnsi="Courier New" w:cs="Courier New"/>
          <w:color w:val="000000"/>
          <w:sz w:val="18"/>
          <w:szCs w:val="18"/>
          <w:lang w:val="en-US"/>
        </w:rPr>
      </w:pPr>
      <w:r w:rsidRPr="00E77CC3">
        <w:rPr>
          <w:rFonts w:ascii="Courier New" w:hAnsi="Courier New" w:cs="Courier New"/>
          <w:color w:val="000000"/>
          <w:sz w:val="18"/>
          <w:szCs w:val="18"/>
          <w:lang w:val="en-US"/>
        </w:rPr>
        <w:t># Write out the structural Verilog and sdc files</w:t>
      </w:r>
    </w:p>
    <w:p w14:paraId="37619DB9" w14:textId="77777777" w:rsidR="00E77CC3" w:rsidRPr="00E77CC3" w:rsidRDefault="00E77CC3" w:rsidP="00E77CC3">
      <w:pPr>
        <w:shd w:val="clear" w:color="auto" w:fill="FFFFFF"/>
        <w:spacing w:line="240" w:lineRule="auto"/>
        <w:jc w:val="left"/>
        <w:rPr>
          <w:rFonts w:ascii="Courier New" w:hAnsi="Courier New" w:cs="Courier New"/>
          <w:color w:val="000000"/>
          <w:sz w:val="18"/>
          <w:szCs w:val="18"/>
          <w:lang w:val="en-US"/>
        </w:rPr>
      </w:pPr>
      <w:r w:rsidRPr="00E77CC3">
        <w:rPr>
          <w:rFonts w:ascii="Courier New" w:hAnsi="Courier New" w:cs="Courier New"/>
          <w:color w:val="000000"/>
          <w:sz w:val="18"/>
          <w:szCs w:val="18"/>
          <w:lang w:val="en-US"/>
        </w:rPr>
        <w:t>write_hdl -mapped &gt; ${basename}_${runname}.v</w:t>
      </w:r>
    </w:p>
    <w:p w14:paraId="36EC905C" w14:textId="59150F03" w:rsidR="00E77CC3" w:rsidRDefault="00E77CC3" w:rsidP="00E77CC3">
      <w:pPr>
        <w:shd w:val="clear" w:color="auto" w:fill="FFFFFF"/>
        <w:spacing w:line="240" w:lineRule="auto"/>
        <w:jc w:val="left"/>
        <w:rPr>
          <w:rFonts w:ascii="Courier New" w:hAnsi="Courier New" w:cs="Courier New"/>
          <w:color w:val="000000"/>
          <w:sz w:val="18"/>
          <w:szCs w:val="18"/>
          <w:lang w:val="en-US"/>
        </w:rPr>
      </w:pPr>
      <w:r w:rsidRPr="00E77CC3">
        <w:rPr>
          <w:rFonts w:ascii="Courier New" w:hAnsi="Courier New" w:cs="Courier New"/>
          <w:color w:val="000000"/>
          <w:sz w:val="18"/>
          <w:szCs w:val="18"/>
          <w:lang w:val="en-US"/>
        </w:rPr>
        <w:t>write_sdc &gt; ${basename}_${runname}.sdc</w:t>
      </w:r>
    </w:p>
    <w:p w14:paraId="0D4DE16F" w14:textId="076AE283" w:rsidR="00E77CC3" w:rsidRPr="004764DA" w:rsidRDefault="0001198C" w:rsidP="004764DA">
      <w:pPr>
        <w:shd w:val="clear" w:color="auto" w:fill="FFFFFF"/>
        <w:spacing w:line="240" w:lineRule="auto"/>
        <w:jc w:val="left"/>
        <w:rPr>
          <w:rFonts w:ascii="Courier New" w:hAnsi="Courier New" w:cs="Courier New"/>
          <w:sz w:val="18"/>
          <w:szCs w:val="18"/>
          <w:lang w:val="en-US"/>
        </w:rPr>
      </w:pPr>
      <w:r w:rsidRPr="0001198C">
        <w:rPr>
          <w:rFonts w:ascii="Courier New" w:hAnsi="Courier New" w:cs="Courier New"/>
          <w:sz w:val="18"/>
          <w:szCs w:val="18"/>
          <w:lang w:val="en-US"/>
        </w:rPr>
        <w:t>write_design ${basename} -gzip_files -innovus -tcf</w:t>
      </w:r>
    </w:p>
    <w:p w14:paraId="17B85383" w14:textId="034612BE" w:rsidR="00F613FB" w:rsidRPr="00D53D95" w:rsidRDefault="00050280" w:rsidP="00D342CB">
      <w:pPr>
        <w:pStyle w:val="Nagwek1"/>
        <w:numPr>
          <w:ilvl w:val="0"/>
          <w:numId w:val="0"/>
        </w:numPr>
        <w:spacing w:after="240"/>
        <w:rPr>
          <w:lang w:val="en-US"/>
        </w:rPr>
      </w:pPr>
      <w:bookmarkStart w:id="99" w:name="_Toc17547370"/>
      <w:r w:rsidRPr="00D53D95">
        <w:rPr>
          <w:sz w:val="28"/>
          <w:lang w:val="en-US"/>
        </w:rPr>
        <w:lastRenderedPageBreak/>
        <w:t xml:space="preserve">Dodatek B. </w:t>
      </w:r>
      <w:r w:rsidRPr="00D53D95">
        <w:rPr>
          <w:lang w:val="en-US"/>
        </w:rPr>
        <w:br/>
      </w:r>
      <w:r w:rsidR="00743E8C" w:rsidRPr="00D53D95">
        <w:rPr>
          <w:lang w:val="en-US"/>
        </w:rPr>
        <w:t>Raport weryfikacji topografii</w:t>
      </w:r>
      <w:bookmarkEnd w:id="99"/>
    </w:p>
    <w:p w14:paraId="3737B001" w14:textId="77777777" w:rsidR="000A7136" w:rsidRPr="000A7136" w:rsidRDefault="000A7136" w:rsidP="000A7136">
      <w:pPr>
        <w:shd w:val="clear" w:color="auto" w:fill="FFFFFF"/>
        <w:spacing w:line="240" w:lineRule="auto"/>
        <w:jc w:val="left"/>
        <w:rPr>
          <w:rFonts w:ascii="Courier New" w:hAnsi="Courier New" w:cs="Courier New"/>
          <w:color w:val="000000"/>
          <w:sz w:val="18"/>
          <w:szCs w:val="18"/>
          <w:lang w:val="en-US"/>
        </w:rPr>
      </w:pPr>
      <w:r w:rsidRPr="000A7136">
        <w:rPr>
          <w:rFonts w:ascii="Courier New" w:hAnsi="Courier New" w:cs="Courier New"/>
          <w:color w:val="000000"/>
          <w:sz w:val="18"/>
          <w:szCs w:val="18"/>
          <w:lang w:val="en-US"/>
        </w:rPr>
        <w:t>******** Start: VERIFY CONNECTIVITY ********</w:t>
      </w:r>
    </w:p>
    <w:p w14:paraId="2123F2D8" w14:textId="7C14284F" w:rsidR="000A7136" w:rsidRPr="000A7136" w:rsidRDefault="000A7136" w:rsidP="000A7136">
      <w:pPr>
        <w:shd w:val="clear" w:color="auto" w:fill="FFFFFF"/>
        <w:spacing w:line="240" w:lineRule="auto"/>
        <w:jc w:val="left"/>
        <w:rPr>
          <w:rFonts w:ascii="Courier New" w:hAnsi="Courier New" w:cs="Courier New"/>
          <w:color w:val="000000"/>
          <w:sz w:val="18"/>
          <w:szCs w:val="18"/>
          <w:lang w:val="en-US"/>
        </w:rPr>
      </w:pPr>
      <w:r w:rsidRPr="000A7136">
        <w:rPr>
          <w:rFonts w:ascii="Courier New" w:hAnsi="Courier New" w:cs="Courier New"/>
          <w:color w:val="000000"/>
          <w:sz w:val="18"/>
          <w:szCs w:val="18"/>
          <w:lang w:val="en-US"/>
        </w:rPr>
        <w:t>Start Time: Thu Jun 27 21:26:57 2019</w:t>
      </w:r>
    </w:p>
    <w:p w14:paraId="7B281A36" w14:textId="77777777" w:rsidR="000A7136" w:rsidRPr="000A7136" w:rsidRDefault="000A7136" w:rsidP="000A7136">
      <w:pPr>
        <w:shd w:val="clear" w:color="auto" w:fill="FFFFFF"/>
        <w:spacing w:line="240" w:lineRule="auto"/>
        <w:jc w:val="left"/>
        <w:rPr>
          <w:rFonts w:ascii="Courier New" w:hAnsi="Courier New" w:cs="Courier New"/>
          <w:color w:val="000000"/>
          <w:sz w:val="18"/>
          <w:szCs w:val="18"/>
          <w:lang w:val="en-US"/>
        </w:rPr>
      </w:pPr>
      <w:r w:rsidRPr="000A7136">
        <w:rPr>
          <w:rFonts w:ascii="Courier New" w:hAnsi="Courier New" w:cs="Courier New"/>
          <w:color w:val="000000"/>
          <w:sz w:val="18"/>
          <w:szCs w:val="18"/>
          <w:lang w:val="en-US"/>
        </w:rPr>
        <w:t>Design Name: elevator</w:t>
      </w:r>
    </w:p>
    <w:p w14:paraId="4C829056" w14:textId="77777777" w:rsidR="000A7136" w:rsidRPr="000A7136" w:rsidRDefault="000A7136" w:rsidP="000A7136">
      <w:pPr>
        <w:shd w:val="clear" w:color="auto" w:fill="FFFFFF"/>
        <w:spacing w:line="240" w:lineRule="auto"/>
        <w:jc w:val="left"/>
        <w:rPr>
          <w:rFonts w:ascii="Courier New" w:hAnsi="Courier New" w:cs="Courier New"/>
          <w:color w:val="000000"/>
          <w:sz w:val="18"/>
          <w:szCs w:val="18"/>
          <w:lang w:val="en-US"/>
        </w:rPr>
      </w:pPr>
      <w:r w:rsidRPr="000A7136">
        <w:rPr>
          <w:rFonts w:ascii="Courier New" w:hAnsi="Courier New" w:cs="Courier New"/>
          <w:color w:val="000000"/>
          <w:sz w:val="18"/>
          <w:szCs w:val="18"/>
          <w:lang w:val="en-US"/>
        </w:rPr>
        <w:t>Database Units: 2000</w:t>
      </w:r>
    </w:p>
    <w:p w14:paraId="47E823DC" w14:textId="77777777" w:rsidR="000A7136" w:rsidRPr="000A7136" w:rsidRDefault="000A7136" w:rsidP="000A7136">
      <w:pPr>
        <w:shd w:val="clear" w:color="auto" w:fill="FFFFFF"/>
        <w:spacing w:line="240" w:lineRule="auto"/>
        <w:jc w:val="left"/>
        <w:rPr>
          <w:rFonts w:ascii="Courier New" w:hAnsi="Courier New" w:cs="Courier New"/>
          <w:color w:val="000000"/>
          <w:sz w:val="18"/>
          <w:szCs w:val="18"/>
          <w:lang w:val="en-US"/>
        </w:rPr>
      </w:pPr>
      <w:r w:rsidRPr="000A7136">
        <w:rPr>
          <w:rFonts w:ascii="Courier New" w:hAnsi="Courier New" w:cs="Courier New"/>
          <w:color w:val="000000"/>
          <w:sz w:val="18"/>
          <w:szCs w:val="18"/>
          <w:lang w:val="en-US"/>
        </w:rPr>
        <w:t>Design Boundary: (0.0000, 0.0000) (72.7700, 72.2400)</w:t>
      </w:r>
    </w:p>
    <w:p w14:paraId="2FB488FD" w14:textId="77777777" w:rsidR="000A7136" w:rsidRPr="000A7136" w:rsidRDefault="000A7136" w:rsidP="000A7136">
      <w:pPr>
        <w:shd w:val="clear" w:color="auto" w:fill="FFFFFF"/>
        <w:spacing w:line="240" w:lineRule="auto"/>
        <w:jc w:val="left"/>
        <w:rPr>
          <w:rFonts w:ascii="Courier New" w:hAnsi="Courier New" w:cs="Courier New"/>
          <w:color w:val="000000"/>
          <w:sz w:val="18"/>
          <w:szCs w:val="18"/>
          <w:lang w:val="en-US"/>
        </w:rPr>
      </w:pPr>
      <w:r w:rsidRPr="000A7136">
        <w:rPr>
          <w:rFonts w:ascii="Courier New" w:hAnsi="Courier New" w:cs="Courier New"/>
          <w:color w:val="000000"/>
          <w:sz w:val="18"/>
          <w:szCs w:val="18"/>
          <w:lang w:val="en-US"/>
        </w:rPr>
        <w:t>Error Limit = 1000; Warning Limit = 50</w:t>
      </w:r>
    </w:p>
    <w:p w14:paraId="36DC22A7" w14:textId="30157538" w:rsidR="000A7136" w:rsidRPr="000A7136" w:rsidRDefault="000A7136" w:rsidP="000A7136">
      <w:pPr>
        <w:shd w:val="clear" w:color="auto" w:fill="FFFFFF"/>
        <w:spacing w:line="240" w:lineRule="auto"/>
        <w:jc w:val="left"/>
        <w:rPr>
          <w:rFonts w:ascii="Courier New" w:hAnsi="Courier New" w:cs="Courier New"/>
          <w:color w:val="000000"/>
          <w:sz w:val="18"/>
          <w:szCs w:val="18"/>
          <w:lang w:val="en-US"/>
        </w:rPr>
      </w:pPr>
      <w:r w:rsidRPr="000A7136">
        <w:rPr>
          <w:rFonts w:ascii="Courier New" w:hAnsi="Courier New" w:cs="Courier New"/>
          <w:color w:val="000000"/>
          <w:sz w:val="18"/>
          <w:szCs w:val="18"/>
          <w:lang w:val="en-US"/>
        </w:rPr>
        <w:t>Check all nets</w:t>
      </w:r>
    </w:p>
    <w:p w14:paraId="362A3005" w14:textId="77777777" w:rsidR="000A7136" w:rsidRPr="000A7136" w:rsidRDefault="000A7136" w:rsidP="000A7136">
      <w:pPr>
        <w:shd w:val="clear" w:color="auto" w:fill="FFFFFF"/>
        <w:spacing w:line="240" w:lineRule="auto"/>
        <w:jc w:val="left"/>
        <w:rPr>
          <w:rFonts w:ascii="Courier New" w:hAnsi="Courier New" w:cs="Courier New"/>
          <w:color w:val="000000"/>
          <w:sz w:val="18"/>
          <w:szCs w:val="18"/>
          <w:lang w:val="en-US"/>
        </w:rPr>
      </w:pPr>
      <w:r w:rsidRPr="000A7136">
        <w:rPr>
          <w:rFonts w:ascii="Courier New" w:hAnsi="Courier New" w:cs="Courier New"/>
          <w:color w:val="000000"/>
          <w:sz w:val="18"/>
          <w:szCs w:val="18"/>
          <w:lang w:val="en-US"/>
        </w:rPr>
        <w:t>Begin Summary</w:t>
      </w:r>
    </w:p>
    <w:p w14:paraId="0B80F102" w14:textId="77777777" w:rsidR="000A7136" w:rsidRPr="000A7136" w:rsidRDefault="000A7136" w:rsidP="000A7136">
      <w:pPr>
        <w:shd w:val="clear" w:color="auto" w:fill="FFFFFF"/>
        <w:spacing w:line="240" w:lineRule="auto"/>
        <w:jc w:val="left"/>
        <w:rPr>
          <w:rFonts w:ascii="Courier New" w:hAnsi="Courier New" w:cs="Courier New"/>
          <w:color w:val="000000"/>
          <w:sz w:val="18"/>
          <w:szCs w:val="18"/>
          <w:lang w:val="en-US"/>
        </w:rPr>
      </w:pPr>
      <w:r w:rsidRPr="000A7136">
        <w:rPr>
          <w:rFonts w:ascii="Courier New" w:hAnsi="Courier New" w:cs="Courier New"/>
          <w:color w:val="000000"/>
          <w:sz w:val="18"/>
          <w:szCs w:val="18"/>
          <w:lang w:val="en-US"/>
        </w:rPr>
        <w:t xml:space="preserve">  Found no problems or warnings.</w:t>
      </w:r>
    </w:p>
    <w:p w14:paraId="6CAA8E40" w14:textId="77777777" w:rsidR="000A7136" w:rsidRPr="000A7136" w:rsidRDefault="000A7136" w:rsidP="000A7136">
      <w:pPr>
        <w:shd w:val="clear" w:color="auto" w:fill="FFFFFF"/>
        <w:spacing w:line="240" w:lineRule="auto"/>
        <w:jc w:val="left"/>
        <w:rPr>
          <w:rFonts w:ascii="Courier New" w:hAnsi="Courier New" w:cs="Courier New"/>
          <w:color w:val="000000"/>
          <w:sz w:val="18"/>
          <w:szCs w:val="18"/>
          <w:lang w:val="en-US"/>
        </w:rPr>
      </w:pPr>
      <w:r w:rsidRPr="000A7136">
        <w:rPr>
          <w:rFonts w:ascii="Courier New" w:hAnsi="Courier New" w:cs="Courier New"/>
          <w:color w:val="000000"/>
          <w:sz w:val="18"/>
          <w:szCs w:val="18"/>
          <w:lang w:val="en-US"/>
        </w:rPr>
        <w:t>End Summary</w:t>
      </w:r>
    </w:p>
    <w:p w14:paraId="662013C0" w14:textId="77777777" w:rsidR="000A7136" w:rsidRPr="000A7136" w:rsidRDefault="000A7136" w:rsidP="000A7136">
      <w:pPr>
        <w:shd w:val="clear" w:color="auto" w:fill="FFFFFF"/>
        <w:spacing w:line="240" w:lineRule="auto"/>
        <w:jc w:val="left"/>
        <w:rPr>
          <w:rFonts w:ascii="Courier New" w:hAnsi="Courier New" w:cs="Courier New"/>
          <w:color w:val="000000"/>
          <w:sz w:val="18"/>
          <w:szCs w:val="18"/>
          <w:lang w:val="en-US"/>
        </w:rPr>
      </w:pPr>
    </w:p>
    <w:p w14:paraId="77A2992B" w14:textId="77777777" w:rsidR="000A7136" w:rsidRPr="000A7136" w:rsidRDefault="000A7136" w:rsidP="000A7136">
      <w:pPr>
        <w:shd w:val="clear" w:color="auto" w:fill="FFFFFF"/>
        <w:spacing w:line="240" w:lineRule="auto"/>
        <w:jc w:val="left"/>
        <w:rPr>
          <w:rFonts w:ascii="Courier New" w:hAnsi="Courier New" w:cs="Courier New"/>
          <w:color w:val="000000"/>
          <w:sz w:val="18"/>
          <w:szCs w:val="18"/>
          <w:lang w:val="en-US"/>
        </w:rPr>
      </w:pPr>
      <w:r w:rsidRPr="000A7136">
        <w:rPr>
          <w:rFonts w:ascii="Courier New" w:hAnsi="Courier New" w:cs="Courier New"/>
          <w:color w:val="000000"/>
          <w:sz w:val="18"/>
          <w:szCs w:val="18"/>
          <w:lang w:val="en-US"/>
        </w:rPr>
        <w:t>End Time: Thu Jun 27 21:26:57 2019</w:t>
      </w:r>
    </w:p>
    <w:p w14:paraId="33DB0075" w14:textId="77777777" w:rsidR="000A7136" w:rsidRPr="000A7136" w:rsidRDefault="000A7136" w:rsidP="000A7136">
      <w:pPr>
        <w:shd w:val="clear" w:color="auto" w:fill="FFFFFF"/>
        <w:spacing w:line="240" w:lineRule="auto"/>
        <w:jc w:val="left"/>
        <w:rPr>
          <w:rFonts w:ascii="Courier New" w:hAnsi="Courier New" w:cs="Courier New"/>
          <w:color w:val="000000"/>
          <w:sz w:val="18"/>
          <w:szCs w:val="18"/>
          <w:lang w:val="en-US"/>
        </w:rPr>
      </w:pPr>
      <w:r w:rsidRPr="000A7136">
        <w:rPr>
          <w:rFonts w:ascii="Courier New" w:hAnsi="Courier New" w:cs="Courier New"/>
          <w:color w:val="000000"/>
          <w:sz w:val="18"/>
          <w:szCs w:val="18"/>
          <w:lang w:val="en-US"/>
        </w:rPr>
        <w:t>Time Elapsed: 0:00:00.0</w:t>
      </w:r>
    </w:p>
    <w:p w14:paraId="73AD4977" w14:textId="77777777" w:rsidR="000A7136" w:rsidRPr="000A7136" w:rsidRDefault="000A7136" w:rsidP="000A7136">
      <w:pPr>
        <w:shd w:val="clear" w:color="auto" w:fill="FFFFFF"/>
        <w:spacing w:line="240" w:lineRule="auto"/>
        <w:jc w:val="left"/>
        <w:rPr>
          <w:rFonts w:ascii="Courier New" w:hAnsi="Courier New" w:cs="Courier New"/>
          <w:color w:val="000000"/>
          <w:sz w:val="18"/>
          <w:szCs w:val="18"/>
          <w:lang w:val="en-US"/>
        </w:rPr>
      </w:pPr>
    </w:p>
    <w:p w14:paraId="59E84693" w14:textId="77777777" w:rsidR="000A7136" w:rsidRPr="000A7136" w:rsidRDefault="000A7136" w:rsidP="000A7136">
      <w:pPr>
        <w:shd w:val="clear" w:color="auto" w:fill="FFFFFF"/>
        <w:spacing w:line="240" w:lineRule="auto"/>
        <w:jc w:val="left"/>
        <w:rPr>
          <w:rFonts w:ascii="Courier New" w:hAnsi="Courier New" w:cs="Courier New"/>
          <w:color w:val="000000"/>
          <w:sz w:val="18"/>
          <w:szCs w:val="18"/>
          <w:lang w:val="en-US"/>
        </w:rPr>
      </w:pPr>
      <w:r w:rsidRPr="000A7136">
        <w:rPr>
          <w:rFonts w:ascii="Courier New" w:hAnsi="Courier New" w:cs="Courier New"/>
          <w:color w:val="000000"/>
          <w:sz w:val="18"/>
          <w:szCs w:val="18"/>
          <w:lang w:val="en-US"/>
        </w:rPr>
        <w:t>******** End: VERIFY CONNECTIVITY ********</w:t>
      </w:r>
    </w:p>
    <w:p w14:paraId="3EE8686B" w14:textId="77777777" w:rsidR="000A7136" w:rsidRPr="000A7136" w:rsidRDefault="000A7136" w:rsidP="000A7136">
      <w:pPr>
        <w:shd w:val="clear" w:color="auto" w:fill="FFFFFF"/>
        <w:spacing w:line="240" w:lineRule="auto"/>
        <w:jc w:val="left"/>
        <w:rPr>
          <w:rFonts w:ascii="Courier New" w:hAnsi="Courier New" w:cs="Courier New"/>
          <w:color w:val="000000"/>
          <w:sz w:val="18"/>
          <w:szCs w:val="18"/>
          <w:lang w:val="en-US"/>
        </w:rPr>
      </w:pPr>
      <w:r w:rsidRPr="000A7136">
        <w:rPr>
          <w:rFonts w:ascii="Courier New" w:hAnsi="Courier New" w:cs="Courier New"/>
          <w:color w:val="000000"/>
          <w:sz w:val="18"/>
          <w:szCs w:val="18"/>
          <w:lang w:val="en-US"/>
        </w:rPr>
        <w:t xml:space="preserve">  Verification Complete : 0 Viols.  0 Wrngs.</w:t>
      </w:r>
    </w:p>
    <w:p w14:paraId="27745171" w14:textId="54AE6D86" w:rsidR="00F613FB" w:rsidRDefault="000A7136" w:rsidP="000A7136">
      <w:pPr>
        <w:shd w:val="clear" w:color="auto" w:fill="FFFFFF"/>
        <w:spacing w:line="240" w:lineRule="auto"/>
        <w:jc w:val="left"/>
        <w:rPr>
          <w:rFonts w:ascii="Courier New" w:hAnsi="Courier New" w:cs="Courier New"/>
          <w:color w:val="000000"/>
          <w:sz w:val="18"/>
          <w:szCs w:val="18"/>
          <w:lang w:val="en-US"/>
        </w:rPr>
      </w:pPr>
      <w:r w:rsidRPr="000A7136">
        <w:rPr>
          <w:rFonts w:ascii="Courier New" w:hAnsi="Courier New" w:cs="Courier New"/>
          <w:color w:val="000000"/>
          <w:sz w:val="18"/>
          <w:szCs w:val="18"/>
          <w:lang w:val="en-US"/>
        </w:rPr>
        <w:t xml:space="preserve">  (CPU Time: 0:00:00.0  MEM: 0.000M)</w:t>
      </w:r>
    </w:p>
    <w:p w14:paraId="42AC8772" w14:textId="77777777" w:rsidR="00ED0111" w:rsidRPr="00F613FB" w:rsidRDefault="00ED0111" w:rsidP="000A7136">
      <w:pPr>
        <w:shd w:val="clear" w:color="auto" w:fill="FFFFFF"/>
        <w:spacing w:line="240" w:lineRule="auto"/>
        <w:jc w:val="left"/>
        <w:rPr>
          <w:rFonts w:ascii="Courier New" w:hAnsi="Courier New" w:cs="Courier New"/>
          <w:color w:val="000000"/>
          <w:sz w:val="18"/>
          <w:szCs w:val="18"/>
          <w:lang w:val="en-US"/>
        </w:rPr>
      </w:pPr>
    </w:p>
    <w:p w14:paraId="77F22196" w14:textId="43B7F49D" w:rsidR="00A04D3E" w:rsidRPr="00A04D3E" w:rsidRDefault="00A04D3E" w:rsidP="00A04D3E">
      <w:pPr>
        <w:shd w:val="clear" w:color="auto" w:fill="FFFFFF"/>
        <w:spacing w:line="240" w:lineRule="auto"/>
        <w:jc w:val="left"/>
        <w:rPr>
          <w:rFonts w:ascii="Courier New" w:hAnsi="Courier New" w:cs="Courier New"/>
          <w:color w:val="000000"/>
          <w:sz w:val="18"/>
          <w:szCs w:val="18"/>
          <w:lang w:val="en-US"/>
        </w:rPr>
      </w:pPr>
      <w:r w:rsidRPr="00A04D3E">
        <w:rPr>
          <w:rFonts w:ascii="Courier New" w:hAnsi="Courier New" w:cs="Courier New"/>
          <w:color w:val="000000"/>
          <w:sz w:val="18"/>
          <w:szCs w:val="18"/>
          <w:lang w:val="en-US"/>
        </w:rPr>
        <w:t>*** Starting Verify Geometry (MEM: 1149.6) ***</w:t>
      </w:r>
    </w:p>
    <w:p w14:paraId="1EFF68C9" w14:textId="77777777" w:rsidR="00A04D3E" w:rsidRPr="00A04D3E" w:rsidRDefault="00A04D3E" w:rsidP="00A04D3E">
      <w:pPr>
        <w:shd w:val="clear" w:color="auto" w:fill="FFFFFF"/>
        <w:spacing w:line="240" w:lineRule="auto"/>
        <w:jc w:val="left"/>
        <w:rPr>
          <w:rFonts w:ascii="Courier New" w:hAnsi="Courier New" w:cs="Courier New"/>
          <w:color w:val="000000"/>
          <w:sz w:val="18"/>
          <w:szCs w:val="18"/>
          <w:lang w:val="en-US"/>
        </w:rPr>
      </w:pPr>
      <w:r w:rsidRPr="00A04D3E">
        <w:rPr>
          <w:rFonts w:ascii="Courier New" w:hAnsi="Courier New" w:cs="Courier New"/>
          <w:color w:val="000000"/>
          <w:sz w:val="18"/>
          <w:szCs w:val="18"/>
          <w:lang w:val="en-US"/>
        </w:rPr>
        <w:t>**WARN: (IMPVFG-257):   verifyGeometry command is replaced by verify_drc command. It still works in this release but will be removed in future release. Please update your script to use the new command.</w:t>
      </w:r>
    </w:p>
    <w:p w14:paraId="4763B312" w14:textId="77777777" w:rsidR="00A04D3E" w:rsidRPr="00A04D3E" w:rsidRDefault="00A04D3E" w:rsidP="00A04D3E">
      <w:pPr>
        <w:shd w:val="clear" w:color="auto" w:fill="FFFFFF"/>
        <w:spacing w:line="240" w:lineRule="auto"/>
        <w:jc w:val="left"/>
        <w:rPr>
          <w:rFonts w:ascii="Courier New" w:hAnsi="Courier New" w:cs="Courier New"/>
          <w:color w:val="000000"/>
          <w:sz w:val="18"/>
          <w:szCs w:val="18"/>
          <w:lang w:val="en-US"/>
        </w:rPr>
      </w:pPr>
      <w:r w:rsidRPr="00A04D3E">
        <w:rPr>
          <w:rFonts w:ascii="Courier New" w:hAnsi="Courier New" w:cs="Courier New"/>
          <w:color w:val="000000"/>
          <w:sz w:val="18"/>
          <w:szCs w:val="18"/>
          <w:lang w:val="en-US"/>
        </w:rPr>
        <w:t xml:space="preserve">  VERIFY GEOMETRY ...... Starting Verification</w:t>
      </w:r>
    </w:p>
    <w:p w14:paraId="56D9A163" w14:textId="77777777" w:rsidR="00A04D3E" w:rsidRPr="00A04D3E" w:rsidRDefault="00A04D3E" w:rsidP="00A04D3E">
      <w:pPr>
        <w:shd w:val="clear" w:color="auto" w:fill="FFFFFF"/>
        <w:spacing w:line="240" w:lineRule="auto"/>
        <w:jc w:val="left"/>
        <w:rPr>
          <w:rFonts w:ascii="Courier New" w:hAnsi="Courier New" w:cs="Courier New"/>
          <w:color w:val="000000"/>
          <w:sz w:val="18"/>
          <w:szCs w:val="18"/>
          <w:lang w:val="en-US"/>
        </w:rPr>
      </w:pPr>
      <w:r w:rsidRPr="00A04D3E">
        <w:rPr>
          <w:rFonts w:ascii="Courier New" w:hAnsi="Courier New" w:cs="Courier New"/>
          <w:color w:val="000000"/>
          <w:sz w:val="18"/>
          <w:szCs w:val="18"/>
          <w:lang w:val="en-US"/>
        </w:rPr>
        <w:t xml:space="preserve">  VERIFY GEOMETRY ...... Initializing</w:t>
      </w:r>
    </w:p>
    <w:p w14:paraId="761149B9" w14:textId="77777777" w:rsidR="00A04D3E" w:rsidRPr="00A04D3E" w:rsidRDefault="00A04D3E" w:rsidP="00A04D3E">
      <w:pPr>
        <w:shd w:val="clear" w:color="auto" w:fill="FFFFFF"/>
        <w:spacing w:line="240" w:lineRule="auto"/>
        <w:jc w:val="left"/>
        <w:rPr>
          <w:rFonts w:ascii="Courier New" w:hAnsi="Courier New" w:cs="Courier New"/>
          <w:color w:val="000000"/>
          <w:sz w:val="18"/>
          <w:szCs w:val="18"/>
          <w:lang w:val="en-US"/>
        </w:rPr>
      </w:pPr>
      <w:r w:rsidRPr="00A04D3E">
        <w:rPr>
          <w:rFonts w:ascii="Courier New" w:hAnsi="Courier New" w:cs="Courier New"/>
          <w:color w:val="000000"/>
          <w:sz w:val="18"/>
          <w:szCs w:val="18"/>
          <w:lang w:val="en-US"/>
        </w:rPr>
        <w:t xml:space="preserve">  VERIFY GEOMETRY ...... Deleting Existing Violations</w:t>
      </w:r>
    </w:p>
    <w:p w14:paraId="10463A97" w14:textId="77777777" w:rsidR="00A04D3E" w:rsidRPr="00A04D3E" w:rsidRDefault="00A04D3E" w:rsidP="00A04D3E">
      <w:pPr>
        <w:shd w:val="clear" w:color="auto" w:fill="FFFFFF"/>
        <w:spacing w:line="240" w:lineRule="auto"/>
        <w:jc w:val="left"/>
        <w:rPr>
          <w:rFonts w:ascii="Courier New" w:hAnsi="Courier New" w:cs="Courier New"/>
          <w:color w:val="000000"/>
          <w:sz w:val="18"/>
          <w:szCs w:val="18"/>
          <w:lang w:val="en-US"/>
        </w:rPr>
      </w:pPr>
      <w:r w:rsidRPr="00A04D3E">
        <w:rPr>
          <w:rFonts w:ascii="Courier New" w:hAnsi="Courier New" w:cs="Courier New"/>
          <w:color w:val="000000"/>
          <w:sz w:val="18"/>
          <w:szCs w:val="18"/>
          <w:lang w:val="en-US"/>
        </w:rPr>
        <w:t xml:space="preserve">  VERIFY GEOMETRY ...... Creating Sub-Areas</w:t>
      </w:r>
    </w:p>
    <w:p w14:paraId="71427A69" w14:textId="77777777" w:rsidR="00A04D3E" w:rsidRPr="00A04D3E" w:rsidRDefault="00A04D3E" w:rsidP="00A04D3E">
      <w:pPr>
        <w:shd w:val="clear" w:color="auto" w:fill="FFFFFF"/>
        <w:spacing w:line="240" w:lineRule="auto"/>
        <w:jc w:val="left"/>
        <w:rPr>
          <w:rFonts w:ascii="Courier New" w:hAnsi="Courier New" w:cs="Courier New"/>
          <w:color w:val="000000"/>
          <w:sz w:val="18"/>
          <w:szCs w:val="18"/>
          <w:lang w:val="en-US"/>
        </w:rPr>
      </w:pPr>
      <w:r w:rsidRPr="00A04D3E">
        <w:rPr>
          <w:rFonts w:ascii="Courier New" w:hAnsi="Courier New" w:cs="Courier New"/>
          <w:color w:val="000000"/>
          <w:sz w:val="18"/>
          <w:szCs w:val="18"/>
          <w:lang w:val="en-US"/>
        </w:rPr>
        <w:t xml:space="preserve">                  ...... bin size: 2160</w:t>
      </w:r>
    </w:p>
    <w:p w14:paraId="34645958" w14:textId="30899060" w:rsidR="00A04D3E" w:rsidRPr="00A04D3E" w:rsidRDefault="00A04D3E" w:rsidP="00A04D3E">
      <w:pPr>
        <w:shd w:val="clear" w:color="auto" w:fill="FFFFFF"/>
        <w:spacing w:line="240" w:lineRule="auto"/>
        <w:jc w:val="left"/>
        <w:rPr>
          <w:rFonts w:ascii="Courier New" w:hAnsi="Courier New" w:cs="Courier New"/>
          <w:color w:val="000000"/>
          <w:sz w:val="18"/>
          <w:szCs w:val="18"/>
          <w:lang w:val="en-US"/>
        </w:rPr>
      </w:pPr>
      <w:r w:rsidRPr="00A04D3E">
        <w:rPr>
          <w:rFonts w:ascii="Courier New" w:hAnsi="Courier New" w:cs="Courier New"/>
          <w:color w:val="000000"/>
          <w:sz w:val="18"/>
          <w:szCs w:val="18"/>
          <w:lang w:val="en-US"/>
        </w:rPr>
        <w:t xml:space="preserve">  VERIFY GEOMETRY ...... SubArea : 1 of 1</w:t>
      </w:r>
    </w:p>
    <w:p w14:paraId="08C457C5" w14:textId="77777777" w:rsidR="00A04D3E" w:rsidRPr="00A04D3E" w:rsidRDefault="00A04D3E" w:rsidP="00A04D3E">
      <w:pPr>
        <w:shd w:val="clear" w:color="auto" w:fill="FFFFFF"/>
        <w:spacing w:line="240" w:lineRule="auto"/>
        <w:jc w:val="left"/>
        <w:rPr>
          <w:rFonts w:ascii="Courier New" w:hAnsi="Courier New" w:cs="Courier New"/>
          <w:color w:val="000000"/>
          <w:sz w:val="18"/>
          <w:szCs w:val="18"/>
          <w:lang w:val="en-US"/>
        </w:rPr>
      </w:pPr>
      <w:r w:rsidRPr="00A04D3E">
        <w:rPr>
          <w:rFonts w:ascii="Courier New" w:hAnsi="Courier New" w:cs="Courier New"/>
          <w:color w:val="000000"/>
          <w:sz w:val="18"/>
          <w:szCs w:val="18"/>
          <w:lang w:val="en-US"/>
        </w:rPr>
        <w:t xml:space="preserve">  VERIFY GEOMETRY ...... Cells          :  0 Viols.</w:t>
      </w:r>
    </w:p>
    <w:p w14:paraId="6F67C906" w14:textId="77777777" w:rsidR="00A04D3E" w:rsidRPr="00A04D3E" w:rsidRDefault="00A04D3E" w:rsidP="00A04D3E">
      <w:pPr>
        <w:shd w:val="clear" w:color="auto" w:fill="FFFFFF"/>
        <w:spacing w:line="240" w:lineRule="auto"/>
        <w:jc w:val="left"/>
        <w:rPr>
          <w:rFonts w:ascii="Courier New" w:hAnsi="Courier New" w:cs="Courier New"/>
          <w:color w:val="000000"/>
          <w:sz w:val="18"/>
          <w:szCs w:val="18"/>
          <w:lang w:val="en-US"/>
        </w:rPr>
      </w:pPr>
      <w:r w:rsidRPr="00A04D3E">
        <w:rPr>
          <w:rFonts w:ascii="Courier New" w:hAnsi="Courier New" w:cs="Courier New"/>
          <w:color w:val="000000"/>
          <w:sz w:val="18"/>
          <w:szCs w:val="18"/>
          <w:lang w:val="en-US"/>
        </w:rPr>
        <w:t xml:space="preserve">  VERIFY GEOMETRY ...... SameNet        :  0 Viols.</w:t>
      </w:r>
    </w:p>
    <w:p w14:paraId="7B97EEAD" w14:textId="77777777" w:rsidR="00A04D3E" w:rsidRPr="00A04D3E" w:rsidRDefault="00A04D3E" w:rsidP="00A04D3E">
      <w:pPr>
        <w:shd w:val="clear" w:color="auto" w:fill="FFFFFF"/>
        <w:spacing w:line="240" w:lineRule="auto"/>
        <w:jc w:val="left"/>
        <w:rPr>
          <w:rFonts w:ascii="Courier New" w:hAnsi="Courier New" w:cs="Courier New"/>
          <w:color w:val="000000"/>
          <w:sz w:val="18"/>
          <w:szCs w:val="18"/>
          <w:lang w:val="en-US"/>
        </w:rPr>
      </w:pPr>
      <w:r w:rsidRPr="00A04D3E">
        <w:rPr>
          <w:rFonts w:ascii="Courier New" w:hAnsi="Courier New" w:cs="Courier New"/>
          <w:color w:val="000000"/>
          <w:sz w:val="18"/>
          <w:szCs w:val="18"/>
          <w:lang w:val="en-US"/>
        </w:rPr>
        <w:t xml:space="preserve">  VERIFY GEOMETRY ...... Wiring         :  0 Viols.</w:t>
      </w:r>
    </w:p>
    <w:p w14:paraId="0EAC5AA9" w14:textId="77777777" w:rsidR="00A04D3E" w:rsidRPr="00A04D3E" w:rsidRDefault="00A04D3E" w:rsidP="00A04D3E">
      <w:pPr>
        <w:shd w:val="clear" w:color="auto" w:fill="FFFFFF"/>
        <w:spacing w:line="240" w:lineRule="auto"/>
        <w:jc w:val="left"/>
        <w:rPr>
          <w:rFonts w:ascii="Courier New" w:hAnsi="Courier New" w:cs="Courier New"/>
          <w:color w:val="000000"/>
          <w:sz w:val="18"/>
          <w:szCs w:val="18"/>
          <w:lang w:val="en-US"/>
        </w:rPr>
      </w:pPr>
      <w:r w:rsidRPr="00A04D3E">
        <w:rPr>
          <w:rFonts w:ascii="Courier New" w:hAnsi="Courier New" w:cs="Courier New"/>
          <w:color w:val="000000"/>
          <w:sz w:val="18"/>
          <w:szCs w:val="18"/>
          <w:lang w:val="en-US"/>
        </w:rPr>
        <w:t xml:space="preserve">  VERIFY GEOMETRY ...... Antenna        :  0 Viols.</w:t>
      </w:r>
    </w:p>
    <w:p w14:paraId="051EC9F5" w14:textId="77777777" w:rsidR="00A04D3E" w:rsidRPr="00A04D3E" w:rsidRDefault="00A04D3E" w:rsidP="00A04D3E">
      <w:pPr>
        <w:shd w:val="clear" w:color="auto" w:fill="FFFFFF"/>
        <w:spacing w:line="240" w:lineRule="auto"/>
        <w:jc w:val="left"/>
        <w:rPr>
          <w:rFonts w:ascii="Courier New" w:hAnsi="Courier New" w:cs="Courier New"/>
          <w:color w:val="000000"/>
          <w:sz w:val="18"/>
          <w:szCs w:val="18"/>
          <w:lang w:val="en-US"/>
        </w:rPr>
      </w:pPr>
      <w:r w:rsidRPr="00A04D3E">
        <w:rPr>
          <w:rFonts w:ascii="Courier New" w:hAnsi="Courier New" w:cs="Courier New"/>
          <w:color w:val="000000"/>
          <w:sz w:val="18"/>
          <w:szCs w:val="18"/>
          <w:lang w:val="en-US"/>
        </w:rPr>
        <w:t xml:space="preserve">  VERIFY GEOMETRY ...... Sub-Area : 1 complete 0 Viols. 0 Wrngs.</w:t>
      </w:r>
    </w:p>
    <w:p w14:paraId="09367733" w14:textId="77777777" w:rsidR="00A04D3E" w:rsidRPr="00A04D3E" w:rsidRDefault="00A04D3E" w:rsidP="00A04D3E">
      <w:pPr>
        <w:shd w:val="clear" w:color="auto" w:fill="FFFFFF"/>
        <w:spacing w:line="240" w:lineRule="auto"/>
        <w:jc w:val="left"/>
        <w:rPr>
          <w:rFonts w:ascii="Courier New" w:hAnsi="Courier New" w:cs="Courier New"/>
          <w:color w:val="000000"/>
          <w:sz w:val="18"/>
          <w:szCs w:val="18"/>
          <w:lang w:val="en-US"/>
        </w:rPr>
      </w:pPr>
      <w:r w:rsidRPr="00A04D3E">
        <w:rPr>
          <w:rFonts w:ascii="Courier New" w:hAnsi="Courier New" w:cs="Courier New"/>
          <w:color w:val="000000"/>
          <w:sz w:val="18"/>
          <w:szCs w:val="18"/>
          <w:lang w:val="en-US"/>
        </w:rPr>
        <w:t>VG: elapsed time: 0.00</w:t>
      </w:r>
    </w:p>
    <w:p w14:paraId="0987A60A" w14:textId="77777777" w:rsidR="00A04D3E" w:rsidRPr="00A04D3E" w:rsidRDefault="00A04D3E" w:rsidP="00A04D3E">
      <w:pPr>
        <w:shd w:val="clear" w:color="auto" w:fill="FFFFFF"/>
        <w:spacing w:line="240" w:lineRule="auto"/>
        <w:jc w:val="left"/>
        <w:rPr>
          <w:rFonts w:ascii="Courier New" w:hAnsi="Courier New" w:cs="Courier New"/>
          <w:color w:val="000000"/>
          <w:sz w:val="18"/>
          <w:szCs w:val="18"/>
          <w:lang w:val="en-US"/>
        </w:rPr>
      </w:pPr>
      <w:r w:rsidRPr="00A04D3E">
        <w:rPr>
          <w:rFonts w:ascii="Courier New" w:hAnsi="Courier New" w:cs="Courier New"/>
          <w:color w:val="000000"/>
          <w:sz w:val="18"/>
          <w:szCs w:val="18"/>
          <w:lang w:val="en-US"/>
        </w:rPr>
        <w:t>Begin Summary ...</w:t>
      </w:r>
    </w:p>
    <w:p w14:paraId="33F97E30" w14:textId="77777777" w:rsidR="00A04D3E" w:rsidRPr="00A04D3E" w:rsidRDefault="00A04D3E" w:rsidP="00A04D3E">
      <w:pPr>
        <w:shd w:val="clear" w:color="auto" w:fill="FFFFFF"/>
        <w:spacing w:line="240" w:lineRule="auto"/>
        <w:jc w:val="left"/>
        <w:rPr>
          <w:rFonts w:ascii="Courier New" w:hAnsi="Courier New" w:cs="Courier New"/>
          <w:color w:val="000000"/>
          <w:sz w:val="18"/>
          <w:szCs w:val="18"/>
          <w:lang w:val="en-US"/>
        </w:rPr>
      </w:pPr>
      <w:r w:rsidRPr="00A04D3E">
        <w:rPr>
          <w:rFonts w:ascii="Courier New" w:hAnsi="Courier New" w:cs="Courier New"/>
          <w:color w:val="000000"/>
          <w:sz w:val="18"/>
          <w:szCs w:val="18"/>
          <w:lang w:val="en-US"/>
        </w:rPr>
        <w:t xml:space="preserve">  Cells       : 0</w:t>
      </w:r>
    </w:p>
    <w:p w14:paraId="056AC5E4" w14:textId="77777777" w:rsidR="00A04D3E" w:rsidRPr="00A04D3E" w:rsidRDefault="00A04D3E" w:rsidP="00A04D3E">
      <w:pPr>
        <w:shd w:val="clear" w:color="auto" w:fill="FFFFFF"/>
        <w:spacing w:line="240" w:lineRule="auto"/>
        <w:jc w:val="left"/>
        <w:rPr>
          <w:rFonts w:ascii="Courier New" w:hAnsi="Courier New" w:cs="Courier New"/>
          <w:color w:val="000000"/>
          <w:sz w:val="18"/>
          <w:szCs w:val="18"/>
          <w:lang w:val="en-US"/>
        </w:rPr>
      </w:pPr>
      <w:r w:rsidRPr="00A04D3E">
        <w:rPr>
          <w:rFonts w:ascii="Courier New" w:hAnsi="Courier New" w:cs="Courier New"/>
          <w:color w:val="000000"/>
          <w:sz w:val="18"/>
          <w:szCs w:val="18"/>
          <w:lang w:val="en-US"/>
        </w:rPr>
        <w:t xml:space="preserve">  SameNet     : 0</w:t>
      </w:r>
    </w:p>
    <w:p w14:paraId="6C36761F" w14:textId="77777777" w:rsidR="00A04D3E" w:rsidRPr="00A04D3E" w:rsidRDefault="00A04D3E" w:rsidP="00A04D3E">
      <w:pPr>
        <w:shd w:val="clear" w:color="auto" w:fill="FFFFFF"/>
        <w:spacing w:line="240" w:lineRule="auto"/>
        <w:jc w:val="left"/>
        <w:rPr>
          <w:rFonts w:ascii="Courier New" w:hAnsi="Courier New" w:cs="Courier New"/>
          <w:color w:val="000000"/>
          <w:sz w:val="18"/>
          <w:szCs w:val="18"/>
          <w:lang w:val="en-US"/>
        </w:rPr>
      </w:pPr>
      <w:r w:rsidRPr="00A04D3E">
        <w:rPr>
          <w:rFonts w:ascii="Courier New" w:hAnsi="Courier New" w:cs="Courier New"/>
          <w:color w:val="000000"/>
          <w:sz w:val="18"/>
          <w:szCs w:val="18"/>
          <w:lang w:val="en-US"/>
        </w:rPr>
        <w:t xml:space="preserve">  Wiring      : 0</w:t>
      </w:r>
    </w:p>
    <w:p w14:paraId="005E693E" w14:textId="77777777" w:rsidR="00A04D3E" w:rsidRPr="00A04D3E" w:rsidRDefault="00A04D3E" w:rsidP="00A04D3E">
      <w:pPr>
        <w:shd w:val="clear" w:color="auto" w:fill="FFFFFF"/>
        <w:spacing w:line="240" w:lineRule="auto"/>
        <w:jc w:val="left"/>
        <w:rPr>
          <w:rFonts w:ascii="Courier New" w:hAnsi="Courier New" w:cs="Courier New"/>
          <w:color w:val="000000"/>
          <w:sz w:val="18"/>
          <w:szCs w:val="18"/>
          <w:lang w:val="en-US"/>
        </w:rPr>
      </w:pPr>
      <w:r w:rsidRPr="00A04D3E">
        <w:rPr>
          <w:rFonts w:ascii="Courier New" w:hAnsi="Courier New" w:cs="Courier New"/>
          <w:color w:val="000000"/>
          <w:sz w:val="18"/>
          <w:szCs w:val="18"/>
          <w:lang w:val="en-US"/>
        </w:rPr>
        <w:t xml:space="preserve">  Antenna     : 0</w:t>
      </w:r>
    </w:p>
    <w:p w14:paraId="40F82B3E" w14:textId="77777777" w:rsidR="00A04D3E" w:rsidRPr="00A04D3E" w:rsidRDefault="00A04D3E" w:rsidP="00A04D3E">
      <w:pPr>
        <w:shd w:val="clear" w:color="auto" w:fill="FFFFFF"/>
        <w:spacing w:line="240" w:lineRule="auto"/>
        <w:jc w:val="left"/>
        <w:rPr>
          <w:rFonts w:ascii="Courier New" w:hAnsi="Courier New" w:cs="Courier New"/>
          <w:color w:val="000000"/>
          <w:sz w:val="18"/>
          <w:szCs w:val="18"/>
          <w:lang w:val="en-US"/>
        </w:rPr>
      </w:pPr>
      <w:r w:rsidRPr="00A04D3E">
        <w:rPr>
          <w:rFonts w:ascii="Courier New" w:hAnsi="Courier New" w:cs="Courier New"/>
          <w:color w:val="000000"/>
          <w:sz w:val="18"/>
          <w:szCs w:val="18"/>
          <w:lang w:val="en-US"/>
        </w:rPr>
        <w:t xml:space="preserve">  Short       : 0</w:t>
      </w:r>
    </w:p>
    <w:p w14:paraId="0B9FBA73" w14:textId="77777777" w:rsidR="00A04D3E" w:rsidRPr="00A04D3E" w:rsidRDefault="00A04D3E" w:rsidP="00A04D3E">
      <w:pPr>
        <w:shd w:val="clear" w:color="auto" w:fill="FFFFFF"/>
        <w:spacing w:line="240" w:lineRule="auto"/>
        <w:jc w:val="left"/>
        <w:rPr>
          <w:rFonts w:ascii="Courier New" w:hAnsi="Courier New" w:cs="Courier New"/>
          <w:color w:val="000000"/>
          <w:sz w:val="18"/>
          <w:szCs w:val="18"/>
          <w:lang w:val="en-US"/>
        </w:rPr>
      </w:pPr>
      <w:r w:rsidRPr="00A04D3E">
        <w:rPr>
          <w:rFonts w:ascii="Courier New" w:hAnsi="Courier New" w:cs="Courier New"/>
          <w:color w:val="000000"/>
          <w:sz w:val="18"/>
          <w:szCs w:val="18"/>
          <w:lang w:val="en-US"/>
        </w:rPr>
        <w:t xml:space="preserve">  Overlap     : 0</w:t>
      </w:r>
    </w:p>
    <w:p w14:paraId="09C0963D" w14:textId="77777777" w:rsidR="00A04D3E" w:rsidRPr="00A04D3E" w:rsidRDefault="00A04D3E" w:rsidP="00A04D3E">
      <w:pPr>
        <w:shd w:val="clear" w:color="auto" w:fill="FFFFFF"/>
        <w:spacing w:line="240" w:lineRule="auto"/>
        <w:jc w:val="left"/>
        <w:rPr>
          <w:rFonts w:ascii="Courier New" w:hAnsi="Courier New" w:cs="Courier New"/>
          <w:color w:val="000000"/>
          <w:sz w:val="18"/>
          <w:szCs w:val="18"/>
          <w:lang w:val="en-US"/>
        </w:rPr>
      </w:pPr>
      <w:r w:rsidRPr="00A04D3E">
        <w:rPr>
          <w:rFonts w:ascii="Courier New" w:hAnsi="Courier New" w:cs="Courier New"/>
          <w:color w:val="000000"/>
          <w:sz w:val="18"/>
          <w:szCs w:val="18"/>
          <w:lang w:val="en-US"/>
        </w:rPr>
        <w:t>End Summary</w:t>
      </w:r>
    </w:p>
    <w:p w14:paraId="3C504813" w14:textId="77777777" w:rsidR="00A04D3E" w:rsidRPr="00A04D3E" w:rsidRDefault="00A04D3E" w:rsidP="00A04D3E">
      <w:pPr>
        <w:shd w:val="clear" w:color="auto" w:fill="FFFFFF"/>
        <w:spacing w:line="240" w:lineRule="auto"/>
        <w:jc w:val="left"/>
        <w:rPr>
          <w:rFonts w:ascii="Courier New" w:hAnsi="Courier New" w:cs="Courier New"/>
          <w:color w:val="000000"/>
          <w:sz w:val="18"/>
          <w:szCs w:val="18"/>
          <w:lang w:val="en-US"/>
        </w:rPr>
      </w:pPr>
    </w:p>
    <w:p w14:paraId="1BF542A6" w14:textId="7F6CC43F" w:rsidR="00A04D3E" w:rsidRPr="00A04D3E" w:rsidRDefault="00A04D3E" w:rsidP="00A04D3E">
      <w:pPr>
        <w:shd w:val="clear" w:color="auto" w:fill="FFFFFF"/>
        <w:spacing w:line="240" w:lineRule="auto"/>
        <w:jc w:val="left"/>
        <w:rPr>
          <w:rFonts w:ascii="Courier New" w:hAnsi="Courier New" w:cs="Courier New"/>
          <w:color w:val="000000"/>
          <w:sz w:val="18"/>
          <w:szCs w:val="18"/>
          <w:lang w:val="en-US"/>
        </w:rPr>
      </w:pPr>
      <w:r w:rsidRPr="00A04D3E">
        <w:rPr>
          <w:rFonts w:ascii="Courier New" w:hAnsi="Courier New" w:cs="Courier New"/>
          <w:color w:val="000000"/>
          <w:sz w:val="18"/>
          <w:szCs w:val="18"/>
          <w:lang w:val="en-US"/>
        </w:rPr>
        <w:t xml:space="preserve">  Verification Complete : 0 Viols.  0 Wrngs.</w:t>
      </w:r>
    </w:p>
    <w:p w14:paraId="2B0A8B16" w14:textId="77777777" w:rsidR="00A04D3E" w:rsidRPr="00A04D3E" w:rsidRDefault="00A04D3E" w:rsidP="00A04D3E">
      <w:pPr>
        <w:shd w:val="clear" w:color="auto" w:fill="FFFFFF"/>
        <w:spacing w:line="240" w:lineRule="auto"/>
        <w:jc w:val="left"/>
        <w:rPr>
          <w:rFonts w:ascii="Courier New" w:hAnsi="Courier New" w:cs="Courier New"/>
          <w:color w:val="000000"/>
          <w:sz w:val="18"/>
          <w:szCs w:val="18"/>
          <w:lang w:val="en-US"/>
        </w:rPr>
      </w:pPr>
      <w:r w:rsidRPr="00A04D3E">
        <w:rPr>
          <w:rFonts w:ascii="Courier New" w:hAnsi="Courier New" w:cs="Courier New"/>
          <w:color w:val="000000"/>
          <w:sz w:val="18"/>
          <w:szCs w:val="18"/>
          <w:lang w:val="en-US"/>
        </w:rPr>
        <w:t>**********End: VERIFY GEOMETRY**********</w:t>
      </w:r>
    </w:p>
    <w:p w14:paraId="6CF9F1E0" w14:textId="4E8687FC" w:rsidR="0059097A" w:rsidRPr="00F613FB" w:rsidRDefault="00A04D3E" w:rsidP="00A04D3E">
      <w:pPr>
        <w:shd w:val="clear" w:color="auto" w:fill="FFFFFF"/>
        <w:spacing w:line="240" w:lineRule="auto"/>
        <w:jc w:val="left"/>
        <w:rPr>
          <w:rFonts w:ascii="Courier New" w:hAnsi="Courier New" w:cs="Courier New"/>
          <w:color w:val="000000"/>
          <w:sz w:val="18"/>
          <w:szCs w:val="18"/>
          <w:lang w:val="en-US"/>
        </w:rPr>
      </w:pPr>
      <w:r w:rsidRPr="00A04D3E">
        <w:rPr>
          <w:rFonts w:ascii="Courier New" w:hAnsi="Courier New" w:cs="Courier New"/>
          <w:color w:val="000000"/>
          <w:sz w:val="18"/>
          <w:szCs w:val="18"/>
          <w:lang w:val="en-US"/>
        </w:rPr>
        <w:t xml:space="preserve"> *** verify geometry (CPU: 0:00:00.2  MEM: 114.7M)</w:t>
      </w:r>
    </w:p>
    <w:p w14:paraId="683762EA" w14:textId="77777777" w:rsidR="00A04D3E" w:rsidRDefault="00A04D3E" w:rsidP="00F613FB">
      <w:pPr>
        <w:shd w:val="clear" w:color="auto" w:fill="FFFFFF"/>
        <w:spacing w:line="240" w:lineRule="auto"/>
        <w:jc w:val="left"/>
        <w:rPr>
          <w:rFonts w:ascii="Courier New" w:hAnsi="Courier New" w:cs="Courier New"/>
          <w:color w:val="000000"/>
          <w:sz w:val="18"/>
          <w:szCs w:val="18"/>
          <w:lang w:val="en-US"/>
        </w:rPr>
      </w:pPr>
    </w:p>
    <w:p w14:paraId="5A54EB84" w14:textId="77777777" w:rsidR="00ED0111" w:rsidRPr="00ED0111" w:rsidRDefault="00ED0111" w:rsidP="00ED0111">
      <w:pPr>
        <w:shd w:val="clear" w:color="auto" w:fill="FFFFFF"/>
        <w:spacing w:line="240" w:lineRule="auto"/>
        <w:jc w:val="left"/>
        <w:rPr>
          <w:rFonts w:ascii="Courier New" w:hAnsi="Courier New" w:cs="Courier New"/>
          <w:color w:val="000000"/>
          <w:sz w:val="18"/>
          <w:szCs w:val="18"/>
          <w:lang w:val="en-US"/>
        </w:rPr>
      </w:pPr>
      <w:r w:rsidRPr="00ED0111">
        <w:rPr>
          <w:rFonts w:ascii="Courier New" w:hAnsi="Courier New" w:cs="Courier New"/>
          <w:color w:val="000000"/>
          <w:sz w:val="18"/>
          <w:szCs w:val="18"/>
          <w:lang w:val="en-US"/>
        </w:rPr>
        <w:t>innovus 3&gt; #-report elevator.drc.rpt                # string, default="", user setting</w:t>
      </w:r>
    </w:p>
    <w:p w14:paraId="418D2F1E" w14:textId="49B3FF5F" w:rsidR="00ED0111" w:rsidRPr="00ED0111" w:rsidRDefault="00ED0111" w:rsidP="00ED0111">
      <w:pPr>
        <w:shd w:val="clear" w:color="auto" w:fill="FFFFFF"/>
        <w:spacing w:line="240" w:lineRule="auto"/>
        <w:jc w:val="left"/>
        <w:rPr>
          <w:rFonts w:ascii="Courier New" w:hAnsi="Courier New" w:cs="Courier New"/>
          <w:color w:val="000000"/>
          <w:sz w:val="18"/>
          <w:szCs w:val="18"/>
          <w:lang w:val="en-US"/>
        </w:rPr>
      </w:pPr>
      <w:r w:rsidRPr="00ED0111">
        <w:rPr>
          <w:rFonts w:ascii="Courier New" w:hAnsi="Courier New" w:cs="Courier New"/>
          <w:color w:val="000000"/>
          <w:sz w:val="18"/>
          <w:szCs w:val="18"/>
          <w:lang w:val="en-US"/>
        </w:rPr>
        <w:t xml:space="preserve"> *** Starting Verify DRC (MEM: 1289.1) ***</w:t>
      </w:r>
    </w:p>
    <w:p w14:paraId="60557913" w14:textId="77777777" w:rsidR="00ED0111" w:rsidRPr="00ED0111" w:rsidRDefault="00ED0111" w:rsidP="00ED0111">
      <w:pPr>
        <w:shd w:val="clear" w:color="auto" w:fill="FFFFFF"/>
        <w:spacing w:line="240" w:lineRule="auto"/>
        <w:jc w:val="left"/>
        <w:rPr>
          <w:rFonts w:ascii="Courier New" w:hAnsi="Courier New" w:cs="Courier New"/>
          <w:color w:val="000000"/>
          <w:sz w:val="18"/>
          <w:szCs w:val="18"/>
          <w:lang w:val="en-US"/>
        </w:rPr>
      </w:pPr>
      <w:r w:rsidRPr="00ED0111">
        <w:rPr>
          <w:rFonts w:ascii="Courier New" w:hAnsi="Courier New" w:cs="Courier New"/>
          <w:color w:val="000000"/>
          <w:sz w:val="18"/>
          <w:szCs w:val="18"/>
          <w:lang w:val="en-US"/>
        </w:rPr>
        <w:t xml:space="preserve">  VERIFY DRC ...... Starting Verification</w:t>
      </w:r>
    </w:p>
    <w:p w14:paraId="4A12AC50" w14:textId="77777777" w:rsidR="00ED0111" w:rsidRPr="00ED0111" w:rsidRDefault="00ED0111" w:rsidP="00ED0111">
      <w:pPr>
        <w:shd w:val="clear" w:color="auto" w:fill="FFFFFF"/>
        <w:spacing w:line="240" w:lineRule="auto"/>
        <w:jc w:val="left"/>
        <w:rPr>
          <w:rFonts w:ascii="Courier New" w:hAnsi="Courier New" w:cs="Courier New"/>
          <w:color w:val="000000"/>
          <w:sz w:val="18"/>
          <w:szCs w:val="18"/>
          <w:lang w:val="en-US"/>
        </w:rPr>
      </w:pPr>
      <w:r w:rsidRPr="00ED0111">
        <w:rPr>
          <w:rFonts w:ascii="Courier New" w:hAnsi="Courier New" w:cs="Courier New"/>
          <w:color w:val="000000"/>
          <w:sz w:val="18"/>
          <w:szCs w:val="18"/>
          <w:lang w:val="en-US"/>
        </w:rPr>
        <w:t xml:space="preserve">  VERIFY DRC ...... Initializing</w:t>
      </w:r>
    </w:p>
    <w:p w14:paraId="49694DCE" w14:textId="77777777" w:rsidR="00ED0111" w:rsidRPr="00ED0111" w:rsidRDefault="00ED0111" w:rsidP="00ED0111">
      <w:pPr>
        <w:shd w:val="clear" w:color="auto" w:fill="FFFFFF"/>
        <w:spacing w:line="240" w:lineRule="auto"/>
        <w:jc w:val="left"/>
        <w:rPr>
          <w:rFonts w:ascii="Courier New" w:hAnsi="Courier New" w:cs="Courier New"/>
          <w:color w:val="000000"/>
          <w:sz w:val="18"/>
          <w:szCs w:val="18"/>
          <w:lang w:val="en-US"/>
        </w:rPr>
      </w:pPr>
      <w:r w:rsidRPr="00ED0111">
        <w:rPr>
          <w:rFonts w:ascii="Courier New" w:hAnsi="Courier New" w:cs="Courier New"/>
          <w:color w:val="000000"/>
          <w:sz w:val="18"/>
          <w:szCs w:val="18"/>
          <w:lang w:val="en-US"/>
        </w:rPr>
        <w:t xml:space="preserve">  VERIFY DRC ...... Deleting Existing Violations</w:t>
      </w:r>
    </w:p>
    <w:p w14:paraId="67DAC262" w14:textId="77777777" w:rsidR="00ED0111" w:rsidRPr="00ED0111" w:rsidRDefault="00ED0111" w:rsidP="00ED0111">
      <w:pPr>
        <w:shd w:val="clear" w:color="auto" w:fill="FFFFFF"/>
        <w:spacing w:line="240" w:lineRule="auto"/>
        <w:jc w:val="left"/>
        <w:rPr>
          <w:rFonts w:ascii="Courier New" w:hAnsi="Courier New" w:cs="Courier New"/>
          <w:color w:val="000000"/>
          <w:sz w:val="18"/>
          <w:szCs w:val="18"/>
          <w:lang w:val="en-US"/>
        </w:rPr>
      </w:pPr>
      <w:r w:rsidRPr="00ED0111">
        <w:rPr>
          <w:rFonts w:ascii="Courier New" w:hAnsi="Courier New" w:cs="Courier New"/>
          <w:color w:val="000000"/>
          <w:sz w:val="18"/>
          <w:szCs w:val="18"/>
          <w:lang w:val="en-US"/>
        </w:rPr>
        <w:t xml:space="preserve">  VERIFY DRC ...... Creating Sub-Areas</w:t>
      </w:r>
    </w:p>
    <w:p w14:paraId="4E600EAE" w14:textId="77777777" w:rsidR="00ED0111" w:rsidRPr="00ED0111" w:rsidRDefault="00ED0111" w:rsidP="00ED0111">
      <w:pPr>
        <w:shd w:val="clear" w:color="auto" w:fill="FFFFFF"/>
        <w:spacing w:line="240" w:lineRule="auto"/>
        <w:jc w:val="left"/>
        <w:rPr>
          <w:rFonts w:ascii="Courier New" w:hAnsi="Courier New" w:cs="Courier New"/>
          <w:color w:val="000000"/>
          <w:sz w:val="18"/>
          <w:szCs w:val="18"/>
          <w:lang w:val="en-US"/>
        </w:rPr>
      </w:pPr>
      <w:r w:rsidRPr="00ED0111">
        <w:rPr>
          <w:rFonts w:ascii="Courier New" w:hAnsi="Courier New" w:cs="Courier New"/>
          <w:color w:val="000000"/>
          <w:sz w:val="18"/>
          <w:szCs w:val="18"/>
          <w:lang w:val="en-US"/>
        </w:rPr>
        <w:t xml:space="preserve">  VERIFY DRC ...... Using new threading</w:t>
      </w:r>
    </w:p>
    <w:p w14:paraId="56200453" w14:textId="77777777" w:rsidR="00ED0111" w:rsidRPr="00ED0111" w:rsidRDefault="00ED0111" w:rsidP="00ED0111">
      <w:pPr>
        <w:shd w:val="clear" w:color="auto" w:fill="FFFFFF"/>
        <w:spacing w:line="240" w:lineRule="auto"/>
        <w:jc w:val="left"/>
        <w:rPr>
          <w:rFonts w:ascii="Courier New" w:hAnsi="Courier New" w:cs="Courier New"/>
          <w:color w:val="000000"/>
          <w:sz w:val="18"/>
          <w:szCs w:val="18"/>
          <w:lang w:val="en-US"/>
        </w:rPr>
      </w:pPr>
      <w:r w:rsidRPr="00ED0111">
        <w:rPr>
          <w:rFonts w:ascii="Courier New" w:hAnsi="Courier New" w:cs="Courier New"/>
          <w:color w:val="000000"/>
          <w:sz w:val="18"/>
          <w:szCs w:val="18"/>
          <w:lang w:val="en-US"/>
        </w:rPr>
        <w:t xml:space="preserve">  VERIFY DRC ...... Sub-Area: {0.000 0.000 72.770 72.240} 1 of 1</w:t>
      </w:r>
    </w:p>
    <w:p w14:paraId="71979338" w14:textId="42F66AB1" w:rsidR="00ED0111" w:rsidRPr="00ED0111" w:rsidRDefault="00ED0111" w:rsidP="00ED0111">
      <w:pPr>
        <w:shd w:val="clear" w:color="auto" w:fill="FFFFFF"/>
        <w:spacing w:line="240" w:lineRule="auto"/>
        <w:jc w:val="left"/>
        <w:rPr>
          <w:rFonts w:ascii="Courier New" w:hAnsi="Courier New" w:cs="Courier New"/>
          <w:color w:val="000000"/>
          <w:sz w:val="18"/>
          <w:szCs w:val="18"/>
          <w:lang w:val="en-US"/>
        </w:rPr>
      </w:pPr>
      <w:r w:rsidRPr="00ED0111">
        <w:rPr>
          <w:rFonts w:ascii="Courier New" w:hAnsi="Courier New" w:cs="Courier New"/>
          <w:color w:val="000000"/>
          <w:sz w:val="18"/>
          <w:szCs w:val="18"/>
          <w:lang w:val="en-US"/>
        </w:rPr>
        <w:t xml:space="preserve">  VERIFY DRC ...... Sub-Area : 1 complete 0 Viols.</w:t>
      </w:r>
    </w:p>
    <w:p w14:paraId="5EF7C64D" w14:textId="77777777" w:rsidR="00ED0111" w:rsidRPr="00ED0111" w:rsidRDefault="00ED0111" w:rsidP="00ED0111">
      <w:pPr>
        <w:shd w:val="clear" w:color="auto" w:fill="FFFFFF"/>
        <w:spacing w:line="240" w:lineRule="auto"/>
        <w:jc w:val="left"/>
        <w:rPr>
          <w:rFonts w:ascii="Courier New" w:hAnsi="Courier New" w:cs="Courier New"/>
          <w:color w:val="000000"/>
          <w:sz w:val="18"/>
          <w:szCs w:val="18"/>
          <w:lang w:val="en-US"/>
        </w:rPr>
      </w:pPr>
      <w:r w:rsidRPr="00ED0111">
        <w:rPr>
          <w:rFonts w:ascii="Courier New" w:hAnsi="Courier New" w:cs="Courier New"/>
          <w:color w:val="000000"/>
          <w:sz w:val="18"/>
          <w:szCs w:val="18"/>
          <w:lang w:val="en-US"/>
        </w:rPr>
        <w:t xml:space="preserve">  Verification Complete : 0 Viols.</w:t>
      </w:r>
    </w:p>
    <w:p w14:paraId="627F54A8" w14:textId="77777777" w:rsidR="00ED0111" w:rsidRPr="00ED0111" w:rsidRDefault="00ED0111" w:rsidP="00ED0111">
      <w:pPr>
        <w:shd w:val="clear" w:color="auto" w:fill="FFFFFF"/>
        <w:spacing w:line="240" w:lineRule="auto"/>
        <w:jc w:val="left"/>
        <w:rPr>
          <w:rFonts w:ascii="Courier New" w:hAnsi="Courier New" w:cs="Courier New"/>
          <w:color w:val="000000"/>
          <w:sz w:val="18"/>
          <w:szCs w:val="18"/>
          <w:lang w:val="en-US"/>
        </w:rPr>
      </w:pPr>
    </w:p>
    <w:p w14:paraId="777A0E2C" w14:textId="18D54C07" w:rsidR="00ED0111" w:rsidRDefault="00ED0111" w:rsidP="00F613FB">
      <w:pPr>
        <w:shd w:val="clear" w:color="auto" w:fill="FFFFFF"/>
        <w:spacing w:line="240" w:lineRule="auto"/>
        <w:jc w:val="left"/>
        <w:rPr>
          <w:rFonts w:ascii="Courier New" w:hAnsi="Courier New" w:cs="Courier New"/>
          <w:color w:val="000000"/>
          <w:sz w:val="18"/>
          <w:szCs w:val="18"/>
          <w:lang w:val="en-US"/>
        </w:rPr>
      </w:pPr>
      <w:r w:rsidRPr="00ED0111">
        <w:rPr>
          <w:rFonts w:ascii="Courier New" w:hAnsi="Courier New" w:cs="Courier New"/>
          <w:color w:val="000000"/>
          <w:sz w:val="18"/>
          <w:szCs w:val="18"/>
          <w:lang w:val="en-US"/>
        </w:rPr>
        <w:t xml:space="preserve"> *** End Verify DRC (CPU: 0:00:00.1  ELAPSED TIME: 0.00  MEM: 0.0M) ***</w:t>
      </w:r>
    </w:p>
    <w:p w14:paraId="2F3DD4DF" w14:textId="710133CC" w:rsidR="00F44E53" w:rsidRPr="00A6751C" w:rsidRDefault="00B04BD5" w:rsidP="0001553E">
      <w:pPr>
        <w:pStyle w:val="Nagwek1"/>
        <w:numPr>
          <w:ilvl w:val="0"/>
          <w:numId w:val="0"/>
        </w:numPr>
        <w:spacing w:after="240"/>
      </w:pPr>
      <w:bookmarkStart w:id="100" w:name="_Toc17547371"/>
      <w:r w:rsidRPr="007C2DC8">
        <w:rPr>
          <w:sz w:val="28"/>
        </w:rPr>
        <w:lastRenderedPageBreak/>
        <w:t xml:space="preserve">Dodatek </w:t>
      </w:r>
      <w:r w:rsidR="00050280">
        <w:rPr>
          <w:sz w:val="28"/>
        </w:rPr>
        <w:t>C</w:t>
      </w:r>
      <w:r w:rsidR="00F44E53" w:rsidRPr="007C2DC8">
        <w:rPr>
          <w:sz w:val="28"/>
        </w:rPr>
        <w:t xml:space="preserve">. </w:t>
      </w:r>
      <w:r w:rsidR="00F44E53" w:rsidRPr="007C2DC8">
        <w:br/>
      </w:r>
      <w:r w:rsidR="00F44E53" w:rsidRPr="00A6751C">
        <w:t>Spis zawartości dołączonej płyty CD</w:t>
      </w:r>
      <w:bookmarkEnd w:id="100"/>
    </w:p>
    <w:p w14:paraId="4D6EDF8E" w14:textId="00763653" w:rsidR="00730C32" w:rsidRPr="00A6751C" w:rsidRDefault="0015270F" w:rsidP="000A20B4">
      <w:pPr>
        <w:pStyle w:val="Tekstpodstawowyzwciciem"/>
        <w:ind w:firstLine="0"/>
      </w:pPr>
      <w:r w:rsidRPr="0015270F">
        <w:t>Scalony_system_sterowania_windą_Mateusz_Dyrdół_276528</w:t>
      </w:r>
      <w:r w:rsidR="00F44E53" w:rsidRPr="00A6751C">
        <w:t>.doc</w:t>
      </w:r>
      <w:r>
        <w:t xml:space="preserve"> </w:t>
      </w:r>
      <w:r w:rsidR="00F44E53" w:rsidRPr="00A6751C">
        <w:t>–</w:t>
      </w:r>
      <w:r>
        <w:t xml:space="preserve"> </w:t>
      </w:r>
      <w:r w:rsidR="00F44E53" w:rsidRPr="00A6751C">
        <w:t>Tekst pracy zapisany w formacie MS Word,</w:t>
      </w:r>
    </w:p>
    <w:p w14:paraId="318334D6" w14:textId="23ECA7B9" w:rsidR="00F44E53" w:rsidRDefault="0015270F" w:rsidP="000A20B4">
      <w:pPr>
        <w:pStyle w:val="Tekstpodstawowyzwciciem"/>
        <w:ind w:firstLine="0"/>
      </w:pPr>
      <w:r w:rsidRPr="0015270F">
        <w:t>Scalony_system_sterowania_windą_Mateusz_Dyrdół_276528</w:t>
      </w:r>
      <w:r>
        <w:t>.</w:t>
      </w:r>
      <w:r w:rsidR="00730C32" w:rsidRPr="00A6751C">
        <w:t>pdf</w:t>
      </w:r>
      <w:r w:rsidR="00F44E53" w:rsidRPr="00A6751C">
        <w:t xml:space="preserve"> – Tekst pracy zapisany w formacie rozszerzonym,</w:t>
      </w:r>
    </w:p>
    <w:p w14:paraId="13167A7A" w14:textId="330A6F4B" w:rsidR="006B22F7" w:rsidRDefault="006B22F7" w:rsidP="000A20B4">
      <w:pPr>
        <w:pStyle w:val="Tekstpodstawowyzwciciem"/>
        <w:ind w:firstLine="0"/>
      </w:pPr>
      <w:r>
        <w:t>Elevator.zip – Plik skompresowany ze źródłami w języku Verilog</w:t>
      </w:r>
      <w:r w:rsidR="00790669">
        <w:t>,</w:t>
      </w:r>
    </w:p>
    <w:p w14:paraId="39359CF2" w14:textId="6A232484" w:rsidR="00C56D8E" w:rsidRPr="00A6751C" w:rsidRDefault="00C56D8E" w:rsidP="00C56D8E">
      <w:pPr>
        <w:pStyle w:val="Tekstpodstawowyzwciciem"/>
        <w:ind w:firstLine="0"/>
      </w:pPr>
      <w:r>
        <w:t xml:space="preserve">Genus.zip – Plik skompresowany z projektem w programie Cadence </w:t>
      </w:r>
      <w:r w:rsidR="00BF3B04">
        <w:t>Genus</w:t>
      </w:r>
      <w:r w:rsidR="00790669">
        <w:t>,</w:t>
      </w:r>
    </w:p>
    <w:p w14:paraId="4FC153BA" w14:textId="4FC7A243" w:rsidR="00C56D8E" w:rsidRDefault="001D30FD" w:rsidP="000A20B4">
      <w:pPr>
        <w:pStyle w:val="Tekstpodstawowyzwciciem"/>
        <w:ind w:firstLine="0"/>
      </w:pPr>
      <w:r>
        <w:t>Innovus</w:t>
      </w:r>
      <w:r w:rsidR="00C56D8E">
        <w:t xml:space="preserve">.zip – Plik skompresowany z projektem w programie Cadence </w:t>
      </w:r>
      <w:r w:rsidR="00544087">
        <w:t>Innovus</w:t>
      </w:r>
      <w:r w:rsidR="00790669">
        <w:t>,</w:t>
      </w:r>
    </w:p>
    <w:p w14:paraId="1970E9F0" w14:textId="66304C33" w:rsidR="006B22F7" w:rsidRDefault="00861CA9" w:rsidP="000A20B4">
      <w:pPr>
        <w:pStyle w:val="Tekstpodstawowyzwciciem"/>
        <w:ind w:firstLine="0"/>
      </w:pPr>
      <w:r>
        <w:t>Virtuoso.zip – Plik skompresowany z projektem w programie Cadence Virtuoso</w:t>
      </w:r>
      <w:r w:rsidR="00BE44F8">
        <w:t>,</w:t>
      </w:r>
    </w:p>
    <w:p w14:paraId="34E02209" w14:textId="663CD53F" w:rsidR="00BE44F8" w:rsidRPr="00A6751C" w:rsidRDefault="00BE44F8" w:rsidP="000A20B4">
      <w:pPr>
        <w:pStyle w:val="Tekstpodstawowyzwciciem"/>
        <w:ind w:firstLine="0"/>
      </w:pPr>
      <w:r>
        <w:t>UofU.zip – Plik skompresowany zawierający biblioteki w technologii AMI C5N</w:t>
      </w:r>
    </w:p>
    <w:p w14:paraId="118EBEF3" w14:textId="77777777" w:rsidR="00C54C8D" w:rsidRPr="00A6751C" w:rsidRDefault="00C54C8D" w:rsidP="00C54C8D">
      <w:pPr>
        <w:pStyle w:val="Tekstpodstawowyzwciciem"/>
      </w:pPr>
    </w:p>
    <w:p w14:paraId="2C403583" w14:textId="77777777" w:rsidR="00F44E53" w:rsidRPr="00A6751C" w:rsidRDefault="00F44E53" w:rsidP="00D342CB">
      <w:pPr>
        <w:pStyle w:val="Nagwek1"/>
        <w:numPr>
          <w:ilvl w:val="0"/>
          <w:numId w:val="0"/>
        </w:numPr>
        <w:spacing w:after="240"/>
      </w:pPr>
      <w:bookmarkStart w:id="101" w:name="_Toc65426912"/>
      <w:bookmarkStart w:id="102" w:name="_Toc65427145"/>
      <w:bookmarkStart w:id="103" w:name="_Toc17547372"/>
      <w:r w:rsidRPr="00A6751C">
        <w:lastRenderedPageBreak/>
        <w:t>Spis ilustracji</w:t>
      </w:r>
      <w:bookmarkEnd w:id="101"/>
      <w:bookmarkEnd w:id="102"/>
      <w:bookmarkEnd w:id="103"/>
    </w:p>
    <w:p w14:paraId="4001B338" w14:textId="23FEFF55" w:rsidR="007F02F4" w:rsidRDefault="00DC124B">
      <w:pPr>
        <w:pStyle w:val="Spisilustracji"/>
        <w:tabs>
          <w:tab w:val="right" w:leader="dot" w:pos="8493"/>
        </w:tabs>
        <w:rPr>
          <w:rFonts w:asciiTheme="minorHAnsi" w:eastAsiaTheme="minorEastAsia" w:hAnsiTheme="minorHAnsi" w:cstheme="minorBidi"/>
          <w:noProof/>
          <w:sz w:val="22"/>
          <w:szCs w:val="22"/>
        </w:rPr>
      </w:pPr>
      <w:r w:rsidRPr="00A6751C">
        <w:fldChar w:fldCharType="begin"/>
      </w:r>
      <w:r w:rsidRPr="00A6751C">
        <w:instrText xml:space="preserve"> TOC \h \z \c "Rysunek" </w:instrText>
      </w:r>
      <w:r w:rsidRPr="00A6751C">
        <w:fldChar w:fldCharType="separate"/>
      </w:r>
      <w:hyperlink w:anchor="_Toc17550583" w:history="1">
        <w:r w:rsidR="007F02F4" w:rsidRPr="007C7CD7">
          <w:rPr>
            <w:rStyle w:val="Hipercze"/>
            <w:i/>
            <w:noProof/>
          </w:rPr>
          <w:t>Rysunek 1</w:t>
        </w:r>
        <w:r w:rsidR="007F02F4" w:rsidRPr="007C7CD7">
          <w:rPr>
            <w:rStyle w:val="Hipercze"/>
            <w:i/>
            <w:noProof/>
          </w:rPr>
          <w:noBreakHyphen/>
          <w:t>1: Ruch głowicy dysku twardego zgodny z algorytmem SCAN [8]</w:t>
        </w:r>
        <w:r w:rsidR="007F02F4">
          <w:rPr>
            <w:noProof/>
            <w:webHidden/>
          </w:rPr>
          <w:tab/>
        </w:r>
        <w:r w:rsidR="007F02F4">
          <w:rPr>
            <w:noProof/>
            <w:webHidden/>
          </w:rPr>
          <w:fldChar w:fldCharType="begin"/>
        </w:r>
        <w:r w:rsidR="007F02F4">
          <w:rPr>
            <w:noProof/>
            <w:webHidden/>
          </w:rPr>
          <w:instrText xml:space="preserve"> PAGEREF _Toc17550583 \h </w:instrText>
        </w:r>
        <w:r w:rsidR="007F02F4">
          <w:rPr>
            <w:noProof/>
            <w:webHidden/>
          </w:rPr>
        </w:r>
        <w:r w:rsidR="007F02F4">
          <w:rPr>
            <w:noProof/>
            <w:webHidden/>
          </w:rPr>
          <w:fldChar w:fldCharType="separate"/>
        </w:r>
        <w:r w:rsidR="00362E91">
          <w:rPr>
            <w:noProof/>
            <w:webHidden/>
          </w:rPr>
          <w:t>9</w:t>
        </w:r>
        <w:r w:rsidR="007F02F4">
          <w:rPr>
            <w:noProof/>
            <w:webHidden/>
          </w:rPr>
          <w:fldChar w:fldCharType="end"/>
        </w:r>
      </w:hyperlink>
    </w:p>
    <w:p w14:paraId="1C453154" w14:textId="021508DA" w:rsidR="007F02F4" w:rsidRDefault="001C102B">
      <w:pPr>
        <w:pStyle w:val="Spisilustracji"/>
        <w:tabs>
          <w:tab w:val="right" w:leader="dot" w:pos="8493"/>
        </w:tabs>
        <w:rPr>
          <w:rFonts w:asciiTheme="minorHAnsi" w:eastAsiaTheme="minorEastAsia" w:hAnsiTheme="minorHAnsi" w:cstheme="minorBidi"/>
          <w:noProof/>
          <w:sz w:val="22"/>
          <w:szCs w:val="22"/>
        </w:rPr>
      </w:pPr>
      <w:hyperlink w:anchor="_Toc17550584" w:history="1">
        <w:r w:rsidR="007F02F4" w:rsidRPr="007C7CD7">
          <w:rPr>
            <w:rStyle w:val="Hipercze"/>
            <w:i/>
            <w:iCs/>
            <w:noProof/>
          </w:rPr>
          <w:t>Rysunek 1</w:t>
        </w:r>
        <w:r w:rsidR="007F02F4" w:rsidRPr="007C7CD7">
          <w:rPr>
            <w:rStyle w:val="Hipercze"/>
            <w:i/>
            <w:iCs/>
            <w:noProof/>
          </w:rPr>
          <w:noBreakHyphen/>
          <w:t>2: Przykład połączenia dwóch stref [17]</w:t>
        </w:r>
        <w:r w:rsidR="007F02F4">
          <w:rPr>
            <w:noProof/>
            <w:webHidden/>
          </w:rPr>
          <w:tab/>
        </w:r>
        <w:r w:rsidR="007F02F4">
          <w:rPr>
            <w:noProof/>
            <w:webHidden/>
          </w:rPr>
          <w:fldChar w:fldCharType="begin"/>
        </w:r>
        <w:r w:rsidR="007F02F4">
          <w:rPr>
            <w:noProof/>
            <w:webHidden/>
          </w:rPr>
          <w:instrText xml:space="preserve"> PAGEREF _Toc17550584 \h </w:instrText>
        </w:r>
        <w:r w:rsidR="007F02F4">
          <w:rPr>
            <w:noProof/>
            <w:webHidden/>
          </w:rPr>
        </w:r>
        <w:r w:rsidR="007F02F4">
          <w:rPr>
            <w:noProof/>
            <w:webHidden/>
          </w:rPr>
          <w:fldChar w:fldCharType="separate"/>
        </w:r>
        <w:r w:rsidR="00362E91">
          <w:rPr>
            <w:noProof/>
            <w:webHidden/>
          </w:rPr>
          <w:t>10</w:t>
        </w:r>
        <w:r w:rsidR="007F02F4">
          <w:rPr>
            <w:noProof/>
            <w:webHidden/>
          </w:rPr>
          <w:fldChar w:fldCharType="end"/>
        </w:r>
      </w:hyperlink>
    </w:p>
    <w:p w14:paraId="25823005" w14:textId="59C171FC" w:rsidR="007F02F4" w:rsidRDefault="001C102B">
      <w:pPr>
        <w:pStyle w:val="Spisilustracji"/>
        <w:tabs>
          <w:tab w:val="right" w:leader="dot" w:pos="8493"/>
        </w:tabs>
        <w:rPr>
          <w:rFonts w:asciiTheme="minorHAnsi" w:eastAsiaTheme="minorEastAsia" w:hAnsiTheme="minorHAnsi" w:cstheme="minorBidi"/>
          <w:noProof/>
          <w:sz w:val="22"/>
          <w:szCs w:val="22"/>
        </w:rPr>
      </w:pPr>
      <w:hyperlink w:anchor="_Toc17550585" w:history="1">
        <w:r w:rsidR="007F02F4" w:rsidRPr="007C7CD7">
          <w:rPr>
            <w:rStyle w:val="Hipercze"/>
            <w:i/>
            <w:iCs/>
            <w:noProof/>
          </w:rPr>
          <w:t>Rysunek 1</w:t>
        </w:r>
        <w:r w:rsidR="007F02F4" w:rsidRPr="007C7CD7">
          <w:rPr>
            <w:rStyle w:val="Hipercze"/>
            <w:i/>
            <w:iCs/>
            <w:noProof/>
          </w:rPr>
          <w:noBreakHyphen/>
          <w:t>3: System strefowy w budynku Shanghai Tower [17]</w:t>
        </w:r>
        <w:r w:rsidR="007F02F4">
          <w:rPr>
            <w:noProof/>
            <w:webHidden/>
          </w:rPr>
          <w:tab/>
        </w:r>
        <w:r w:rsidR="007F02F4">
          <w:rPr>
            <w:noProof/>
            <w:webHidden/>
          </w:rPr>
          <w:fldChar w:fldCharType="begin"/>
        </w:r>
        <w:r w:rsidR="007F02F4">
          <w:rPr>
            <w:noProof/>
            <w:webHidden/>
          </w:rPr>
          <w:instrText xml:space="preserve"> PAGEREF _Toc17550585 \h </w:instrText>
        </w:r>
        <w:r w:rsidR="007F02F4">
          <w:rPr>
            <w:noProof/>
            <w:webHidden/>
          </w:rPr>
        </w:r>
        <w:r w:rsidR="007F02F4">
          <w:rPr>
            <w:noProof/>
            <w:webHidden/>
          </w:rPr>
          <w:fldChar w:fldCharType="separate"/>
        </w:r>
        <w:r w:rsidR="00362E91">
          <w:rPr>
            <w:noProof/>
            <w:webHidden/>
          </w:rPr>
          <w:t>11</w:t>
        </w:r>
        <w:r w:rsidR="007F02F4">
          <w:rPr>
            <w:noProof/>
            <w:webHidden/>
          </w:rPr>
          <w:fldChar w:fldCharType="end"/>
        </w:r>
      </w:hyperlink>
    </w:p>
    <w:p w14:paraId="0E78F4C1" w14:textId="172434C3" w:rsidR="007F02F4" w:rsidRDefault="001C102B">
      <w:pPr>
        <w:pStyle w:val="Spisilustracji"/>
        <w:tabs>
          <w:tab w:val="right" w:leader="dot" w:pos="8493"/>
        </w:tabs>
        <w:rPr>
          <w:rFonts w:asciiTheme="minorHAnsi" w:eastAsiaTheme="minorEastAsia" w:hAnsiTheme="minorHAnsi" w:cstheme="minorBidi"/>
          <w:noProof/>
          <w:sz w:val="22"/>
          <w:szCs w:val="22"/>
        </w:rPr>
      </w:pPr>
      <w:hyperlink w:anchor="_Toc17550586" w:history="1">
        <w:r w:rsidR="007F02F4" w:rsidRPr="007C7CD7">
          <w:rPr>
            <w:rStyle w:val="Hipercze"/>
            <w:i/>
            <w:iCs/>
            <w:noProof/>
          </w:rPr>
          <w:t>Rysunek 1</w:t>
        </w:r>
        <w:r w:rsidR="007F02F4" w:rsidRPr="007C7CD7">
          <w:rPr>
            <w:rStyle w:val="Hipercze"/>
            <w:i/>
            <w:iCs/>
            <w:noProof/>
          </w:rPr>
          <w:noBreakHyphen/>
          <w:t>4: Model windy dwuprzystankowej [7]</w:t>
        </w:r>
        <w:r w:rsidR="007F02F4">
          <w:rPr>
            <w:noProof/>
            <w:webHidden/>
          </w:rPr>
          <w:tab/>
        </w:r>
        <w:r w:rsidR="007F02F4">
          <w:rPr>
            <w:noProof/>
            <w:webHidden/>
          </w:rPr>
          <w:fldChar w:fldCharType="begin"/>
        </w:r>
        <w:r w:rsidR="007F02F4">
          <w:rPr>
            <w:noProof/>
            <w:webHidden/>
          </w:rPr>
          <w:instrText xml:space="preserve"> PAGEREF _Toc17550586 \h </w:instrText>
        </w:r>
        <w:r w:rsidR="007F02F4">
          <w:rPr>
            <w:noProof/>
            <w:webHidden/>
          </w:rPr>
        </w:r>
        <w:r w:rsidR="007F02F4">
          <w:rPr>
            <w:noProof/>
            <w:webHidden/>
          </w:rPr>
          <w:fldChar w:fldCharType="separate"/>
        </w:r>
        <w:r w:rsidR="00362E91">
          <w:rPr>
            <w:noProof/>
            <w:webHidden/>
          </w:rPr>
          <w:t>14</w:t>
        </w:r>
        <w:r w:rsidR="007F02F4">
          <w:rPr>
            <w:noProof/>
            <w:webHidden/>
          </w:rPr>
          <w:fldChar w:fldCharType="end"/>
        </w:r>
      </w:hyperlink>
    </w:p>
    <w:p w14:paraId="515247C9" w14:textId="6579F618" w:rsidR="007F02F4" w:rsidRDefault="001C102B">
      <w:pPr>
        <w:pStyle w:val="Spisilustracji"/>
        <w:tabs>
          <w:tab w:val="right" w:leader="dot" w:pos="8493"/>
        </w:tabs>
        <w:rPr>
          <w:rFonts w:asciiTheme="minorHAnsi" w:eastAsiaTheme="minorEastAsia" w:hAnsiTheme="minorHAnsi" w:cstheme="minorBidi"/>
          <w:noProof/>
          <w:sz w:val="22"/>
          <w:szCs w:val="22"/>
        </w:rPr>
      </w:pPr>
      <w:hyperlink w:anchor="_Toc17550587" w:history="1">
        <w:r w:rsidR="007F02F4" w:rsidRPr="007C7CD7">
          <w:rPr>
            <w:rStyle w:val="Hipercze"/>
            <w:i/>
            <w:iCs/>
            <w:noProof/>
          </w:rPr>
          <w:t>Rysunek 1</w:t>
        </w:r>
        <w:r w:rsidR="007F02F4" w:rsidRPr="007C7CD7">
          <w:rPr>
            <w:rStyle w:val="Hipercze"/>
            <w:i/>
            <w:iCs/>
            <w:noProof/>
          </w:rPr>
          <w:noBreakHyphen/>
          <w:t>5: Wybór piętra w systemie z wysyłką docelową [19]</w:t>
        </w:r>
        <w:r w:rsidR="007F02F4">
          <w:rPr>
            <w:noProof/>
            <w:webHidden/>
          </w:rPr>
          <w:tab/>
        </w:r>
        <w:r w:rsidR="007F02F4">
          <w:rPr>
            <w:noProof/>
            <w:webHidden/>
          </w:rPr>
          <w:fldChar w:fldCharType="begin"/>
        </w:r>
        <w:r w:rsidR="007F02F4">
          <w:rPr>
            <w:noProof/>
            <w:webHidden/>
          </w:rPr>
          <w:instrText xml:space="preserve"> PAGEREF _Toc17550587 \h </w:instrText>
        </w:r>
        <w:r w:rsidR="007F02F4">
          <w:rPr>
            <w:noProof/>
            <w:webHidden/>
          </w:rPr>
        </w:r>
        <w:r w:rsidR="007F02F4">
          <w:rPr>
            <w:noProof/>
            <w:webHidden/>
          </w:rPr>
          <w:fldChar w:fldCharType="separate"/>
        </w:r>
        <w:r w:rsidR="00362E91">
          <w:rPr>
            <w:noProof/>
            <w:webHidden/>
          </w:rPr>
          <w:t>20</w:t>
        </w:r>
        <w:r w:rsidR="007F02F4">
          <w:rPr>
            <w:noProof/>
            <w:webHidden/>
          </w:rPr>
          <w:fldChar w:fldCharType="end"/>
        </w:r>
      </w:hyperlink>
    </w:p>
    <w:p w14:paraId="5C98C249" w14:textId="256FECB4" w:rsidR="007F02F4" w:rsidRDefault="001C102B">
      <w:pPr>
        <w:pStyle w:val="Spisilustracji"/>
        <w:tabs>
          <w:tab w:val="right" w:leader="dot" w:pos="8493"/>
        </w:tabs>
        <w:rPr>
          <w:rFonts w:asciiTheme="minorHAnsi" w:eastAsiaTheme="minorEastAsia" w:hAnsiTheme="minorHAnsi" w:cstheme="minorBidi"/>
          <w:noProof/>
          <w:sz w:val="22"/>
          <w:szCs w:val="22"/>
        </w:rPr>
      </w:pPr>
      <w:hyperlink w:anchor="_Toc17550588" w:history="1">
        <w:r w:rsidR="007F02F4" w:rsidRPr="007C7CD7">
          <w:rPr>
            <w:rStyle w:val="Hipercze"/>
            <w:i/>
            <w:iCs/>
            <w:noProof/>
          </w:rPr>
          <w:t>Rysunek 1</w:t>
        </w:r>
        <w:r w:rsidR="007F02F4" w:rsidRPr="007C7CD7">
          <w:rPr>
            <w:rStyle w:val="Hipercze"/>
            <w:i/>
            <w:iCs/>
            <w:noProof/>
          </w:rPr>
          <w:noBreakHyphen/>
          <w:t>6: Przyciski w windzie z wysyłką docelową i klasycznej windzie [11]</w:t>
        </w:r>
        <w:r w:rsidR="007F02F4">
          <w:rPr>
            <w:noProof/>
            <w:webHidden/>
          </w:rPr>
          <w:tab/>
        </w:r>
        <w:r w:rsidR="007F02F4">
          <w:rPr>
            <w:noProof/>
            <w:webHidden/>
          </w:rPr>
          <w:fldChar w:fldCharType="begin"/>
        </w:r>
        <w:r w:rsidR="007F02F4">
          <w:rPr>
            <w:noProof/>
            <w:webHidden/>
          </w:rPr>
          <w:instrText xml:space="preserve"> PAGEREF _Toc17550588 \h </w:instrText>
        </w:r>
        <w:r w:rsidR="007F02F4">
          <w:rPr>
            <w:noProof/>
            <w:webHidden/>
          </w:rPr>
        </w:r>
        <w:r w:rsidR="007F02F4">
          <w:rPr>
            <w:noProof/>
            <w:webHidden/>
          </w:rPr>
          <w:fldChar w:fldCharType="separate"/>
        </w:r>
        <w:r w:rsidR="00362E91">
          <w:rPr>
            <w:noProof/>
            <w:webHidden/>
          </w:rPr>
          <w:t>21</w:t>
        </w:r>
        <w:r w:rsidR="007F02F4">
          <w:rPr>
            <w:noProof/>
            <w:webHidden/>
          </w:rPr>
          <w:fldChar w:fldCharType="end"/>
        </w:r>
      </w:hyperlink>
    </w:p>
    <w:p w14:paraId="6B62434F" w14:textId="7BE49D23" w:rsidR="007F02F4" w:rsidRDefault="001C102B">
      <w:pPr>
        <w:pStyle w:val="Spisilustracji"/>
        <w:tabs>
          <w:tab w:val="right" w:leader="dot" w:pos="8493"/>
        </w:tabs>
        <w:rPr>
          <w:rFonts w:asciiTheme="minorHAnsi" w:eastAsiaTheme="minorEastAsia" w:hAnsiTheme="minorHAnsi" w:cstheme="minorBidi"/>
          <w:noProof/>
          <w:sz w:val="22"/>
          <w:szCs w:val="22"/>
        </w:rPr>
      </w:pPr>
      <w:hyperlink w:anchor="_Toc17550589" w:history="1">
        <w:r w:rsidR="007F02F4" w:rsidRPr="007C7CD7">
          <w:rPr>
            <w:rStyle w:val="Hipercze"/>
            <w:i/>
            <w:iCs/>
            <w:noProof/>
          </w:rPr>
          <w:t>Rysunek 1</w:t>
        </w:r>
        <w:r w:rsidR="007F02F4" w:rsidRPr="007C7CD7">
          <w:rPr>
            <w:rStyle w:val="Hipercze"/>
            <w:i/>
            <w:iCs/>
            <w:noProof/>
          </w:rPr>
          <w:noBreakHyphen/>
          <w:t>7: Identyfikacja wind w systemie wysyłkowym [10]</w:t>
        </w:r>
        <w:r w:rsidR="007F02F4">
          <w:rPr>
            <w:noProof/>
            <w:webHidden/>
          </w:rPr>
          <w:tab/>
        </w:r>
        <w:r w:rsidR="007F02F4">
          <w:rPr>
            <w:noProof/>
            <w:webHidden/>
          </w:rPr>
          <w:fldChar w:fldCharType="begin"/>
        </w:r>
        <w:r w:rsidR="007F02F4">
          <w:rPr>
            <w:noProof/>
            <w:webHidden/>
          </w:rPr>
          <w:instrText xml:space="preserve"> PAGEREF _Toc17550589 \h </w:instrText>
        </w:r>
        <w:r w:rsidR="007F02F4">
          <w:rPr>
            <w:noProof/>
            <w:webHidden/>
          </w:rPr>
        </w:r>
        <w:r w:rsidR="007F02F4">
          <w:rPr>
            <w:noProof/>
            <w:webHidden/>
          </w:rPr>
          <w:fldChar w:fldCharType="separate"/>
        </w:r>
        <w:r w:rsidR="00362E91">
          <w:rPr>
            <w:noProof/>
            <w:webHidden/>
          </w:rPr>
          <w:t>22</w:t>
        </w:r>
        <w:r w:rsidR="007F02F4">
          <w:rPr>
            <w:noProof/>
            <w:webHidden/>
          </w:rPr>
          <w:fldChar w:fldCharType="end"/>
        </w:r>
      </w:hyperlink>
    </w:p>
    <w:p w14:paraId="33BD10E8" w14:textId="568C9E34" w:rsidR="007F02F4" w:rsidRDefault="001C102B">
      <w:pPr>
        <w:pStyle w:val="Spisilustracji"/>
        <w:tabs>
          <w:tab w:val="right" w:leader="dot" w:pos="8493"/>
        </w:tabs>
        <w:rPr>
          <w:rFonts w:asciiTheme="minorHAnsi" w:eastAsiaTheme="minorEastAsia" w:hAnsiTheme="minorHAnsi" w:cstheme="minorBidi"/>
          <w:noProof/>
          <w:sz w:val="22"/>
          <w:szCs w:val="22"/>
        </w:rPr>
      </w:pPr>
      <w:hyperlink w:anchor="_Toc17550590" w:history="1">
        <w:r w:rsidR="007F02F4" w:rsidRPr="007C7CD7">
          <w:rPr>
            <w:rStyle w:val="Hipercze"/>
            <w:i/>
            <w:iCs/>
            <w:noProof/>
          </w:rPr>
          <w:t>Rysunek 1</w:t>
        </w:r>
        <w:r w:rsidR="007F02F4" w:rsidRPr="007C7CD7">
          <w:rPr>
            <w:rStyle w:val="Hipercze"/>
            <w:i/>
            <w:iCs/>
            <w:noProof/>
          </w:rPr>
          <w:noBreakHyphen/>
          <w:t>8: Nowa generacja mechanizmów wind GEN2 LIFT firmy OTIS [15]</w:t>
        </w:r>
        <w:r w:rsidR="007F02F4">
          <w:rPr>
            <w:noProof/>
            <w:webHidden/>
          </w:rPr>
          <w:tab/>
        </w:r>
        <w:r w:rsidR="007F02F4">
          <w:rPr>
            <w:noProof/>
            <w:webHidden/>
          </w:rPr>
          <w:fldChar w:fldCharType="begin"/>
        </w:r>
        <w:r w:rsidR="007F02F4">
          <w:rPr>
            <w:noProof/>
            <w:webHidden/>
          </w:rPr>
          <w:instrText xml:space="preserve"> PAGEREF _Toc17550590 \h </w:instrText>
        </w:r>
        <w:r w:rsidR="007F02F4">
          <w:rPr>
            <w:noProof/>
            <w:webHidden/>
          </w:rPr>
        </w:r>
        <w:r w:rsidR="007F02F4">
          <w:rPr>
            <w:noProof/>
            <w:webHidden/>
          </w:rPr>
          <w:fldChar w:fldCharType="separate"/>
        </w:r>
        <w:r w:rsidR="00362E91">
          <w:rPr>
            <w:noProof/>
            <w:webHidden/>
          </w:rPr>
          <w:t>23</w:t>
        </w:r>
        <w:r w:rsidR="007F02F4">
          <w:rPr>
            <w:noProof/>
            <w:webHidden/>
          </w:rPr>
          <w:fldChar w:fldCharType="end"/>
        </w:r>
      </w:hyperlink>
    </w:p>
    <w:p w14:paraId="773E5AA3" w14:textId="2C363544" w:rsidR="007F02F4" w:rsidRDefault="001C102B">
      <w:pPr>
        <w:pStyle w:val="Spisilustracji"/>
        <w:tabs>
          <w:tab w:val="right" w:leader="dot" w:pos="8493"/>
        </w:tabs>
        <w:rPr>
          <w:rFonts w:asciiTheme="minorHAnsi" w:eastAsiaTheme="minorEastAsia" w:hAnsiTheme="minorHAnsi" w:cstheme="minorBidi"/>
          <w:noProof/>
          <w:sz w:val="22"/>
          <w:szCs w:val="22"/>
        </w:rPr>
      </w:pPr>
      <w:hyperlink w:anchor="_Toc17550591" w:history="1">
        <w:r w:rsidR="007F02F4" w:rsidRPr="007C7CD7">
          <w:rPr>
            <w:rStyle w:val="Hipercze"/>
            <w:i/>
            <w:noProof/>
          </w:rPr>
          <w:t>Rysunek 2</w:t>
        </w:r>
        <w:r w:rsidR="007F02F4" w:rsidRPr="007C7CD7">
          <w:rPr>
            <w:rStyle w:val="Hipercze"/>
            <w:i/>
            <w:noProof/>
          </w:rPr>
          <w:noBreakHyphen/>
          <w:t>1: Schemat projektowania układu ASIC [6]</w:t>
        </w:r>
        <w:r w:rsidR="007F02F4">
          <w:rPr>
            <w:noProof/>
            <w:webHidden/>
          </w:rPr>
          <w:tab/>
        </w:r>
        <w:r w:rsidR="007F02F4">
          <w:rPr>
            <w:noProof/>
            <w:webHidden/>
          </w:rPr>
          <w:fldChar w:fldCharType="begin"/>
        </w:r>
        <w:r w:rsidR="007F02F4">
          <w:rPr>
            <w:noProof/>
            <w:webHidden/>
          </w:rPr>
          <w:instrText xml:space="preserve"> PAGEREF _Toc17550591 \h </w:instrText>
        </w:r>
        <w:r w:rsidR="007F02F4">
          <w:rPr>
            <w:noProof/>
            <w:webHidden/>
          </w:rPr>
        </w:r>
        <w:r w:rsidR="007F02F4">
          <w:rPr>
            <w:noProof/>
            <w:webHidden/>
          </w:rPr>
          <w:fldChar w:fldCharType="separate"/>
        </w:r>
        <w:r w:rsidR="00362E91">
          <w:rPr>
            <w:noProof/>
            <w:webHidden/>
          </w:rPr>
          <w:t>25</w:t>
        </w:r>
        <w:r w:rsidR="007F02F4">
          <w:rPr>
            <w:noProof/>
            <w:webHidden/>
          </w:rPr>
          <w:fldChar w:fldCharType="end"/>
        </w:r>
      </w:hyperlink>
    </w:p>
    <w:p w14:paraId="2E280E8F" w14:textId="238D721A" w:rsidR="007F02F4" w:rsidRDefault="001C102B">
      <w:pPr>
        <w:pStyle w:val="Spisilustracji"/>
        <w:tabs>
          <w:tab w:val="right" w:leader="dot" w:pos="8493"/>
        </w:tabs>
        <w:rPr>
          <w:rFonts w:asciiTheme="minorHAnsi" w:eastAsiaTheme="minorEastAsia" w:hAnsiTheme="minorHAnsi" w:cstheme="minorBidi"/>
          <w:noProof/>
          <w:sz w:val="22"/>
          <w:szCs w:val="22"/>
        </w:rPr>
      </w:pPr>
      <w:hyperlink w:anchor="_Toc17550592" w:history="1">
        <w:r w:rsidR="007F02F4" w:rsidRPr="007C7CD7">
          <w:rPr>
            <w:rStyle w:val="Hipercze"/>
            <w:i/>
            <w:iCs/>
            <w:noProof/>
          </w:rPr>
          <w:t>Rysunek 2</w:t>
        </w:r>
        <w:r w:rsidR="007F02F4" w:rsidRPr="007C7CD7">
          <w:rPr>
            <w:rStyle w:val="Hipercze"/>
            <w:i/>
            <w:iCs/>
            <w:noProof/>
          </w:rPr>
          <w:noBreakHyphen/>
          <w:t>2: Ruch wertykalny na końcowych platformach [opr. własne]</w:t>
        </w:r>
        <w:r w:rsidR="007F02F4">
          <w:rPr>
            <w:noProof/>
            <w:webHidden/>
          </w:rPr>
          <w:tab/>
        </w:r>
        <w:r w:rsidR="007F02F4">
          <w:rPr>
            <w:noProof/>
            <w:webHidden/>
          </w:rPr>
          <w:fldChar w:fldCharType="begin"/>
        </w:r>
        <w:r w:rsidR="007F02F4">
          <w:rPr>
            <w:noProof/>
            <w:webHidden/>
          </w:rPr>
          <w:instrText xml:space="preserve"> PAGEREF _Toc17550592 \h </w:instrText>
        </w:r>
        <w:r w:rsidR="007F02F4">
          <w:rPr>
            <w:noProof/>
            <w:webHidden/>
          </w:rPr>
        </w:r>
        <w:r w:rsidR="007F02F4">
          <w:rPr>
            <w:noProof/>
            <w:webHidden/>
          </w:rPr>
          <w:fldChar w:fldCharType="separate"/>
        </w:r>
        <w:r w:rsidR="00362E91">
          <w:rPr>
            <w:noProof/>
            <w:webHidden/>
          </w:rPr>
          <w:t>27</w:t>
        </w:r>
        <w:r w:rsidR="007F02F4">
          <w:rPr>
            <w:noProof/>
            <w:webHidden/>
          </w:rPr>
          <w:fldChar w:fldCharType="end"/>
        </w:r>
      </w:hyperlink>
    </w:p>
    <w:p w14:paraId="51C35ACA" w14:textId="5032F90A" w:rsidR="007F02F4" w:rsidRDefault="001C102B">
      <w:pPr>
        <w:pStyle w:val="Spisilustracji"/>
        <w:tabs>
          <w:tab w:val="right" w:leader="dot" w:pos="8493"/>
        </w:tabs>
        <w:rPr>
          <w:rFonts w:asciiTheme="minorHAnsi" w:eastAsiaTheme="minorEastAsia" w:hAnsiTheme="minorHAnsi" w:cstheme="minorBidi"/>
          <w:noProof/>
          <w:sz w:val="22"/>
          <w:szCs w:val="22"/>
        </w:rPr>
      </w:pPr>
      <w:hyperlink w:anchor="_Toc17550593" w:history="1">
        <w:r w:rsidR="007F02F4" w:rsidRPr="007C7CD7">
          <w:rPr>
            <w:rStyle w:val="Hipercze"/>
            <w:i/>
            <w:iCs/>
            <w:noProof/>
          </w:rPr>
          <w:t>Rysunek 2</w:t>
        </w:r>
        <w:r w:rsidR="007F02F4" w:rsidRPr="007C7CD7">
          <w:rPr>
            <w:rStyle w:val="Hipercze"/>
            <w:i/>
            <w:iCs/>
            <w:noProof/>
          </w:rPr>
          <w:noBreakHyphen/>
          <w:t>3: Algorytm ruchu wertykalnego dla ośmiopiętrowej windy [opr. własne]</w:t>
        </w:r>
        <w:r w:rsidR="007F02F4">
          <w:rPr>
            <w:noProof/>
            <w:webHidden/>
          </w:rPr>
          <w:tab/>
        </w:r>
        <w:r w:rsidR="007F02F4">
          <w:rPr>
            <w:noProof/>
            <w:webHidden/>
          </w:rPr>
          <w:fldChar w:fldCharType="begin"/>
        </w:r>
        <w:r w:rsidR="007F02F4">
          <w:rPr>
            <w:noProof/>
            <w:webHidden/>
          </w:rPr>
          <w:instrText xml:space="preserve"> PAGEREF _Toc17550593 \h </w:instrText>
        </w:r>
        <w:r w:rsidR="007F02F4">
          <w:rPr>
            <w:noProof/>
            <w:webHidden/>
          </w:rPr>
        </w:r>
        <w:r w:rsidR="007F02F4">
          <w:rPr>
            <w:noProof/>
            <w:webHidden/>
          </w:rPr>
          <w:fldChar w:fldCharType="separate"/>
        </w:r>
        <w:r w:rsidR="00362E91">
          <w:rPr>
            <w:noProof/>
            <w:webHidden/>
          </w:rPr>
          <w:t>28</w:t>
        </w:r>
        <w:r w:rsidR="007F02F4">
          <w:rPr>
            <w:noProof/>
            <w:webHidden/>
          </w:rPr>
          <w:fldChar w:fldCharType="end"/>
        </w:r>
      </w:hyperlink>
    </w:p>
    <w:p w14:paraId="4E7EE53A" w14:textId="7051D60B" w:rsidR="007F02F4" w:rsidRDefault="001C102B">
      <w:pPr>
        <w:pStyle w:val="Spisilustracji"/>
        <w:tabs>
          <w:tab w:val="right" w:leader="dot" w:pos="8493"/>
        </w:tabs>
        <w:rPr>
          <w:rFonts w:asciiTheme="minorHAnsi" w:eastAsiaTheme="minorEastAsia" w:hAnsiTheme="minorHAnsi" w:cstheme="minorBidi"/>
          <w:noProof/>
          <w:sz w:val="22"/>
          <w:szCs w:val="22"/>
        </w:rPr>
      </w:pPr>
      <w:hyperlink w:anchor="_Toc17550594" w:history="1">
        <w:r w:rsidR="007F02F4" w:rsidRPr="007C7CD7">
          <w:rPr>
            <w:rStyle w:val="Hipercze"/>
            <w:i/>
            <w:iCs/>
            <w:noProof/>
          </w:rPr>
          <w:t>Rysunek 2</w:t>
        </w:r>
        <w:r w:rsidR="007F02F4" w:rsidRPr="007C7CD7">
          <w:rPr>
            <w:rStyle w:val="Hipercze"/>
            <w:i/>
            <w:iCs/>
            <w:noProof/>
          </w:rPr>
          <w:noBreakHyphen/>
          <w:t>4: Algorytm na pełnym piętrze [opr. własne]</w:t>
        </w:r>
        <w:r w:rsidR="007F02F4">
          <w:rPr>
            <w:noProof/>
            <w:webHidden/>
          </w:rPr>
          <w:tab/>
        </w:r>
        <w:r w:rsidR="007F02F4">
          <w:rPr>
            <w:noProof/>
            <w:webHidden/>
          </w:rPr>
          <w:fldChar w:fldCharType="begin"/>
        </w:r>
        <w:r w:rsidR="007F02F4">
          <w:rPr>
            <w:noProof/>
            <w:webHidden/>
          </w:rPr>
          <w:instrText xml:space="preserve"> PAGEREF _Toc17550594 \h </w:instrText>
        </w:r>
        <w:r w:rsidR="007F02F4">
          <w:rPr>
            <w:noProof/>
            <w:webHidden/>
          </w:rPr>
        </w:r>
        <w:r w:rsidR="007F02F4">
          <w:rPr>
            <w:noProof/>
            <w:webHidden/>
          </w:rPr>
          <w:fldChar w:fldCharType="separate"/>
        </w:r>
        <w:r w:rsidR="00362E91">
          <w:rPr>
            <w:noProof/>
            <w:webHidden/>
          </w:rPr>
          <w:t>29</w:t>
        </w:r>
        <w:r w:rsidR="007F02F4">
          <w:rPr>
            <w:noProof/>
            <w:webHidden/>
          </w:rPr>
          <w:fldChar w:fldCharType="end"/>
        </w:r>
      </w:hyperlink>
    </w:p>
    <w:p w14:paraId="752CC6D9" w14:textId="5D44B892" w:rsidR="007F02F4" w:rsidRDefault="001C102B">
      <w:pPr>
        <w:pStyle w:val="Spisilustracji"/>
        <w:tabs>
          <w:tab w:val="right" w:leader="dot" w:pos="8493"/>
        </w:tabs>
        <w:rPr>
          <w:rFonts w:asciiTheme="minorHAnsi" w:eastAsiaTheme="minorEastAsia" w:hAnsiTheme="minorHAnsi" w:cstheme="minorBidi"/>
          <w:noProof/>
          <w:sz w:val="22"/>
          <w:szCs w:val="22"/>
        </w:rPr>
      </w:pPr>
      <w:hyperlink w:anchor="_Toc17550595" w:history="1">
        <w:r w:rsidR="007F02F4" w:rsidRPr="007C7CD7">
          <w:rPr>
            <w:rStyle w:val="Hipercze"/>
            <w:i/>
            <w:iCs/>
            <w:noProof/>
          </w:rPr>
          <w:t>Rysunek 2</w:t>
        </w:r>
        <w:r w:rsidR="007F02F4" w:rsidRPr="007C7CD7">
          <w:rPr>
            <w:rStyle w:val="Hipercze"/>
            <w:i/>
            <w:iCs/>
            <w:noProof/>
          </w:rPr>
          <w:noBreakHyphen/>
          <w:t>5: Algorytm przejazdu między piętrami [opr. własne]</w:t>
        </w:r>
        <w:r w:rsidR="007F02F4">
          <w:rPr>
            <w:noProof/>
            <w:webHidden/>
          </w:rPr>
          <w:tab/>
        </w:r>
        <w:r w:rsidR="007F02F4">
          <w:rPr>
            <w:noProof/>
            <w:webHidden/>
          </w:rPr>
          <w:fldChar w:fldCharType="begin"/>
        </w:r>
        <w:r w:rsidR="007F02F4">
          <w:rPr>
            <w:noProof/>
            <w:webHidden/>
          </w:rPr>
          <w:instrText xml:space="preserve"> PAGEREF _Toc17550595 \h </w:instrText>
        </w:r>
        <w:r w:rsidR="007F02F4">
          <w:rPr>
            <w:noProof/>
            <w:webHidden/>
          </w:rPr>
        </w:r>
        <w:r w:rsidR="007F02F4">
          <w:rPr>
            <w:noProof/>
            <w:webHidden/>
          </w:rPr>
          <w:fldChar w:fldCharType="separate"/>
        </w:r>
        <w:r w:rsidR="00362E91">
          <w:rPr>
            <w:noProof/>
            <w:webHidden/>
          </w:rPr>
          <w:t>30</w:t>
        </w:r>
        <w:r w:rsidR="007F02F4">
          <w:rPr>
            <w:noProof/>
            <w:webHidden/>
          </w:rPr>
          <w:fldChar w:fldCharType="end"/>
        </w:r>
      </w:hyperlink>
    </w:p>
    <w:p w14:paraId="51D5586F" w14:textId="60CF49E5" w:rsidR="007F02F4" w:rsidRDefault="001C102B">
      <w:pPr>
        <w:pStyle w:val="Spisilustracji"/>
        <w:tabs>
          <w:tab w:val="right" w:leader="dot" w:pos="8493"/>
        </w:tabs>
        <w:rPr>
          <w:rFonts w:asciiTheme="minorHAnsi" w:eastAsiaTheme="minorEastAsia" w:hAnsiTheme="minorHAnsi" w:cstheme="minorBidi"/>
          <w:noProof/>
          <w:sz w:val="22"/>
          <w:szCs w:val="22"/>
        </w:rPr>
      </w:pPr>
      <w:hyperlink w:anchor="_Toc17550596" w:history="1">
        <w:r w:rsidR="007F02F4" w:rsidRPr="007C7CD7">
          <w:rPr>
            <w:rStyle w:val="Hipercze"/>
            <w:i/>
            <w:iCs/>
            <w:noProof/>
          </w:rPr>
          <w:t>Rysunek 2</w:t>
        </w:r>
        <w:r w:rsidR="007F02F4" w:rsidRPr="007C7CD7">
          <w:rPr>
            <w:rStyle w:val="Hipercze"/>
            <w:i/>
            <w:iCs/>
            <w:noProof/>
          </w:rPr>
          <w:noBreakHyphen/>
          <w:t>6: Układ cyfrowy do rejestru przycisku zewnętrznego [opr. własne]</w:t>
        </w:r>
        <w:r w:rsidR="007F02F4">
          <w:rPr>
            <w:noProof/>
            <w:webHidden/>
          </w:rPr>
          <w:tab/>
        </w:r>
        <w:r w:rsidR="007F02F4">
          <w:rPr>
            <w:noProof/>
            <w:webHidden/>
          </w:rPr>
          <w:fldChar w:fldCharType="begin"/>
        </w:r>
        <w:r w:rsidR="007F02F4">
          <w:rPr>
            <w:noProof/>
            <w:webHidden/>
          </w:rPr>
          <w:instrText xml:space="preserve"> PAGEREF _Toc17550596 \h </w:instrText>
        </w:r>
        <w:r w:rsidR="007F02F4">
          <w:rPr>
            <w:noProof/>
            <w:webHidden/>
          </w:rPr>
        </w:r>
        <w:r w:rsidR="007F02F4">
          <w:rPr>
            <w:noProof/>
            <w:webHidden/>
          </w:rPr>
          <w:fldChar w:fldCharType="separate"/>
        </w:r>
        <w:r w:rsidR="00362E91">
          <w:rPr>
            <w:noProof/>
            <w:webHidden/>
          </w:rPr>
          <w:t>32</w:t>
        </w:r>
        <w:r w:rsidR="007F02F4">
          <w:rPr>
            <w:noProof/>
            <w:webHidden/>
          </w:rPr>
          <w:fldChar w:fldCharType="end"/>
        </w:r>
      </w:hyperlink>
    </w:p>
    <w:p w14:paraId="00AE7FDB" w14:textId="01207316" w:rsidR="007F02F4" w:rsidRDefault="001C102B">
      <w:pPr>
        <w:pStyle w:val="Spisilustracji"/>
        <w:tabs>
          <w:tab w:val="right" w:leader="dot" w:pos="8493"/>
        </w:tabs>
        <w:rPr>
          <w:rFonts w:asciiTheme="minorHAnsi" w:eastAsiaTheme="minorEastAsia" w:hAnsiTheme="minorHAnsi" w:cstheme="minorBidi"/>
          <w:noProof/>
          <w:sz w:val="22"/>
          <w:szCs w:val="22"/>
        </w:rPr>
      </w:pPr>
      <w:hyperlink w:anchor="_Toc17550597" w:history="1">
        <w:r w:rsidR="007F02F4" w:rsidRPr="007C7CD7">
          <w:rPr>
            <w:rStyle w:val="Hipercze"/>
            <w:i/>
            <w:noProof/>
          </w:rPr>
          <w:t>Rysunek 2</w:t>
        </w:r>
        <w:r w:rsidR="007F02F4" w:rsidRPr="007C7CD7">
          <w:rPr>
            <w:rStyle w:val="Hipercze"/>
            <w:i/>
            <w:noProof/>
          </w:rPr>
          <w:noBreakHyphen/>
          <w:t xml:space="preserve">7: Kod dla resetowalnych przycisków </w:t>
        </w:r>
        <w:r w:rsidR="007F02F4" w:rsidRPr="007C7CD7">
          <w:rPr>
            <w:rStyle w:val="Hipercze"/>
            <w:i/>
            <w:iCs/>
            <w:noProof/>
          </w:rPr>
          <w:t>[opr. własne]</w:t>
        </w:r>
        <w:r w:rsidR="007F02F4">
          <w:rPr>
            <w:noProof/>
            <w:webHidden/>
          </w:rPr>
          <w:tab/>
        </w:r>
        <w:r w:rsidR="007F02F4">
          <w:rPr>
            <w:noProof/>
            <w:webHidden/>
          </w:rPr>
          <w:fldChar w:fldCharType="begin"/>
        </w:r>
        <w:r w:rsidR="007F02F4">
          <w:rPr>
            <w:noProof/>
            <w:webHidden/>
          </w:rPr>
          <w:instrText xml:space="preserve"> PAGEREF _Toc17550597 \h </w:instrText>
        </w:r>
        <w:r w:rsidR="007F02F4">
          <w:rPr>
            <w:noProof/>
            <w:webHidden/>
          </w:rPr>
        </w:r>
        <w:r w:rsidR="007F02F4">
          <w:rPr>
            <w:noProof/>
            <w:webHidden/>
          </w:rPr>
          <w:fldChar w:fldCharType="separate"/>
        </w:r>
        <w:r w:rsidR="00362E91">
          <w:rPr>
            <w:noProof/>
            <w:webHidden/>
          </w:rPr>
          <w:t>33</w:t>
        </w:r>
        <w:r w:rsidR="007F02F4">
          <w:rPr>
            <w:noProof/>
            <w:webHidden/>
          </w:rPr>
          <w:fldChar w:fldCharType="end"/>
        </w:r>
      </w:hyperlink>
    </w:p>
    <w:p w14:paraId="416BACC1" w14:textId="751E1045" w:rsidR="007F02F4" w:rsidRDefault="001C102B">
      <w:pPr>
        <w:pStyle w:val="Spisilustracji"/>
        <w:tabs>
          <w:tab w:val="right" w:leader="dot" w:pos="8493"/>
        </w:tabs>
        <w:rPr>
          <w:rFonts w:asciiTheme="minorHAnsi" w:eastAsiaTheme="minorEastAsia" w:hAnsiTheme="minorHAnsi" w:cstheme="minorBidi"/>
          <w:noProof/>
          <w:sz w:val="22"/>
          <w:szCs w:val="22"/>
        </w:rPr>
      </w:pPr>
      <w:hyperlink w:anchor="_Toc17550598" w:history="1">
        <w:r w:rsidR="007F02F4" w:rsidRPr="007C7CD7">
          <w:rPr>
            <w:rStyle w:val="Hipercze"/>
            <w:i/>
            <w:iCs/>
            <w:noProof/>
          </w:rPr>
          <w:t>Rysunek 2</w:t>
        </w:r>
        <w:r w:rsidR="007F02F4" w:rsidRPr="007C7CD7">
          <w:rPr>
            <w:rStyle w:val="Hipercze"/>
            <w:i/>
            <w:iCs/>
            <w:noProof/>
          </w:rPr>
          <w:noBreakHyphen/>
          <w:t>8: Maszyna stanów obsługi drzwi [opr. własne]</w:t>
        </w:r>
        <w:r w:rsidR="007F02F4">
          <w:rPr>
            <w:noProof/>
            <w:webHidden/>
          </w:rPr>
          <w:tab/>
        </w:r>
        <w:r w:rsidR="007F02F4">
          <w:rPr>
            <w:noProof/>
            <w:webHidden/>
          </w:rPr>
          <w:fldChar w:fldCharType="begin"/>
        </w:r>
        <w:r w:rsidR="007F02F4">
          <w:rPr>
            <w:noProof/>
            <w:webHidden/>
          </w:rPr>
          <w:instrText xml:space="preserve"> PAGEREF _Toc17550598 \h </w:instrText>
        </w:r>
        <w:r w:rsidR="007F02F4">
          <w:rPr>
            <w:noProof/>
            <w:webHidden/>
          </w:rPr>
        </w:r>
        <w:r w:rsidR="007F02F4">
          <w:rPr>
            <w:noProof/>
            <w:webHidden/>
          </w:rPr>
          <w:fldChar w:fldCharType="separate"/>
        </w:r>
        <w:r w:rsidR="00362E91">
          <w:rPr>
            <w:noProof/>
            <w:webHidden/>
          </w:rPr>
          <w:t>34</w:t>
        </w:r>
        <w:r w:rsidR="007F02F4">
          <w:rPr>
            <w:noProof/>
            <w:webHidden/>
          </w:rPr>
          <w:fldChar w:fldCharType="end"/>
        </w:r>
      </w:hyperlink>
    </w:p>
    <w:p w14:paraId="5ACF4ACB" w14:textId="00CC4979" w:rsidR="007F02F4" w:rsidRDefault="001C102B">
      <w:pPr>
        <w:pStyle w:val="Spisilustracji"/>
        <w:tabs>
          <w:tab w:val="right" w:leader="dot" w:pos="8493"/>
        </w:tabs>
        <w:rPr>
          <w:rFonts w:asciiTheme="minorHAnsi" w:eastAsiaTheme="minorEastAsia" w:hAnsiTheme="minorHAnsi" w:cstheme="minorBidi"/>
          <w:noProof/>
          <w:sz w:val="22"/>
          <w:szCs w:val="22"/>
        </w:rPr>
      </w:pPr>
      <w:hyperlink w:anchor="_Toc17550599" w:history="1">
        <w:r w:rsidR="007F02F4" w:rsidRPr="007C7CD7">
          <w:rPr>
            <w:rStyle w:val="Hipercze"/>
            <w:i/>
            <w:iCs/>
            <w:noProof/>
          </w:rPr>
          <w:t>Rysunek 2</w:t>
        </w:r>
        <w:r w:rsidR="007F02F4" w:rsidRPr="007C7CD7">
          <w:rPr>
            <w:rStyle w:val="Hipercze"/>
            <w:i/>
            <w:iCs/>
            <w:noProof/>
          </w:rPr>
          <w:noBreakHyphen/>
          <w:t>9: Przykładowy testbench [opr. własne]</w:t>
        </w:r>
        <w:r w:rsidR="007F02F4">
          <w:rPr>
            <w:noProof/>
            <w:webHidden/>
          </w:rPr>
          <w:tab/>
        </w:r>
        <w:r w:rsidR="007F02F4">
          <w:rPr>
            <w:noProof/>
            <w:webHidden/>
          </w:rPr>
          <w:fldChar w:fldCharType="begin"/>
        </w:r>
        <w:r w:rsidR="007F02F4">
          <w:rPr>
            <w:noProof/>
            <w:webHidden/>
          </w:rPr>
          <w:instrText xml:space="preserve"> PAGEREF _Toc17550599 \h </w:instrText>
        </w:r>
        <w:r w:rsidR="007F02F4">
          <w:rPr>
            <w:noProof/>
            <w:webHidden/>
          </w:rPr>
        </w:r>
        <w:r w:rsidR="007F02F4">
          <w:rPr>
            <w:noProof/>
            <w:webHidden/>
          </w:rPr>
          <w:fldChar w:fldCharType="separate"/>
        </w:r>
        <w:r w:rsidR="00362E91">
          <w:rPr>
            <w:noProof/>
            <w:webHidden/>
          </w:rPr>
          <w:t>36</w:t>
        </w:r>
        <w:r w:rsidR="007F02F4">
          <w:rPr>
            <w:noProof/>
            <w:webHidden/>
          </w:rPr>
          <w:fldChar w:fldCharType="end"/>
        </w:r>
      </w:hyperlink>
    </w:p>
    <w:p w14:paraId="5D753B84" w14:textId="6FC9620F" w:rsidR="007F02F4" w:rsidRDefault="001C102B">
      <w:pPr>
        <w:pStyle w:val="Spisilustracji"/>
        <w:tabs>
          <w:tab w:val="right" w:leader="dot" w:pos="8493"/>
        </w:tabs>
        <w:rPr>
          <w:rFonts w:asciiTheme="minorHAnsi" w:eastAsiaTheme="minorEastAsia" w:hAnsiTheme="minorHAnsi" w:cstheme="minorBidi"/>
          <w:noProof/>
          <w:sz w:val="22"/>
          <w:szCs w:val="22"/>
        </w:rPr>
      </w:pPr>
      <w:hyperlink w:anchor="_Toc17550600" w:history="1">
        <w:r w:rsidR="007F02F4" w:rsidRPr="007C7CD7">
          <w:rPr>
            <w:rStyle w:val="Hipercze"/>
            <w:i/>
            <w:iCs/>
            <w:noProof/>
          </w:rPr>
          <w:t>Rysunek 3</w:t>
        </w:r>
        <w:r w:rsidR="007F02F4" w:rsidRPr="007C7CD7">
          <w:rPr>
            <w:rStyle w:val="Hipercze"/>
            <w:i/>
            <w:iCs/>
            <w:noProof/>
          </w:rPr>
          <w:noBreakHyphen/>
          <w:t>1: Struktura układu po syntezie [opr. własne]</w:t>
        </w:r>
        <w:r w:rsidR="007F02F4">
          <w:rPr>
            <w:noProof/>
            <w:webHidden/>
          </w:rPr>
          <w:tab/>
        </w:r>
        <w:r w:rsidR="007F02F4">
          <w:rPr>
            <w:noProof/>
            <w:webHidden/>
          </w:rPr>
          <w:fldChar w:fldCharType="begin"/>
        </w:r>
        <w:r w:rsidR="007F02F4">
          <w:rPr>
            <w:noProof/>
            <w:webHidden/>
          </w:rPr>
          <w:instrText xml:space="preserve"> PAGEREF _Toc17550600 \h </w:instrText>
        </w:r>
        <w:r w:rsidR="007F02F4">
          <w:rPr>
            <w:noProof/>
            <w:webHidden/>
          </w:rPr>
        </w:r>
        <w:r w:rsidR="007F02F4">
          <w:rPr>
            <w:noProof/>
            <w:webHidden/>
          </w:rPr>
          <w:fldChar w:fldCharType="separate"/>
        </w:r>
        <w:r w:rsidR="00362E91">
          <w:rPr>
            <w:noProof/>
            <w:webHidden/>
          </w:rPr>
          <w:t>40</w:t>
        </w:r>
        <w:r w:rsidR="007F02F4">
          <w:rPr>
            <w:noProof/>
            <w:webHidden/>
          </w:rPr>
          <w:fldChar w:fldCharType="end"/>
        </w:r>
      </w:hyperlink>
    </w:p>
    <w:p w14:paraId="757914C3" w14:textId="4131880E" w:rsidR="007F02F4" w:rsidRDefault="001C102B">
      <w:pPr>
        <w:pStyle w:val="Spisilustracji"/>
        <w:tabs>
          <w:tab w:val="right" w:leader="dot" w:pos="8493"/>
        </w:tabs>
        <w:rPr>
          <w:rFonts w:asciiTheme="minorHAnsi" w:eastAsiaTheme="minorEastAsia" w:hAnsiTheme="minorHAnsi" w:cstheme="minorBidi"/>
          <w:noProof/>
          <w:sz w:val="22"/>
          <w:szCs w:val="22"/>
        </w:rPr>
      </w:pPr>
      <w:hyperlink w:anchor="_Toc17550601" w:history="1">
        <w:r w:rsidR="007F02F4" w:rsidRPr="007C7CD7">
          <w:rPr>
            <w:rStyle w:val="Hipercze"/>
            <w:i/>
            <w:iCs/>
            <w:noProof/>
          </w:rPr>
          <w:t>Rysunek 3</w:t>
        </w:r>
        <w:r w:rsidR="007F02F4" w:rsidRPr="007C7CD7">
          <w:rPr>
            <w:rStyle w:val="Hipercze"/>
            <w:i/>
            <w:iCs/>
            <w:noProof/>
          </w:rPr>
          <w:noBreakHyphen/>
          <w:t>2: Schemat projektowania topografii [opr. własne]</w:t>
        </w:r>
        <w:r w:rsidR="007F02F4">
          <w:rPr>
            <w:noProof/>
            <w:webHidden/>
          </w:rPr>
          <w:tab/>
        </w:r>
        <w:r w:rsidR="007F02F4">
          <w:rPr>
            <w:noProof/>
            <w:webHidden/>
          </w:rPr>
          <w:fldChar w:fldCharType="begin"/>
        </w:r>
        <w:r w:rsidR="007F02F4">
          <w:rPr>
            <w:noProof/>
            <w:webHidden/>
          </w:rPr>
          <w:instrText xml:space="preserve"> PAGEREF _Toc17550601 \h </w:instrText>
        </w:r>
        <w:r w:rsidR="007F02F4">
          <w:rPr>
            <w:noProof/>
            <w:webHidden/>
          </w:rPr>
        </w:r>
        <w:r w:rsidR="007F02F4">
          <w:rPr>
            <w:noProof/>
            <w:webHidden/>
          </w:rPr>
          <w:fldChar w:fldCharType="separate"/>
        </w:r>
        <w:r w:rsidR="00362E91">
          <w:rPr>
            <w:noProof/>
            <w:webHidden/>
          </w:rPr>
          <w:t>41</w:t>
        </w:r>
        <w:r w:rsidR="007F02F4">
          <w:rPr>
            <w:noProof/>
            <w:webHidden/>
          </w:rPr>
          <w:fldChar w:fldCharType="end"/>
        </w:r>
      </w:hyperlink>
    </w:p>
    <w:p w14:paraId="411E6690" w14:textId="628DD3FB" w:rsidR="007F02F4" w:rsidRDefault="001C102B">
      <w:pPr>
        <w:pStyle w:val="Spisilustracji"/>
        <w:tabs>
          <w:tab w:val="right" w:leader="dot" w:pos="8493"/>
        </w:tabs>
        <w:rPr>
          <w:rFonts w:asciiTheme="minorHAnsi" w:eastAsiaTheme="minorEastAsia" w:hAnsiTheme="minorHAnsi" w:cstheme="minorBidi"/>
          <w:noProof/>
          <w:sz w:val="22"/>
          <w:szCs w:val="22"/>
        </w:rPr>
      </w:pPr>
      <w:hyperlink w:anchor="_Toc17550602" w:history="1">
        <w:r w:rsidR="007F02F4" w:rsidRPr="007C7CD7">
          <w:rPr>
            <w:rStyle w:val="Hipercze"/>
            <w:i/>
            <w:iCs/>
            <w:noProof/>
          </w:rPr>
          <w:t>Rysunek 3</w:t>
        </w:r>
        <w:r w:rsidR="007F02F4" w:rsidRPr="007C7CD7">
          <w:rPr>
            <w:rStyle w:val="Hipercze"/>
            <w:i/>
            <w:iCs/>
            <w:noProof/>
          </w:rPr>
          <w:noBreakHyphen/>
          <w:t>3: Komórki standardowe po imporcie do programu Innovus [opr. własne]</w:t>
        </w:r>
        <w:r w:rsidR="007F02F4">
          <w:rPr>
            <w:noProof/>
            <w:webHidden/>
          </w:rPr>
          <w:tab/>
        </w:r>
        <w:r w:rsidR="007F02F4">
          <w:rPr>
            <w:noProof/>
            <w:webHidden/>
          </w:rPr>
          <w:fldChar w:fldCharType="begin"/>
        </w:r>
        <w:r w:rsidR="007F02F4">
          <w:rPr>
            <w:noProof/>
            <w:webHidden/>
          </w:rPr>
          <w:instrText xml:space="preserve"> PAGEREF _Toc17550602 \h </w:instrText>
        </w:r>
        <w:r w:rsidR="007F02F4">
          <w:rPr>
            <w:noProof/>
            <w:webHidden/>
          </w:rPr>
        </w:r>
        <w:r w:rsidR="007F02F4">
          <w:rPr>
            <w:noProof/>
            <w:webHidden/>
          </w:rPr>
          <w:fldChar w:fldCharType="separate"/>
        </w:r>
        <w:r w:rsidR="00362E91">
          <w:rPr>
            <w:noProof/>
            <w:webHidden/>
          </w:rPr>
          <w:t>43</w:t>
        </w:r>
        <w:r w:rsidR="007F02F4">
          <w:rPr>
            <w:noProof/>
            <w:webHidden/>
          </w:rPr>
          <w:fldChar w:fldCharType="end"/>
        </w:r>
      </w:hyperlink>
    </w:p>
    <w:p w14:paraId="4651878A" w14:textId="005C1942" w:rsidR="007F02F4" w:rsidRDefault="001C102B">
      <w:pPr>
        <w:pStyle w:val="Spisilustracji"/>
        <w:tabs>
          <w:tab w:val="right" w:leader="dot" w:pos="8493"/>
        </w:tabs>
        <w:rPr>
          <w:rFonts w:asciiTheme="minorHAnsi" w:eastAsiaTheme="minorEastAsia" w:hAnsiTheme="minorHAnsi" w:cstheme="minorBidi"/>
          <w:noProof/>
          <w:sz w:val="22"/>
          <w:szCs w:val="22"/>
        </w:rPr>
      </w:pPr>
      <w:hyperlink w:anchor="_Toc17550603" w:history="1">
        <w:r w:rsidR="007F02F4" w:rsidRPr="007C7CD7">
          <w:rPr>
            <w:rStyle w:val="Hipercze"/>
            <w:i/>
            <w:iCs/>
            <w:noProof/>
          </w:rPr>
          <w:t>Rysunek 3</w:t>
        </w:r>
        <w:r w:rsidR="007F02F4" w:rsidRPr="007C7CD7">
          <w:rPr>
            <w:rStyle w:val="Hipercze"/>
            <w:i/>
            <w:iCs/>
            <w:noProof/>
          </w:rPr>
          <w:noBreakHyphen/>
          <w:t>4: Układ po planowaniu podłoża [opr. własne]</w:t>
        </w:r>
        <w:r w:rsidR="007F02F4">
          <w:rPr>
            <w:noProof/>
            <w:webHidden/>
          </w:rPr>
          <w:tab/>
        </w:r>
        <w:r w:rsidR="007F02F4">
          <w:rPr>
            <w:noProof/>
            <w:webHidden/>
          </w:rPr>
          <w:fldChar w:fldCharType="begin"/>
        </w:r>
        <w:r w:rsidR="007F02F4">
          <w:rPr>
            <w:noProof/>
            <w:webHidden/>
          </w:rPr>
          <w:instrText xml:space="preserve"> PAGEREF _Toc17550603 \h </w:instrText>
        </w:r>
        <w:r w:rsidR="007F02F4">
          <w:rPr>
            <w:noProof/>
            <w:webHidden/>
          </w:rPr>
        </w:r>
        <w:r w:rsidR="007F02F4">
          <w:rPr>
            <w:noProof/>
            <w:webHidden/>
          </w:rPr>
          <w:fldChar w:fldCharType="separate"/>
        </w:r>
        <w:r w:rsidR="00362E91">
          <w:rPr>
            <w:noProof/>
            <w:webHidden/>
          </w:rPr>
          <w:t>44</w:t>
        </w:r>
        <w:r w:rsidR="007F02F4">
          <w:rPr>
            <w:noProof/>
            <w:webHidden/>
          </w:rPr>
          <w:fldChar w:fldCharType="end"/>
        </w:r>
      </w:hyperlink>
    </w:p>
    <w:p w14:paraId="40C9A22F" w14:textId="38260AF9" w:rsidR="007F02F4" w:rsidRDefault="001C102B">
      <w:pPr>
        <w:pStyle w:val="Spisilustracji"/>
        <w:tabs>
          <w:tab w:val="right" w:leader="dot" w:pos="8493"/>
        </w:tabs>
        <w:rPr>
          <w:rFonts w:asciiTheme="minorHAnsi" w:eastAsiaTheme="minorEastAsia" w:hAnsiTheme="minorHAnsi" w:cstheme="minorBidi"/>
          <w:noProof/>
          <w:sz w:val="22"/>
          <w:szCs w:val="22"/>
        </w:rPr>
      </w:pPr>
      <w:hyperlink w:anchor="_Toc17550604" w:history="1">
        <w:r w:rsidR="007F02F4" w:rsidRPr="007C7CD7">
          <w:rPr>
            <w:rStyle w:val="Hipercze"/>
            <w:i/>
            <w:iCs/>
            <w:noProof/>
          </w:rPr>
          <w:t>Rysunek 3</w:t>
        </w:r>
        <w:r w:rsidR="007F02F4" w:rsidRPr="007C7CD7">
          <w:rPr>
            <w:rStyle w:val="Hipercze"/>
            <w:i/>
            <w:iCs/>
            <w:noProof/>
          </w:rPr>
          <w:noBreakHyphen/>
          <w:t>5: Zasilanie dołączone do układu scalonego [opr. własne]</w:t>
        </w:r>
        <w:r w:rsidR="007F02F4">
          <w:rPr>
            <w:noProof/>
            <w:webHidden/>
          </w:rPr>
          <w:tab/>
        </w:r>
        <w:r w:rsidR="007F02F4">
          <w:rPr>
            <w:noProof/>
            <w:webHidden/>
          </w:rPr>
          <w:fldChar w:fldCharType="begin"/>
        </w:r>
        <w:r w:rsidR="007F02F4">
          <w:rPr>
            <w:noProof/>
            <w:webHidden/>
          </w:rPr>
          <w:instrText xml:space="preserve"> PAGEREF _Toc17550604 \h </w:instrText>
        </w:r>
        <w:r w:rsidR="007F02F4">
          <w:rPr>
            <w:noProof/>
            <w:webHidden/>
          </w:rPr>
        </w:r>
        <w:r w:rsidR="007F02F4">
          <w:rPr>
            <w:noProof/>
            <w:webHidden/>
          </w:rPr>
          <w:fldChar w:fldCharType="separate"/>
        </w:r>
        <w:r w:rsidR="00362E91">
          <w:rPr>
            <w:noProof/>
            <w:webHidden/>
          </w:rPr>
          <w:t>45</w:t>
        </w:r>
        <w:r w:rsidR="007F02F4">
          <w:rPr>
            <w:noProof/>
            <w:webHidden/>
          </w:rPr>
          <w:fldChar w:fldCharType="end"/>
        </w:r>
      </w:hyperlink>
    </w:p>
    <w:p w14:paraId="125FB1E1" w14:textId="0F5A5675" w:rsidR="007F02F4" w:rsidRDefault="001C102B">
      <w:pPr>
        <w:pStyle w:val="Spisilustracji"/>
        <w:tabs>
          <w:tab w:val="right" w:leader="dot" w:pos="8493"/>
        </w:tabs>
        <w:rPr>
          <w:rFonts w:asciiTheme="minorHAnsi" w:eastAsiaTheme="minorEastAsia" w:hAnsiTheme="minorHAnsi" w:cstheme="minorBidi"/>
          <w:noProof/>
          <w:sz w:val="22"/>
          <w:szCs w:val="22"/>
        </w:rPr>
      </w:pPr>
      <w:hyperlink w:anchor="_Toc17550605" w:history="1">
        <w:r w:rsidR="007F02F4" w:rsidRPr="007C7CD7">
          <w:rPr>
            <w:rStyle w:val="Hipercze"/>
            <w:i/>
            <w:iCs/>
            <w:noProof/>
          </w:rPr>
          <w:t>Rysunek 3</w:t>
        </w:r>
        <w:r w:rsidR="007F02F4" w:rsidRPr="007C7CD7">
          <w:rPr>
            <w:rStyle w:val="Hipercze"/>
            <w:i/>
            <w:iCs/>
            <w:noProof/>
          </w:rPr>
          <w:noBreakHyphen/>
          <w:t>6: Widok fizyczny po ułożeniu komórek standardowych [opr. własne]</w:t>
        </w:r>
        <w:r w:rsidR="007F02F4">
          <w:rPr>
            <w:noProof/>
            <w:webHidden/>
          </w:rPr>
          <w:tab/>
        </w:r>
        <w:r w:rsidR="007F02F4">
          <w:rPr>
            <w:noProof/>
            <w:webHidden/>
          </w:rPr>
          <w:fldChar w:fldCharType="begin"/>
        </w:r>
        <w:r w:rsidR="007F02F4">
          <w:rPr>
            <w:noProof/>
            <w:webHidden/>
          </w:rPr>
          <w:instrText xml:space="preserve"> PAGEREF _Toc17550605 \h </w:instrText>
        </w:r>
        <w:r w:rsidR="007F02F4">
          <w:rPr>
            <w:noProof/>
            <w:webHidden/>
          </w:rPr>
        </w:r>
        <w:r w:rsidR="007F02F4">
          <w:rPr>
            <w:noProof/>
            <w:webHidden/>
          </w:rPr>
          <w:fldChar w:fldCharType="separate"/>
        </w:r>
        <w:r w:rsidR="00362E91">
          <w:rPr>
            <w:noProof/>
            <w:webHidden/>
          </w:rPr>
          <w:t>46</w:t>
        </w:r>
        <w:r w:rsidR="007F02F4">
          <w:rPr>
            <w:noProof/>
            <w:webHidden/>
          </w:rPr>
          <w:fldChar w:fldCharType="end"/>
        </w:r>
      </w:hyperlink>
    </w:p>
    <w:p w14:paraId="7C37BF2E" w14:textId="5CFF10F9" w:rsidR="007F02F4" w:rsidRDefault="001C102B">
      <w:pPr>
        <w:pStyle w:val="Spisilustracji"/>
        <w:tabs>
          <w:tab w:val="right" w:leader="dot" w:pos="8493"/>
        </w:tabs>
        <w:rPr>
          <w:rFonts w:asciiTheme="minorHAnsi" w:eastAsiaTheme="minorEastAsia" w:hAnsiTheme="minorHAnsi" w:cstheme="minorBidi"/>
          <w:noProof/>
          <w:sz w:val="22"/>
          <w:szCs w:val="22"/>
        </w:rPr>
      </w:pPr>
      <w:hyperlink w:anchor="_Toc17550606" w:history="1">
        <w:r w:rsidR="007F02F4" w:rsidRPr="007C7CD7">
          <w:rPr>
            <w:rStyle w:val="Hipercze"/>
            <w:i/>
            <w:iCs/>
            <w:noProof/>
          </w:rPr>
          <w:t>Rysunek 3</w:t>
        </w:r>
        <w:r w:rsidR="007F02F4" w:rsidRPr="007C7CD7">
          <w:rPr>
            <w:rStyle w:val="Hipercze"/>
            <w:i/>
            <w:iCs/>
            <w:noProof/>
          </w:rPr>
          <w:noBreakHyphen/>
          <w:t>7: Wypełnienie przerw między komórkami standardowymi [opr. własne]</w:t>
        </w:r>
        <w:r w:rsidR="007F02F4">
          <w:rPr>
            <w:noProof/>
            <w:webHidden/>
          </w:rPr>
          <w:tab/>
        </w:r>
        <w:r w:rsidR="007F02F4">
          <w:rPr>
            <w:noProof/>
            <w:webHidden/>
          </w:rPr>
          <w:fldChar w:fldCharType="begin"/>
        </w:r>
        <w:r w:rsidR="007F02F4">
          <w:rPr>
            <w:noProof/>
            <w:webHidden/>
          </w:rPr>
          <w:instrText xml:space="preserve"> PAGEREF _Toc17550606 \h </w:instrText>
        </w:r>
        <w:r w:rsidR="007F02F4">
          <w:rPr>
            <w:noProof/>
            <w:webHidden/>
          </w:rPr>
        </w:r>
        <w:r w:rsidR="007F02F4">
          <w:rPr>
            <w:noProof/>
            <w:webHidden/>
          </w:rPr>
          <w:fldChar w:fldCharType="separate"/>
        </w:r>
        <w:r w:rsidR="00362E91">
          <w:rPr>
            <w:noProof/>
            <w:webHidden/>
          </w:rPr>
          <w:t>47</w:t>
        </w:r>
        <w:r w:rsidR="007F02F4">
          <w:rPr>
            <w:noProof/>
            <w:webHidden/>
          </w:rPr>
          <w:fldChar w:fldCharType="end"/>
        </w:r>
      </w:hyperlink>
    </w:p>
    <w:p w14:paraId="01AE3BA1" w14:textId="3361731C" w:rsidR="007F02F4" w:rsidRDefault="001C102B">
      <w:pPr>
        <w:pStyle w:val="Spisilustracji"/>
        <w:tabs>
          <w:tab w:val="right" w:leader="dot" w:pos="8493"/>
        </w:tabs>
        <w:rPr>
          <w:rFonts w:asciiTheme="minorHAnsi" w:eastAsiaTheme="minorEastAsia" w:hAnsiTheme="minorHAnsi" w:cstheme="minorBidi"/>
          <w:noProof/>
          <w:sz w:val="22"/>
          <w:szCs w:val="22"/>
        </w:rPr>
      </w:pPr>
      <w:hyperlink w:anchor="_Toc17550607" w:history="1">
        <w:r w:rsidR="007F02F4" w:rsidRPr="007C7CD7">
          <w:rPr>
            <w:rStyle w:val="Hipercze"/>
            <w:i/>
            <w:iCs/>
            <w:noProof/>
          </w:rPr>
          <w:t>Rysunek 3</w:t>
        </w:r>
        <w:r w:rsidR="007F02F4" w:rsidRPr="007C7CD7">
          <w:rPr>
            <w:rStyle w:val="Hipercze"/>
            <w:i/>
            <w:iCs/>
            <w:noProof/>
          </w:rPr>
          <w:noBreakHyphen/>
          <w:t>8: Finalny projekt topografii [opr. własne]</w:t>
        </w:r>
        <w:r w:rsidR="007F02F4">
          <w:rPr>
            <w:noProof/>
            <w:webHidden/>
          </w:rPr>
          <w:tab/>
        </w:r>
        <w:r w:rsidR="007F02F4">
          <w:rPr>
            <w:noProof/>
            <w:webHidden/>
          </w:rPr>
          <w:fldChar w:fldCharType="begin"/>
        </w:r>
        <w:r w:rsidR="007F02F4">
          <w:rPr>
            <w:noProof/>
            <w:webHidden/>
          </w:rPr>
          <w:instrText xml:space="preserve"> PAGEREF _Toc17550607 \h </w:instrText>
        </w:r>
        <w:r w:rsidR="007F02F4">
          <w:rPr>
            <w:noProof/>
            <w:webHidden/>
          </w:rPr>
        </w:r>
        <w:r w:rsidR="007F02F4">
          <w:rPr>
            <w:noProof/>
            <w:webHidden/>
          </w:rPr>
          <w:fldChar w:fldCharType="separate"/>
        </w:r>
        <w:r w:rsidR="00362E91">
          <w:rPr>
            <w:noProof/>
            <w:webHidden/>
          </w:rPr>
          <w:t>48</w:t>
        </w:r>
        <w:r w:rsidR="007F02F4">
          <w:rPr>
            <w:noProof/>
            <w:webHidden/>
          </w:rPr>
          <w:fldChar w:fldCharType="end"/>
        </w:r>
      </w:hyperlink>
    </w:p>
    <w:p w14:paraId="143242F8" w14:textId="0A045EB8" w:rsidR="007F02F4" w:rsidRDefault="001C102B">
      <w:pPr>
        <w:pStyle w:val="Spisilustracji"/>
        <w:tabs>
          <w:tab w:val="right" w:leader="dot" w:pos="8493"/>
        </w:tabs>
        <w:rPr>
          <w:rFonts w:asciiTheme="minorHAnsi" w:eastAsiaTheme="minorEastAsia" w:hAnsiTheme="minorHAnsi" w:cstheme="minorBidi"/>
          <w:noProof/>
          <w:sz w:val="22"/>
          <w:szCs w:val="22"/>
        </w:rPr>
      </w:pPr>
      <w:hyperlink w:anchor="_Toc17550608" w:history="1">
        <w:r w:rsidR="007F02F4" w:rsidRPr="007C7CD7">
          <w:rPr>
            <w:rStyle w:val="Hipercze"/>
            <w:i/>
            <w:iCs/>
            <w:noProof/>
          </w:rPr>
          <w:t>Rysunek 3</w:t>
        </w:r>
        <w:r w:rsidR="007F02F4" w:rsidRPr="007C7CD7">
          <w:rPr>
            <w:rStyle w:val="Hipercze"/>
            <w:i/>
            <w:iCs/>
            <w:noProof/>
          </w:rPr>
          <w:noBreakHyphen/>
          <w:t>9: Moduł w programie Virtuoso  [opr. własne]</w:t>
        </w:r>
        <w:r w:rsidR="007F02F4">
          <w:rPr>
            <w:noProof/>
            <w:webHidden/>
          </w:rPr>
          <w:tab/>
        </w:r>
        <w:r w:rsidR="007F02F4">
          <w:rPr>
            <w:noProof/>
            <w:webHidden/>
          </w:rPr>
          <w:fldChar w:fldCharType="begin"/>
        </w:r>
        <w:r w:rsidR="007F02F4">
          <w:rPr>
            <w:noProof/>
            <w:webHidden/>
          </w:rPr>
          <w:instrText xml:space="preserve"> PAGEREF _Toc17550608 \h </w:instrText>
        </w:r>
        <w:r w:rsidR="007F02F4">
          <w:rPr>
            <w:noProof/>
            <w:webHidden/>
          </w:rPr>
        </w:r>
        <w:r w:rsidR="007F02F4">
          <w:rPr>
            <w:noProof/>
            <w:webHidden/>
          </w:rPr>
          <w:fldChar w:fldCharType="separate"/>
        </w:r>
        <w:r w:rsidR="00362E91">
          <w:rPr>
            <w:noProof/>
            <w:webHidden/>
          </w:rPr>
          <w:t>50</w:t>
        </w:r>
        <w:r w:rsidR="007F02F4">
          <w:rPr>
            <w:noProof/>
            <w:webHidden/>
          </w:rPr>
          <w:fldChar w:fldCharType="end"/>
        </w:r>
      </w:hyperlink>
    </w:p>
    <w:p w14:paraId="673FCF67" w14:textId="2DBE42C5" w:rsidR="007F02F4" w:rsidRDefault="001C102B">
      <w:pPr>
        <w:pStyle w:val="Spisilustracji"/>
        <w:tabs>
          <w:tab w:val="right" w:leader="dot" w:pos="8493"/>
        </w:tabs>
        <w:rPr>
          <w:rFonts w:asciiTheme="minorHAnsi" w:eastAsiaTheme="minorEastAsia" w:hAnsiTheme="minorHAnsi" w:cstheme="minorBidi"/>
          <w:noProof/>
          <w:sz w:val="22"/>
          <w:szCs w:val="22"/>
        </w:rPr>
      </w:pPr>
      <w:hyperlink w:anchor="_Toc17550609" w:history="1">
        <w:r w:rsidR="007F02F4" w:rsidRPr="007C7CD7">
          <w:rPr>
            <w:rStyle w:val="Hipercze"/>
            <w:i/>
            <w:iCs/>
            <w:noProof/>
          </w:rPr>
          <w:t>Rysunek 3</w:t>
        </w:r>
        <w:r w:rsidR="007F02F4" w:rsidRPr="007C7CD7">
          <w:rPr>
            <w:rStyle w:val="Hipercze"/>
            <w:i/>
            <w:iCs/>
            <w:noProof/>
          </w:rPr>
          <w:noBreakHyphen/>
          <w:t>10: Rama układu scalonego [opr. własne]</w:t>
        </w:r>
        <w:r w:rsidR="007F02F4">
          <w:rPr>
            <w:noProof/>
            <w:webHidden/>
          </w:rPr>
          <w:tab/>
        </w:r>
        <w:r w:rsidR="007F02F4">
          <w:rPr>
            <w:noProof/>
            <w:webHidden/>
          </w:rPr>
          <w:fldChar w:fldCharType="begin"/>
        </w:r>
        <w:r w:rsidR="007F02F4">
          <w:rPr>
            <w:noProof/>
            <w:webHidden/>
          </w:rPr>
          <w:instrText xml:space="preserve"> PAGEREF _Toc17550609 \h </w:instrText>
        </w:r>
        <w:r w:rsidR="007F02F4">
          <w:rPr>
            <w:noProof/>
            <w:webHidden/>
          </w:rPr>
        </w:r>
        <w:r w:rsidR="007F02F4">
          <w:rPr>
            <w:noProof/>
            <w:webHidden/>
          </w:rPr>
          <w:fldChar w:fldCharType="separate"/>
        </w:r>
        <w:r w:rsidR="00362E91">
          <w:rPr>
            <w:noProof/>
            <w:webHidden/>
          </w:rPr>
          <w:t>51</w:t>
        </w:r>
        <w:r w:rsidR="007F02F4">
          <w:rPr>
            <w:noProof/>
            <w:webHidden/>
          </w:rPr>
          <w:fldChar w:fldCharType="end"/>
        </w:r>
      </w:hyperlink>
    </w:p>
    <w:p w14:paraId="160492D0" w14:textId="619189A5" w:rsidR="007F02F4" w:rsidRDefault="001C102B">
      <w:pPr>
        <w:pStyle w:val="Spisilustracji"/>
        <w:tabs>
          <w:tab w:val="right" w:leader="dot" w:pos="8493"/>
        </w:tabs>
        <w:rPr>
          <w:rFonts w:asciiTheme="minorHAnsi" w:eastAsiaTheme="minorEastAsia" w:hAnsiTheme="minorHAnsi" w:cstheme="minorBidi"/>
          <w:noProof/>
          <w:sz w:val="22"/>
          <w:szCs w:val="22"/>
        </w:rPr>
      </w:pPr>
      <w:hyperlink w:anchor="_Toc17550610" w:history="1">
        <w:r w:rsidR="007F02F4" w:rsidRPr="007C7CD7">
          <w:rPr>
            <w:rStyle w:val="Hipercze"/>
            <w:i/>
            <w:iCs/>
            <w:noProof/>
          </w:rPr>
          <w:t>Rysunek 3</w:t>
        </w:r>
        <w:r w:rsidR="007F02F4" w:rsidRPr="007C7CD7">
          <w:rPr>
            <w:rStyle w:val="Hipercze"/>
            <w:i/>
            <w:iCs/>
            <w:noProof/>
          </w:rPr>
          <w:noBreakHyphen/>
          <w:t>11: Umiejscowienie modułu do połączenia z ramą [opr. własne]</w:t>
        </w:r>
        <w:r w:rsidR="007F02F4">
          <w:rPr>
            <w:noProof/>
            <w:webHidden/>
          </w:rPr>
          <w:tab/>
        </w:r>
        <w:r w:rsidR="007F02F4">
          <w:rPr>
            <w:noProof/>
            <w:webHidden/>
          </w:rPr>
          <w:fldChar w:fldCharType="begin"/>
        </w:r>
        <w:r w:rsidR="007F02F4">
          <w:rPr>
            <w:noProof/>
            <w:webHidden/>
          </w:rPr>
          <w:instrText xml:space="preserve"> PAGEREF _Toc17550610 \h </w:instrText>
        </w:r>
        <w:r w:rsidR="007F02F4">
          <w:rPr>
            <w:noProof/>
            <w:webHidden/>
          </w:rPr>
        </w:r>
        <w:r w:rsidR="007F02F4">
          <w:rPr>
            <w:noProof/>
            <w:webHidden/>
          </w:rPr>
          <w:fldChar w:fldCharType="separate"/>
        </w:r>
        <w:r w:rsidR="00362E91">
          <w:rPr>
            <w:noProof/>
            <w:webHidden/>
          </w:rPr>
          <w:t>52</w:t>
        </w:r>
        <w:r w:rsidR="007F02F4">
          <w:rPr>
            <w:noProof/>
            <w:webHidden/>
          </w:rPr>
          <w:fldChar w:fldCharType="end"/>
        </w:r>
      </w:hyperlink>
    </w:p>
    <w:p w14:paraId="4880FAB9" w14:textId="4FBC45F3" w:rsidR="007F02F4" w:rsidRDefault="001C102B">
      <w:pPr>
        <w:pStyle w:val="Spisilustracji"/>
        <w:tabs>
          <w:tab w:val="right" w:leader="dot" w:pos="8493"/>
        </w:tabs>
        <w:rPr>
          <w:rFonts w:asciiTheme="minorHAnsi" w:eastAsiaTheme="minorEastAsia" w:hAnsiTheme="minorHAnsi" w:cstheme="minorBidi"/>
          <w:noProof/>
          <w:sz w:val="22"/>
          <w:szCs w:val="22"/>
        </w:rPr>
      </w:pPr>
      <w:hyperlink w:anchor="_Toc17550611" w:history="1">
        <w:r w:rsidR="007F02F4" w:rsidRPr="007C7CD7">
          <w:rPr>
            <w:rStyle w:val="Hipercze"/>
            <w:i/>
            <w:iCs/>
            <w:noProof/>
          </w:rPr>
          <w:t>Rysunek 3</w:t>
        </w:r>
        <w:r w:rsidR="007F02F4" w:rsidRPr="007C7CD7">
          <w:rPr>
            <w:rStyle w:val="Hipercze"/>
            <w:i/>
            <w:iCs/>
            <w:noProof/>
          </w:rPr>
          <w:noBreakHyphen/>
          <w:t>12: Moduł kontrolera połączony z ramą [opr. własne]</w:t>
        </w:r>
        <w:r w:rsidR="007F02F4">
          <w:rPr>
            <w:noProof/>
            <w:webHidden/>
          </w:rPr>
          <w:tab/>
        </w:r>
        <w:r w:rsidR="007F02F4">
          <w:rPr>
            <w:noProof/>
            <w:webHidden/>
          </w:rPr>
          <w:fldChar w:fldCharType="begin"/>
        </w:r>
        <w:r w:rsidR="007F02F4">
          <w:rPr>
            <w:noProof/>
            <w:webHidden/>
          </w:rPr>
          <w:instrText xml:space="preserve"> PAGEREF _Toc17550611 \h </w:instrText>
        </w:r>
        <w:r w:rsidR="007F02F4">
          <w:rPr>
            <w:noProof/>
            <w:webHidden/>
          </w:rPr>
        </w:r>
        <w:r w:rsidR="007F02F4">
          <w:rPr>
            <w:noProof/>
            <w:webHidden/>
          </w:rPr>
          <w:fldChar w:fldCharType="separate"/>
        </w:r>
        <w:r w:rsidR="00362E91">
          <w:rPr>
            <w:noProof/>
            <w:webHidden/>
          </w:rPr>
          <w:t>52</w:t>
        </w:r>
        <w:r w:rsidR="007F02F4">
          <w:rPr>
            <w:noProof/>
            <w:webHidden/>
          </w:rPr>
          <w:fldChar w:fldCharType="end"/>
        </w:r>
      </w:hyperlink>
    </w:p>
    <w:p w14:paraId="171F57C9" w14:textId="60CC71D4" w:rsidR="007F02F4" w:rsidRDefault="001C102B">
      <w:pPr>
        <w:pStyle w:val="Spisilustracji"/>
        <w:tabs>
          <w:tab w:val="right" w:leader="dot" w:pos="8493"/>
        </w:tabs>
        <w:rPr>
          <w:rFonts w:asciiTheme="minorHAnsi" w:eastAsiaTheme="minorEastAsia" w:hAnsiTheme="minorHAnsi" w:cstheme="minorBidi"/>
          <w:noProof/>
          <w:sz w:val="22"/>
          <w:szCs w:val="22"/>
        </w:rPr>
      </w:pPr>
      <w:hyperlink w:anchor="_Toc17550612" w:history="1">
        <w:r w:rsidR="007F02F4" w:rsidRPr="007C7CD7">
          <w:rPr>
            <w:rStyle w:val="Hipercze"/>
            <w:i/>
            <w:iCs/>
            <w:noProof/>
          </w:rPr>
          <w:t>Rysunek 3</w:t>
        </w:r>
        <w:r w:rsidR="007F02F4" w:rsidRPr="007C7CD7">
          <w:rPr>
            <w:rStyle w:val="Hipercze"/>
            <w:i/>
            <w:iCs/>
            <w:noProof/>
          </w:rPr>
          <w:noBreakHyphen/>
          <w:t>13: Finalna wersja układu scalonego [opr. własne]</w:t>
        </w:r>
        <w:r w:rsidR="007F02F4">
          <w:rPr>
            <w:noProof/>
            <w:webHidden/>
          </w:rPr>
          <w:tab/>
        </w:r>
        <w:r w:rsidR="007F02F4">
          <w:rPr>
            <w:noProof/>
            <w:webHidden/>
          </w:rPr>
          <w:fldChar w:fldCharType="begin"/>
        </w:r>
        <w:r w:rsidR="007F02F4">
          <w:rPr>
            <w:noProof/>
            <w:webHidden/>
          </w:rPr>
          <w:instrText xml:space="preserve"> PAGEREF _Toc17550612 \h </w:instrText>
        </w:r>
        <w:r w:rsidR="007F02F4">
          <w:rPr>
            <w:noProof/>
            <w:webHidden/>
          </w:rPr>
        </w:r>
        <w:r w:rsidR="007F02F4">
          <w:rPr>
            <w:noProof/>
            <w:webHidden/>
          </w:rPr>
          <w:fldChar w:fldCharType="separate"/>
        </w:r>
        <w:r w:rsidR="00362E91">
          <w:rPr>
            <w:noProof/>
            <w:webHidden/>
          </w:rPr>
          <w:t>53</w:t>
        </w:r>
        <w:r w:rsidR="007F02F4">
          <w:rPr>
            <w:noProof/>
            <w:webHidden/>
          </w:rPr>
          <w:fldChar w:fldCharType="end"/>
        </w:r>
      </w:hyperlink>
    </w:p>
    <w:p w14:paraId="46ECC655" w14:textId="51AEF534" w:rsidR="00F6059B" w:rsidRPr="00A6751C" w:rsidRDefault="00DC124B" w:rsidP="00B2102C">
      <w:pPr>
        <w:pStyle w:val="Tekstpodstawowyzwciciem"/>
        <w:ind w:firstLine="0"/>
      </w:pPr>
      <w:r w:rsidRPr="00A6751C">
        <w:fldChar w:fldCharType="end"/>
      </w:r>
      <w:bookmarkEnd w:id="7"/>
      <w:bookmarkEnd w:id="63"/>
      <w:bookmarkEnd w:id="64"/>
    </w:p>
    <w:sectPr w:rsidR="00F6059B" w:rsidRPr="00A6751C" w:rsidSect="00ED798C">
      <w:headerReference w:type="default" r:id="rId57"/>
      <w:headerReference w:type="first" r:id="rId58"/>
      <w:type w:val="continuous"/>
      <w:pgSz w:w="11906" w:h="16838" w:code="9"/>
      <w:pgMar w:top="1418" w:right="1418" w:bottom="1418" w:left="1985"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1893FA4" w14:textId="77777777" w:rsidR="001C102B" w:rsidRDefault="001C102B">
      <w:r>
        <w:separator/>
      </w:r>
    </w:p>
  </w:endnote>
  <w:endnote w:type="continuationSeparator" w:id="0">
    <w:p w14:paraId="4039FE42" w14:textId="77777777" w:rsidR="001C102B" w:rsidRDefault="001C10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PLRoman10">
    <w:altName w:val="Times New Roman"/>
    <w:panose1 w:val="00000000000000000000"/>
    <w:charset w:val="EE"/>
    <w:family w:val="roman"/>
    <w:notTrueType/>
    <w:pitch w:val="variable"/>
    <w:sig w:usb0="00000087" w:usb1="00000000" w:usb2="00000000" w:usb3="00000000" w:csb0="0000000B" w:csb1="00000000"/>
  </w:font>
  <w:font w:name="PLRoman12">
    <w:altName w:val="Times New Roman"/>
    <w:panose1 w:val="00000000000000000000"/>
    <w:charset w:val="EE"/>
    <w:family w:val="roman"/>
    <w:notTrueType/>
    <w:pitch w:val="variable"/>
    <w:sig w:usb0="00000087" w:usb1="00000000" w:usb2="00000000" w:usb3="00000000" w:csb0="0000000B"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Univers LT Std 45 Light">
    <w:altName w:val="Arial"/>
    <w:panose1 w:val="00000000000000000000"/>
    <w:charset w:val="00"/>
    <w:family w:val="swiss"/>
    <w:notTrueType/>
    <w:pitch w:val="default"/>
    <w:sig w:usb0="00000003" w:usb1="00000000" w:usb2="00000000" w:usb3="00000000" w:csb0="00000001" w:csb1="00000000"/>
  </w:font>
  <w:font w:name="Titillium">
    <w:altName w:val="Times New Roman"/>
    <w:panose1 w:val="00000000000000000000"/>
    <w:charset w:val="00"/>
    <w:family w:val="roman"/>
    <w:notTrueType/>
    <w:pitch w:val="default"/>
  </w:font>
  <w:font w:name="TimesNewRoman">
    <w:altName w:val="MS Gothic"/>
    <w:panose1 w:val="00000000000000000000"/>
    <w:charset w:val="80"/>
    <w:family w:val="auto"/>
    <w:notTrueType/>
    <w:pitch w:val="default"/>
    <w:sig w:usb0="00000000" w:usb1="08070000" w:usb2="00000010" w:usb3="00000000" w:csb0="00020000"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3D4CBC" w14:textId="438CF782" w:rsidR="00C00A7B" w:rsidRDefault="00C00A7B">
    <w:pPr>
      <w:pStyle w:val="Stopka"/>
    </w:pPr>
    <w:r>
      <w:tab/>
      <w:t xml:space="preserve">- </w:t>
    </w:r>
    <w:r>
      <w:rPr>
        <w:rStyle w:val="Numerstrony"/>
      </w:rPr>
      <w:fldChar w:fldCharType="begin"/>
    </w:r>
    <w:r>
      <w:rPr>
        <w:rStyle w:val="Numerstrony"/>
      </w:rPr>
      <w:instrText xml:space="preserve"> PAGE </w:instrText>
    </w:r>
    <w:r>
      <w:rPr>
        <w:rStyle w:val="Numerstrony"/>
      </w:rPr>
      <w:fldChar w:fldCharType="separate"/>
    </w:r>
    <w:r>
      <w:rPr>
        <w:rStyle w:val="Numerstrony"/>
        <w:noProof/>
      </w:rPr>
      <w:t>5</w:t>
    </w:r>
    <w:r>
      <w:rPr>
        <w:rStyle w:val="Numerstrony"/>
      </w:rPr>
      <w:fldChar w:fldCharType="end"/>
    </w:r>
    <w:r>
      <w:rPr>
        <w:rStyle w:val="Numerstrony"/>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837141" w14:textId="634CEAB7" w:rsidR="00C00A7B" w:rsidRDefault="00C00A7B" w:rsidP="0091773C">
    <w:pPr>
      <w:pStyle w:val="Stopka"/>
      <w:jc w:val="center"/>
    </w:pPr>
    <w:r>
      <w:t xml:space="preserve">- </w:t>
    </w:r>
    <w:r>
      <w:rPr>
        <w:rStyle w:val="Numerstrony"/>
      </w:rPr>
      <w:fldChar w:fldCharType="begin"/>
    </w:r>
    <w:r>
      <w:rPr>
        <w:rStyle w:val="Numerstrony"/>
      </w:rPr>
      <w:instrText xml:space="preserve"> PAGE </w:instrText>
    </w:r>
    <w:r>
      <w:rPr>
        <w:rStyle w:val="Numerstrony"/>
      </w:rPr>
      <w:fldChar w:fldCharType="separate"/>
    </w:r>
    <w:r>
      <w:rPr>
        <w:rStyle w:val="Numerstrony"/>
        <w:noProof/>
      </w:rPr>
      <w:t>33</w:t>
    </w:r>
    <w:r>
      <w:rPr>
        <w:rStyle w:val="Numerstrony"/>
      </w:rPr>
      <w:fldChar w:fldCharType="end"/>
    </w:r>
    <w:r>
      <w:rPr>
        <w:rStyle w:val="Numerstrony"/>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E2EDC2" w14:textId="77777777" w:rsidR="001C102B" w:rsidRDefault="001C102B">
      <w:r>
        <w:separator/>
      </w:r>
    </w:p>
  </w:footnote>
  <w:footnote w:type="continuationSeparator" w:id="0">
    <w:p w14:paraId="7C01723C" w14:textId="77777777" w:rsidR="001C102B" w:rsidRDefault="001C102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F2D18E" w14:textId="77777777" w:rsidR="00C00A7B" w:rsidRDefault="00C00A7B">
    <w:pPr>
      <w:pStyle w:val="Nagwek"/>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B8B151" w14:textId="77777777" w:rsidR="00C00A7B" w:rsidRDefault="00C00A7B">
    <w:pPr>
      <w:pStyle w:val="Nagwek"/>
    </w:pPr>
    <w:r>
      <w:rPr>
        <w:b/>
        <w:bCs/>
      </w:rPr>
      <w:t>Spis treści</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221892" w14:textId="77777777" w:rsidR="00C00A7B" w:rsidRDefault="00C00A7B">
    <w:pPr>
      <w:pStyle w:val="Nagwek"/>
      <w:rPr>
        <w:b/>
        <w:bCs/>
      </w:rPr>
    </w:pPr>
    <w:r>
      <w:rPr>
        <w:b/>
        <w:bCs/>
      </w:rPr>
      <w:t>Spis treści</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F0F56C" w14:textId="007D4A1D" w:rsidR="00C00A7B" w:rsidRDefault="001C102B">
    <w:pPr>
      <w:pStyle w:val="Nagwek"/>
    </w:pPr>
    <w:r>
      <w:fldChar w:fldCharType="begin"/>
    </w:r>
    <w:r>
      <w:instrText xml:space="preserve"> STYLEREF "Nagłówek 1" \* MERGEFORMAT </w:instrText>
    </w:r>
    <w:r>
      <w:fldChar w:fldCharType="separate"/>
    </w:r>
    <w:r w:rsidR="00362E91">
      <w:rPr>
        <w:noProof/>
      </w:rPr>
      <w:br/>
      <w:t>Projektowanie układu scalonego</w:t>
    </w:r>
    <w:r>
      <w:rPr>
        <w:noProof/>
      </w:rPr>
      <w:fldChar w:fldCharType="end"/>
    </w:r>
  </w:p>
  <w:p w14:paraId="2F04134A" w14:textId="77777777" w:rsidR="00C00A7B" w:rsidRDefault="00C00A7B"/>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725D59" w14:textId="77777777" w:rsidR="00C00A7B" w:rsidRDefault="00C00A7B">
    <w:pPr>
      <w:pStyle w:val="Nagwek"/>
      <w:rPr>
        <w:b/>
        <w:bCs/>
      </w:rPr>
    </w:pPr>
    <w:r>
      <w:rPr>
        <w:b/>
        <w:bCs/>
      </w:rPr>
      <w:t>Spis treści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3"/>
    <w:multiLevelType w:val="singleLevel"/>
    <w:tmpl w:val="CAB40D3E"/>
    <w:lvl w:ilvl="0">
      <w:start w:val="1"/>
      <w:numFmt w:val="bullet"/>
      <w:lvlText w:val=""/>
      <w:lvlJc w:val="left"/>
      <w:pPr>
        <w:tabs>
          <w:tab w:val="num" w:pos="643"/>
        </w:tabs>
        <w:ind w:left="643" w:hanging="360"/>
      </w:pPr>
      <w:rPr>
        <w:rFonts w:ascii="Symbol" w:hAnsi="Symbol" w:hint="default"/>
      </w:rPr>
    </w:lvl>
  </w:abstractNum>
  <w:abstractNum w:abstractNumId="1" w15:restartNumberingAfterBreak="0">
    <w:nsid w:val="005B4BFD"/>
    <w:multiLevelType w:val="hybridMultilevel"/>
    <w:tmpl w:val="FCECB12A"/>
    <w:lvl w:ilvl="0" w:tplc="2AB494C0">
      <w:start w:val="1"/>
      <w:numFmt w:val="bullet"/>
      <w:lvlText w:val=""/>
      <w:lvlJc w:val="left"/>
      <w:pPr>
        <w:ind w:left="1428"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04F14A84"/>
    <w:multiLevelType w:val="hybridMultilevel"/>
    <w:tmpl w:val="59D22378"/>
    <w:lvl w:ilvl="0" w:tplc="49827022">
      <w:start w:val="1"/>
      <w:numFmt w:val="lowerLetter"/>
      <w:lvlText w:val="%1)"/>
      <w:lvlJc w:val="left"/>
      <w:pPr>
        <w:tabs>
          <w:tab w:val="num" w:pos="1065"/>
        </w:tabs>
        <w:ind w:left="1065" w:hanging="705"/>
      </w:pPr>
      <w:rPr>
        <w:rFonts w:hint="default"/>
      </w:r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3" w15:restartNumberingAfterBreak="0">
    <w:nsid w:val="09246A9B"/>
    <w:multiLevelType w:val="hybridMultilevel"/>
    <w:tmpl w:val="F3E6499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0A3304DA"/>
    <w:multiLevelType w:val="hybridMultilevel"/>
    <w:tmpl w:val="CEAE6C6A"/>
    <w:lvl w:ilvl="0" w:tplc="53B49140">
      <w:start w:val="5"/>
      <w:numFmt w:val="lowerLetter"/>
      <w:lvlText w:val="%1)"/>
      <w:lvlJc w:val="left"/>
      <w:pPr>
        <w:tabs>
          <w:tab w:val="num" w:pos="1065"/>
        </w:tabs>
        <w:ind w:left="1065" w:hanging="705"/>
      </w:pPr>
      <w:rPr>
        <w:rFonts w:hint="default"/>
      </w:r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5" w15:restartNumberingAfterBreak="0">
    <w:nsid w:val="0A7973E7"/>
    <w:multiLevelType w:val="hybridMultilevel"/>
    <w:tmpl w:val="6F081D08"/>
    <w:lvl w:ilvl="0" w:tplc="2AB494C0">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0B950815"/>
    <w:multiLevelType w:val="hybridMultilevel"/>
    <w:tmpl w:val="9DAE87B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0D1930BF"/>
    <w:multiLevelType w:val="hybridMultilevel"/>
    <w:tmpl w:val="4260C43E"/>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8" w15:restartNumberingAfterBreak="0">
    <w:nsid w:val="0FFB5061"/>
    <w:multiLevelType w:val="hybridMultilevel"/>
    <w:tmpl w:val="E22C48F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13264F2B"/>
    <w:multiLevelType w:val="hybridMultilevel"/>
    <w:tmpl w:val="CAD6FA74"/>
    <w:lvl w:ilvl="0" w:tplc="C804F8B6">
      <w:start w:val="1"/>
      <w:numFmt w:val="decimal"/>
      <w:pStyle w:val="PodpisPodRysunkiem"/>
      <w:lvlText w:val="Rys. %1"/>
      <w:lvlJc w:val="left"/>
      <w:pPr>
        <w:tabs>
          <w:tab w:val="num" w:pos="720"/>
        </w:tabs>
        <w:ind w:left="0" w:firstLine="0"/>
      </w:pPr>
      <w:rPr>
        <w:rFonts w:ascii="Times New Roman" w:hAnsi="Times New Roman" w:hint="default"/>
        <w:b/>
        <w:i w:val="0"/>
        <w:sz w:val="22"/>
      </w:rPr>
    </w:lvl>
    <w:lvl w:ilvl="1" w:tplc="B14665C8">
      <w:numFmt w:val="bullet"/>
      <w:lvlText w:val="–"/>
      <w:lvlJc w:val="left"/>
      <w:pPr>
        <w:tabs>
          <w:tab w:val="num" w:pos="1440"/>
        </w:tabs>
        <w:ind w:left="1440" w:hanging="360"/>
      </w:pPr>
      <w:rPr>
        <w:rFonts w:ascii="Times New Roman" w:eastAsia="Times New Roman" w:hAnsi="Times New Roman" w:cs="Times New Roman" w:hint="default"/>
      </w:rPr>
    </w:lvl>
    <w:lvl w:ilvl="2" w:tplc="9D8EB7C2">
      <w:start w:val="1"/>
      <w:numFmt w:val="bullet"/>
      <w:lvlText w:val=""/>
      <w:lvlJc w:val="left"/>
      <w:pPr>
        <w:tabs>
          <w:tab w:val="num" w:pos="2340"/>
        </w:tabs>
        <w:ind w:left="2340" w:hanging="360"/>
      </w:pPr>
      <w:rPr>
        <w:rFonts w:ascii="Symbol" w:hAnsi="Symbol" w:hint="default"/>
      </w:r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10" w15:restartNumberingAfterBreak="0">
    <w:nsid w:val="19564123"/>
    <w:multiLevelType w:val="hybridMultilevel"/>
    <w:tmpl w:val="1FDA59FC"/>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1" w15:restartNumberingAfterBreak="0">
    <w:nsid w:val="19644817"/>
    <w:multiLevelType w:val="hybridMultilevel"/>
    <w:tmpl w:val="AEC0AE6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15:restartNumberingAfterBreak="0">
    <w:nsid w:val="1F0B18E1"/>
    <w:multiLevelType w:val="multilevel"/>
    <w:tmpl w:val="50868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F7B780F"/>
    <w:multiLevelType w:val="hybridMultilevel"/>
    <w:tmpl w:val="342E50B6"/>
    <w:lvl w:ilvl="0" w:tplc="0415000F">
      <w:start w:val="1"/>
      <w:numFmt w:val="decimal"/>
      <w:lvlText w:val="%1."/>
      <w:lvlJc w:val="left"/>
      <w:pPr>
        <w:ind w:left="1004" w:hanging="360"/>
      </w:pPr>
    </w:lvl>
    <w:lvl w:ilvl="1" w:tplc="04150019" w:tentative="1">
      <w:start w:val="1"/>
      <w:numFmt w:val="lowerLetter"/>
      <w:lvlText w:val="%2."/>
      <w:lvlJc w:val="left"/>
      <w:pPr>
        <w:ind w:left="1724" w:hanging="360"/>
      </w:pPr>
    </w:lvl>
    <w:lvl w:ilvl="2" w:tplc="0415001B" w:tentative="1">
      <w:start w:val="1"/>
      <w:numFmt w:val="lowerRoman"/>
      <w:lvlText w:val="%3."/>
      <w:lvlJc w:val="right"/>
      <w:pPr>
        <w:ind w:left="2444" w:hanging="180"/>
      </w:pPr>
    </w:lvl>
    <w:lvl w:ilvl="3" w:tplc="0415000F" w:tentative="1">
      <w:start w:val="1"/>
      <w:numFmt w:val="decimal"/>
      <w:lvlText w:val="%4."/>
      <w:lvlJc w:val="left"/>
      <w:pPr>
        <w:ind w:left="3164" w:hanging="360"/>
      </w:pPr>
    </w:lvl>
    <w:lvl w:ilvl="4" w:tplc="04150019" w:tentative="1">
      <w:start w:val="1"/>
      <w:numFmt w:val="lowerLetter"/>
      <w:lvlText w:val="%5."/>
      <w:lvlJc w:val="left"/>
      <w:pPr>
        <w:ind w:left="3884" w:hanging="360"/>
      </w:pPr>
    </w:lvl>
    <w:lvl w:ilvl="5" w:tplc="0415001B" w:tentative="1">
      <w:start w:val="1"/>
      <w:numFmt w:val="lowerRoman"/>
      <w:lvlText w:val="%6."/>
      <w:lvlJc w:val="right"/>
      <w:pPr>
        <w:ind w:left="4604" w:hanging="180"/>
      </w:pPr>
    </w:lvl>
    <w:lvl w:ilvl="6" w:tplc="0415000F" w:tentative="1">
      <w:start w:val="1"/>
      <w:numFmt w:val="decimal"/>
      <w:lvlText w:val="%7."/>
      <w:lvlJc w:val="left"/>
      <w:pPr>
        <w:ind w:left="5324" w:hanging="360"/>
      </w:pPr>
    </w:lvl>
    <w:lvl w:ilvl="7" w:tplc="04150019" w:tentative="1">
      <w:start w:val="1"/>
      <w:numFmt w:val="lowerLetter"/>
      <w:lvlText w:val="%8."/>
      <w:lvlJc w:val="left"/>
      <w:pPr>
        <w:ind w:left="6044" w:hanging="360"/>
      </w:pPr>
    </w:lvl>
    <w:lvl w:ilvl="8" w:tplc="0415001B" w:tentative="1">
      <w:start w:val="1"/>
      <w:numFmt w:val="lowerRoman"/>
      <w:lvlText w:val="%9."/>
      <w:lvlJc w:val="right"/>
      <w:pPr>
        <w:ind w:left="6764" w:hanging="180"/>
      </w:pPr>
    </w:lvl>
  </w:abstractNum>
  <w:abstractNum w:abstractNumId="14" w15:restartNumberingAfterBreak="0">
    <w:nsid w:val="2FE477BD"/>
    <w:multiLevelType w:val="hybridMultilevel"/>
    <w:tmpl w:val="E572E970"/>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5" w15:restartNumberingAfterBreak="0">
    <w:nsid w:val="32790052"/>
    <w:multiLevelType w:val="hybridMultilevel"/>
    <w:tmpl w:val="04A80420"/>
    <w:lvl w:ilvl="0" w:tplc="2AB494C0">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6" w15:restartNumberingAfterBreak="0">
    <w:nsid w:val="35801EFE"/>
    <w:multiLevelType w:val="hybridMultilevel"/>
    <w:tmpl w:val="62D8912A"/>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7" w15:restartNumberingAfterBreak="0">
    <w:nsid w:val="3A0804BC"/>
    <w:multiLevelType w:val="hybridMultilevel"/>
    <w:tmpl w:val="84FA0452"/>
    <w:lvl w:ilvl="0" w:tplc="04150007">
      <w:start w:val="1"/>
      <w:numFmt w:val="bullet"/>
      <w:lvlText w:val=""/>
      <w:lvlJc w:val="left"/>
      <w:pPr>
        <w:tabs>
          <w:tab w:val="num" w:pos="1004"/>
        </w:tabs>
        <w:ind w:left="1004" w:hanging="360"/>
      </w:pPr>
      <w:rPr>
        <w:rFonts w:ascii="Wingdings" w:hAnsi="Wingdings" w:hint="default"/>
        <w:sz w:val="16"/>
      </w:rPr>
    </w:lvl>
    <w:lvl w:ilvl="1" w:tplc="04150003" w:tentative="1">
      <w:start w:val="1"/>
      <w:numFmt w:val="bullet"/>
      <w:lvlText w:val="o"/>
      <w:lvlJc w:val="left"/>
      <w:pPr>
        <w:tabs>
          <w:tab w:val="num" w:pos="1724"/>
        </w:tabs>
        <w:ind w:left="1724" w:hanging="360"/>
      </w:pPr>
      <w:rPr>
        <w:rFonts w:ascii="Courier New" w:hAnsi="Courier New" w:hint="default"/>
      </w:rPr>
    </w:lvl>
    <w:lvl w:ilvl="2" w:tplc="04150005" w:tentative="1">
      <w:start w:val="1"/>
      <w:numFmt w:val="bullet"/>
      <w:lvlText w:val=""/>
      <w:lvlJc w:val="left"/>
      <w:pPr>
        <w:tabs>
          <w:tab w:val="num" w:pos="2444"/>
        </w:tabs>
        <w:ind w:left="2444" w:hanging="360"/>
      </w:pPr>
      <w:rPr>
        <w:rFonts w:ascii="Wingdings" w:hAnsi="Wingdings" w:hint="default"/>
      </w:rPr>
    </w:lvl>
    <w:lvl w:ilvl="3" w:tplc="04150001" w:tentative="1">
      <w:start w:val="1"/>
      <w:numFmt w:val="bullet"/>
      <w:lvlText w:val=""/>
      <w:lvlJc w:val="left"/>
      <w:pPr>
        <w:tabs>
          <w:tab w:val="num" w:pos="3164"/>
        </w:tabs>
        <w:ind w:left="3164" w:hanging="360"/>
      </w:pPr>
      <w:rPr>
        <w:rFonts w:ascii="Symbol" w:hAnsi="Symbol" w:hint="default"/>
      </w:rPr>
    </w:lvl>
    <w:lvl w:ilvl="4" w:tplc="04150003" w:tentative="1">
      <w:start w:val="1"/>
      <w:numFmt w:val="bullet"/>
      <w:lvlText w:val="o"/>
      <w:lvlJc w:val="left"/>
      <w:pPr>
        <w:tabs>
          <w:tab w:val="num" w:pos="3884"/>
        </w:tabs>
        <w:ind w:left="3884" w:hanging="360"/>
      </w:pPr>
      <w:rPr>
        <w:rFonts w:ascii="Courier New" w:hAnsi="Courier New" w:hint="default"/>
      </w:rPr>
    </w:lvl>
    <w:lvl w:ilvl="5" w:tplc="04150005" w:tentative="1">
      <w:start w:val="1"/>
      <w:numFmt w:val="bullet"/>
      <w:lvlText w:val=""/>
      <w:lvlJc w:val="left"/>
      <w:pPr>
        <w:tabs>
          <w:tab w:val="num" w:pos="4604"/>
        </w:tabs>
        <w:ind w:left="4604" w:hanging="360"/>
      </w:pPr>
      <w:rPr>
        <w:rFonts w:ascii="Wingdings" w:hAnsi="Wingdings" w:hint="default"/>
      </w:rPr>
    </w:lvl>
    <w:lvl w:ilvl="6" w:tplc="04150001" w:tentative="1">
      <w:start w:val="1"/>
      <w:numFmt w:val="bullet"/>
      <w:lvlText w:val=""/>
      <w:lvlJc w:val="left"/>
      <w:pPr>
        <w:tabs>
          <w:tab w:val="num" w:pos="5324"/>
        </w:tabs>
        <w:ind w:left="5324" w:hanging="360"/>
      </w:pPr>
      <w:rPr>
        <w:rFonts w:ascii="Symbol" w:hAnsi="Symbol" w:hint="default"/>
      </w:rPr>
    </w:lvl>
    <w:lvl w:ilvl="7" w:tplc="04150003" w:tentative="1">
      <w:start w:val="1"/>
      <w:numFmt w:val="bullet"/>
      <w:lvlText w:val="o"/>
      <w:lvlJc w:val="left"/>
      <w:pPr>
        <w:tabs>
          <w:tab w:val="num" w:pos="6044"/>
        </w:tabs>
        <w:ind w:left="6044" w:hanging="360"/>
      </w:pPr>
      <w:rPr>
        <w:rFonts w:ascii="Courier New" w:hAnsi="Courier New" w:hint="default"/>
      </w:rPr>
    </w:lvl>
    <w:lvl w:ilvl="8" w:tplc="04150005" w:tentative="1">
      <w:start w:val="1"/>
      <w:numFmt w:val="bullet"/>
      <w:lvlText w:val=""/>
      <w:lvlJc w:val="left"/>
      <w:pPr>
        <w:tabs>
          <w:tab w:val="num" w:pos="6764"/>
        </w:tabs>
        <w:ind w:left="6764" w:hanging="360"/>
      </w:pPr>
      <w:rPr>
        <w:rFonts w:ascii="Wingdings" w:hAnsi="Wingdings" w:hint="default"/>
      </w:rPr>
    </w:lvl>
  </w:abstractNum>
  <w:abstractNum w:abstractNumId="18" w15:restartNumberingAfterBreak="0">
    <w:nsid w:val="41B32FFF"/>
    <w:multiLevelType w:val="hybridMultilevel"/>
    <w:tmpl w:val="CEAE6C6A"/>
    <w:lvl w:ilvl="0" w:tplc="0415000B">
      <w:start w:val="1"/>
      <w:numFmt w:val="bullet"/>
      <w:lvlText w:val=""/>
      <w:lvlJc w:val="left"/>
      <w:pPr>
        <w:tabs>
          <w:tab w:val="num" w:pos="1069"/>
        </w:tabs>
        <w:ind w:left="1069" w:hanging="360"/>
      </w:pPr>
      <w:rPr>
        <w:rFonts w:ascii="Wingdings" w:hAnsi="Wingdings" w:hint="default"/>
      </w:rPr>
    </w:lvl>
    <w:lvl w:ilvl="1" w:tplc="04150019" w:tentative="1">
      <w:start w:val="1"/>
      <w:numFmt w:val="lowerLetter"/>
      <w:lvlText w:val="%2."/>
      <w:lvlJc w:val="left"/>
      <w:pPr>
        <w:tabs>
          <w:tab w:val="num" w:pos="1789"/>
        </w:tabs>
        <w:ind w:left="1789" w:hanging="360"/>
      </w:pPr>
    </w:lvl>
    <w:lvl w:ilvl="2" w:tplc="0415001B" w:tentative="1">
      <w:start w:val="1"/>
      <w:numFmt w:val="lowerRoman"/>
      <w:lvlText w:val="%3."/>
      <w:lvlJc w:val="right"/>
      <w:pPr>
        <w:tabs>
          <w:tab w:val="num" w:pos="2509"/>
        </w:tabs>
        <w:ind w:left="2509" w:hanging="180"/>
      </w:pPr>
    </w:lvl>
    <w:lvl w:ilvl="3" w:tplc="0415000F" w:tentative="1">
      <w:start w:val="1"/>
      <w:numFmt w:val="decimal"/>
      <w:lvlText w:val="%4."/>
      <w:lvlJc w:val="left"/>
      <w:pPr>
        <w:tabs>
          <w:tab w:val="num" w:pos="3229"/>
        </w:tabs>
        <w:ind w:left="3229" w:hanging="360"/>
      </w:pPr>
    </w:lvl>
    <w:lvl w:ilvl="4" w:tplc="04150019" w:tentative="1">
      <w:start w:val="1"/>
      <w:numFmt w:val="lowerLetter"/>
      <w:lvlText w:val="%5."/>
      <w:lvlJc w:val="left"/>
      <w:pPr>
        <w:tabs>
          <w:tab w:val="num" w:pos="3949"/>
        </w:tabs>
        <w:ind w:left="3949" w:hanging="360"/>
      </w:pPr>
    </w:lvl>
    <w:lvl w:ilvl="5" w:tplc="0415001B" w:tentative="1">
      <w:start w:val="1"/>
      <w:numFmt w:val="lowerRoman"/>
      <w:lvlText w:val="%6."/>
      <w:lvlJc w:val="right"/>
      <w:pPr>
        <w:tabs>
          <w:tab w:val="num" w:pos="4669"/>
        </w:tabs>
        <w:ind w:left="4669" w:hanging="180"/>
      </w:pPr>
    </w:lvl>
    <w:lvl w:ilvl="6" w:tplc="0415000F" w:tentative="1">
      <w:start w:val="1"/>
      <w:numFmt w:val="decimal"/>
      <w:lvlText w:val="%7."/>
      <w:lvlJc w:val="left"/>
      <w:pPr>
        <w:tabs>
          <w:tab w:val="num" w:pos="5389"/>
        </w:tabs>
        <w:ind w:left="5389" w:hanging="360"/>
      </w:pPr>
    </w:lvl>
    <w:lvl w:ilvl="7" w:tplc="04150019" w:tentative="1">
      <w:start w:val="1"/>
      <w:numFmt w:val="lowerLetter"/>
      <w:lvlText w:val="%8."/>
      <w:lvlJc w:val="left"/>
      <w:pPr>
        <w:tabs>
          <w:tab w:val="num" w:pos="6109"/>
        </w:tabs>
        <w:ind w:left="6109" w:hanging="360"/>
      </w:pPr>
    </w:lvl>
    <w:lvl w:ilvl="8" w:tplc="0415001B" w:tentative="1">
      <w:start w:val="1"/>
      <w:numFmt w:val="lowerRoman"/>
      <w:lvlText w:val="%9."/>
      <w:lvlJc w:val="right"/>
      <w:pPr>
        <w:tabs>
          <w:tab w:val="num" w:pos="6829"/>
        </w:tabs>
        <w:ind w:left="6829" w:hanging="180"/>
      </w:pPr>
    </w:lvl>
  </w:abstractNum>
  <w:abstractNum w:abstractNumId="19" w15:restartNumberingAfterBreak="0">
    <w:nsid w:val="47EC65F3"/>
    <w:multiLevelType w:val="hybridMultilevel"/>
    <w:tmpl w:val="ACFE064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0" w15:restartNumberingAfterBreak="0">
    <w:nsid w:val="486A5021"/>
    <w:multiLevelType w:val="hybridMultilevel"/>
    <w:tmpl w:val="6D5E4176"/>
    <w:lvl w:ilvl="0" w:tplc="B0E4B1FA">
      <w:start w:val="1"/>
      <w:numFmt w:val="decimal"/>
      <w:lvlText w:val="%1."/>
      <w:lvlJc w:val="left"/>
      <w:pPr>
        <w:ind w:left="644" w:hanging="360"/>
      </w:pPr>
      <w:rPr>
        <w:rFonts w:hint="default"/>
      </w:rPr>
    </w:lvl>
    <w:lvl w:ilvl="1" w:tplc="04150019" w:tentative="1">
      <w:start w:val="1"/>
      <w:numFmt w:val="lowerLetter"/>
      <w:lvlText w:val="%2."/>
      <w:lvlJc w:val="left"/>
      <w:pPr>
        <w:ind w:left="1364" w:hanging="360"/>
      </w:pPr>
    </w:lvl>
    <w:lvl w:ilvl="2" w:tplc="0415001B" w:tentative="1">
      <w:start w:val="1"/>
      <w:numFmt w:val="lowerRoman"/>
      <w:lvlText w:val="%3."/>
      <w:lvlJc w:val="right"/>
      <w:pPr>
        <w:ind w:left="2084" w:hanging="180"/>
      </w:pPr>
    </w:lvl>
    <w:lvl w:ilvl="3" w:tplc="0415000F" w:tentative="1">
      <w:start w:val="1"/>
      <w:numFmt w:val="decimal"/>
      <w:lvlText w:val="%4."/>
      <w:lvlJc w:val="left"/>
      <w:pPr>
        <w:ind w:left="2804" w:hanging="360"/>
      </w:pPr>
    </w:lvl>
    <w:lvl w:ilvl="4" w:tplc="04150019" w:tentative="1">
      <w:start w:val="1"/>
      <w:numFmt w:val="lowerLetter"/>
      <w:lvlText w:val="%5."/>
      <w:lvlJc w:val="left"/>
      <w:pPr>
        <w:ind w:left="3524" w:hanging="360"/>
      </w:pPr>
    </w:lvl>
    <w:lvl w:ilvl="5" w:tplc="0415001B" w:tentative="1">
      <w:start w:val="1"/>
      <w:numFmt w:val="lowerRoman"/>
      <w:lvlText w:val="%6."/>
      <w:lvlJc w:val="right"/>
      <w:pPr>
        <w:ind w:left="4244" w:hanging="180"/>
      </w:pPr>
    </w:lvl>
    <w:lvl w:ilvl="6" w:tplc="0415000F" w:tentative="1">
      <w:start w:val="1"/>
      <w:numFmt w:val="decimal"/>
      <w:lvlText w:val="%7."/>
      <w:lvlJc w:val="left"/>
      <w:pPr>
        <w:ind w:left="4964" w:hanging="360"/>
      </w:pPr>
    </w:lvl>
    <w:lvl w:ilvl="7" w:tplc="04150019" w:tentative="1">
      <w:start w:val="1"/>
      <w:numFmt w:val="lowerLetter"/>
      <w:lvlText w:val="%8."/>
      <w:lvlJc w:val="left"/>
      <w:pPr>
        <w:ind w:left="5684" w:hanging="360"/>
      </w:pPr>
    </w:lvl>
    <w:lvl w:ilvl="8" w:tplc="0415001B" w:tentative="1">
      <w:start w:val="1"/>
      <w:numFmt w:val="lowerRoman"/>
      <w:lvlText w:val="%9."/>
      <w:lvlJc w:val="right"/>
      <w:pPr>
        <w:ind w:left="6404" w:hanging="180"/>
      </w:pPr>
    </w:lvl>
  </w:abstractNum>
  <w:abstractNum w:abstractNumId="21" w15:restartNumberingAfterBreak="0">
    <w:nsid w:val="4C662D7D"/>
    <w:multiLevelType w:val="hybridMultilevel"/>
    <w:tmpl w:val="84CCF772"/>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22" w15:restartNumberingAfterBreak="0">
    <w:nsid w:val="51630366"/>
    <w:multiLevelType w:val="hybridMultilevel"/>
    <w:tmpl w:val="0E88FD5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15:restartNumberingAfterBreak="0">
    <w:nsid w:val="592D4F11"/>
    <w:multiLevelType w:val="hybridMultilevel"/>
    <w:tmpl w:val="FBB86BD8"/>
    <w:lvl w:ilvl="0" w:tplc="B0E4B1FA">
      <w:start w:val="1"/>
      <w:numFmt w:val="decimal"/>
      <w:lvlText w:val="%1."/>
      <w:lvlJc w:val="left"/>
      <w:pPr>
        <w:ind w:left="928" w:hanging="360"/>
      </w:pPr>
      <w:rPr>
        <w:rFonts w:hint="default"/>
      </w:rPr>
    </w:lvl>
    <w:lvl w:ilvl="1" w:tplc="04150019" w:tentative="1">
      <w:start w:val="1"/>
      <w:numFmt w:val="lowerLetter"/>
      <w:lvlText w:val="%2."/>
      <w:lvlJc w:val="left"/>
      <w:pPr>
        <w:ind w:left="1724" w:hanging="360"/>
      </w:pPr>
    </w:lvl>
    <w:lvl w:ilvl="2" w:tplc="0415001B" w:tentative="1">
      <w:start w:val="1"/>
      <w:numFmt w:val="lowerRoman"/>
      <w:lvlText w:val="%3."/>
      <w:lvlJc w:val="right"/>
      <w:pPr>
        <w:ind w:left="2444" w:hanging="180"/>
      </w:pPr>
    </w:lvl>
    <w:lvl w:ilvl="3" w:tplc="0415000F" w:tentative="1">
      <w:start w:val="1"/>
      <w:numFmt w:val="decimal"/>
      <w:lvlText w:val="%4."/>
      <w:lvlJc w:val="left"/>
      <w:pPr>
        <w:ind w:left="3164" w:hanging="360"/>
      </w:pPr>
    </w:lvl>
    <w:lvl w:ilvl="4" w:tplc="04150019" w:tentative="1">
      <w:start w:val="1"/>
      <w:numFmt w:val="lowerLetter"/>
      <w:lvlText w:val="%5."/>
      <w:lvlJc w:val="left"/>
      <w:pPr>
        <w:ind w:left="3884" w:hanging="360"/>
      </w:pPr>
    </w:lvl>
    <w:lvl w:ilvl="5" w:tplc="0415001B" w:tentative="1">
      <w:start w:val="1"/>
      <w:numFmt w:val="lowerRoman"/>
      <w:lvlText w:val="%6."/>
      <w:lvlJc w:val="right"/>
      <w:pPr>
        <w:ind w:left="4604" w:hanging="180"/>
      </w:pPr>
    </w:lvl>
    <w:lvl w:ilvl="6" w:tplc="0415000F" w:tentative="1">
      <w:start w:val="1"/>
      <w:numFmt w:val="decimal"/>
      <w:lvlText w:val="%7."/>
      <w:lvlJc w:val="left"/>
      <w:pPr>
        <w:ind w:left="5324" w:hanging="360"/>
      </w:pPr>
    </w:lvl>
    <w:lvl w:ilvl="7" w:tplc="04150019" w:tentative="1">
      <w:start w:val="1"/>
      <w:numFmt w:val="lowerLetter"/>
      <w:lvlText w:val="%8."/>
      <w:lvlJc w:val="left"/>
      <w:pPr>
        <w:ind w:left="6044" w:hanging="360"/>
      </w:pPr>
    </w:lvl>
    <w:lvl w:ilvl="8" w:tplc="0415001B" w:tentative="1">
      <w:start w:val="1"/>
      <w:numFmt w:val="lowerRoman"/>
      <w:lvlText w:val="%9."/>
      <w:lvlJc w:val="right"/>
      <w:pPr>
        <w:ind w:left="6764" w:hanging="180"/>
      </w:pPr>
    </w:lvl>
  </w:abstractNum>
  <w:abstractNum w:abstractNumId="24" w15:restartNumberingAfterBreak="0">
    <w:nsid w:val="5DFB25DE"/>
    <w:multiLevelType w:val="multilevel"/>
    <w:tmpl w:val="47283FD0"/>
    <w:lvl w:ilvl="0">
      <w:start w:val="1"/>
      <w:numFmt w:val="decimal"/>
      <w:pStyle w:val="Nagwek1"/>
      <w:suff w:val="space"/>
      <w:lvlText w:val="Rozdział %1"/>
      <w:lvlJc w:val="left"/>
      <w:pPr>
        <w:ind w:left="0" w:firstLine="0"/>
      </w:pPr>
      <w:rPr>
        <w:rFonts w:hint="default"/>
        <w:b w:val="0"/>
        <w:bCs w:val="0"/>
        <w:i w:val="0"/>
        <w:sz w:val="32"/>
        <w:szCs w:val="36"/>
      </w:rPr>
    </w:lvl>
    <w:lvl w:ilvl="1">
      <w:start w:val="1"/>
      <w:numFmt w:val="decimal"/>
      <w:pStyle w:val="Nagwek2"/>
      <w:isLgl/>
      <w:lvlText w:val="%1.%2"/>
      <w:lvlJc w:val="left"/>
      <w:pPr>
        <w:tabs>
          <w:tab w:val="num" w:pos="576"/>
        </w:tabs>
        <w:ind w:left="576" w:hanging="576"/>
      </w:pPr>
      <w:rPr>
        <w:rFonts w:hint="default"/>
      </w:rPr>
    </w:lvl>
    <w:lvl w:ilvl="2">
      <w:start w:val="1"/>
      <w:numFmt w:val="decimal"/>
      <w:pStyle w:val="Nagwek3"/>
      <w:isLgl/>
      <w:lvlText w:val="%1.%2.%3"/>
      <w:lvlJc w:val="left"/>
      <w:pPr>
        <w:tabs>
          <w:tab w:val="num" w:pos="720"/>
        </w:tabs>
        <w:ind w:left="720" w:hanging="720"/>
      </w:pPr>
      <w:rPr>
        <w:rFonts w:hint="default"/>
        <w:sz w:val="24"/>
        <w:szCs w:val="24"/>
      </w:rPr>
    </w:lvl>
    <w:lvl w:ilvl="3">
      <w:start w:val="1"/>
      <w:numFmt w:val="decimal"/>
      <w:pStyle w:val="Nagwek4"/>
      <w:isLgl/>
      <w:lvlText w:val="%1.%2.%3.%4"/>
      <w:lvlJc w:val="left"/>
      <w:pPr>
        <w:tabs>
          <w:tab w:val="num" w:pos="1080"/>
        </w:tabs>
        <w:ind w:left="864" w:hanging="864"/>
      </w:pPr>
      <w:rPr>
        <w:rFonts w:hint="default"/>
      </w:rPr>
    </w:lvl>
    <w:lvl w:ilvl="4">
      <w:start w:val="1"/>
      <w:numFmt w:val="decimal"/>
      <w:pStyle w:val="Nagwek5"/>
      <w:isLgl/>
      <w:lvlText w:val="%1.%2.%3.%4.%5"/>
      <w:lvlJc w:val="left"/>
      <w:pPr>
        <w:tabs>
          <w:tab w:val="num" w:pos="1440"/>
        </w:tabs>
        <w:ind w:left="1008" w:hanging="1008"/>
      </w:pPr>
      <w:rPr>
        <w:rFonts w:hint="default"/>
      </w:rPr>
    </w:lvl>
    <w:lvl w:ilvl="5">
      <w:start w:val="1"/>
      <w:numFmt w:val="decimal"/>
      <w:pStyle w:val="Nagwek6"/>
      <w:isLgl/>
      <w:lvlText w:val="%1.%2.%3.%4.%5.%6"/>
      <w:lvlJc w:val="left"/>
      <w:pPr>
        <w:tabs>
          <w:tab w:val="num" w:pos="1800"/>
        </w:tabs>
        <w:ind w:left="1152" w:hanging="1152"/>
      </w:pPr>
      <w:rPr>
        <w:rFonts w:hint="default"/>
      </w:rPr>
    </w:lvl>
    <w:lvl w:ilvl="6">
      <w:start w:val="1"/>
      <w:numFmt w:val="decimal"/>
      <w:pStyle w:val="Nagwek7"/>
      <w:isLgl/>
      <w:lvlText w:val="%1.%2.%3.%4.%5.%6.%7"/>
      <w:lvlJc w:val="left"/>
      <w:pPr>
        <w:tabs>
          <w:tab w:val="num" w:pos="1800"/>
        </w:tabs>
        <w:ind w:left="1296" w:hanging="1296"/>
      </w:pPr>
      <w:rPr>
        <w:rFonts w:hint="default"/>
      </w:rPr>
    </w:lvl>
    <w:lvl w:ilvl="7">
      <w:start w:val="1"/>
      <w:numFmt w:val="decimal"/>
      <w:pStyle w:val="Nagwek8"/>
      <w:lvlText w:val="%1.%2.%3.%4.%5.%6.%7.%8"/>
      <w:lvlJc w:val="left"/>
      <w:pPr>
        <w:tabs>
          <w:tab w:val="num" w:pos="1440"/>
        </w:tabs>
        <w:ind w:left="1440" w:hanging="1440"/>
      </w:pPr>
      <w:rPr>
        <w:rFonts w:hint="default"/>
      </w:rPr>
    </w:lvl>
    <w:lvl w:ilvl="8">
      <w:start w:val="1"/>
      <w:numFmt w:val="decimal"/>
      <w:pStyle w:val="Nagwek9"/>
      <w:lvlText w:val="%1.%2.%3.%4.%5.%6.%7.%8.%9"/>
      <w:lvlJc w:val="left"/>
      <w:pPr>
        <w:tabs>
          <w:tab w:val="num" w:pos="1584"/>
        </w:tabs>
        <w:ind w:left="1584" w:hanging="1584"/>
      </w:pPr>
      <w:rPr>
        <w:rFonts w:hint="default"/>
      </w:rPr>
    </w:lvl>
  </w:abstractNum>
  <w:abstractNum w:abstractNumId="25" w15:restartNumberingAfterBreak="0">
    <w:nsid w:val="5F5A51DD"/>
    <w:multiLevelType w:val="hybridMultilevel"/>
    <w:tmpl w:val="AF28091C"/>
    <w:lvl w:ilvl="0" w:tplc="0415000F">
      <w:start w:val="1"/>
      <w:numFmt w:val="decimal"/>
      <w:lvlText w:val="%1."/>
      <w:lvlJc w:val="left"/>
      <w:pPr>
        <w:ind w:left="1004" w:hanging="360"/>
      </w:pPr>
    </w:lvl>
    <w:lvl w:ilvl="1" w:tplc="04150019" w:tentative="1">
      <w:start w:val="1"/>
      <w:numFmt w:val="lowerLetter"/>
      <w:lvlText w:val="%2."/>
      <w:lvlJc w:val="left"/>
      <w:pPr>
        <w:ind w:left="1724" w:hanging="360"/>
      </w:pPr>
    </w:lvl>
    <w:lvl w:ilvl="2" w:tplc="0415001B" w:tentative="1">
      <w:start w:val="1"/>
      <w:numFmt w:val="lowerRoman"/>
      <w:lvlText w:val="%3."/>
      <w:lvlJc w:val="right"/>
      <w:pPr>
        <w:ind w:left="2444" w:hanging="180"/>
      </w:pPr>
    </w:lvl>
    <w:lvl w:ilvl="3" w:tplc="0415000F" w:tentative="1">
      <w:start w:val="1"/>
      <w:numFmt w:val="decimal"/>
      <w:lvlText w:val="%4."/>
      <w:lvlJc w:val="left"/>
      <w:pPr>
        <w:ind w:left="3164" w:hanging="360"/>
      </w:pPr>
    </w:lvl>
    <w:lvl w:ilvl="4" w:tplc="04150019" w:tentative="1">
      <w:start w:val="1"/>
      <w:numFmt w:val="lowerLetter"/>
      <w:lvlText w:val="%5."/>
      <w:lvlJc w:val="left"/>
      <w:pPr>
        <w:ind w:left="3884" w:hanging="360"/>
      </w:pPr>
    </w:lvl>
    <w:lvl w:ilvl="5" w:tplc="0415001B" w:tentative="1">
      <w:start w:val="1"/>
      <w:numFmt w:val="lowerRoman"/>
      <w:lvlText w:val="%6."/>
      <w:lvlJc w:val="right"/>
      <w:pPr>
        <w:ind w:left="4604" w:hanging="180"/>
      </w:pPr>
    </w:lvl>
    <w:lvl w:ilvl="6" w:tplc="0415000F" w:tentative="1">
      <w:start w:val="1"/>
      <w:numFmt w:val="decimal"/>
      <w:lvlText w:val="%7."/>
      <w:lvlJc w:val="left"/>
      <w:pPr>
        <w:ind w:left="5324" w:hanging="360"/>
      </w:pPr>
    </w:lvl>
    <w:lvl w:ilvl="7" w:tplc="04150019" w:tentative="1">
      <w:start w:val="1"/>
      <w:numFmt w:val="lowerLetter"/>
      <w:lvlText w:val="%8."/>
      <w:lvlJc w:val="left"/>
      <w:pPr>
        <w:ind w:left="6044" w:hanging="360"/>
      </w:pPr>
    </w:lvl>
    <w:lvl w:ilvl="8" w:tplc="0415001B" w:tentative="1">
      <w:start w:val="1"/>
      <w:numFmt w:val="lowerRoman"/>
      <w:lvlText w:val="%9."/>
      <w:lvlJc w:val="right"/>
      <w:pPr>
        <w:ind w:left="6764" w:hanging="180"/>
      </w:pPr>
    </w:lvl>
  </w:abstractNum>
  <w:abstractNum w:abstractNumId="26" w15:restartNumberingAfterBreak="0">
    <w:nsid w:val="5F6E4722"/>
    <w:multiLevelType w:val="hybridMultilevel"/>
    <w:tmpl w:val="CDDE453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7" w15:restartNumberingAfterBreak="0">
    <w:nsid w:val="6810790D"/>
    <w:multiLevelType w:val="hybridMultilevel"/>
    <w:tmpl w:val="8AC63C9E"/>
    <w:lvl w:ilvl="0" w:tplc="0415000B">
      <w:start w:val="1"/>
      <w:numFmt w:val="bullet"/>
      <w:lvlText w:val=""/>
      <w:lvlJc w:val="left"/>
      <w:pPr>
        <w:tabs>
          <w:tab w:val="num" w:pos="1004"/>
        </w:tabs>
        <w:ind w:left="1004" w:hanging="360"/>
      </w:pPr>
      <w:rPr>
        <w:rFonts w:ascii="Wingdings" w:hAnsi="Wingdings" w:hint="default"/>
      </w:rPr>
    </w:lvl>
    <w:lvl w:ilvl="1" w:tplc="04150003" w:tentative="1">
      <w:start w:val="1"/>
      <w:numFmt w:val="bullet"/>
      <w:lvlText w:val="o"/>
      <w:lvlJc w:val="left"/>
      <w:pPr>
        <w:tabs>
          <w:tab w:val="num" w:pos="1724"/>
        </w:tabs>
        <w:ind w:left="1724" w:hanging="360"/>
      </w:pPr>
      <w:rPr>
        <w:rFonts w:ascii="Courier New" w:hAnsi="Courier New" w:hint="default"/>
      </w:rPr>
    </w:lvl>
    <w:lvl w:ilvl="2" w:tplc="04150005" w:tentative="1">
      <w:start w:val="1"/>
      <w:numFmt w:val="bullet"/>
      <w:lvlText w:val=""/>
      <w:lvlJc w:val="left"/>
      <w:pPr>
        <w:tabs>
          <w:tab w:val="num" w:pos="2444"/>
        </w:tabs>
        <w:ind w:left="2444" w:hanging="360"/>
      </w:pPr>
      <w:rPr>
        <w:rFonts w:ascii="Wingdings" w:hAnsi="Wingdings" w:hint="default"/>
      </w:rPr>
    </w:lvl>
    <w:lvl w:ilvl="3" w:tplc="04150001" w:tentative="1">
      <w:start w:val="1"/>
      <w:numFmt w:val="bullet"/>
      <w:lvlText w:val=""/>
      <w:lvlJc w:val="left"/>
      <w:pPr>
        <w:tabs>
          <w:tab w:val="num" w:pos="3164"/>
        </w:tabs>
        <w:ind w:left="3164" w:hanging="360"/>
      </w:pPr>
      <w:rPr>
        <w:rFonts w:ascii="Symbol" w:hAnsi="Symbol" w:hint="default"/>
      </w:rPr>
    </w:lvl>
    <w:lvl w:ilvl="4" w:tplc="04150003" w:tentative="1">
      <w:start w:val="1"/>
      <w:numFmt w:val="bullet"/>
      <w:lvlText w:val="o"/>
      <w:lvlJc w:val="left"/>
      <w:pPr>
        <w:tabs>
          <w:tab w:val="num" w:pos="3884"/>
        </w:tabs>
        <w:ind w:left="3884" w:hanging="360"/>
      </w:pPr>
      <w:rPr>
        <w:rFonts w:ascii="Courier New" w:hAnsi="Courier New" w:hint="default"/>
      </w:rPr>
    </w:lvl>
    <w:lvl w:ilvl="5" w:tplc="04150005" w:tentative="1">
      <w:start w:val="1"/>
      <w:numFmt w:val="bullet"/>
      <w:lvlText w:val=""/>
      <w:lvlJc w:val="left"/>
      <w:pPr>
        <w:tabs>
          <w:tab w:val="num" w:pos="4604"/>
        </w:tabs>
        <w:ind w:left="4604" w:hanging="360"/>
      </w:pPr>
      <w:rPr>
        <w:rFonts w:ascii="Wingdings" w:hAnsi="Wingdings" w:hint="default"/>
      </w:rPr>
    </w:lvl>
    <w:lvl w:ilvl="6" w:tplc="04150001" w:tentative="1">
      <w:start w:val="1"/>
      <w:numFmt w:val="bullet"/>
      <w:lvlText w:val=""/>
      <w:lvlJc w:val="left"/>
      <w:pPr>
        <w:tabs>
          <w:tab w:val="num" w:pos="5324"/>
        </w:tabs>
        <w:ind w:left="5324" w:hanging="360"/>
      </w:pPr>
      <w:rPr>
        <w:rFonts w:ascii="Symbol" w:hAnsi="Symbol" w:hint="default"/>
      </w:rPr>
    </w:lvl>
    <w:lvl w:ilvl="7" w:tplc="04150003" w:tentative="1">
      <w:start w:val="1"/>
      <w:numFmt w:val="bullet"/>
      <w:lvlText w:val="o"/>
      <w:lvlJc w:val="left"/>
      <w:pPr>
        <w:tabs>
          <w:tab w:val="num" w:pos="6044"/>
        </w:tabs>
        <w:ind w:left="6044" w:hanging="360"/>
      </w:pPr>
      <w:rPr>
        <w:rFonts w:ascii="Courier New" w:hAnsi="Courier New" w:hint="default"/>
      </w:rPr>
    </w:lvl>
    <w:lvl w:ilvl="8" w:tplc="04150005" w:tentative="1">
      <w:start w:val="1"/>
      <w:numFmt w:val="bullet"/>
      <w:lvlText w:val=""/>
      <w:lvlJc w:val="left"/>
      <w:pPr>
        <w:tabs>
          <w:tab w:val="num" w:pos="6764"/>
        </w:tabs>
        <w:ind w:left="6764" w:hanging="360"/>
      </w:pPr>
      <w:rPr>
        <w:rFonts w:ascii="Wingdings" w:hAnsi="Wingdings" w:hint="default"/>
      </w:rPr>
    </w:lvl>
  </w:abstractNum>
  <w:abstractNum w:abstractNumId="28" w15:restartNumberingAfterBreak="0">
    <w:nsid w:val="69C86101"/>
    <w:multiLevelType w:val="hybridMultilevel"/>
    <w:tmpl w:val="D4BA8B0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9" w15:restartNumberingAfterBreak="0">
    <w:nsid w:val="6D827265"/>
    <w:multiLevelType w:val="hybridMultilevel"/>
    <w:tmpl w:val="9662C10A"/>
    <w:lvl w:ilvl="0" w:tplc="0415000B">
      <w:start w:val="1"/>
      <w:numFmt w:val="bullet"/>
      <w:lvlText w:val=""/>
      <w:lvlJc w:val="left"/>
      <w:pPr>
        <w:tabs>
          <w:tab w:val="num" w:pos="1069"/>
        </w:tabs>
        <w:ind w:left="1069" w:hanging="360"/>
      </w:pPr>
      <w:rPr>
        <w:rFonts w:ascii="Wingdings" w:hAnsi="Wingdings" w:hint="default"/>
      </w:rPr>
    </w:lvl>
    <w:lvl w:ilvl="1" w:tplc="04150003" w:tentative="1">
      <w:start w:val="1"/>
      <w:numFmt w:val="bullet"/>
      <w:lvlText w:val="o"/>
      <w:lvlJc w:val="left"/>
      <w:pPr>
        <w:tabs>
          <w:tab w:val="num" w:pos="1789"/>
        </w:tabs>
        <w:ind w:left="1789" w:hanging="360"/>
      </w:pPr>
      <w:rPr>
        <w:rFonts w:ascii="Courier New" w:hAnsi="Courier New" w:hint="default"/>
      </w:rPr>
    </w:lvl>
    <w:lvl w:ilvl="2" w:tplc="04150005" w:tentative="1">
      <w:start w:val="1"/>
      <w:numFmt w:val="bullet"/>
      <w:lvlText w:val=""/>
      <w:lvlJc w:val="left"/>
      <w:pPr>
        <w:tabs>
          <w:tab w:val="num" w:pos="2509"/>
        </w:tabs>
        <w:ind w:left="2509" w:hanging="360"/>
      </w:pPr>
      <w:rPr>
        <w:rFonts w:ascii="Wingdings" w:hAnsi="Wingdings" w:hint="default"/>
      </w:rPr>
    </w:lvl>
    <w:lvl w:ilvl="3" w:tplc="04150001" w:tentative="1">
      <w:start w:val="1"/>
      <w:numFmt w:val="bullet"/>
      <w:lvlText w:val=""/>
      <w:lvlJc w:val="left"/>
      <w:pPr>
        <w:tabs>
          <w:tab w:val="num" w:pos="3229"/>
        </w:tabs>
        <w:ind w:left="3229" w:hanging="360"/>
      </w:pPr>
      <w:rPr>
        <w:rFonts w:ascii="Symbol" w:hAnsi="Symbol" w:hint="default"/>
      </w:rPr>
    </w:lvl>
    <w:lvl w:ilvl="4" w:tplc="04150003" w:tentative="1">
      <w:start w:val="1"/>
      <w:numFmt w:val="bullet"/>
      <w:lvlText w:val="o"/>
      <w:lvlJc w:val="left"/>
      <w:pPr>
        <w:tabs>
          <w:tab w:val="num" w:pos="3949"/>
        </w:tabs>
        <w:ind w:left="3949" w:hanging="360"/>
      </w:pPr>
      <w:rPr>
        <w:rFonts w:ascii="Courier New" w:hAnsi="Courier New" w:hint="default"/>
      </w:rPr>
    </w:lvl>
    <w:lvl w:ilvl="5" w:tplc="04150005" w:tentative="1">
      <w:start w:val="1"/>
      <w:numFmt w:val="bullet"/>
      <w:lvlText w:val=""/>
      <w:lvlJc w:val="left"/>
      <w:pPr>
        <w:tabs>
          <w:tab w:val="num" w:pos="4669"/>
        </w:tabs>
        <w:ind w:left="4669" w:hanging="360"/>
      </w:pPr>
      <w:rPr>
        <w:rFonts w:ascii="Wingdings" w:hAnsi="Wingdings" w:hint="default"/>
      </w:rPr>
    </w:lvl>
    <w:lvl w:ilvl="6" w:tplc="04150001" w:tentative="1">
      <w:start w:val="1"/>
      <w:numFmt w:val="bullet"/>
      <w:lvlText w:val=""/>
      <w:lvlJc w:val="left"/>
      <w:pPr>
        <w:tabs>
          <w:tab w:val="num" w:pos="5389"/>
        </w:tabs>
        <w:ind w:left="5389" w:hanging="360"/>
      </w:pPr>
      <w:rPr>
        <w:rFonts w:ascii="Symbol" w:hAnsi="Symbol" w:hint="default"/>
      </w:rPr>
    </w:lvl>
    <w:lvl w:ilvl="7" w:tplc="04150003" w:tentative="1">
      <w:start w:val="1"/>
      <w:numFmt w:val="bullet"/>
      <w:lvlText w:val="o"/>
      <w:lvlJc w:val="left"/>
      <w:pPr>
        <w:tabs>
          <w:tab w:val="num" w:pos="6109"/>
        </w:tabs>
        <w:ind w:left="6109" w:hanging="360"/>
      </w:pPr>
      <w:rPr>
        <w:rFonts w:ascii="Courier New" w:hAnsi="Courier New" w:hint="default"/>
      </w:rPr>
    </w:lvl>
    <w:lvl w:ilvl="8" w:tplc="04150005" w:tentative="1">
      <w:start w:val="1"/>
      <w:numFmt w:val="bullet"/>
      <w:lvlText w:val=""/>
      <w:lvlJc w:val="left"/>
      <w:pPr>
        <w:tabs>
          <w:tab w:val="num" w:pos="6829"/>
        </w:tabs>
        <w:ind w:left="6829" w:hanging="360"/>
      </w:pPr>
      <w:rPr>
        <w:rFonts w:ascii="Wingdings" w:hAnsi="Wingdings" w:hint="default"/>
      </w:rPr>
    </w:lvl>
  </w:abstractNum>
  <w:abstractNum w:abstractNumId="30" w15:restartNumberingAfterBreak="0">
    <w:nsid w:val="72766312"/>
    <w:multiLevelType w:val="hybridMultilevel"/>
    <w:tmpl w:val="4BC0783C"/>
    <w:lvl w:ilvl="0" w:tplc="354C2ED6">
      <w:start w:val="1"/>
      <w:numFmt w:val="decimal"/>
      <w:pStyle w:val="PodpisTabela"/>
      <w:lvlText w:val="Tabela %1"/>
      <w:lvlJc w:val="left"/>
      <w:pPr>
        <w:tabs>
          <w:tab w:val="num" w:pos="1800"/>
        </w:tabs>
        <w:ind w:left="720" w:hanging="360"/>
      </w:pPr>
      <w:rPr>
        <w:rFonts w:hint="default"/>
      </w:r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31" w15:restartNumberingAfterBreak="0">
    <w:nsid w:val="74551FF5"/>
    <w:multiLevelType w:val="hybridMultilevel"/>
    <w:tmpl w:val="557CD500"/>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32" w15:restartNumberingAfterBreak="0">
    <w:nsid w:val="74D6084D"/>
    <w:multiLevelType w:val="singleLevel"/>
    <w:tmpl w:val="A284553E"/>
    <w:lvl w:ilvl="0">
      <w:start w:val="1"/>
      <w:numFmt w:val="decimal"/>
      <w:pStyle w:val="Literatura"/>
      <w:lvlText w:val="[%1]"/>
      <w:lvlJc w:val="left"/>
      <w:pPr>
        <w:tabs>
          <w:tab w:val="num" w:pos="510"/>
        </w:tabs>
        <w:ind w:left="510" w:hanging="510"/>
      </w:pPr>
      <w:rPr>
        <w:i w:val="0"/>
        <w:iCs w:val="0"/>
      </w:rPr>
    </w:lvl>
  </w:abstractNum>
  <w:abstractNum w:abstractNumId="33" w15:restartNumberingAfterBreak="0">
    <w:nsid w:val="770268EB"/>
    <w:multiLevelType w:val="hybridMultilevel"/>
    <w:tmpl w:val="B96AC342"/>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34" w15:restartNumberingAfterBreak="0">
    <w:nsid w:val="7B472861"/>
    <w:multiLevelType w:val="hybridMultilevel"/>
    <w:tmpl w:val="0C102548"/>
    <w:lvl w:ilvl="0" w:tplc="04150001">
      <w:start w:val="1"/>
      <w:numFmt w:val="bullet"/>
      <w:lvlText w:val=""/>
      <w:lvlJc w:val="left"/>
      <w:pPr>
        <w:tabs>
          <w:tab w:val="num" w:pos="1004"/>
        </w:tabs>
        <w:ind w:left="1004" w:hanging="360"/>
      </w:pPr>
      <w:rPr>
        <w:rFonts w:ascii="Symbol" w:hAnsi="Symbol" w:hint="default"/>
      </w:rPr>
    </w:lvl>
    <w:lvl w:ilvl="1" w:tplc="04150003" w:tentative="1">
      <w:start w:val="1"/>
      <w:numFmt w:val="bullet"/>
      <w:lvlText w:val="o"/>
      <w:lvlJc w:val="left"/>
      <w:pPr>
        <w:tabs>
          <w:tab w:val="num" w:pos="1724"/>
        </w:tabs>
        <w:ind w:left="1724" w:hanging="360"/>
      </w:pPr>
      <w:rPr>
        <w:rFonts w:ascii="Courier New" w:hAnsi="Courier New" w:hint="default"/>
      </w:rPr>
    </w:lvl>
    <w:lvl w:ilvl="2" w:tplc="04150005" w:tentative="1">
      <w:start w:val="1"/>
      <w:numFmt w:val="bullet"/>
      <w:lvlText w:val=""/>
      <w:lvlJc w:val="left"/>
      <w:pPr>
        <w:tabs>
          <w:tab w:val="num" w:pos="2444"/>
        </w:tabs>
        <w:ind w:left="2444" w:hanging="360"/>
      </w:pPr>
      <w:rPr>
        <w:rFonts w:ascii="Wingdings" w:hAnsi="Wingdings" w:hint="default"/>
      </w:rPr>
    </w:lvl>
    <w:lvl w:ilvl="3" w:tplc="04150001" w:tentative="1">
      <w:start w:val="1"/>
      <w:numFmt w:val="bullet"/>
      <w:lvlText w:val=""/>
      <w:lvlJc w:val="left"/>
      <w:pPr>
        <w:tabs>
          <w:tab w:val="num" w:pos="3164"/>
        </w:tabs>
        <w:ind w:left="3164" w:hanging="360"/>
      </w:pPr>
      <w:rPr>
        <w:rFonts w:ascii="Symbol" w:hAnsi="Symbol" w:hint="default"/>
      </w:rPr>
    </w:lvl>
    <w:lvl w:ilvl="4" w:tplc="04150003" w:tentative="1">
      <w:start w:val="1"/>
      <w:numFmt w:val="bullet"/>
      <w:lvlText w:val="o"/>
      <w:lvlJc w:val="left"/>
      <w:pPr>
        <w:tabs>
          <w:tab w:val="num" w:pos="3884"/>
        </w:tabs>
        <w:ind w:left="3884" w:hanging="360"/>
      </w:pPr>
      <w:rPr>
        <w:rFonts w:ascii="Courier New" w:hAnsi="Courier New" w:hint="default"/>
      </w:rPr>
    </w:lvl>
    <w:lvl w:ilvl="5" w:tplc="04150005" w:tentative="1">
      <w:start w:val="1"/>
      <w:numFmt w:val="bullet"/>
      <w:lvlText w:val=""/>
      <w:lvlJc w:val="left"/>
      <w:pPr>
        <w:tabs>
          <w:tab w:val="num" w:pos="4604"/>
        </w:tabs>
        <w:ind w:left="4604" w:hanging="360"/>
      </w:pPr>
      <w:rPr>
        <w:rFonts w:ascii="Wingdings" w:hAnsi="Wingdings" w:hint="default"/>
      </w:rPr>
    </w:lvl>
    <w:lvl w:ilvl="6" w:tplc="04150001" w:tentative="1">
      <w:start w:val="1"/>
      <w:numFmt w:val="bullet"/>
      <w:lvlText w:val=""/>
      <w:lvlJc w:val="left"/>
      <w:pPr>
        <w:tabs>
          <w:tab w:val="num" w:pos="5324"/>
        </w:tabs>
        <w:ind w:left="5324" w:hanging="360"/>
      </w:pPr>
      <w:rPr>
        <w:rFonts w:ascii="Symbol" w:hAnsi="Symbol" w:hint="default"/>
      </w:rPr>
    </w:lvl>
    <w:lvl w:ilvl="7" w:tplc="04150003" w:tentative="1">
      <w:start w:val="1"/>
      <w:numFmt w:val="bullet"/>
      <w:lvlText w:val="o"/>
      <w:lvlJc w:val="left"/>
      <w:pPr>
        <w:tabs>
          <w:tab w:val="num" w:pos="6044"/>
        </w:tabs>
        <w:ind w:left="6044" w:hanging="360"/>
      </w:pPr>
      <w:rPr>
        <w:rFonts w:ascii="Courier New" w:hAnsi="Courier New" w:hint="default"/>
      </w:rPr>
    </w:lvl>
    <w:lvl w:ilvl="8" w:tplc="04150005" w:tentative="1">
      <w:start w:val="1"/>
      <w:numFmt w:val="bullet"/>
      <w:lvlText w:val=""/>
      <w:lvlJc w:val="left"/>
      <w:pPr>
        <w:tabs>
          <w:tab w:val="num" w:pos="6764"/>
        </w:tabs>
        <w:ind w:left="6764" w:hanging="360"/>
      </w:pPr>
      <w:rPr>
        <w:rFonts w:ascii="Wingdings" w:hAnsi="Wingdings" w:hint="default"/>
      </w:rPr>
    </w:lvl>
  </w:abstractNum>
  <w:abstractNum w:abstractNumId="35" w15:restartNumberingAfterBreak="0">
    <w:nsid w:val="7F05392C"/>
    <w:multiLevelType w:val="hybridMultilevel"/>
    <w:tmpl w:val="17DA54C8"/>
    <w:lvl w:ilvl="0" w:tplc="04150001">
      <w:start w:val="1"/>
      <w:numFmt w:val="bullet"/>
      <w:lvlText w:val=""/>
      <w:lvlJc w:val="left"/>
      <w:pPr>
        <w:tabs>
          <w:tab w:val="num" w:pos="1004"/>
        </w:tabs>
        <w:ind w:left="1004" w:hanging="360"/>
      </w:pPr>
      <w:rPr>
        <w:rFonts w:ascii="Symbol" w:hAnsi="Symbol" w:hint="default"/>
      </w:rPr>
    </w:lvl>
    <w:lvl w:ilvl="1" w:tplc="04150003" w:tentative="1">
      <w:start w:val="1"/>
      <w:numFmt w:val="bullet"/>
      <w:lvlText w:val="o"/>
      <w:lvlJc w:val="left"/>
      <w:pPr>
        <w:tabs>
          <w:tab w:val="num" w:pos="1724"/>
        </w:tabs>
        <w:ind w:left="1724" w:hanging="360"/>
      </w:pPr>
      <w:rPr>
        <w:rFonts w:ascii="Courier New" w:hAnsi="Courier New" w:hint="default"/>
      </w:rPr>
    </w:lvl>
    <w:lvl w:ilvl="2" w:tplc="04150005" w:tentative="1">
      <w:start w:val="1"/>
      <w:numFmt w:val="bullet"/>
      <w:lvlText w:val=""/>
      <w:lvlJc w:val="left"/>
      <w:pPr>
        <w:tabs>
          <w:tab w:val="num" w:pos="2444"/>
        </w:tabs>
        <w:ind w:left="2444" w:hanging="360"/>
      </w:pPr>
      <w:rPr>
        <w:rFonts w:ascii="Wingdings" w:hAnsi="Wingdings" w:hint="default"/>
      </w:rPr>
    </w:lvl>
    <w:lvl w:ilvl="3" w:tplc="04150001" w:tentative="1">
      <w:start w:val="1"/>
      <w:numFmt w:val="bullet"/>
      <w:lvlText w:val=""/>
      <w:lvlJc w:val="left"/>
      <w:pPr>
        <w:tabs>
          <w:tab w:val="num" w:pos="3164"/>
        </w:tabs>
        <w:ind w:left="3164" w:hanging="360"/>
      </w:pPr>
      <w:rPr>
        <w:rFonts w:ascii="Symbol" w:hAnsi="Symbol" w:hint="default"/>
      </w:rPr>
    </w:lvl>
    <w:lvl w:ilvl="4" w:tplc="04150003" w:tentative="1">
      <w:start w:val="1"/>
      <w:numFmt w:val="bullet"/>
      <w:lvlText w:val="o"/>
      <w:lvlJc w:val="left"/>
      <w:pPr>
        <w:tabs>
          <w:tab w:val="num" w:pos="3884"/>
        </w:tabs>
        <w:ind w:left="3884" w:hanging="360"/>
      </w:pPr>
      <w:rPr>
        <w:rFonts w:ascii="Courier New" w:hAnsi="Courier New" w:hint="default"/>
      </w:rPr>
    </w:lvl>
    <w:lvl w:ilvl="5" w:tplc="04150005" w:tentative="1">
      <w:start w:val="1"/>
      <w:numFmt w:val="bullet"/>
      <w:lvlText w:val=""/>
      <w:lvlJc w:val="left"/>
      <w:pPr>
        <w:tabs>
          <w:tab w:val="num" w:pos="4604"/>
        </w:tabs>
        <w:ind w:left="4604" w:hanging="360"/>
      </w:pPr>
      <w:rPr>
        <w:rFonts w:ascii="Wingdings" w:hAnsi="Wingdings" w:hint="default"/>
      </w:rPr>
    </w:lvl>
    <w:lvl w:ilvl="6" w:tplc="04150001" w:tentative="1">
      <w:start w:val="1"/>
      <w:numFmt w:val="bullet"/>
      <w:lvlText w:val=""/>
      <w:lvlJc w:val="left"/>
      <w:pPr>
        <w:tabs>
          <w:tab w:val="num" w:pos="5324"/>
        </w:tabs>
        <w:ind w:left="5324" w:hanging="360"/>
      </w:pPr>
      <w:rPr>
        <w:rFonts w:ascii="Symbol" w:hAnsi="Symbol" w:hint="default"/>
      </w:rPr>
    </w:lvl>
    <w:lvl w:ilvl="7" w:tplc="04150003" w:tentative="1">
      <w:start w:val="1"/>
      <w:numFmt w:val="bullet"/>
      <w:lvlText w:val="o"/>
      <w:lvlJc w:val="left"/>
      <w:pPr>
        <w:tabs>
          <w:tab w:val="num" w:pos="6044"/>
        </w:tabs>
        <w:ind w:left="6044" w:hanging="360"/>
      </w:pPr>
      <w:rPr>
        <w:rFonts w:ascii="Courier New" w:hAnsi="Courier New" w:hint="default"/>
      </w:rPr>
    </w:lvl>
    <w:lvl w:ilvl="8" w:tplc="04150005" w:tentative="1">
      <w:start w:val="1"/>
      <w:numFmt w:val="bullet"/>
      <w:lvlText w:val=""/>
      <w:lvlJc w:val="left"/>
      <w:pPr>
        <w:tabs>
          <w:tab w:val="num" w:pos="6764"/>
        </w:tabs>
        <w:ind w:left="6764" w:hanging="360"/>
      </w:pPr>
      <w:rPr>
        <w:rFonts w:ascii="Wingdings" w:hAnsi="Wingdings" w:hint="default"/>
      </w:rPr>
    </w:lvl>
  </w:abstractNum>
  <w:num w:numId="1">
    <w:abstractNumId w:val="24"/>
  </w:num>
  <w:num w:numId="2">
    <w:abstractNumId w:val="32"/>
  </w:num>
  <w:num w:numId="3">
    <w:abstractNumId w:val="0"/>
  </w:num>
  <w:num w:numId="4">
    <w:abstractNumId w:val="17"/>
  </w:num>
  <w:num w:numId="5">
    <w:abstractNumId w:val="35"/>
  </w:num>
  <w:num w:numId="6">
    <w:abstractNumId w:val="34"/>
  </w:num>
  <w:num w:numId="7">
    <w:abstractNumId w:val="27"/>
  </w:num>
  <w:num w:numId="8">
    <w:abstractNumId w:val="29"/>
  </w:num>
  <w:num w:numId="9">
    <w:abstractNumId w:val="4"/>
  </w:num>
  <w:num w:numId="10">
    <w:abstractNumId w:val="18"/>
  </w:num>
  <w:num w:numId="11">
    <w:abstractNumId w:val="2"/>
  </w:num>
  <w:num w:numId="12">
    <w:abstractNumId w:val="9"/>
  </w:num>
  <w:num w:numId="13">
    <w:abstractNumId w:val="30"/>
  </w:num>
  <w:num w:numId="14">
    <w:abstractNumId w:val="28"/>
  </w:num>
  <w:num w:numId="15">
    <w:abstractNumId w:val="26"/>
  </w:num>
  <w:num w:numId="16">
    <w:abstractNumId w:val="19"/>
  </w:num>
  <w:num w:numId="17">
    <w:abstractNumId w:val="6"/>
  </w:num>
  <w:num w:numId="18">
    <w:abstractNumId w:val="7"/>
  </w:num>
  <w:num w:numId="19">
    <w:abstractNumId w:val="3"/>
  </w:num>
  <w:num w:numId="20">
    <w:abstractNumId w:val="16"/>
  </w:num>
  <w:num w:numId="21">
    <w:abstractNumId w:val="1"/>
  </w:num>
  <w:num w:numId="22">
    <w:abstractNumId w:val="8"/>
  </w:num>
  <w:num w:numId="23">
    <w:abstractNumId w:val="10"/>
  </w:num>
  <w:num w:numId="24">
    <w:abstractNumId w:val="5"/>
  </w:num>
  <w:num w:numId="25">
    <w:abstractNumId w:val="15"/>
  </w:num>
  <w:num w:numId="26">
    <w:abstractNumId w:val="14"/>
  </w:num>
  <w:num w:numId="27">
    <w:abstractNumId w:val="21"/>
  </w:num>
  <w:num w:numId="28">
    <w:abstractNumId w:val="12"/>
  </w:num>
  <w:num w:numId="29">
    <w:abstractNumId w:val="25"/>
  </w:num>
  <w:num w:numId="30">
    <w:abstractNumId w:val="11"/>
  </w:num>
  <w:num w:numId="31">
    <w:abstractNumId w:val="22"/>
  </w:num>
  <w:num w:numId="32">
    <w:abstractNumId w:val="20"/>
  </w:num>
  <w:num w:numId="33">
    <w:abstractNumId w:val="23"/>
  </w:num>
  <w:num w:numId="34">
    <w:abstractNumId w:val="31"/>
  </w:num>
  <w:num w:numId="35">
    <w:abstractNumId w:val="13"/>
  </w:num>
  <w:num w:numId="36">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attachedTemplate r:id="rId1"/>
  <w:defaultTabStop w:val="709"/>
  <w:hyphenationZone w:val="425"/>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2448"/>
    <w:rsid w:val="00001064"/>
    <w:rsid w:val="00001225"/>
    <w:rsid w:val="00002C2D"/>
    <w:rsid w:val="0000334B"/>
    <w:rsid w:val="00003480"/>
    <w:rsid w:val="00003687"/>
    <w:rsid w:val="00004871"/>
    <w:rsid w:val="00004EEB"/>
    <w:rsid w:val="00004FA6"/>
    <w:rsid w:val="000051DB"/>
    <w:rsid w:val="00005FBA"/>
    <w:rsid w:val="0001008E"/>
    <w:rsid w:val="000100AE"/>
    <w:rsid w:val="000105FE"/>
    <w:rsid w:val="000108ED"/>
    <w:rsid w:val="00010DA2"/>
    <w:rsid w:val="00011713"/>
    <w:rsid w:val="0001198C"/>
    <w:rsid w:val="00011ADC"/>
    <w:rsid w:val="00012964"/>
    <w:rsid w:val="00013B40"/>
    <w:rsid w:val="00013BE2"/>
    <w:rsid w:val="000151CF"/>
    <w:rsid w:val="0001553E"/>
    <w:rsid w:val="00015DA4"/>
    <w:rsid w:val="000171CE"/>
    <w:rsid w:val="000173A8"/>
    <w:rsid w:val="00020752"/>
    <w:rsid w:val="000213F1"/>
    <w:rsid w:val="000215AF"/>
    <w:rsid w:val="00021A92"/>
    <w:rsid w:val="00021C97"/>
    <w:rsid w:val="00021DDE"/>
    <w:rsid w:val="000226CE"/>
    <w:rsid w:val="00023651"/>
    <w:rsid w:val="00024892"/>
    <w:rsid w:val="000248EA"/>
    <w:rsid w:val="0002507B"/>
    <w:rsid w:val="00025683"/>
    <w:rsid w:val="000258DD"/>
    <w:rsid w:val="00025BFC"/>
    <w:rsid w:val="00025E12"/>
    <w:rsid w:val="00025E85"/>
    <w:rsid w:val="00025EB8"/>
    <w:rsid w:val="000261B7"/>
    <w:rsid w:val="000266A3"/>
    <w:rsid w:val="000266ED"/>
    <w:rsid w:val="00026B2E"/>
    <w:rsid w:val="00026C13"/>
    <w:rsid w:val="000271E4"/>
    <w:rsid w:val="00027DDF"/>
    <w:rsid w:val="0003023D"/>
    <w:rsid w:val="000303A7"/>
    <w:rsid w:val="00032162"/>
    <w:rsid w:val="00032A2E"/>
    <w:rsid w:val="00032CD2"/>
    <w:rsid w:val="00032D7D"/>
    <w:rsid w:val="00032FD8"/>
    <w:rsid w:val="000330BE"/>
    <w:rsid w:val="00033131"/>
    <w:rsid w:val="0003317C"/>
    <w:rsid w:val="00034362"/>
    <w:rsid w:val="00034602"/>
    <w:rsid w:val="00034823"/>
    <w:rsid w:val="0003648D"/>
    <w:rsid w:val="00037E2E"/>
    <w:rsid w:val="000402BF"/>
    <w:rsid w:val="00040680"/>
    <w:rsid w:val="00040D59"/>
    <w:rsid w:val="00041A36"/>
    <w:rsid w:val="00042AEC"/>
    <w:rsid w:val="000437FA"/>
    <w:rsid w:val="00044E8C"/>
    <w:rsid w:val="00045803"/>
    <w:rsid w:val="000458BE"/>
    <w:rsid w:val="00045F4F"/>
    <w:rsid w:val="00046599"/>
    <w:rsid w:val="00050280"/>
    <w:rsid w:val="00050DA8"/>
    <w:rsid w:val="00050F0E"/>
    <w:rsid w:val="00051B8C"/>
    <w:rsid w:val="00051B97"/>
    <w:rsid w:val="00052263"/>
    <w:rsid w:val="0005239A"/>
    <w:rsid w:val="00052BCA"/>
    <w:rsid w:val="00052FAD"/>
    <w:rsid w:val="00053309"/>
    <w:rsid w:val="0005350B"/>
    <w:rsid w:val="00053697"/>
    <w:rsid w:val="0005381B"/>
    <w:rsid w:val="00054081"/>
    <w:rsid w:val="00054C69"/>
    <w:rsid w:val="00054E18"/>
    <w:rsid w:val="00054EEB"/>
    <w:rsid w:val="00055467"/>
    <w:rsid w:val="0005559D"/>
    <w:rsid w:val="000557FF"/>
    <w:rsid w:val="00056786"/>
    <w:rsid w:val="000568EF"/>
    <w:rsid w:val="00056A04"/>
    <w:rsid w:val="0006024B"/>
    <w:rsid w:val="00061A50"/>
    <w:rsid w:val="00061F12"/>
    <w:rsid w:val="000622A8"/>
    <w:rsid w:val="000625A3"/>
    <w:rsid w:val="00062876"/>
    <w:rsid w:val="000639D0"/>
    <w:rsid w:val="00064377"/>
    <w:rsid w:val="000654E0"/>
    <w:rsid w:val="000668BA"/>
    <w:rsid w:val="00066B7D"/>
    <w:rsid w:val="00067735"/>
    <w:rsid w:val="00067868"/>
    <w:rsid w:val="00067B91"/>
    <w:rsid w:val="00067C5A"/>
    <w:rsid w:val="00067DFE"/>
    <w:rsid w:val="00070A33"/>
    <w:rsid w:val="00070DF4"/>
    <w:rsid w:val="00072517"/>
    <w:rsid w:val="00072968"/>
    <w:rsid w:val="00072C31"/>
    <w:rsid w:val="00073342"/>
    <w:rsid w:val="00073917"/>
    <w:rsid w:val="00073F6F"/>
    <w:rsid w:val="000756B7"/>
    <w:rsid w:val="00075715"/>
    <w:rsid w:val="00075B62"/>
    <w:rsid w:val="00075E46"/>
    <w:rsid w:val="0007672A"/>
    <w:rsid w:val="0007690E"/>
    <w:rsid w:val="0007763C"/>
    <w:rsid w:val="00077797"/>
    <w:rsid w:val="00077C2C"/>
    <w:rsid w:val="00077F56"/>
    <w:rsid w:val="000804D2"/>
    <w:rsid w:val="00081122"/>
    <w:rsid w:val="0008132C"/>
    <w:rsid w:val="00082317"/>
    <w:rsid w:val="00082A63"/>
    <w:rsid w:val="00082D9E"/>
    <w:rsid w:val="00083185"/>
    <w:rsid w:val="00083DEF"/>
    <w:rsid w:val="00084322"/>
    <w:rsid w:val="00085149"/>
    <w:rsid w:val="000852D2"/>
    <w:rsid w:val="00085545"/>
    <w:rsid w:val="00085CB5"/>
    <w:rsid w:val="00086442"/>
    <w:rsid w:val="000864AD"/>
    <w:rsid w:val="00087668"/>
    <w:rsid w:val="00090596"/>
    <w:rsid w:val="00090729"/>
    <w:rsid w:val="000915CC"/>
    <w:rsid w:val="00091983"/>
    <w:rsid w:val="00092A2C"/>
    <w:rsid w:val="00092F00"/>
    <w:rsid w:val="000931C7"/>
    <w:rsid w:val="00093CBC"/>
    <w:rsid w:val="00093F7D"/>
    <w:rsid w:val="000944E7"/>
    <w:rsid w:val="000948AB"/>
    <w:rsid w:val="00094928"/>
    <w:rsid w:val="00094C63"/>
    <w:rsid w:val="00094E55"/>
    <w:rsid w:val="000950AE"/>
    <w:rsid w:val="00095556"/>
    <w:rsid w:val="00095571"/>
    <w:rsid w:val="00095668"/>
    <w:rsid w:val="0009570C"/>
    <w:rsid w:val="00095899"/>
    <w:rsid w:val="0009610B"/>
    <w:rsid w:val="00096640"/>
    <w:rsid w:val="00096CCD"/>
    <w:rsid w:val="00096D83"/>
    <w:rsid w:val="00097BE7"/>
    <w:rsid w:val="000A06E5"/>
    <w:rsid w:val="000A078F"/>
    <w:rsid w:val="000A081D"/>
    <w:rsid w:val="000A0DD7"/>
    <w:rsid w:val="000A1279"/>
    <w:rsid w:val="000A1594"/>
    <w:rsid w:val="000A20B4"/>
    <w:rsid w:val="000A246E"/>
    <w:rsid w:val="000A28D4"/>
    <w:rsid w:val="000A399C"/>
    <w:rsid w:val="000A3A30"/>
    <w:rsid w:val="000A3BB1"/>
    <w:rsid w:val="000A565A"/>
    <w:rsid w:val="000A60CA"/>
    <w:rsid w:val="000A6914"/>
    <w:rsid w:val="000A6FA9"/>
    <w:rsid w:val="000A700B"/>
    <w:rsid w:val="000A7136"/>
    <w:rsid w:val="000A73FC"/>
    <w:rsid w:val="000A7BC0"/>
    <w:rsid w:val="000B26E2"/>
    <w:rsid w:val="000B2EC8"/>
    <w:rsid w:val="000B3685"/>
    <w:rsid w:val="000B48E8"/>
    <w:rsid w:val="000B4F55"/>
    <w:rsid w:val="000B52EB"/>
    <w:rsid w:val="000B59A1"/>
    <w:rsid w:val="000B607C"/>
    <w:rsid w:val="000B627D"/>
    <w:rsid w:val="000B67BB"/>
    <w:rsid w:val="000B69FA"/>
    <w:rsid w:val="000C0341"/>
    <w:rsid w:val="000C0E0E"/>
    <w:rsid w:val="000C0EC9"/>
    <w:rsid w:val="000C12F7"/>
    <w:rsid w:val="000C1AA3"/>
    <w:rsid w:val="000C1D03"/>
    <w:rsid w:val="000C1D22"/>
    <w:rsid w:val="000C3141"/>
    <w:rsid w:val="000C352D"/>
    <w:rsid w:val="000C39D3"/>
    <w:rsid w:val="000C3B20"/>
    <w:rsid w:val="000C4532"/>
    <w:rsid w:val="000C4563"/>
    <w:rsid w:val="000C4736"/>
    <w:rsid w:val="000C4ABE"/>
    <w:rsid w:val="000C4D90"/>
    <w:rsid w:val="000C507F"/>
    <w:rsid w:val="000C524F"/>
    <w:rsid w:val="000C53B7"/>
    <w:rsid w:val="000C5779"/>
    <w:rsid w:val="000C6071"/>
    <w:rsid w:val="000C625F"/>
    <w:rsid w:val="000C650E"/>
    <w:rsid w:val="000C696F"/>
    <w:rsid w:val="000C6F0E"/>
    <w:rsid w:val="000C79E7"/>
    <w:rsid w:val="000D069F"/>
    <w:rsid w:val="000D1C17"/>
    <w:rsid w:val="000D1F25"/>
    <w:rsid w:val="000D2325"/>
    <w:rsid w:val="000D2459"/>
    <w:rsid w:val="000D2B6E"/>
    <w:rsid w:val="000D3D14"/>
    <w:rsid w:val="000D43A7"/>
    <w:rsid w:val="000E050B"/>
    <w:rsid w:val="000E1351"/>
    <w:rsid w:val="000E1952"/>
    <w:rsid w:val="000E1A60"/>
    <w:rsid w:val="000E1BCC"/>
    <w:rsid w:val="000E2141"/>
    <w:rsid w:val="000E2B1E"/>
    <w:rsid w:val="000E2D0F"/>
    <w:rsid w:val="000E310B"/>
    <w:rsid w:val="000E344D"/>
    <w:rsid w:val="000E3584"/>
    <w:rsid w:val="000E367D"/>
    <w:rsid w:val="000E3B9F"/>
    <w:rsid w:val="000E3FA3"/>
    <w:rsid w:val="000E4C0C"/>
    <w:rsid w:val="000E5362"/>
    <w:rsid w:val="000E5B99"/>
    <w:rsid w:val="000E5C01"/>
    <w:rsid w:val="000E6049"/>
    <w:rsid w:val="000E656D"/>
    <w:rsid w:val="000E6B06"/>
    <w:rsid w:val="000E707A"/>
    <w:rsid w:val="000E72E9"/>
    <w:rsid w:val="000E752A"/>
    <w:rsid w:val="000E77C8"/>
    <w:rsid w:val="000F089F"/>
    <w:rsid w:val="000F0B35"/>
    <w:rsid w:val="000F0CBF"/>
    <w:rsid w:val="000F0F5C"/>
    <w:rsid w:val="000F107A"/>
    <w:rsid w:val="000F11DB"/>
    <w:rsid w:val="000F1767"/>
    <w:rsid w:val="000F188D"/>
    <w:rsid w:val="000F3D64"/>
    <w:rsid w:val="000F446D"/>
    <w:rsid w:val="000F537A"/>
    <w:rsid w:val="000F59FF"/>
    <w:rsid w:val="000F5A1B"/>
    <w:rsid w:val="000F6052"/>
    <w:rsid w:val="000F7A72"/>
    <w:rsid w:val="000F7AF8"/>
    <w:rsid w:val="000F7D64"/>
    <w:rsid w:val="001012B4"/>
    <w:rsid w:val="00101381"/>
    <w:rsid w:val="00101801"/>
    <w:rsid w:val="00101F70"/>
    <w:rsid w:val="0010217A"/>
    <w:rsid w:val="0010276B"/>
    <w:rsid w:val="0010297C"/>
    <w:rsid w:val="0010306D"/>
    <w:rsid w:val="0010315B"/>
    <w:rsid w:val="00103793"/>
    <w:rsid w:val="00103E04"/>
    <w:rsid w:val="00103FEA"/>
    <w:rsid w:val="00105036"/>
    <w:rsid w:val="00105536"/>
    <w:rsid w:val="00105B9D"/>
    <w:rsid w:val="00106024"/>
    <w:rsid w:val="00106641"/>
    <w:rsid w:val="00106A09"/>
    <w:rsid w:val="0010768B"/>
    <w:rsid w:val="00107A1A"/>
    <w:rsid w:val="001105EF"/>
    <w:rsid w:val="001107C4"/>
    <w:rsid w:val="00111BD0"/>
    <w:rsid w:val="00112923"/>
    <w:rsid w:val="00112A4C"/>
    <w:rsid w:val="00112A5C"/>
    <w:rsid w:val="00113297"/>
    <w:rsid w:val="00113B7F"/>
    <w:rsid w:val="001154E7"/>
    <w:rsid w:val="0011556B"/>
    <w:rsid w:val="00115C78"/>
    <w:rsid w:val="0011709C"/>
    <w:rsid w:val="00120245"/>
    <w:rsid w:val="001202B8"/>
    <w:rsid w:val="001208B3"/>
    <w:rsid w:val="001211CD"/>
    <w:rsid w:val="0012146B"/>
    <w:rsid w:val="00121E00"/>
    <w:rsid w:val="0012224E"/>
    <w:rsid w:val="00122A90"/>
    <w:rsid w:val="00122D3D"/>
    <w:rsid w:val="0012308A"/>
    <w:rsid w:val="00123461"/>
    <w:rsid w:val="001236ED"/>
    <w:rsid w:val="00123A88"/>
    <w:rsid w:val="00124496"/>
    <w:rsid w:val="001244E5"/>
    <w:rsid w:val="001252C1"/>
    <w:rsid w:val="001255AB"/>
    <w:rsid w:val="0012605D"/>
    <w:rsid w:val="001260CF"/>
    <w:rsid w:val="00126FF9"/>
    <w:rsid w:val="00127B54"/>
    <w:rsid w:val="001305D7"/>
    <w:rsid w:val="00131427"/>
    <w:rsid w:val="001316FF"/>
    <w:rsid w:val="001317E1"/>
    <w:rsid w:val="00131D52"/>
    <w:rsid w:val="0013213E"/>
    <w:rsid w:val="00132310"/>
    <w:rsid w:val="00132B7F"/>
    <w:rsid w:val="00132ED7"/>
    <w:rsid w:val="00134245"/>
    <w:rsid w:val="001344ED"/>
    <w:rsid w:val="00134ABB"/>
    <w:rsid w:val="00134E0F"/>
    <w:rsid w:val="001356DF"/>
    <w:rsid w:val="00135D44"/>
    <w:rsid w:val="00135D6E"/>
    <w:rsid w:val="0013651B"/>
    <w:rsid w:val="00136F5E"/>
    <w:rsid w:val="00136F90"/>
    <w:rsid w:val="001371FF"/>
    <w:rsid w:val="001400AA"/>
    <w:rsid w:val="00140122"/>
    <w:rsid w:val="0014097D"/>
    <w:rsid w:val="001409B9"/>
    <w:rsid w:val="001411BC"/>
    <w:rsid w:val="00141D7E"/>
    <w:rsid w:val="00142F6F"/>
    <w:rsid w:val="0014344F"/>
    <w:rsid w:val="0014399B"/>
    <w:rsid w:val="0014430B"/>
    <w:rsid w:val="00144A9C"/>
    <w:rsid w:val="00144FD4"/>
    <w:rsid w:val="001452CB"/>
    <w:rsid w:val="001454D5"/>
    <w:rsid w:val="00145991"/>
    <w:rsid w:val="001463DA"/>
    <w:rsid w:val="001464D9"/>
    <w:rsid w:val="00150686"/>
    <w:rsid w:val="00150BAC"/>
    <w:rsid w:val="00150E13"/>
    <w:rsid w:val="0015165F"/>
    <w:rsid w:val="00151706"/>
    <w:rsid w:val="0015177E"/>
    <w:rsid w:val="00151FC8"/>
    <w:rsid w:val="0015270F"/>
    <w:rsid w:val="00153694"/>
    <w:rsid w:val="00153A09"/>
    <w:rsid w:val="00153C95"/>
    <w:rsid w:val="00156501"/>
    <w:rsid w:val="00156848"/>
    <w:rsid w:val="00156F17"/>
    <w:rsid w:val="00156FE2"/>
    <w:rsid w:val="001572B6"/>
    <w:rsid w:val="00157351"/>
    <w:rsid w:val="001574C5"/>
    <w:rsid w:val="00157A42"/>
    <w:rsid w:val="00157C19"/>
    <w:rsid w:val="00157E87"/>
    <w:rsid w:val="00160E4F"/>
    <w:rsid w:val="00160EC0"/>
    <w:rsid w:val="0016192B"/>
    <w:rsid w:val="00161FBC"/>
    <w:rsid w:val="0016290C"/>
    <w:rsid w:val="00163464"/>
    <w:rsid w:val="001638E2"/>
    <w:rsid w:val="0016397E"/>
    <w:rsid w:val="001644CF"/>
    <w:rsid w:val="00164735"/>
    <w:rsid w:val="00164DA3"/>
    <w:rsid w:val="00165B13"/>
    <w:rsid w:val="00165B92"/>
    <w:rsid w:val="00166407"/>
    <w:rsid w:val="001666FE"/>
    <w:rsid w:val="00166745"/>
    <w:rsid w:val="001678AE"/>
    <w:rsid w:val="00167ABC"/>
    <w:rsid w:val="00167DF0"/>
    <w:rsid w:val="001705C1"/>
    <w:rsid w:val="00170B94"/>
    <w:rsid w:val="00171EB6"/>
    <w:rsid w:val="0017258A"/>
    <w:rsid w:val="001731BC"/>
    <w:rsid w:val="001739B8"/>
    <w:rsid w:val="001747C0"/>
    <w:rsid w:val="00174840"/>
    <w:rsid w:val="00174847"/>
    <w:rsid w:val="00174F4A"/>
    <w:rsid w:val="00175320"/>
    <w:rsid w:val="00175B74"/>
    <w:rsid w:val="001761DC"/>
    <w:rsid w:val="001765DD"/>
    <w:rsid w:val="00176C3F"/>
    <w:rsid w:val="00177101"/>
    <w:rsid w:val="00177BE1"/>
    <w:rsid w:val="00177CF1"/>
    <w:rsid w:val="00180211"/>
    <w:rsid w:val="00181AE3"/>
    <w:rsid w:val="00181C5F"/>
    <w:rsid w:val="00182307"/>
    <w:rsid w:val="00182ADB"/>
    <w:rsid w:val="00182D4A"/>
    <w:rsid w:val="00183156"/>
    <w:rsid w:val="00183546"/>
    <w:rsid w:val="00183BFE"/>
    <w:rsid w:val="00183C24"/>
    <w:rsid w:val="00183F31"/>
    <w:rsid w:val="001841AC"/>
    <w:rsid w:val="00184377"/>
    <w:rsid w:val="00185B69"/>
    <w:rsid w:val="00186D80"/>
    <w:rsid w:val="001870FA"/>
    <w:rsid w:val="00187524"/>
    <w:rsid w:val="00187656"/>
    <w:rsid w:val="00187F0E"/>
    <w:rsid w:val="001902EA"/>
    <w:rsid w:val="0019082C"/>
    <w:rsid w:val="00191163"/>
    <w:rsid w:val="00191C24"/>
    <w:rsid w:val="00191F4A"/>
    <w:rsid w:val="00192361"/>
    <w:rsid w:val="001926AE"/>
    <w:rsid w:val="00193026"/>
    <w:rsid w:val="00193511"/>
    <w:rsid w:val="00193C39"/>
    <w:rsid w:val="00193E0C"/>
    <w:rsid w:val="001943F8"/>
    <w:rsid w:val="0019673F"/>
    <w:rsid w:val="00197402"/>
    <w:rsid w:val="001A0559"/>
    <w:rsid w:val="001A064B"/>
    <w:rsid w:val="001A0C86"/>
    <w:rsid w:val="001A0CA6"/>
    <w:rsid w:val="001A21DA"/>
    <w:rsid w:val="001A289E"/>
    <w:rsid w:val="001A30FA"/>
    <w:rsid w:val="001A447C"/>
    <w:rsid w:val="001A4894"/>
    <w:rsid w:val="001A55EF"/>
    <w:rsid w:val="001A57ED"/>
    <w:rsid w:val="001B028E"/>
    <w:rsid w:val="001B06D5"/>
    <w:rsid w:val="001B120A"/>
    <w:rsid w:val="001B13FA"/>
    <w:rsid w:val="001B15FE"/>
    <w:rsid w:val="001B19B3"/>
    <w:rsid w:val="001B1D98"/>
    <w:rsid w:val="001B217C"/>
    <w:rsid w:val="001B2C69"/>
    <w:rsid w:val="001B2D1F"/>
    <w:rsid w:val="001B6ADA"/>
    <w:rsid w:val="001B791F"/>
    <w:rsid w:val="001B79BA"/>
    <w:rsid w:val="001B7E2A"/>
    <w:rsid w:val="001C102B"/>
    <w:rsid w:val="001C292A"/>
    <w:rsid w:val="001C35D4"/>
    <w:rsid w:val="001C3BF6"/>
    <w:rsid w:val="001C4747"/>
    <w:rsid w:val="001C4FAD"/>
    <w:rsid w:val="001C571A"/>
    <w:rsid w:val="001C5A8D"/>
    <w:rsid w:val="001C6260"/>
    <w:rsid w:val="001C67C2"/>
    <w:rsid w:val="001C7382"/>
    <w:rsid w:val="001C747C"/>
    <w:rsid w:val="001D0065"/>
    <w:rsid w:val="001D0DFD"/>
    <w:rsid w:val="001D1B72"/>
    <w:rsid w:val="001D234C"/>
    <w:rsid w:val="001D30FD"/>
    <w:rsid w:val="001D3967"/>
    <w:rsid w:val="001D3E60"/>
    <w:rsid w:val="001D407E"/>
    <w:rsid w:val="001D4193"/>
    <w:rsid w:val="001D4B18"/>
    <w:rsid w:val="001D4B84"/>
    <w:rsid w:val="001D5539"/>
    <w:rsid w:val="001D5E39"/>
    <w:rsid w:val="001D6A64"/>
    <w:rsid w:val="001D7990"/>
    <w:rsid w:val="001E0C8B"/>
    <w:rsid w:val="001E0F36"/>
    <w:rsid w:val="001E121B"/>
    <w:rsid w:val="001E12AE"/>
    <w:rsid w:val="001E148B"/>
    <w:rsid w:val="001E1502"/>
    <w:rsid w:val="001E1DA6"/>
    <w:rsid w:val="001E1FFE"/>
    <w:rsid w:val="001E270B"/>
    <w:rsid w:val="001E2848"/>
    <w:rsid w:val="001E3301"/>
    <w:rsid w:val="001E3951"/>
    <w:rsid w:val="001E3C22"/>
    <w:rsid w:val="001E46E6"/>
    <w:rsid w:val="001E4D42"/>
    <w:rsid w:val="001E51FC"/>
    <w:rsid w:val="001E5484"/>
    <w:rsid w:val="001E5921"/>
    <w:rsid w:val="001E5D8C"/>
    <w:rsid w:val="001E70F8"/>
    <w:rsid w:val="001E7DBF"/>
    <w:rsid w:val="001F045A"/>
    <w:rsid w:val="001F16D3"/>
    <w:rsid w:val="001F360C"/>
    <w:rsid w:val="001F364F"/>
    <w:rsid w:val="001F4F89"/>
    <w:rsid w:val="001F573A"/>
    <w:rsid w:val="001F7A0B"/>
    <w:rsid w:val="0020168B"/>
    <w:rsid w:val="00201789"/>
    <w:rsid w:val="0020189E"/>
    <w:rsid w:val="00201C45"/>
    <w:rsid w:val="00202A06"/>
    <w:rsid w:val="00202E00"/>
    <w:rsid w:val="00202F27"/>
    <w:rsid w:val="002036E0"/>
    <w:rsid w:val="002039C6"/>
    <w:rsid w:val="00204157"/>
    <w:rsid w:val="00204479"/>
    <w:rsid w:val="002052F0"/>
    <w:rsid w:val="0020641A"/>
    <w:rsid w:val="002068A9"/>
    <w:rsid w:val="00206FC4"/>
    <w:rsid w:val="00207903"/>
    <w:rsid w:val="00207CFF"/>
    <w:rsid w:val="00211745"/>
    <w:rsid w:val="00211A4F"/>
    <w:rsid w:val="002130E6"/>
    <w:rsid w:val="00213444"/>
    <w:rsid w:val="0021394D"/>
    <w:rsid w:val="002146A8"/>
    <w:rsid w:val="00214801"/>
    <w:rsid w:val="002153F8"/>
    <w:rsid w:val="00215BFC"/>
    <w:rsid w:val="00215E64"/>
    <w:rsid w:val="00216520"/>
    <w:rsid w:val="0021716B"/>
    <w:rsid w:val="002178A4"/>
    <w:rsid w:val="002201B0"/>
    <w:rsid w:val="0022077B"/>
    <w:rsid w:val="00220E08"/>
    <w:rsid w:val="00220E5B"/>
    <w:rsid w:val="00221610"/>
    <w:rsid w:val="00221AC1"/>
    <w:rsid w:val="00221F7D"/>
    <w:rsid w:val="00222326"/>
    <w:rsid w:val="0022288F"/>
    <w:rsid w:val="0022293D"/>
    <w:rsid w:val="00223C37"/>
    <w:rsid w:val="00224A09"/>
    <w:rsid w:val="00224A43"/>
    <w:rsid w:val="00225574"/>
    <w:rsid w:val="00225CAC"/>
    <w:rsid w:val="0022690C"/>
    <w:rsid w:val="00226BAB"/>
    <w:rsid w:val="00226EA1"/>
    <w:rsid w:val="00227721"/>
    <w:rsid w:val="0022779E"/>
    <w:rsid w:val="00230249"/>
    <w:rsid w:val="00230B50"/>
    <w:rsid w:val="00231611"/>
    <w:rsid w:val="0023319E"/>
    <w:rsid w:val="002336F6"/>
    <w:rsid w:val="00233A51"/>
    <w:rsid w:val="00233D70"/>
    <w:rsid w:val="00233E2B"/>
    <w:rsid w:val="002374CC"/>
    <w:rsid w:val="00237541"/>
    <w:rsid w:val="00237BA3"/>
    <w:rsid w:val="00237F82"/>
    <w:rsid w:val="00240B51"/>
    <w:rsid w:val="0024199F"/>
    <w:rsid w:val="00241EF0"/>
    <w:rsid w:val="00241FFD"/>
    <w:rsid w:val="00242686"/>
    <w:rsid w:val="00242BEF"/>
    <w:rsid w:val="00242D57"/>
    <w:rsid w:val="00244987"/>
    <w:rsid w:val="00244A74"/>
    <w:rsid w:val="0024513B"/>
    <w:rsid w:val="00245154"/>
    <w:rsid w:val="002455EF"/>
    <w:rsid w:val="002457F7"/>
    <w:rsid w:val="00247BFD"/>
    <w:rsid w:val="00250865"/>
    <w:rsid w:val="00250D44"/>
    <w:rsid w:val="00251115"/>
    <w:rsid w:val="00251485"/>
    <w:rsid w:val="00251F2E"/>
    <w:rsid w:val="00252899"/>
    <w:rsid w:val="00252D8E"/>
    <w:rsid w:val="0025434C"/>
    <w:rsid w:val="002551F1"/>
    <w:rsid w:val="00256C10"/>
    <w:rsid w:val="00256FB8"/>
    <w:rsid w:val="00257316"/>
    <w:rsid w:val="00257A21"/>
    <w:rsid w:val="002606E8"/>
    <w:rsid w:val="0026083C"/>
    <w:rsid w:val="00261E00"/>
    <w:rsid w:val="00263B63"/>
    <w:rsid w:val="0026420F"/>
    <w:rsid w:val="002646D9"/>
    <w:rsid w:val="00265121"/>
    <w:rsid w:val="00266158"/>
    <w:rsid w:val="0026616A"/>
    <w:rsid w:val="00266FDF"/>
    <w:rsid w:val="002675E9"/>
    <w:rsid w:val="00267F76"/>
    <w:rsid w:val="0027030F"/>
    <w:rsid w:val="0027153F"/>
    <w:rsid w:val="002728B4"/>
    <w:rsid w:val="00272EDB"/>
    <w:rsid w:val="002730DC"/>
    <w:rsid w:val="002735AE"/>
    <w:rsid w:val="002738C7"/>
    <w:rsid w:val="00273958"/>
    <w:rsid w:val="002750C7"/>
    <w:rsid w:val="00275149"/>
    <w:rsid w:val="0027519A"/>
    <w:rsid w:val="002752BD"/>
    <w:rsid w:val="0027531A"/>
    <w:rsid w:val="0027596C"/>
    <w:rsid w:val="0027680B"/>
    <w:rsid w:val="00276BB8"/>
    <w:rsid w:val="00276DC5"/>
    <w:rsid w:val="002772EA"/>
    <w:rsid w:val="0027780E"/>
    <w:rsid w:val="002778C3"/>
    <w:rsid w:val="002800B9"/>
    <w:rsid w:val="00280127"/>
    <w:rsid w:val="00280268"/>
    <w:rsid w:val="002804D5"/>
    <w:rsid w:val="00280940"/>
    <w:rsid w:val="00281097"/>
    <w:rsid w:val="00281524"/>
    <w:rsid w:val="00281546"/>
    <w:rsid w:val="0028217C"/>
    <w:rsid w:val="002824F4"/>
    <w:rsid w:val="00283913"/>
    <w:rsid w:val="002848FD"/>
    <w:rsid w:val="00284B63"/>
    <w:rsid w:val="00284D78"/>
    <w:rsid w:val="0028603E"/>
    <w:rsid w:val="00286046"/>
    <w:rsid w:val="00286324"/>
    <w:rsid w:val="0028639A"/>
    <w:rsid w:val="00287452"/>
    <w:rsid w:val="002901F5"/>
    <w:rsid w:val="002918CC"/>
    <w:rsid w:val="002919E7"/>
    <w:rsid w:val="00291B48"/>
    <w:rsid w:val="00291B69"/>
    <w:rsid w:val="00292BFA"/>
    <w:rsid w:val="00292C4A"/>
    <w:rsid w:val="00292C52"/>
    <w:rsid w:val="00292DFE"/>
    <w:rsid w:val="0029313A"/>
    <w:rsid w:val="0029319C"/>
    <w:rsid w:val="002932A3"/>
    <w:rsid w:val="00293A19"/>
    <w:rsid w:val="0029461C"/>
    <w:rsid w:val="002954E0"/>
    <w:rsid w:val="002958EF"/>
    <w:rsid w:val="00295B90"/>
    <w:rsid w:val="00296167"/>
    <w:rsid w:val="00296AB2"/>
    <w:rsid w:val="00296B3F"/>
    <w:rsid w:val="00296FCC"/>
    <w:rsid w:val="00297034"/>
    <w:rsid w:val="00297BC2"/>
    <w:rsid w:val="002A0A50"/>
    <w:rsid w:val="002A0AE6"/>
    <w:rsid w:val="002A0DE7"/>
    <w:rsid w:val="002A1817"/>
    <w:rsid w:val="002A25BF"/>
    <w:rsid w:val="002A37BD"/>
    <w:rsid w:val="002A4442"/>
    <w:rsid w:val="002A45A4"/>
    <w:rsid w:val="002A4D34"/>
    <w:rsid w:val="002A5F77"/>
    <w:rsid w:val="002A614F"/>
    <w:rsid w:val="002A6A4A"/>
    <w:rsid w:val="002A6BDC"/>
    <w:rsid w:val="002A6F7F"/>
    <w:rsid w:val="002A72A8"/>
    <w:rsid w:val="002A75D5"/>
    <w:rsid w:val="002A7953"/>
    <w:rsid w:val="002A7E86"/>
    <w:rsid w:val="002B01CB"/>
    <w:rsid w:val="002B1028"/>
    <w:rsid w:val="002B17DC"/>
    <w:rsid w:val="002B1AD5"/>
    <w:rsid w:val="002B1E9A"/>
    <w:rsid w:val="002B2006"/>
    <w:rsid w:val="002B321E"/>
    <w:rsid w:val="002B37CC"/>
    <w:rsid w:val="002B3963"/>
    <w:rsid w:val="002B574D"/>
    <w:rsid w:val="002B5E4D"/>
    <w:rsid w:val="002B62F9"/>
    <w:rsid w:val="002B63F2"/>
    <w:rsid w:val="002B64D8"/>
    <w:rsid w:val="002B7010"/>
    <w:rsid w:val="002B7407"/>
    <w:rsid w:val="002C0F42"/>
    <w:rsid w:val="002C16F8"/>
    <w:rsid w:val="002C189E"/>
    <w:rsid w:val="002C3521"/>
    <w:rsid w:val="002C3658"/>
    <w:rsid w:val="002C3B5C"/>
    <w:rsid w:val="002C4538"/>
    <w:rsid w:val="002C4AAA"/>
    <w:rsid w:val="002C73D7"/>
    <w:rsid w:val="002D04DC"/>
    <w:rsid w:val="002D091F"/>
    <w:rsid w:val="002D1715"/>
    <w:rsid w:val="002D1E15"/>
    <w:rsid w:val="002D20F3"/>
    <w:rsid w:val="002D3645"/>
    <w:rsid w:val="002D3A45"/>
    <w:rsid w:val="002D3B2F"/>
    <w:rsid w:val="002D5944"/>
    <w:rsid w:val="002D5B6E"/>
    <w:rsid w:val="002D5B73"/>
    <w:rsid w:val="002D6096"/>
    <w:rsid w:val="002D68C3"/>
    <w:rsid w:val="002D69FB"/>
    <w:rsid w:val="002D7368"/>
    <w:rsid w:val="002D74BC"/>
    <w:rsid w:val="002D7A8F"/>
    <w:rsid w:val="002D7D98"/>
    <w:rsid w:val="002D7F21"/>
    <w:rsid w:val="002E0500"/>
    <w:rsid w:val="002E16C2"/>
    <w:rsid w:val="002E1DBF"/>
    <w:rsid w:val="002E22A1"/>
    <w:rsid w:val="002E250E"/>
    <w:rsid w:val="002E339A"/>
    <w:rsid w:val="002E396B"/>
    <w:rsid w:val="002E3E61"/>
    <w:rsid w:val="002E44F6"/>
    <w:rsid w:val="002E46CF"/>
    <w:rsid w:val="002E4B2A"/>
    <w:rsid w:val="002E50A8"/>
    <w:rsid w:val="002E5A37"/>
    <w:rsid w:val="002E66AE"/>
    <w:rsid w:val="002E69B5"/>
    <w:rsid w:val="002E6D6B"/>
    <w:rsid w:val="002E6DE4"/>
    <w:rsid w:val="002E6E52"/>
    <w:rsid w:val="002E79FB"/>
    <w:rsid w:val="002E7DA0"/>
    <w:rsid w:val="002F0407"/>
    <w:rsid w:val="002F105A"/>
    <w:rsid w:val="002F15DA"/>
    <w:rsid w:val="002F18B5"/>
    <w:rsid w:val="002F1D38"/>
    <w:rsid w:val="002F221F"/>
    <w:rsid w:val="002F2E51"/>
    <w:rsid w:val="002F32D7"/>
    <w:rsid w:val="002F3A88"/>
    <w:rsid w:val="002F3B32"/>
    <w:rsid w:val="002F3B88"/>
    <w:rsid w:val="002F3CDE"/>
    <w:rsid w:val="002F5108"/>
    <w:rsid w:val="002F582D"/>
    <w:rsid w:val="002F5AAE"/>
    <w:rsid w:val="002F5CDD"/>
    <w:rsid w:val="002F6A8C"/>
    <w:rsid w:val="002F772D"/>
    <w:rsid w:val="002F781E"/>
    <w:rsid w:val="002F79A8"/>
    <w:rsid w:val="002F7CE8"/>
    <w:rsid w:val="00300742"/>
    <w:rsid w:val="00300AF2"/>
    <w:rsid w:val="00301D75"/>
    <w:rsid w:val="00301F65"/>
    <w:rsid w:val="003027E8"/>
    <w:rsid w:val="00302927"/>
    <w:rsid w:val="00303C4E"/>
    <w:rsid w:val="00303CE7"/>
    <w:rsid w:val="00304173"/>
    <w:rsid w:val="00304A5A"/>
    <w:rsid w:val="003061B9"/>
    <w:rsid w:val="003073B4"/>
    <w:rsid w:val="003100A3"/>
    <w:rsid w:val="00311CA6"/>
    <w:rsid w:val="00312915"/>
    <w:rsid w:val="00313E0C"/>
    <w:rsid w:val="00314108"/>
    <w:rsid w:val="00314711"/>
    <w:rsid w:val="0031485C"/>
    <w:rsid w:val="003153D4"/>
    <w:rsid w:val="00315698"/>
    <w:rsid w:val="00315F19"/>
    <w:rsid w:val="0031693A"/>
    <w:rsid w:val="003178E7"/>
    <w:rsid w:val="0031792F"/>
    <w:rsid w:val="00317A20"/>
    <w:rsid w:val="00317A86"/>
    <w:rsid w:val="00317F1C"/>
    <w:rsid w:val="00320990"/>
    <w:rsid w:val="00320F3C"/>
    <w:rsid w:val="003215CD"/>
    <w:rsid w:val="00321EA6"/>
    <w:rsid w:val="00321EB2"/>
    <w:rsid w:val="003238F5"/>
    <w:rsid w:val="00324FE0"/>
    <w:rsid w:val="003251E1"/>
    <w:rsid w:val="00325A3B"/>
    <w:rsid w:val="00325EDA"/>
    <w:rsid w:val="00326078"/>
    <w:rsid w:val="00326BB5"/>
    <w:rsid w:val="0032741F"/>
    <w:rsid w:val="003300D1"/>
    <w:rsid w:val="00330FBD"/>
    <w:rsid w:val="00331A04"/>
    <w:rsid w:val="00332937"/>
    <w:rsid w:val="00332BDD"/>
    <w:rsid w:val="00332DE7"/>
    <w:rsid w:val="00333707"/>
    <w:rsid w:val="00333EF8"/>
    <w:rsid w:val="00334867"/>
    <w:rsid w:val="00335BFA"/>
    <w:rsid w:val="00335CBE"/>
    <w:rsid w:val="00336BA6"/>
    <w:rsid w:val="00337530"/>
    <w:rsid w:val="00337813"/>
    <w:rsid w:val="00337D74"/>
    <w:rsid w:val="00340A90"/>
    <w:rsid w:val="00342145"/>
    <w:rsid w:val="00342BE4"/>
    <w:rsid w:val="00343F57"/>
    <w:rsid w:val="003451C1"/>
    <w:rsid w:val="0034549E"/>
    <w:rsid w:val="00346182"/>
    <w:rsid w:val="00346526"/>
    <w:rsid w:val="00346A73"/>
    <w:rsid w:val="00347350"/>
    <w:rsid w:val="00347D55"/>
    <w:rsid w:val="003501F9"/>
    <w:rsid w:val="00350348"/>
    <w:rsid w:val="00351D5C"/>
    <w:rsid w:val="00351DF9"/>
    <w:rsid w:val="00351EEF"/>
    <w:rsid w:val="003539DD"/>
    <w:rsid w:val="0035559A"/>
    <w:rsid w:val="00356227"/>
    <w:rsid w:val="003562A9"/>
    <w:rsid w:val="00356390"/>
    <w:rsid w:val="00356930"/>
    <w:rsid w:val="00356D65"/>
    <w:rsid w:val="00356F89"/>
    <w:rsid w:val="003570BA"/>
    <w:rsid w:val="00360045"/>
    <w:rsid w:val="003605BA"/>
    <w:rsid w:val="00361B99"/>
    <w:rsid w:val="003622AB"/>
    <w:rsid w:val="00362555"/>
    <w:rsid w:val="0036257D"/>
    <w:rsid w:val="0036266C"/>
    <w:rsid w:val="00362C5B"/>
    <w:rsid w:val="00362E91"/>
    <w:rsid w:val="00365AD8"/>
    <w:rsid w:val="0036700C"/>
    <w:rsid w:val="00367528"/>
    <w:rsid w:val="003677B2"/>
    <w:rsid w:val="003704EA"/>
    <w:rsid w:val="003726B4"/>
    <w:rsid w:val="00372A4C"/>
    <w:rsid w:val="00372B44"/>
    <w:rsid w:val="00372BA2"/>
    <w:rsid w:val="0037303B"/>
    <w:rsid w:val="003732BA"/>
    <w:rsid w:val="00373561"/>
    <w:rsid w:val="00373634"/>
    <w:rsid w:val="0037398D"/>
    <w:rsid w:val="003740EB"/>
    <w:rsid w:val="003749CA"/>
    <w:rsid w:val="00374BC4"/>
    <w:rsid w:val="00375499"/>
    <w:rsid w:val="00375B12"/>
    <w:rsid w:val="00377C6D"/>
    <w:rsid w:val="00377D9F"/>
    <w:rsid w:val="00380A3F"/>
    <w:rsid w:val="003815F6"/>
    <w:rsid w:val="003825F7"/>
    <w:rsid w:val="00382CE2"/>
    <w:rsid w:val="0038328B"/>
    <w:rsid w:val="00383553"/>
    <w:rsid w:val="0038390C"/>
    <w:rsid w:val="00383EAC"/>
    <w:rsid w:val="0038406C"/>
    <w:rsid w:val="003844D0"/>
    <w:rsid w:val="00384B44"/>
    <w:rsid w:val="00384F28"/>
    <w:rsid w:val="00385B69"/>
    <w:rsid w:val="0038772E"/>
    <w:rsid w:val="0038799E"/>
    <w:rsid w:val="00387FC5"/>
    <w:rsid w:val="003908EB"/>
    <w:rsid w:val="00390A9F"/>
    <w:rsid w:val="003916C6"/>
    <w:rsid w:val="00393B4F"/>
    <w:rsid w:val="00393F48"/>
    <w:rsid w:val="00394155"/>
    <w:rsid w:val="003941BE"/>
    <w:rsid w:val="003945D9"/>
    <w:rsid w:val="0039565F"/>
    <w:rsid w:val="00396793"/>
    <w:rsid w:val="003979AD"/>
    <w:rsid w:val="003A2C43"/>
    <w:rsid w:val="003A36EB"/>
    <w:rsid w:val="003A3BA6"/>
    <w:rsid w:val="003A5B06"/>
    <w:rsid w:val="003A7751"/>
    <w:rsid w:val="003A7CBE"/>
    <w:rsid w:val="003B1195"/>
    <w:rsid w:val="003B1311"/>
    <w:rsid w:val="003B2330"/>
    <w:rsid w:val="003B24D6"/>
    <w:rsid w:val="003B28A9"/>
    <w:rsid w:val="003B296F"/>
    <w:rsid w:val="003B42D4"/>
    <w:rsid w:val="003B4F29"/>
    <w:rsid w:val="003B50F4"/>
    <w:rsid w:val="003B6E17"/>
    <w:rsid w:val="003B7957"/>
    <w:rsid w:val="003B7C44"/>
    <w:rsid w:val="003C0530"/>
    <w:rsid w:val="003C1EE9"/>
    <w:rsid w:val="003C2A67"/>
    <w:rsid w:val="003C3C0D"/>
    <w:rsid w:val="003C3E5B"/>
    <w:rsid w:val="003C3FCF"/>
    <w:rsid w:val="003C517B"/>
    <w:rsid w:val="003C559C"/>
    <w:rsid w:val="003C56D1"/>
    <w:rsid w:val="003C6F62"/>
    <w:rsid w:val="003C6F9E"/>
    <w:rsid w:val="003D0855"/>
    <w:rsid w:val="003D1791"/>
    <w:rsid w:val="003D1F47"/>
    <w:rsid w:val="003D2506"/>
    <w:rsid w:val="003D2895"/>
    <w:rsid w:val="003D3694"/>
    <w:rsid w:val="003D3BA7"/>
    <w:rsid w:val="003D543B"/>
    <w:rsid w:val="003D5639"/>
    <w:rsid w:val="003D564B"/>
    <w:rsid w:val="003D59B6"/>
    <w:rsid w:val="003D5B12"/>
    <w:rsid w:val="003D6054"/>
    <w:rsid w:val="003D6177"/>
    <w:rsid w:val="003D700E"/>
    <w:rsid w:val="003D7056"/>
    <w:rsid w:val="003D7699"/>
    <w:rsid w:val="003E1099"/>
    <w:rsid w:val="003E1AC6"/>
    <w:rsid w:val="003E2852"/>
    <w:rsid w:val="003E2D78"/>
    <w:rsid w:val="003E394B"/>
    <w:rsid w:val="003E479D"/>
    <w:rsid w:val="003E48AF"/>
    <w:rsid w:val="003E49D0"/>
    <w:rsid w:val="003E5B7B"/>
    <w:rsid w:val="003E76FB"/>
    <w:rsid w:val="003E7ED2"/>
    <w:rsid w:val="003F06D7"/>
    <w:rsid w:val="003F074B"/>
    <w:rsid w:val="003F0787"/>
    <w:rsid w:val="003F0DE2"/>
    <w:rsid w:val="003F112A"/>
    <w:rsid w:val="003F1555"/>
    <w:rsid w:val="003F168B"/>
    <w:rsid w:val="003F228E"/>
    <w:rsid w:val="003F23F9"/>
    <w:rsid w:val="003F3FD5"/>
    <w:rsid w:val="003F421D"/>
    <w:rsid w:val="003F528A"/>
    <w:rsid w:val="003F53BB"/>
    <w:rsid w:val="003F6ABE"/>
    <w:rsid w:val="003F738D"/>
    <w:rsid w:val="003F7AAF"/>
    <w:rsid w:val="004003B1"/>
    <w:rsid w:val="00401CCC"/>
    <w:rsid w:val="0040204C"/>
    <w:rsid w:val="0040218E"/>
    <w:rsid w:val="0040245C"/>
    <w:rsid w:val="004026B8"/>
    <w:rsid w:val="00403369"/>
    <w:rsid w:val="00403424"/>
    <w:rsid w:val="00403B4A"/>
    <w:rsid w:val="004046CE"/>
    <w:rsid w:val="00405B45"/>
    <w:rsid w:val="00405E36"/>
    <w:rsid w:val="00405E3E"/>
    <w:rsid w:val="00406606"/>
    <w:rsid w:val="00406DCF"/>
    <w:rsid w:val="00407242"/>
    <w:rsid w:val="00407CE2"/>
    <w:rsid w:val="00410275"/>
    <w:rsid w:val="00411053"/>
    <w:rsid w:val="00411541"/>
    <w:rsid w:val="004115E9"/>
    <w:rsid w:val="004116D6"/>
    <w:rsid w:val="00411F1D"/>
    <w:rsid w:val="00412170"/>
    <w:rsid w:val="00412598"/>
    <w:rsid w:val="00412AA0"/>
    <w:rsid w:val="00413467"/>
    <w:rsid w:val="0041475B"/>
    <w:rsid w:val="00414E6B"/>
    <w:rsid w:val="00415517"/>
    <w:rsid w:val="00416D98"/>
    <w:rsid w:val="0041754C"/>
    <w:rsid w:val="00417829"/>
    <w:rsid w:val="00417999"/>
    <w:rsid w:val="00417A82"/>
    <w:rsid w:val="00420374"/>
    <w:rsid w:val="00420899"/>
    <w:rsid w:val="00421AF8"/>
    <w:rsid w:val="00421F31"/>
    <w:rsid w:val="0042365D"/>
    <w:rsid w:val="0042395E"/>
    <w:rsid w:val="0042407F"/>
    <w:rsid w:val="004244C2"/>
    <w:rsid w:val="004244E1"/>
    <w:rsid w:val="00424A78"/>
    <w:rsid w:val="00424AAD"/>
    <w:rsid w:val="00425371"/>
    <w:rsid w:val="00425A72"/>
    <w:rsid w:val="00425A9B"/>
    <w:rsid w:val="004261B0"/>
    <w:rsid w:val="00426A34"/>
    <w:rsid w:val="00427404"/>
    <w:rsid w:val="0042753C"/>
    <w:rsid w:val="00430331"/>
    <w:rsid w:val="0043034B"/>
    <w:rsid w:val="00430E58"/>
    <w:rsid w:val="00431511"/>
    <w:rsid w:val="00431C87"/>
    <w:rsid w:val="0043316B"/>
    <w:rsid w:val="004338ED"/>
    <w:rsid w:val="00433B58"/>
    <w:rsid w:val="00435137"/>
    <w:rsid w:val="0043588B"/>
    <w:rsid w:val="00435F96"/>
    <w:rsid w:val="004360CC"/>
    <w:rsid w:val="0043718C"/>
    <w:rsid w:val="00437CEF"/>
    <w:rsid w:val="00440D74"/>
    <w:rsid w:val="00441141"/>
    <w:rsid w:val="00441374"/>
    <w:rsid w:val="00441C7D"/>
    <w:rsid w:val="00441CF2"/>
    <w:rsid w:val="00442333"/>
    <w:rsid w:val="00442561"/>
    <w:rsid w:val="004425DA"/>
    <w:rsid w:val="00442F9B"/>
    <w:rsid w:val="00443221"/>
    <w:rsid w:val="00444A89"/>
    <w:rsid w:val="00444DBD"/>
    <w:rsid w:val="00444ED0"/>
    <w:rsid w:val="00445C10"/>
    <w:rsid w:val="00445F7B"/>
    <w:rsid w:val="0044668E"/>
    <w:rsid w:val="0044695B"/>
    <w:rsid w:val="0044704F"/>
    <w:rsid w:val="004470E2"/>
    <w:rsid w:val="00447504"/>
    <w:rsid w:val="004475CF"/>
    <w:rsid w:val="00447E21"/>
    <w:rsid w:val="004502BC"/>
    <w:rsid w:val="00450BAA"/>
    <w:rsid w:val="004510B3"/>
    <w:rsid w:val="0045200E"/>
    <w:rsid w:val="00452A28"/>
    <w:rsid w:val="00452FAF"/>
    <w:rsid w:val="00453422"/>
    <w:rsid w:val="004535E2"/>
    <w:rsid w:val="00453716"/>
    <w:rsid w:val="00453A70"/>
    <w:rsid w:val="00453E6F"/>
    <w:rsid w:val="0045428A"/>
    <w:rsid w:val="00455861"/>
    <w:rsid w:val="004569B2"/>
    <w:rsid w:val="00460021"/>
    <w:rsid w:val="00460988"/>
    <w:rsid w:val="00461046"/>
    <w:rsid w:val="00461DFB"/>
    <w:rsid w:val="004621E4"/>
    <w:rsid w:val="00462C9B"/>
    <w:rsid w:val="00462FAE"/>
    <w:rsid w:val="00463D73"/>
    <w:rsid w:val="00464185"/>
    <w:rsid w:val="0046439B"/>
    <w:rsid w:val="00465E40"/>
    <w:rsid w:val="004665D2"/>
    <w:rsid w:val="00466B5A"/>
    <w:rsid w:val="00466F60"/>
    <w:rsid w:val="0046708F"/>
    <w:rsid w:val="00467344"/>
    <w:rsid w:val="0046736D"/>
    <w:rsid w:val="00471281"/>
    <w:rsid w:val="00472175"/>
    <w:rsid w:val="004725DE"/>
    <w:rsid w:val="004726F4"/>
    <w:rsid w:val="004737AD"/>
    <w:rsid w:val="004746BB"/>
    <w:rsid w:val="00474A00"/>
    <w:rsid w:val="00475BC1"/>
    <w:rsid w:val="00475CDD"/>
    <w:rsid w:val="00476469"/>
    <w:rsid w:val="004764DA"/>
    <w:rsid w:val="00477DA9"/>
    <w:rsid w:val="00477EA8"/>
    <w:rsid w:val="00481407"/>
    <w:rsid w:val="0048182D"/>
    <w:rsid w:val="00482AA2"/>
    <w:rsid w:val="00482ABE"/>
    <w:rsid w:val="00482B9C"/>
    <w:rsid w:val="00482E7E"/>
    <w:rsid w:val="0048300B"/>
    <w:rsid w:val="004833FA"/>
    <w:rsid w:val="00483B1A"/>
    <w:rsid w:val="00484BBD"/>
    <w:rsid w:val="004864E3"/>
    <w:rsid w:val="00487356"/>
    <w:rsid w:val="00487DFC"/>
    <w:rsid w:val="00490443"/>
    <w:rsid w:val="00490683"/>
    <w:rsid w:val="004908FC"/>
    <w:rsid w:val="00490C74"/>
    <w:rsid w:val="0049115F"/>
    <w:rsid w:val="00491EAF"/>
    <w:rsid w:val="004920BF"/>
    <w:rsid w:val="0049253B"/>
    <w:rsid w:val="004925EF"/>
    <w:rsid w:val="00493B3F"/>
    <w:rsid w:val="00493FE1"/>
    <w:rsid w:val="004941B5"/>
    <w:rsid w:val="00494B2B"/>
    <w:rsid w:val="0049531F"/>
    <w:rsid w:val="0049650B"/>
    <w:rsid w:val="0049755E"/>
    <w:rsid w:val="00497D93"/>
    <w:rsid w:val="004A0AAC"/>
    <w:rsid w:val="004A14A0"/>
    <w:rsid w:val="004A198E"/>
    <w:rsid w:val="004A1E5B"/>
    <w:rsid w:val="004A27EC"/>
    <w:rsid w:val="004A3E3B"/>
    <w:rsid w:val="004A4272"/>
    <w:rsid w:val="004A4C86"/>
    <w:rsid w:val="004A4FB4"/>
    <w:rsid w:val="004A5443"/>
    <w:rsid w:val="004A617D"/>
    <w:rsid w:val="004A681E"/>
    <w:rsid w:val="004A6C04"/>
    <w:rsid w:val="004A6E4E"/>
    <w:rsid w:val="004A71B2"/>
    <w:rsid w:val="004B0153"/>
    <w:rsid w:val="004B07AD"/>
    <w:rsid w:val="004B0997"/>
    <w:rsid w:val="004B1858"/>
    <w:rsid w:val="004B1C25"/>
    <w:rsid w:val="004B1E46"/>
    <w:rsid w:val="004B1EC4"/>
    <w:rsid w:val="004B261E"/>
    <w:rsid w:val="004B27AB"/>
    <w:rsid w:val="004B2BE6"/>
    <w:rsid w:val="004B3736"/>
    <w:rsid w:val="004B487E"/>
    <w:rsid w:val="004B4A43"/>
    <w:rsid w:val="004B4ECC"/>
    <w:rsid w:val="004B5DA6"/>
    <w:rsid w:val="004B63DD"/>
    <w:rsid w:val="004B649A"/>
    <w:rsid w:val="004B76F9"/>
    <w:rsid w:val="004B7A0C"/>
    <w:rsid w:val="004B7AE9"/>
    <w:rsid w:val="004C0362"/>
    <w:rsid w:val="004C0653"/>
    <w:rsid w:val="004C0C43"/>
    <w:rsid w:val="004C0E45"/>
    <w:rsid w:val="004C1AE3"/>
    <w:rsid w:val="004C1EE0"/>
    <w:rsid w:val="004C2216"/>
    <w:rsid w:val="004C28FA"/>
    <w:rsid w:val="004C29F7"/>
    <w:rsid w:val="004C3A06"/>
    <w:rsid w:val="004C3AA2"/>
    <w:rsid w:val="004C3D61"/>
    <w:rsid w:val="004C40A0"/>
    <w:rsid w:val="004C4B0D"/>
    <w:rsid w:val="004C4B9F"/>
    <w:rsid w:val="004C5314"/>
    <w:rsid w:val="004C5E9C"/>
    <w:rsid w:val="004C67DC"/>
    <w:rsid w:val="004C69C6"/>
    <w:rsid w:val="004C6AF9"/>
    <w:rsid w:val="004C71DC"/>
    <w:rsid w:val="004C7BE1"/>
    <w:rsid w:val="004D04DC"/>
    <w:rsid w:val="004D05AF"/>
    <w:rsid w:val="004D1E00"/>
    <w:rsid w:val="004D2A1B"/>
    <w:rsid w:val="004D2BBD"/>
    <w:rsid w:val="004D2F71"/>
    <w:rsid w:val="004D2FA9"/>
    <w:rsid w:val="004D3284"/>
    <w:rsid w:val="004D3C4D"/>
    <w:rsid w:val="004D4281"/>
    <w:rsid w:val="004D4A88"/>
    <w:rsid w:val="004D588A"/>
    <w:rsid w:val="004D5E05"/>
    <w:rsid w:val="004D66CE"/>
    <w:rsid w:val="004E0208"/>
    <w:rsid w:val="004E0744"/>
    <w:rsid w:val="004E14E4"/>
    <w:rsid w:val="004E16F5"/>
    <w:rsid w:val="004E1B61"/>
    <w:rsid w:val="004E1C35"/>
    <w:rsid w:val="004E2078"/>
    <w:rsid w:val="004E209C"/>
    <w:rsid w:val="004E2D30"/>
    <w:rsid w:val="004E2E5B"/>
    <w:rsid w:val="004E45DA"/>
    <w:rsid w:val="004E4AE8"/>
    <w:rsid w:val="004E5484"/>
    <w:rsid w:val="004E596D"/>
    <w:rsid w:val="004E6280"/>
    <w:rsid w:val="004E631F"/>
    <w:rsid w:val="004E6396"/>
    <w:rsid w:val="004E6C63"/>
    <w:rsid w:val="004E6F5B"/>
    <w:rsid w:val="004E6FF2"/>
    <w:rsid w:val="004E7650"/>
    <w:rsid w:val="004E7C9F"/>
    <w:rsid w:val="004F059C"/>
    <w:rsid w:val="004F08F7"/>
    <w:rsid w:val="004F0E19"/>
    <w:rsid w:val="004F2474"/>
    <w:rsid w:val="004F3656"/>
    <w:rsid w:val="004F3A23"/>
    <w:rsid w:val="004F3F64"/>
    <w:rsid w:val="004F42E3"/>
    <w:rsid w:val="004F67F5"/>
    <w:rsid w:val="004F78D0"/>
    <w:rsid w:val="0050051C"/>
    <w:rsid w:val="00500BC5"/>
    <w:rsid w:val="005011FD"/>
    <w:rsid w:val="005018D1"/>
    <w:rsid w:val="00502685"/>
    <w:rsid w:val="00504892"/>
    <w:rsid w:val="00504E20"/>
    <w:rsid w:val="00505581"/>
    <w:rsid w:val="00505889"/>
    <w:rsid w:val="00505DBC"/>
    <w:rsid w:val="00506092"/>
    <w:rsid w:val="00506B57"/>
    <w:rsid w:val="00506E36"/>
    <w:rsid w:val="00511235"/>
    <w:rsid w:val="00511813"/>
    <w:rsid w:val="00512448"/>
    <w:rsid w:val="00512B33"/>
    <w:rsid w:val="00513768"/>
    <w:rsid w:val="00513B02"/>
    <w:rsid w:val="00513D2C"/>
    <w:rsid w:val="00513E03"/>
    <w:rsid w:val="0051404D"/>
    <w:rsid w:val="00514EBC"/>
    <w:rsid w:val="00514EC0"/>
    <w:rsid w:val="00521003"/>
    <w:rsid w:val="00522116"/>
    <w:rsid w:val="00522527"/>
    <w:rsid w:val="00522AC8"/>
    <w:rsid w:val="00522B73"/>
    <w:rsid w:val="0052351E"/>
    <w:rsid w:val="005244C0"/>
    <w:rsid w:val="00524C4E"/>
    <w:rsid w:val="0052552B"/>
    <w:rsid w:val="00526142"/>
    <w:rsid w:val="00526363"/>
    <w:rsid w:val="00526425"/>
    <w:rsid w:val="005271A9"/>
    <w:rsid w:val="00527838"/>
    <w:rsid w:val="00527DD5"/>
    <w:rsid w:val="005305B4"/>
    <w:rsid w:val="005310AA"/>
    <w:rsid w:val="005314A1"/>
    <w:rsid w:val="00532D53"/>
    <w:rsid w:val="00533A18"/>
    <w:rsid w:val="00533AED"/>
    <w:rsid w:val="00534194"/>
    <w:rsid w:val="00535281"/>
    <w:rsid w:val="005361D0"/>
    <w:rsid w:val="005364DE"/>
    <w:rsid w:val="00536CFF"/>
    <w:rsid w:val="00536F9C"/>
    <w:rsid w:val="005370B6"/>
    <w:rsid w:val="00537363"/>
    <w:rsid w:val="00537B89"/>
    <w:rsid w:val="00537CAB"/>
    <w:rsid w:val="00540023"/>
    <w:rsid w:val="0054030E"/>
    <w:rsid w:val="00540554"/>
    <w:rsid w:val="0054195D"/>
    <w:rsid w:val="0054199D"/>
    <w:rsid w:val="00541EB6"/>
    <w:rsid w:val="00542136"/>
    <w:rsid w:val="0054266A"/>
    <w:rsid w:val="00542E50"/>
    <w:rsid w:val="00543305"/>
    <w:rsid w:val="00543D67"/>
    <w:rsid w:val="00544087"/>
    <w:rsid w:val="005445FD"/>
    <w:rsid w:val="005448A8"/>
    <w:rsid w:val="0054508B"/>
    <w:rsid w:val="0054540B"/>
    <w:rsid w:val="005456C8"/>
    <w:rsid w:val="00545EED"/>
    <w:rsid w:val="00547504"/>
    <w:rsid w:val="0054761F"/>
    <w:rsid w:val="00547A5B"/>
    <w:rsid w:val="0055117F"/>
    <w:rsid w:val="00552802"/>
    <w:rsid w:val="00552C45"/>
    <w:rsid w:val="00552D14"/>
    <w:rsid w:val="005538BC"/>
    <w:rsid w:val="00553CD8"/>
    <w:rsid w:val="00554182"/>
    <w:rsid w:val="00554196"/>
    <w:rsid w:val="00554539"/>
    <w:rsid w:val="00554EF6"/>
    <w:rsid w:val="005556CC"/>
    <w:rsid w:val="0055575B"/>
    <w:rsid w:val="00555960"/>
    <w:rsid w:val="00556019"/>
    <w:rsid w:val="00556FFB"/>
    <w:rsid w:val="0055734D"/>
    <w:rsid w:val="0055772A"/>
    <w:rsid w:val="00560669"/>
    <w:rsid w:val="00561880"/>
    <w:rsid w:val="00561D02"/>
    <w:rsid w:val="00561D0E"/>
    <w:rsid w:val="0056319E"/>
    <w:rsid w:val="00563814"/>
    <w:rsid w:val="0056489E"/>
    <w:rsid w:val="005650F1"/>
    <w:rsid w:val="00565930"/>
    <w:rsid w:val="00565EB5"/>
    <w:rsid w:val="005663B1"/>
    <w:rsid w:val="00566612"/>
    <w:rsid w:val="00566629"/>
    <w:rsid w:val="00566BBB"/>
    <w:rsid w:val="00566C02"/>
    <w:rsid w:val="00566ED4"/>
    <w:rsid w:val="0057049B"/>
    <w:rsid w:val="005705CD"/>
    <w:rsid w:val="00570B48"/>
    <w:rsid w:val="00571904"/>
    <w:rsid w:val="00572FE4"/>
    <w:rsid w:val="00573EC7"/>
    <w:rsid w:val="00574111"/>
    <w:rsid w:val="00574C1F"/>
    <w:rsid w:val="00574ECE"/>
    <w:rsid w:val="00575444"/>
    <w:rsid w:val="00575B51"/>
    <w:rsid w:val="00575DFD"/>
    <w:rsid w:val="00575F59"/>
    <w:rsid w:val="0057655F"/>
    <w:rsid w:val="00576B65"/>
    <w:rsid w:val="00576E02"/>
    <w:rsid w:val="00577914"/>
    <w:rsid w:val="005805A7"/>
    <w:rsid w:val="00580D9B"/>
    <w:rsid w:val="00580E09"/>
    <w:rsid w:val="005811D7"/>
    <w:rsid w:val="00581326"/>
    <w:rsid w:val="005833B5"/>
    <w:rsid w:val="005835A1"/>
    <w:rsid w:val="00585AF0"/>
    <w:rsid w:val="00585D74"/>
    <w:rsid w:val="00586662"/>
    <w:rsid w:val="0058747C"/>
    <w:rsid w:val="00587845"/>
    <w:rsid w:val="00587DFD"/>
    <w:rsid w:val="0059097A"/>
    <w:rsid w:val="00590B48"/>
    <w:rsid w:val="00590E8D"/>
    <w:rsid w:val="005917FF"/>
    <w:rsid w:val="005925B2"/>
    <w:rsid w:val="0059330A"/>
    <w:rsid w:val="00593491"/>
    <w:rsid w:val="0059447D"/>
    <w:rsid w:val="005944AD"/>
    <w:rsid w:val="0059482A"/>
    <w:rsid w:val="00594B40"/>
    <w:rsid w:val="00594D17"/>
    <w:rsid w:val="00594DAA"/>
    <w:rsid w:val="0059521D"/>
    <w:rsid w:val="0059529B"/>
    <w:rsid w:val="005955BE"/>
    <w:rsid w:val="0059597A"/>
    <w:rsid w:val="0059638D"/>
    <w:rsid w:val="00596419"/>
    <w:rsid w:val="00596464"/>
    <w:rsid w:val="00596E97"/>
    <w:rsid w:val="00596F6F"/>
    <w:rsid w:val="005972E6"/>
    <w:rsid w:val="005973D6"/>
    <w:rsid w:val="00597A66"/>
    <w:rsid w:val="00597EDE"/>
    <w:rsid w:val="00597F73"/>
    <w:rsid w:val="005A0096"/>
    <w:rsid w:val="005A26CF"/>
    <w:rsid w:val="005A2930"/>
    <w:rsid w:val="005A322B"/>
    <w:rsid w:val="005A3875"/>
    <w:rsid w:val="005A3921"/>
    <w:rsid w:val="005A399F"/>
    <w:rsid w:val="005A39A8"/>
    <w:rsid w:val="005A3AA0"/>
    <w:rsid w:val="005A4317"/>
    <w:rsid w:val="005A54AF"/>
    <w:rsid w:val="005A6F28"/>
    <w:rsid w:val="005A70C0"/>
    <w:rsid w:val="005A72EC"/>
    <w:rsid w:val="005A7AA0"/>
    <w:rsid w:val="005A7CD4"/>
    <w:rsid w:val="005B006D"/>
    <w:rsid w:val="005B04B2"/>
    <w:rsid w:val="005B089E"/>
    <w:rsid w:val="005B0A79"/>
    <w:rsid w:val="005B1EAD"/>
    <w:rsid w:val="005B2AF3"/>
    <w:rsid w:val="005B2E84"/>
    <w:rsid w:val="005B3547"/>
    <w:rsid w:val="005B46E3"/>
    <w:rsid w:val="005B4C31"/>
    <w:rsid w:val="005B55F6"/>
    <w:rsid w:val="005B5840"/>
    <w:rsid w:val="005B5D0E"/>
    <w:rsid w:val="005B6132"/>
    <w:rsid w:val="005B6689"/>
    <w:rsid w:val="005C1991"/>
    <w:rsid w:val="005C208F"/>
    <w:rsid w:val="005C231D"/>
    <w:rsid w:val="005C2DD2"/>
    <w:rsid w:val="005C392E"/>
    <w:rsid w:val="005C3AA0"/>
    <w:rsid w:val="005C3AF0"/>
    <w:rsid w:val="005C429C"/>
    <w:rsid w:val="005C4905"/>
    <w:rsid w:val="005C5E04"/>
    <w:rsid w:val="005C685B"/>
    <w:rsid w:val="005C6A19"/>
    <w:rsid w:val="005D01C0"/>
    <w:rsid w:val="005D05CF"/>
    <w:rsid w:val="005D08A4"/>
    <w:rsid w:val="005D0A18"/>
    <w:rsid w:val="005D10ED"/>
    <w:rsid w:val="005D1107"/>
    <w:rsid w:val="005D1876"/>
    <w:rsid w:val="005D2010"/>
    <w:rsid w:val="005D301A"/>
    <w:rsid w:val="005D33B7"/>
    <w:rsid w:val="005D3F90"/>
    <w:rsid w:val="005D4CC1"/>
    <w:rsid w:val="005D5F39"/>
    <w:rsid w:val="005D61AC"/>
    <w:rsid w:val="005D6734"/>
    <w:rsid w:val="005D6754"/>
    <w:rsid w:val="005D68D5"/>
    <w:rsid w:val="005D6E2C"/>
    <w:rsid w:val="005D70FE"/>
    <w:rsid w:val="005D7159"/>
    <w:rsid w:val="005D7625"/>
    <w:rsid w:val="005D7C7B"/>
    <w:rsid w:val="005E0B21"/>
    <w:rsid w:val="005E2347"/>
    <w:rsid w:val="005E2837"/>
    <w:rsid w:val="005E284B"/>
    <w:rsid w:val="005E345E"/>
    <w:rsid w:val="005E3744"/>
    <w:rsid w:val="005E39C6"/>
    <w:rsid w:val="005E5C85"/>
    <w:rsid w:val="005E613F"/>
    <w:rsid w:val="005E7E4E"/>
    <w:rsid w:val="005F0821"/>
    <w:rsid w:val="005F129D"/>
    <w:rsid w:val="005F1B90"/>
    <w:rsid w:val="005F1F93"/>
    <w:rsid w:val="005F1FC9"/>
    <w:rsid w:val="005F2845"/>
    <w:rsid w:val="005F3886"/>
    <w:rsid w:val="005F46BA"/>
    <w:rsid w:val="005F47D0"/>
    <w:rsid w:val="005F4D0D"/>
    <w:rsid w:val="005F4E82"/>
    <w:rsid w:val="005F4F69"/>
    <w:rsid w:val="005F530C"/>
    <w:rsid w:val="005F587D"/>
    <w:rsid w:val="005F5D0D"/>
    <w:rsid w:val="005F64E6"/>
    <w:rsid w:val="005F658D"/>
    <w:rsid w:val="005F676F"/>
    <w:rsid w:val="005F6901"/>
    <w:rsid w:val="005F6936"/>
    <w:rsid w:val="005F6977"/>
    <w:rsid w:val="005F71E7"/>
    <w:rsid w:val="00600CFE"/>
    <w:rsid w:val="00601B27"/>
    <w:rsid w:val="00601BB6"/>
    <w:rsid w:val="0060211F"/>
    <w:rsid w:val="006021C2"/>
    <w:rsid w:val="00602B60"/>
    <w:rsid w:val="00602F43"/>
    <w:rsid w:val="00604060"/>
    <w:rsid w:val="00604699"/>
    <w:rsid w:val="00605B45"/>
    <w:rsid w:val="00605DFA"/>
    <w:rsid w:val="00605F35"/>
    <w:rsid w:val="00606A6F"/>
    <w:rsid w:val="00607943"/>
    <w:rsid w:val="00607BE0"/>
    <w:rsid w:val="0061063A"/>
    <w:rsid w:val="00611256"/>
    <w:rsid w:val="0061190F"/>
    <w:rsid w:val="00612213"/>
    <w:rsid w:val="00612DB6"/>
    <w:rsid w:val="0061333F"/>
    <w:rsid w:val="0061459F"/>
    <w:rsid w:val="0061491D"/>
    <w:rsid w:val="006156F7"/>
    <w:rsid w:val="0061663A"/>
    <w:rsid w:val="00616C59"/>
    <w:rsid w:val="00617E59"/>
    <w:rsid w:val="00620055"/>
    <w:rsid w:val="00620057"/>
    <w:rsid w:val="00620600"/>
    <w:rsid w:val="0062088B"/>
    <w:rsid w:val="00620EF7"/>
    <w:rsid w:val="00621879"/>
    <w:rsid w:val="00621994"/>
    <w:rsid w:val="0062205B"/>
    <w:rsid w:val="00622362"/>
    <w:rsid w:val="00622F2E"/>
    <w:rsid w:val="00623079"/>
    <w:rsid w:val="006235AA"/>
    <w:rsid w:val="00623C87"/>
    <w:rsid w:val="00623E66"/>
    <w:rsid w:val="00624062"/>
    <w:rsid w:val="00624DDE"/>
    <w:rsid w:val="00624DF6"/>
    <w:rsid w:val="006261B0"/>
    <w:rsid w:val="00626F26"/>
    <w:rsid w:val="00626FBD"/>
    <w:rsid w:val="00627AC1"/>
    <w:rsid w:val="00630B96"/>
    <w:rsid w:val="0063155A"/>
    <w:rsid w:val="00631B6C"/>
    <w:rsid w:val="00631E8E"/>
    <w:rsid w:val="00632354"/>
    <w:rsid w:val="0063251B"/>
    <w:rsid w:val="00633549"/>
    <w:rsid w:val="00633EB2"/>
    <w:rsid w:val="0063419A"/>
    <w:rsid w:val="00634453"/>
    <w:rsid w:val="00634CBD"/>
    <w:rsid w:val="00634EFF"/>
    <w:rsid w:val="006358C0"/>
    <w:rsid w:val="00635C14"/>
    <w:rsid w:val="00635FDD"/>
    <w:rsid w:val="006363E5"/>
    <w:rsid w:val="00636C00"/>
    <w:rsid w:val="00636D0A"/>
    <w:rsid w:val="00636FB7"/>
    <w:rsid w:val="00640B04"/>
    <w:rsid w:val="0064177D"/>
    <w:rsid w:val="0064229C"/>
    <w:rsid w:val="00642487"/>
    <w:rsid w:val="006424FB"/>
    <w:rsid w:val="0064288D"/>
    <w:rsid w:val="00643A7C"/>
    <w:rsid w:val="00643E73"/>
    <w:rsid w:val="00643EB7"/>
    <w:rsid w:val="006451CE"/>
    <w:rsid w:val="006452E9"/>
    <w:rsid w:val="00645525"/>
    <w:rsid w:val="00645C2E"/>
    <w:rsid w:val="0064613D"/>
    <w:rsid w:val="00646F83"/>
    <w:rsid w:val="006470D2"/>
    <w:rsid w:val="006470EB"/>
    <w:rsid w:val="0065034E"/>
    <w:rsid w:val="006509B3"/>
    <w:rsid w:val="00650CFE"/>
    <w:rsid w:val="00650D3A"/>
    <w:rsid w:val="00650E50"/>
    <w:rsid w:val="00651169"/>
    <w:rsid w:val="00651805"/>
    <w:rsid w:val="0065194E"/>
    <w:rsid w:val="00652591"/>
    <w:rsid w:val="00652AD0"/>
    <w:rsid w:val="0065346C"/>
    <w:rsid w:val="006541DD"/>
    <w:rsid w:val="0065438D"/>
    <w:rsid w:val="0065498E"/>
    <w:rsid w:val="00654C48"/>
    <w:rsid w:val="006558A8"/>
    <w:rsid w:val="00655DF7"/>
    <w:rsid w:val="0065623F"/>
    <w:rsid w:val="006564A8"/>
    <w:rsid w:val="00656659"/>
    <w:rsid w:val="00657EA7"/>
    <w:rsid w:val="00657F6E"/>
    <w:rsid w:val="006604AE"/>
    <w:rsid w:val="006624DF"/>
    <w:rsid w:val="00662726"/>
    <w:rsid w:val="00663770"/>
    <w:rsid w:val="006638B9"/>
    <w:rsid w:val="006638C5"/>
    <w:rsid w:val="00664434"/>
    <w:rsid w:val="0066483F"/>
    <w:rsid w:val="00664E25"/>
    <w:rsid w:val="006659E5"/>
    <w:rsid w:val="00665D96"/>
    <w:rsid w:val="00665E16"/>
    <w:rsid w:val="006661A5"/>
    <w:rsid w:val="006669E5"/>
    <w:rsid w:val="00667095"/>
    <w:rsid w:val="006675C0"/>
    <w:rsid w:val="006677A6"/>
    <w:rsid w:val="0067000F"/>
    <w:rsid w:val="00670272"/>
    <w:rsid w:val="0067062E"/>
    <w:rsid w:val="00670C4D"/>
    <w:rsid w:val="0067110A"/>
    <w:rsid w:val="00673A3C"/>
    <w:rsid w:val="00674BE3"/>
    <w:rsid w:val="00674C02"/>
    <w:rsid w:val="00675632"/>
    <w:rsid w:val="00675AAE"/>
    <w:rsid w:val="0067621A"/>
    <w:rsid w:val="006775BD"/>
    <w:rsid w:val="0067768B"/>
    <w:rsid w:val="00677B6D"/>
    <w:rsid w:val="00680065"/>
    <w:rsid w:val="00680104"/>
    <w:rsid w:val="0068030F"/>
    <w:rsid w:val="00681589"/>
    <w:rsid w:val="00681A4B"/>
    <w:rsid w:val="00681BE8"/>
    <w:rsid w:val="00681C57"/>
    <w:rsid w:val="0068241D"/>
    <w:rsid w:val="00682847"/>
    <w:rsid w:val="00682AE9"/>
    <w:rsid w:val="00682B1F"/>
    <w:rsid w:val="00682F1A"/>
    <w:rsid w:val="00682F4F"/>
    <w:rsid w:val="00684222"/>
    <w:rsid w:val="00684584"/>
    <w:rsid w:val="00684CB9"/>
    <w:rsid w:val="006860D1"/>
    <w:rsid w:val="006864A1"/>
    <w:rsid w:val="006868DA"/>
    <w:rsid w:val="00686F30"/>
    <w:rsid w:val="0068725F"/>
    <w:rsid w:val="006875BF"/>
    <w:rsid w:val="00687A60"/>
    <w:rsid w:val="00687BC4"/>
    <w:rsid w:val="00687EA8"/>
    <w:rsid w:val="0069150F"/>
    <w:rsid w:val="00691ED6"/>
    <w:rsid w:val="0069255F"/>
    <w:rsid w:val="006927D1"/>
    <w:rsid w:val="00692AB4"/>
    <w:rsid w:val="00692AB7"/>
    <w:rsid w:val="006936AD"/>
    <w:rsid w:val="0069449D"/>
    <w:rsid w:val="00694A1C"/>
    <w:rsid w:val="00695058"/>
    <w:rsid w:val="00695598"/>
    <w:rsid w:val="00696779"/>
    <w:rsid w:val="0069692F"/>
    <w:rsid w:val="0069769B"/>
    <w:rsid w:val="0069788B"/>
    <w:rsid w:val="006A0BA0"/>
    <w:rsid w:val="006A1827"/>
    <w:rsid w:val="006A1981"/>
    <w:rsid w:val="006A1D6E"/>
    <w:rsid w:val="006A26B3"/>
    <w:rsid w:val="006A40D7"/>
    <w:rsid w:val="006A4675"/>
    <w:rsid w:val="006A499F"/>
    <w:rsid w:val="006A5664"/>
    <w:rsid w:val="006A59BE"/>
    <w:rsid w:val="006A5CCF"/>
    <w:rsid w:val="006A6256"/>
    <w:rsid w:val="006A7686"/>
    <w:rsid w:val="006A7974"/>
    <w:rsid w:val="006A7E5D"/>
    <w:rsid w:val="006B0463"/>
    <w:rsid w:val="006B0FF4"/>
    <w:rsid w:val="006B109D"/>
    <w:rsid w:val="006B121B"/>
    <w:rsid w:val="006B159C"/>
    <w:rsid w:val="006B1798"/>
    <w:rsid w:val="006B1DC5"/>
    <w:rsid w:val="006B2189"/>
    <w:rsid w:val="006B22F7"/>
    <w:rsid w:val="006B261B"/>
    <w:rsid w:val="006B2667"/>
    <w:rsid w:val="006B2E27"/>
    <w:rsid w:val="006B2E2A"/>
    <w:rsid w:val="006B31C4"/>
    <w:rsid w:val="006B4FFF"/>
    <w:rsid w:val="006B5089"/>
    <w:rsid w:val="006B518B"/>
    <w:rsid w:val="006B5231"/>
    <w:rsid w:val="006B62BF"/>
    <w:rsid w:val="006B6E7B"/>
    <w:rsid w:val="006B7BF1"/>
    <w:rsid w:val="006C02D8"/>
    <w:rsid w:val="006C10C9"/>
    <w:rsid w:val="006C118F"/>
    <w:rsid w:val="006C1815"/>
    <w:rsid w:val="006C1B1D"/>
    <w:rsid w:val="006C2B12"/>
    <w:rsid w:val="006C2C43"/>
    <w:rsid w:val="006C36D2"/>
    <w:rsid w:val="006C393A"/>
    <w:rsid w:val="006C393C"/>
    <w:rsid w:val="006C5F32"/>
    <w:rsid w:val="006C65D1"/>
    <w:rsid w:val="006C6646"/>
    <w:rsid w:val="006C6B4B"/>
    <w:rsid w:val="006C7373"/>
    <w:rsid w:val="006C7533"/>
    <w:rsid w:val="006C7962"/>
    <w:rsid w:val="006C7A44"/>
    <w:rsid w:val="006D0016"/>
    <w:rsid w:val="006D031D"/>
    <w:rsid w:val="006D096A"/>
    <w:rsid w:val="006D17EC"/>
    <w:rsid w:val="006D1837"/>
    <w:rsid w:val="006D2620"/>
    <w:rsid w:val="006D264B"/>
    <w:rsid w:val="006D2F1A"/>
    <w:rsid w:val="006D329B"/>
    <w:rsid w:val="006D3CCD"/>
    <w:rsid w:val="006D41A9"/>
    <w:rsid w:val="006D45B7"/>
    <w:rsid w:val="006D5786"/>
    <w:rsid w:val="006D5A47"/>
    <w:rsid w:val="006D66A8"/>
    <w:rsid w:val="006D66E6"/>
    <w:rsid w:val="006D70BF"/>
    <w:rsid w:val="006D778A"/>
    <w:rsid w:val="006E079E"/>
    <w:rsid w:val="006E07AF"/>
    <w:rsid w:val="006E0EF7"/>
    <w:rsid w:val="006E17AB"/>
    <w:rsid w:val="006E17B9"/>
    <w:rsid w:val="006E1C06"/>
    <w:rsid w:val="006E2F1A"/>
    <w:rsid w:val="006E3B58"/>
    <w:rsid w:val="006E3DBB"/>
    <w:rsid w:val="006E44F7"/>
    <w:rsid w:val="006E494A"/>
    <w:rsid w:val="006E4EB9"/>
    <w:rsid w:val="006E50D2"/>
    <w:rsid w:val="006E527A"/>
    <w:rsid w:val="006E611F"/>
    <w:rsid w:val="006E6856"/>
    <w:rsid w:val="006E6E02"/>
    <w:rsid w:val="006E6F86"/>
    <w:rsid w:val="006E72CE"/>
    <w:rsid w:val="006E742B"/>
    <w:rsid w:val="006E7B67"/>
    <w:rsid w:val="006F2201"/>
    <w:rsid w:val="006F34EC"/>
    <w:rsid w:val="006F3FD6"/>
    <w:rsid w:val="006F49FC"/>
    <w:rsid w:val="006F4AFF"/>
    <w:rsid w:val="006F5416"/>
    <w:rsid w:val="006F54BD"/>
    <w:rsid w:val="006F5861"/>
    <w:rsid w:val="006F5A8C"/>
    <w:rsid w:val="006F68A5"/>
    <w:rsid w:val="006F68BA"/>
    <w:rsid w:val="006F6ADB"/>
    <w:rsid w:val="006F766F"/>
    <w:rsid w:val="006F773A"/>
    <w:rsid w:val="00700168"/>
    <w:rsid w:val="00700702"/>
    <w:rsid w:val="00700FB2"/>
    <w:rsid w:val="00701A2C"/>
    <w:rsid w:val="00702172"/>
    <w:rsid w:val="0070235D"/>
    <w:rsid w:val="00702546"/>
    <w:rsid w:val="00702BA8"/>
    <w:rsid w:val="007031AE"/>
    <w:rsid w:val="00703255"/>
    <w:rsid w:val="007042FC"/>
    <w:rsid w:val="00704A40"/>
    <w:rsid w:val="00705D44"/>
    <w:rsid w:val="00710B99"/>
    <w:rsid w:val="00710D45"/>
    <w:rsid w:val="007110D0"/>
    <w:rsid w:val="007112E4"/>
    <w:rsid w:val="007115BB"/>
    <w:rsid w:val="0071240E"/>
    <w:rsid w:val="00712FDA"/>
    <w:rsid w:val="007135BE"/>
    <w:rsid w:val="0071374F"/>
    <w:rsid w:val="00713A06"/>
    <w:rsid w:val="00714196"/>
    <w:rsid w:val="00714412"/>
    <w:rsid w:val="00714713"/>
    <w:rsid w:val="00714BA4"/>
    <w:rsid w:val="0071524A"/>
    <w:rsid w:val="0071579E"/>
    <w:rsid w:val="00716399"/>
    <w:rsid w:val="007163F7"/>
    <w:rsid w:val="0071694F"/>
    <w:rsid w:val="00717465"/>
    <w:rsid w:val="0071771A"/>
    <w:rsid w:val="00717906"/>
    <w:rsid w:val="00717E45"/>
    <w:rsid w:val="007207D3"/>
    <w:rsid w:val="00720895"/>
    <w:rsid w:val="00720B00"/>
    <w:rsid w:val="00721D3C"/>
    <w:rsid w:val="00721E0B"/>
    <w:rsid w:val="00721F4B"/>
    <w:rsid w:val="007223F6"/>
    <w:rsid w:val="007227E9"/>
    <w:rsid w:val="00722976"/>
    <w:rsid w:val="00723606"/>
    <w:rsid w:val="00723FC7"/>
    <w:rsid w:val="00724185"/>
    <w:rsid w:val="0072482D"/>
    <w:rsid w:val="00724985"/>
    <w:rsid w:val="007263A6"/>
    <w:rsid w:val="0072695E"/>
    <w:rsid w:val="007269CC"/>
    <w:rsid w:val="00726F48"/>
    <w:rsid w:val="007270F4"/>
    <w:rsid w:val="007274AC"/>
    <w:rsid w:val="00727992"/>
    <w:rsid w:val="007307A5"/>
    <w:rsid w:val="00730C32"/>
    <w:rsid w:val="00731177"/>
    <w:rsid w:val="0073144C"/>
    <w:rsid w:val="007318EE"/>
    <w:rsid w:val="00731BEC"/>
    <w:rsid w:val="00731CA4"/>
    <w:rsid w:val="00731D14"/>
    <w:rsid w:val="00731F54"/>
    <w:rsid w:val="007325E0"/>
    <w:rsid w:val="00732C6D"/>
    <w:rsid w:val="007332F4"/>
    <w:rsid w:val="007337CD"/>
    <w:rsid w:val="00733C02"/>
    <w:rsid w:val="007345B2"/>
    <w:rsid w:val="00734BF1"/>
    <w:rsid w:val="00735E5F"/>
    <w:rsid w:val="00735FDF"/>
    <w:rsid w:val="00737B4F"/>
    <w:rsid w:val="00741AB0"/>
    <w:rsid w:val="00742872"/>
    <w:rsid w:val="00743320"/>
    <w:rsid w:val="00743E8C"/>
    <w:rsid w:val="007446EA"/>
    <w:rsid w:val="0074483B"/>
    <w:rsid w:val="00744EAE"/>
    <w:rsid w:val="007450CE"/>
    <w:rsid w:val="0074578C"/>
    <w:rsid w:val="007458F3"/>
    <w:rsid w:val="00745D06"/>
    <w:rsid w:val="00745EEA"/>
    <w:rsid w:val="0074623B"/>
    <w:rsid w:val="00746277"/>
    <w:rsid w:val="00746834"/>
    <w:rsid w:val="0074699C"/>
    <w:rsid w:val="007469DB"/>
    <w:rsid w:val="00746FCD"/>
    <w:rsid w:val="007472C9"/>
    <w:rsid w:val="0074796D"/>
    <w:rsid w:val="00747D6B"/>
    <w:rsid w:val="00747F75"/>
    <w:rsid w:val="0075159E"/>
    <w:rsid w:val="0075189B"/>
    <w:rsid w:val="00752B6C"/>
    <w:rsid w:val="00752EF5"/>
    <w:rsid w:val="007536EB"/>
    <w:rsid w:val="007539AE"/>
    <w:rsid w:val="00754B84"/>
    <w:rsid w:val="00754D18"/>
    <w:rsid w:val="00755F13"/>
    <w:rsid w:val="00756399"/>
    <w:rsid w:val="007563D9"/>
    <w:rsid w:val="00756BF1"/>
    <w:rsid w:val="0075709D"/>
    <w:rsid w:val="00760887"/>
    <w:rsid w:val="00760AAF"/>
    <w:rsid w:val="00760C5F"/>
    <w:rsid w:val="007616CE"/>
    <w:rsid w:val="007620D4"/>
    <w:rsid w:val="00762791"/>
    <w:rsid w:val="00764AD1"/>
    <w:rsid w:val="007656AF"/>
    <w:rsid w:val="00765865"/>
    <w:rsid w:val="007659B8"/>
    <w:rsid w:val="007660B0"/>
    <w:rsid w:val="0076630E"/>
    <w:rsid w:val="00766854"/>
    <w:rsid w:val="00766A44"/>
    <w:rsid w:val="00766B21"/>
    <w:rsid w:val="007677F6"/>
    <w:rsid w:val="00767C9F"/>
    <w:rsid w:val="007719F5"/>
    <w:rsid w:val="00773246"/>
    <w:rsid w:val="00773B59"/>
    <w:rsid w:val="00773F83"/>
    <w:rsid w:val="007741F3"/>
    <w:rsid w:val="007743D8"/>
    <w:rsid w:val="007747EF"/>
    <w:rsid w:val="007758FE"/>
    <w:rsid w:val="00775A84"/>
    <w:rsid w:val="00775D0F"/>
    <w:rsid w:val="0077761E"/>
    <w:rsid w:val="00777EB3"/>
    <w:rsid w:val="00777F13"/>
    <w:rsid w:val="00780C78"/>
    <w:rsid w:val="00780D09"/>
    <w:rsid w:val="00781694"/>
    <w:rsid w:val="00783257"/>
    <w:rsid w:val="007833B3"/>
    <w:rsid w:val="007838FD"/>
    <w:rsid w:val="00783A21"/>
    <w:rsid w:val="00783F78"/>
    <w:rsid w:val="00784429"/>
    <w:rsid w:val="00784F52"/>
    <w:rsid w:val="007875B3"/>
    <w:rsid w:val="007875EC"/>
    <w:rsid w:val="00787B3F"/>
    <w:rsid w:val="0079027D"/>
    <w:rsid w:val="00790669"/>
    <w:rsid w:val="007906D9"/>
    <w:rsid w:val="0079154C"/>
    <w:rsid w:val="00791D26"/>
    <w:rsid w:val="00792483"/>
    <w:rsid w:val="007929BA"/>
    <w:rsid w:val="007937FB"/>
    <w:rsid w:val="00794092"/>
    <w:rsid w:val="007945E9"/>
    <w:rsid w:val="00794604"/>
    <w:rsid w:val="00796B9E"/>
    <w:rsid w:val="00797221"/>
    <w:rsid w:val="007A2D85"/>
    <w:rsid w:val="007A3821"/>
    <w:rsid w:val="007A38A9"/>
    <w:rsid w:val="007A3A82"/>
    <w:rsid w:val="007A4FE6"/>
    <w:rsid w:val="007A5279"/>
    <w:rsid w:val="007A55C8"/>
    <w:rsid w:val="007A6E5C"/>
    <w:rsid w:val="007A70BE"/>
    <w:rsid w:val="007A7331"/>
    <w:rsid w:val="007A739E"/>
    <w:rsid w:val="007A7946"/>
    <w:rsid w:val="007B0837"/>
    <w:rsid w:val="007B1409"/>
    <w:rsid w:val="007B2E80"/>
    <w:rsid w:val="007B376D"/>
    <w:rsid w:val="007B3AD6"/>
    <w:rsid w:val="007B3BCD"/>
    <w:rsid w:val="007B507D"/>
    <w:rsid w:val="007B5DD6"/>
    <w:rsid w:val="007B6C97"/>
    <w:rsid w:val="007B7AA5"/>
    <w:rsid w:val="007B7DB6"/>
    <w:rsid w:val="007C0DD1"/>
    <w:rsid w:val="007C15F8"/>
    <w:rsid w:val="007C2412"/>
    <w:rsid w:val="007C2DC8"/>
    <w:rsid w:val="007C309C"/>
    <w:rsid w:val="007C3748"/>
    <w:rsid w:val="007C3DFB"/>
    <w:rsid w:val="007C40D8"/>
    <w:rsid w:val="007C464D"/>
    <w:rsid w:val="007C48A3"/>
    <w:rsid w:val="007C4F1C"/>
    <w:rsid w:val="007C52E2"/>
    <w:rsid w:val="007C6219"/>
    <w:rsid w:val="007C637B"/>
    <w:rsid w:val="007C654F"/>
    <w:rsid w:val="007D05FE"/>
    <w:rsid w:val="007D0841"/>
    <w:rsid w:val="007D0FB3"/>
    <w:rsid w:val="007D1237"/>
    <w:rsid w:val="007D1414"/>
    <w:rsid w:val="007D2018"/>
    <w:rsid w:val="007D2524"/>
    <w:rsid w:val="007D26E0"/>
    <w:rsid w:val="007D288F"/>
    <w:rsid w:val="007D2ABB"/>
    <w:rsid w:val="007D2C55"/>
    <w:rsid w:val="007D3324"/>
    <w:rsid w:val="007D3475"/>
    <w:rsid w:val="007D351E"/>
    <w:rsid w:val="007D3885"/>
    <w:rsid w:val="007D3B8D"/>
    <w:rsid w:val="007D3CBA"/>
    <w:rsid w:val="007D5833"/>
    <w:rsid w:val="007D60B2"/>
    <w:rsid w:val="007D628E"/>
    <w:rsid w:val="007D6366"/>
    <w:rsid w:val="007D64E3"/>
    <w:rsid w:val="007D6FB7"/>
    <w:rsid w:val="007E04DF"/>
    <w:rsid w:val="007E05D2"/>
    <w:rsid w:val="007E064F"/>
    <w:rsid w:val="007E1201"/>
    <w:rsid w:val="007E1964"/>
    <w:rsid w:val="007E2528"/>
    <w:rsid w:val="007E4D0B"/>
    <w:rsid w:val="007E4E55"/>
    <w:rsid w:val="007E4FC6"/>
    <w:rsid w:val="007E5205"/>
    <w:rsid w:val="007E5B49"/>
    <w:rsid w:val="007E5EB0"/>
    <w:rsid w:val="007E63B4"/>
    <w:rsid w:val="007F02F4"/>
    <w:rsid w:val="007F0F5A"/>
    <w:rsid w:val="007F15BE"/>
    <w:rsid w:val="007F16C9"/>
    <w:rsid w:val="007F1AAC"/>
    <w:rsid w:val="007F2188"/>
    <w:rsid w:val="007F228F"/>
    <w:rsid w:val="007F2CCC"/>
    <w:rsid w:val="007F2DEA"/>
    <w:rsid w:val="007F32F5"/>
    <w:rsid w:val="007F3778"/>
    <w:rsid w:val="007F531D"/>
    <w:rsid w:val="007F5DDE"/>
    <w:rsid w:val="007F5E5F"/>
    <w:rsid w:val="007F60C7"/>
    <w:rsid w:val="007F6238"/>
    <w:rsid w:val="007F638E"/>
    <w:rsid w:val="007F72D9"/>
    <w:rsid w:val="007F7539"/>
    <w:rsid w:val="007F75ED"/>
    <w:rsid w:val="008003DC"/>
    <w:rsid w:val="008004CF"/>
    <w:rsid w:val="00800EFD"/>
    <w:rsid w:val="00801C90"/>
    <w:rsid w:val="00802099"/>
    <w:rsid w:val="00802651"/>
    <w:rsid w:val="00802A9F"/>
    <w:rsid w:val="008031E0"/>
    <w:rsid w:val="008031E6"/>
    <w:rsid w:val="008033E6"/>
    <w:rsid w:val="00803A35"/>
    <w:rsid w:val="0080402E"/>
    <w:rsid w:val="00804DA6"/>
    <w:rsid w:val="008056C1"/>
    <w:rsid w:val="00805A96"/>
    <w:rsid w:val="0081009F"/>
    <w:rsid w:val="0081029D"/>
    <w:rsid w:val="008103ED"/>
    <w:rsid w:val="00810BAD"/>
    <w:rsid w:val="0081107A"/>
    <w:rsid w:val="00811D15"/>
    <w:rsid w:val="008122A2"/>
    <w:rsid w:val="0081265F"/>
    <w:rsid w:val="0081297A"/>
    <w:rsid w:val="00812A7E"/>
    <w:rsid w:val="00812D3A"/>
    <w:rsid w:val="00814EAC"/>
    <w:rsid w:val="0081577F"/>
    <w:rsid w:val="00816CFF"/>
    <w:rsid w:val="00816E46"/>
    <w:rsid w:val="00817908"/>
    <w:rsid w:val="00820A61"/>
    <w:rsid w:val="0082185A"/>
    <w:rsid w:val="00821EB9"/>
    <w:rsid w:val="0082486C"/>
    <w:rsid w:val="00824D1E"/>
    <w:rsid w:val="00825174"/>
    <w:rsid w:val="00826759"/>
    <w:rsid w:val="00826839"/>
    <w:rsid w:val="00826F2F"/>
    <w:rsid w:val="00827526"/>
    <w:rsid w:val="00827AE1"/>
    <w:rsid w:val="00827D03"/>
    <w:rsid w:val="00827DB2"/>
    <w:rsid w:val="00830374"/>
    <w:rsid w:val="0083061A"/>
    <w:rsid w:val="00831725"/>
    <w:rsid w:val="00831A94"/>
    <w:rsid w:val="00831DE8"/>
    <w:rsid w:val="00832356"/>
    <w:rsid w:val="0083255C"/>
    <w:rsid w:val="00832746"/>
    <w:rsid w:val="00832BDC"/>
    <w:rsid w:val="00832F33"/>
    <w:rsid w:val="0083314D"/>
    <w:rsid w:val="0083331B"/>
    <w:rsid w:val="0083351B"/>
    <w:rsid w:val="008338EB"/>
    <w:rsid w:val="00834128"/>
    <w:rsid w:val="008356D4"/>
    <w:rsid w:val="00837522"/>
    <w:rsid w:val="008401FA"/>
    <w:rsid w:val="00840881"/>
    <w:rsid w:val="00840CC7"/>
    <w:rsid w:val="00840D0F"/>
    <w:rsid w:val="00840DDF"/>
    <w:rsid w:val="00840FCD"/>
    <w:rsid w:val="008411C5"/>
    <w:rsid w:val="00841589"/>
    <w:rsid w:val="00841792"/>
    <w:rsid w:val="00841817"/>
    <w:rsid w:val="0084190A"/>
    <w:rsid w:val="00842429"/>
    <w:rsid w:val="0084382E"/>
    <w:rsid w:val="00843C70"/>
    <w:rsid w:val="00844843"/>
    <w:rsid w:val="008455BD"/>
    <w:rsid w:val="00845BB7"/>
    <w:rsid w:val="00846696"/>
    <w:rsid w:val="00846823"/>
    <w:rsid w:val="00846F63"/>
    <w:rsid w:val="008478BC"/>
    <w:rsid w:val="00850F1B"/>
    <w:rsid w:val="0085157A"/>
    <w:rsid w:val="00851EA0"/>
    <w:rsid w:val="0085211F"/>
    <w:rsid w:val="00852643"/>
    <w:rsid w:val="00852E63"/>
    <w:rsid w:val="00853679"/>
    <w:rsid w:val="00853EB1"/>
    <w:rsid w:val="00854D02"/>
    <w:rsid w:val="00855982"/>
    <w:rsid w:val="00856226"/>
    <w:rsid w:val="00856326"/>
    <w:rsid w:val="00856613"/>
    <w:rsid w:val="00857121"/>
    <w:rsid w:val="00857D59"/>
    <w:rsid w:val="008602DF"/>
    <w:rsid w:val="00860AD4"/>
    <w:rsid w:val="00860F08"/>
    <w:rsid w:val="008619BE"/>
    <w:rsid w:val="00861B41"/>
    <w:rsid w:val="00861CA9"/>
    <w:rsid w:val="008626F2"/>
    <w:rsid w:val="00863ED6"/>
    <w:rsid w:val="00864411"/>
    <w:rsid w:val="0086490F"/>
    <w:rsid w:val="00864EAD"/>
    <w:rsid w:val="0086519A"/>
    <w:rsid w:val="00865613"/>
    <w:rsid w:val="00866947"/>
    <w:rsid w:val="00866A74"/>
    <w:rsid w:val="00866BA3"/>
    <w:rsid w:val="008670F3"/>
    <w:rsid w:val="008671B8"/>
    <w:rsid w:val="00867353"/>
    <w:rsid w:val="0086786F"/>
    <w:rsid w:val="0086797A"/>
    <w:rsid w:val="008708B4"/>
    <w:rsid w:val="00870A29"/>
    <w:rsid w:val="008710DF"/>
    <w:rsid w:val="008710FA"/>
    <w:rsid w:val="00871273"/>
    <w:rsid w:val="00872785"/>
    <w:rsid w:val="00872BBA"/>
    <w:rsid w:val="008746FD"/>
    <w:rsid w:val="0087550E"/>
    <w:rsid w:val="008756B4"/>
    <w:rsid w:val="008759FC"/>
    <w:rsid w:val="00875A46"/>
    <w:rsid w:val="00875AAE"/>
    <w:rsid w:val="00875EA7"/>
    <w:rsid w:val="00875F56"/>
    <w:rsid w:val="00876B47"/>
    <w:rsid w:val="00876EC0"/>
    <w:rsid w:val="0087717D"/>
    <w:rsid w:val="008775AD"/>
    <w:rsid w:val="00881129"/>
    <w:rsid w:val="00881CE4"/>
    <w:rsid w:val="0088225B"/>
    <w:rsid w:val="00882264"/>
    <w:rsid w:val="008822FC"/>
    <w:rsid w:val="008828C1"/>
    <w:rsid w:val="00882C4E"/>
    <w:rsid w:val="00882CB5"/>
    <w:rsid w:val="00882DA0"/>
    <w:rsid w:val="00883056"/>
    <w:rsid w:val="00884128"/>
    <w:rsid w:val="00884509"/>
    <w:rsid w:val="00885100"/>
    <w:rsid w:val="0088511F"/>
    <w:rsid w:val="0088584B"/>
    <w:rsid w:val="00885C82"/>
    <w:rsid w:val="0088645C"/>
    <w:rsid w:val="008865C5"/>
    <w:rsid w:val="00886DFD"/>
    <w:rsid w:val="00887239"/>
    <w:rsid w:val="0089007E"/>
    <w:rsid w:val="0089020C"/>
    <w:rsid w:val="00890F76"/>
    <w:rsid w:val="008910A9"/>
    <w:rsid w:val="008913F0"/>
    <w:rsid w:val="00892378"/>
    <w:rsid w:val="008928BF"/>
    <w:rsid w:val="008932F3"/>
    <w:rsid w:val="008938D9"/>
    <w:rsid w:val="00893CAE"/>
    <w:rsid w:val="008943C5"/>
    <w:rsid w:val="0089479C"/>
    <w:rsid w:val="00894F67"/>
    <w:rsid w:val="008951BF"/>
    <w:rsid w:val="00895ABA"/>
    <w:rsid w:val="00895AFE"/>
    <w:rsid w:val="008972D0"/>
    <w:rsid w:val="008978E6"/>
    <w:rsid w:val="008A1667"/>
    <w:rsid w:val="008A2933"/>
    <w:rsid w:val="008A311B"/>
    <w:rsid w:val="008A3604"/>
    <w:rsid w:val="008A489A"/>
    <w:rsid w:val="008A4E28"/>
    <w:rsid w:val="008A566C"/>
    <w:rsid w:val="008A5DF7"/>
    <w:rsid w:val="008A5FF4"/>
    <w:rsid w:val="008A6441"/>
    <w:rsid w:val="008A66CB"/>
    <w:rsid w:val="008A6861"/>
    <w:rsid w:val="008A7579"/>
    <w:rsid w:val="008A7B6B"/>
    <w:rsid w:val="008B09E9"/>
    <w:rsid w:val="008B1D9B"/>
    <w:rsid w:val="008B3621"/>
    <w:rsid w:val="008B3794"/>
    <w:rsid w:val="008B3C7A"/>
    <w:rsid w:val="008B4B67"/>
    <w:rsid w:val="008B5185"/>
    <w:rsid w:val="008B57C9"/>
    <w:rsid w:val="008B5F38"/>
    <w:rsid w:val="008B6112"/>
    <w:rsid w:val="008B6229"/>
    <w:rsid w:val="008B647A"/>
    <w:rsid w:val="008B64AC"/>
    <w:rsid w:val="008B7A7F"/>
    <w:rsid w:val="008B7C9F"/>
    <w:rsid w:val="008B7DC8"/>
    <w:rsid w:val="008C0A66"/>
    <w:rsid w:val="008C19A9"/>
    <w:rsid w:val="008C1A9E"/>
    <w:rsid w:val="008C31D8"/>
    <w:rsid w:val="008C349D"/>
    <w:rsid w:val="008C42CD"/>
    <w:rsid w:val="008C541B"/>
    <w:rsid w:val="008C5B26"/>
    <w:rsid w:val="008C7096"/>
    <w:rsid w:val="008C7097"/>
    <w:rsid w:val="008C7714"/>
    <w:rsid w:val="008C7732"/>
    <w:rsid w:val="008C7BC6"/>
    <w:rsid w:val="008D0913"/>
    <w:rsid w:val="008D1299"/>
    <w:rsid w:val="008D2DA7"/>
    <w:rsid w:val="008D452A"/>
    <w:rsid w:val="008D51F8"/>
    <w:rsid w:val="008D5AA6"/>
    <w:rsid w:val="008D6049"/>
    <w:rsid w:val="008D6C05"/>
    <w:rsid w:val="008D6C80"/>
    <w:rsid w:val="008D72CD"/>
    <w:rsid w:val="008E003E"/>
    <w:rsid w:val="008E1156"/>
    <w:rsid w:val="008E146B"/>
    <w:rsid w:val="008E1DE1"/>
    <w:rsid w:val="008E2AB0"/>
    <w:rsid w:val="008E2C5F"/>
    <w:rsid w:val="008E46AC"/>
    <w:rsid w:val="008E5510"/>
    <w:rsid w:val="008E5A00"/>
    <w:rsid w:val="008E5A57"/>
    <w:rsid w:val="008E5ACF"/>
    <w:rsid w:val="008E6141"/>
    <w:rsid w:val="008E66B0"/>
    <w:rsid w:val="008E6AEF"/>
    <w:rsid w:val="008E7573"/>
    <w:rsid w:val="008E7C22"/>
    <w:rsid w:val="008E7D06"/>
    <w:rsid w:val="008E7FF6"/>
    <w:rsid w:val="008F0337"/>
    <w:rsid w:val="008F03DF"/>
    <w:rsid w:val="008F0A37"/>
    <w:rsid w:val="008F0CD5"/>
    <w:rsid w:val="008F185A"/>
    <w:rsid w:val="008F2710"/>
    <w:rsid w:val="008F27C3"/>
    <w:rsid w:val="008F2E87"/>
    <w:rsid w:val="008F4264"/>
    <w:rsid w:val="008F4669"/>
    <w:rsid w:val="008F466C"/>
    <w:rsid w:val="008F4A47"/>
    <w:rsid w:val="008F4E8A"/>
    <w:rsid w:val="008F5367"/>
    <w:rsid w:val="008F5C27"/>
    <w:rsid w:val="008F678E"/>
    <w:rsid w:val="008F6CD2"/>
    <w:rsid w:val="008F72B2"/>
    <w:rsid w:val="008F7D57"/>
    <w:rsid w:val="00901F1C"/>
    <w:rsid w:val="00902244"/>
    <w:rsid w:val="00902312"/>
    <w:rsid w:val="00902DFC"/>
    <w:rsid w:val="009031DD"/>
    <w:rsid w:val="009034F9"/>
    <w:rsid w:val="00903FB9"/>
    <w:rsid w:val="00904575"/>
    <w:rsid w:val="00905127"/>
    <w:rsid w:val="009059D4"/>
    <w:rsid w:val="009061AD"/>
    <w:rsid w:val="009062C9"/>
    <w:rsid w:val="0090679F"/>
    <w:rsid w:val="00906D2F"/>
    <w:rsid w:val="00907044"/>
    <w:rsid w:val="00907910"/>
    <w:rsid w:val="00907F02"/>
    <w:rsid w:val="009108E3"/>
    <w:rsid w:val="0091131F"/>
    <w:rsid w:val="00911730"/>
    <w:rsid w:val="009118FD"/>
    <w:rsid w:val="009129F7"/>
    <w:rsid w:val="0091327E"/>
    <w:rsid w:val="009139D2"/>
    <w:rsid w:val="00913FB8"/>
    <w:rsid w:val="009143EE"/>
    <w:rsid w:val="00914AC9"/>
    <w:rsid w:val="00914B20"/>
    <w:rsid w:val="00914B7F"/>
    <w:rsid w:val="0091523E"/>
    <w:rsid w:val="00915D45"/>
    <w:rsid w:val="009162EA"/>
    <w:rsid w:val="00916881"/>
    <w:rsid w:val="00916986"/>
    <w:rsid w:val="00916BD5"/>
    <w:rsid w:val="0091739E"/>
    <w:rsid w:val="0091773C"/>
    <w:rsid w:val="00920D63"/>
    <w:rsid w:val="009224D3"/>
    <w:rsid w:val="00922CDA"/>
    <w:rsid w:val="0092472B"/>
    <w:rsid w:val="00924E14"/>
    <w:rsid w:val="009263AD"/>
    <w:rsid w:val="009272A0"/>
    <w:rsid w:val="00931763"/>
    <w:rsid w:val="00931B31"/>
    <w:rsid w:val="00931CC4"/>
    <w:rsid w:val="00931D91"/>
    <w:rsid w:val="00932EBE"/>
    <w:rsid w:val="00932F69"/>
    <w:rsid w:val="009335B6"/>
    <w:rsid w:val="009337C8"/>
    <w:rsid w:val="009344AB"/>
    <w:rsid w:val="00934A43"/>
    <w:rsid w:val="0093598E"/>
    <w:rsid w:val="00935AEF"/>
    <w:rsid w:val="0093656E"/>
    <w:rsid w:val="00936A9B"/>
    <w:rsid w:val="00936F95"/>
    <w:rsid w:val="00937EF6"/>
    <w:rsid w:val="009400F4"/>
    <w:rsid w:val="009403AE"/>
    <w:rsid w:val="009403D6"/>
    <w:rsid w:val="00941329"/>
    <w:rsid w:val="00941B10"/>
    <w:rsid w:val="009420D1"/>
    <w:rsid w:val="00942324"/>
    <w:rsid w:val="00942A82"/>
    <w:rsid w:val="00942E01"/>
    <w:rsid w:val="00942F5E"/>
    <w:rsid w:val="00943305"/>
    <w:rsid w:val="00943AA4"/>
    <w:rsid w:val="00943D31"/>
    <w:rsid w:val="00944700"/>
    <w:rsid w:val="00944715"/>
    <w:rsid w:val="009449FE"/>
    <w:rsid w:val="009452E5"/>
    <w:rsid w:val="00946483"/>
    <w:rsid w:val="00946AD8"/>
    <w:rsid w:val="00946D77"/>
    <w:rsid w:val="00947918"/>
    <w:rsid w:val="00951FF1"/>
    <w:rsid w:val="00952124"/>
    <w:rsid w:val="00952895"/>
    <w:rsid w:val="00952D25"/>
    <w:rsid w:val="00952E14"/>
    <w:rsid w:val="00953024"/>
    <w:rsid w:val="009535C5"/>
    <w:rsid w:val="00953912"/>
    <w:rsid w:val="00953C22"/>
    <w:rsid w:val="00953DEA"/>
    <w:rsid w:val="009542FA"/>
    <w:rsid w:val="00954F1C"/>
    <w:rsid w:val="0095528A"/>
    <w:rsid w:val="00955B9A"/>
    <w:rsid w:val="009574C9"/>
    <w:rsid w:val="00957F5D"/>
    <w:rsid w:val="00960F3B"/>
    <w:rsid w:val="00961832"/>
    <w:rsid w:val="009619AF"/>
    <w:rsid w:val="0096201B"/>
    <w:rsid w:val="009623CC"/>
    <w:rsid w:val="009638E6"/>
    <w:rsid w:val="00965233"/>
    <w:rsid w:val="009664CA"/>
    <w:rsid w:val="00966DF8"/>
    <w:rsid w:val="00970B73"/>
    <w:rsid w:val="00971EB0"/>
    <w:rsid w:val="009724F4"/>
    <w:rsid w:val="00972812"/>
    <w:rsid w:val="009730F4"/>
    <w:rsid w:val="00973A25"/>
    <w:rsid w:val="00973AB7"/>
    <w:rsid w:val="009740C3"/>
    <w:rsid w:val="009747E5"/>
    <w:rsid w:val="00974B4E"/>
    <w:rsid w:val="009752D7"/>
    <w:rsid w:val="00975822"/>
    <w:rsid w:val="00975957"/>
    <w:rsid w:val="0097605B"/>
    <w:rsid w:val="00977752"/>
    <w:rsid w:val="00977959"/>
    <w:rsid w:val="00977E45"/>
    <w:rsid w:val="00977FC4"/>
    <w:rsid w:val="00980D1A"/>
    <w:rsid w:val="009811DC"/>
    <w:rsid w:val="00981766"/>
    <w:rsid w:val="00981AC6"/>
    <w:rsid w:val="00981D15"/>
    <w:rsid w:val="009821D8"/>
    <w:rsid w:val="009831C3"/>
    <w:rsid w:val="00983569"/>
    <w:rsid w:val="00983950"/>
    <w:rsid w:val="00983AC8"/>
    <w:rsid w:val="00983F0F"/>
    <w:rsid w:val="009843BD"/>
    <w:rsid w:val="009849F5"/>
    <w:rsid w:val="00984C0C"/>
    <w:rsid w:val="00984F1D"/>
    <w:rsid w:val="00985594"/>
    <w:rsid w:val="00985726"/>
    <w:rsid w:val="00985776"/>
    <w:rsid w:val="00985850"/>
    <w:rsid w:val="00985BD2"/>
    <w:rsid w:val="00985F56"/>
    <w:rsid w:val="009878EB"/>
    <w:rsid w:val="00990083"/>
    <w:rsid w:val="00990439"/>
    <w:rsid w:val="00990A80"/>
    <w:rsid w:val="009914D5"/>
    <w:rsid w:val="00991871"/>
    <w:rsid w:val="00992A83"/>
    <w:rsid w:val="00992C5D"/>
    <w:rsid w:val="00992D60"/>
    <w:rsid w:val="00993FAB"/>
    <w:rsid w:val="00995EBD"/>
    <w:rsid w:val="00995FE3"/>
    <w:rsid w:val="00996A1B"/>
    <w:rsid w:val="00996E5B"/>
    <w:rsid w:val="009A082D"/>
    <w:rsid w:val="009A0A6A"/>
    <w:rsid w:val="009A0B8F"/>
    <w:rsid w:val="009A1512"/>
    <w:rsid w:val="009A1CD6"/>
    <w:rsid w:val="009A21FC"/>
    <w:rsid w:val="009A382F"/>
    <w:rsid w:val="009A3C25"/>
    <w:rsid w:val="009A4550"/>
    <w:rsid w:val="009A47B2"/>
    <w:rsid w:val="009A4B51"/>
    <w:rsid w:val="009A523D"/>
    <w:rsid w:val="009A6550"/>
    <w:rsid w:val="009A6D33"/>
    <w:rsid w:val="009A726A"/>
    <w:rsid w:val="009B005C"/>
    <w:rsid w:val="009B00DC"/>
    <w:rsid w:val="009B0778"/>
    <w:rsid w:val="009B1A26"/>
    <w:rsid w:val="009B1F6A"/>
    <w:rsid w:val="009B24A9"/>
    <w:rsid w:val="009B3449"/>
    <w:rsid w:val="009B51C9"/>
    <w:rsid w:val="009B549C"/>
    <w:rsid w:val="009B5EBB"/>
    <w:rsid w:val="009B63F0"/>
    <w:rsid w:val="009C03A6"/>
    <w:rsid w:val="009C0769"/>
    <w:rsid w:val="009C0CCA"/>
    <w:rsid w:val="009C10E7"/>
    <w:rsid w:val="009C140C"/>
    <w:rsid w:val="009C1655"/>
    <w:rsid w:val="009C16A4"/>
    <w:rsid w:val="009C1DF2"/>
    <w:rsid w:val="009C243F"/>
    <w:rsid w:val="009C275B"/>
    <w:rsid w:val="009C29F9"/>
    <w:rsid w:val="009C2C8C"/>
    <w:rsid w:val="009C30CF"/>
    <w:rsid w:val="009C3374"/>
    <w:rsid w:val="009C4A4E"/>
    <w:rsid w:val="009C4A88"/>
    <w:rsid w:val="009C4F0A"/>
    <w:rsid w:val="009C52BE"/>
    <w:rsid w:val="009C5624"/>
    <w:rsid w:val="009C7F23"/>
    <w:rsid w:val="009D0191"/>
    <w:rsid w:val="009D026A"/>
    <w:rsid w:val="009D0487"/>
    <w:rsid w:val="009D06F5"/>
    <w:rsid w:val="009D0C7F"/>
    <w:rsid w:val="009D103F"/>
    <w:rsid w:val="009D145D"/>
    <w:rsid w:val="009D161A"/>
    <w:rsid w:val="009D2893"/>
    <w:rsid w:val="009D39A9"/>
    <w:rsid w:val="009D39E4"/>
    <w:rsid w:val="009D3AFB"/>
    <w:rsid w:val="009D3B88"/>
    <w:rsid w:val="009D4024"/>
    <w:rsid w:val="009D4414"/>
    <w:rsid w:val="009D46A3"/>
    <w:rsid w:val="009D46AB"/>
    <w:rsid w:val="009D6040"/>
    <w:rsid w:val="009D62EB"/>
    <w:rsid w:val="009D6AFA"/>
    <w:rsid w:val="009D6CA0"/>
    <w:rsid w:val="009D6FC0"/>
    <w:rsid w:val="009D7A4A"/>
    <w:rsid w:val="009D7F5B"/>
    <w:rsid w:val="009E053C"/>
    <w:rsid w:val="009E05BB"/>
    <w:rsid w:val="009E0726"/>
    <w:rsid w:val="009E1665"/>
    <w:rsid w:val="009E1E4B"/>
    <w:rsid w:val="009E22D6"/>
    <w:rsid w:val="009E24A7"/>
    <w:rsid w:val="009E294C"/>
    <w:rsid w:val="009E32C8"/>
    <w:rsid w:val="009E3475"/>
    <w:rsid w:val="009E3A45"/>
    <w:rsid w:val="009E43DA"/>
    <w:rsid w:val="009E4A7C"/>
    <w:rsid w:val="009E4DF5"/>
    <w:rsid w:val="009E5425"/>
    <w:rsid w:val="009E5A60"/>
    <w:rsid w:val="009E5E38"/>
    <w:rsid w:val="009E5F33"/>
    <w:rsid w:val="009E6274"/>
    <w:rsid w:val="009E636E"/>
    <w:rsid w:val="009E7280"/>
    <w:rsid w:val="009E7DAE"/>
    <w:rsid w:val="009E7F3F"/>
    <w:rsid w:val="009F27A8"/>
    <w:rsid w:val="009F3340"/>
    <w:rsid w:val="009F3670"/>
    <w:rsid w:val="009F3950"/>
    <w:rsid w:val="009F3EDA"/>
    <w:rsid w:val="009F3FDE"/>
    <w:rsid w:val="009F4B59"/>
    <w:rsid w:val="009F5455"/>
    <w:rsid w:val="009F5546"/>
    <w:rsid w:val="009F571F"/>
    <w:rsid w:val="009F6600"/>
    <w:rsid w:val="009F69CD"/>
    <w:rsid w:val="009F6A4C"/>
    <w:rsid w:val="009F6DA9"/>
    <w:rsid w:val="009F72BE"/>
    <w:rsid w:val="009F75CE"/>
    <w:rsid w:val="009F7B72"/>
    <w:rsid w:val="00A001E3"/>
    <w:rsid w:val="00A004CC"/>
    <w:rsid w:val="00A006DB"/>
    <w:rsid w:val="00A00ADD"/>
    <w:rsid w:val="00A00BCB"/>
    <w:rsid w:val="00A00EF5"/>
    <w:rsid w:val="00A01C60"/>
    <w:rsid w:val="00A03295"/>
    <w:rsid w:val="00A036A0"/>
    <w:rsid w:val="00A036B0"/>
    <w:rsid w:val="00A03810"/>
    <w:rsid w:val="00A045A8"/>
    <w:rsid w:val="00A04703"/>
    <w:rsid w:val="00A04D3E"/>
    <w:rsid w:val="00A05CEC"/>
    <w:rsid w:val="00A05E63"/>
    <w:rsid w:val="00A05F7C"/>
    <w:rsid w:val="00A06145"/>
    <w:rsid w:val="00A067FC"/>
    <w:rsid w:val="00A06E1E"/>
    <w:rsid w:val="00A1016F"/>
    <w:rsid w:val="00A103DB"/>
    <w:rsid w:val="00A111ED"/>
    <w:rsid w:val="00A11B9C"/>
    <w:rsid w:val="00A12620"/>
    <w:rsid w:val="00A137D5"/>
    <w:rsid w:val="00A1391E"/>
    <w:rsid w:val="00A139BA"/>
    <w:rsid w:val="00A14315"/>
    <w:rsid w:val="00A14573"/>
    <w:rsid w:val="00A14885"/>
    <w:rsid w:val="00A151FB"/>
    <w:rsid w:val="00A15C15"/>
    <w:rsid w:val="00A163AE"/>
    <w:rsid w:val="00A208EA"/>
    <w:rsid w:val="00A21F63"/>
    <w:rsid w:val="00A22936"/>
    <w:rsid w:val="00A22B40"/>
    <w:rsid w:val="00A22F68"/>
    <w:rsid w:val="00A2421B"/>
    <w:rsid w:val="00A247C6"/>
    <w:rsid w:val="00A24A6A"/>
    <w:rsid w:val="00A24C05"/>
    <w:rsid w:val="00A24C16"/>
    <w:rsid w:val="00A253BA"/>
    <w:rsid w:val="00A2547B"/>
    <w:rsid w:val="00A25F12"/>
    <w:rsid w:val="00A26003"/>
    <w:rsid w:val="00A265AE"/>
    <w:rsid w:val="00A26764"/>
    <w:rsid w:val="00A268BE"/>
    <w:rsid w:val="00A301B8"/>
    <w:rsid w:val="00A32765"/>
    <w:rsid w:val="00A327A1"/>
    <w:rsid w:val="00A32A16"/>
    <w:rsid w:val="00A33F81"/>
    <w:rsid w:val="00A3423B"/>
    <w:rsid w:val="00A34F52"/>
    <w:rsid w:val="00A34F80"/>
    <w:rsid w:val="00A35868"/>
    <w:rsid w:val="00A367B2"/>
    <w:rsid w:val="00A36C12"/>
    <w:rsid w:val="00A3777D"/>
    <w:rsid w:val="00A37859"/>
    <w:rsid w:val="00A40388"/>
    <w:rsid w:val="00A4043F"/>
    <w:rsid w:val="00A40B26"/>
    <w:rsid w:val="00A40E6B"/>
    <w:rsid w:val="00A4136B"/>
    <w:rsid w:val="00A41B3D"/>
    <w:rsid w:val="00A42CF7"/>
    <w:rsid w:val="00A44746"/>
    <w:rsid w:val="00A44AC6"/>
    <w:rsid w:val="00A451BC"/>
    <w:rsid w:val="00A458F8"/>
    <w:rsid w:val="00A45A74"/>
    <w:rsid w:val="00A45D80"/>
    <w:rsid w:val="00A4621C"/>
    <w:rsid w:val="00A463BE"/>
    <w:rsid w:val="00A472FE"/>
    <w:rsid w:val="00A4737A"/>
    <w:rsid w:val="00A47DF6"/>
    <w:rsid w:val="00A50300"/>
    <w:rsid w:val="00A5049D"/>
    <w:rsid w:val="00A52293"/>
    <w:rsid w:val="00A5272D"/>
    <w:rsid w:val="00A52747"/>
    <w:rsid w:val="00A52965"/>
    <w:rsid w:val="00A52E92"/>
    <w:rsid w:val="00A52FF9"/>
    <w:rsid w:val="00A5306D"/>
    <w:rsid w:val="00A54479"/>
    <w:rsid w:val="00A54524"/>
    <w:rsid w:val="00A55134"/>
    <w:rsid w:val="00A55817"/>
    <w:rsid w:val="00A5621B"/>
    <w:rsid w:val="00A562AD"/>
    <w:rsid w:val="00A569AB"/>
    <w:rsid w:val="00A5706F"/>
    <w:rsid w:val="00A5716B"/>
    <w:rsid w:val="00A57887"/>
    <w:rsid w:val="00A57D5E"/>
    <w:rsid w:val="00A57E87"/>
    <w:rsid w:val="00A6028F"/>
    <w:rsid w:val="00A60719"/>
    <w:rsid w:val="00A609F6"/>
    <w:rsid w:val="00A61381"/>
    <w:rsid w:val="00A618A5"/>
    <w:rsid w:val="00A622D5"/>
    <w:rsid w:val="00A625A2"/>
    <w:rsid w:val="00A62ED4"/>
    <w:rsid w:val="00A63217"/>
    <w:rsid w:val="00A635F8"/>
    <w:rsid w:val="00A63F33"/>
    <w:rsid w:val="00A64266"/>
    <w:rsid w:val="00A64707"/>
    <w:rsid w:val="00A64CBB"/>
    <w:rsid w:val="00A65109"/>
    <w:rsid w:val="00A6517A"/>
    <w:rsid w:val="00A6556E"/>
    <w:rsid w:val="00A6610B"/>
    <w:rsid w:val="00A67492"/>
    <w:rsid w:val="00A6751C"/>
    <w:rsid w:val="00A70B1F"/>
    <w:rsid w:val="00A71471"/>
    <w:rsid w:val="00A718D2"/>
    <w:rsid w:val="00A71EB7"/>
    <w:rsid w:val="00A725AD"/>
    <w:rsid w:val="00A72ABC"/>
    <w:rsid w:val="00A736D2"/>
    <w:rsid w:val="00A73CC6"/>
    <w:rsid w:val="00A74720"/>
    <w:rsid w:val="00A760A0"/>
    <w:rsid w:val="00A76C6D"/>
    <w:rsid w:val="00A76D3E"/>
    <w:rsid w:val="00A81163"/>
    <w:rsid w:val="00A81750"/>
    <w:rsid w:val="00A81E85"/>
    <w:rsid w:val="00A8214B"/>
    <w:rsid w:val="00A823ED"/>
    <w:rsid w:val="00A82C12"/>
    <w:rsid w:val="00A82F8E"/>
    <w:rsid w:val="00A838D4"/>
    <w:rsid w:val="00A83C73"/>
    <w:rsid w:val="00A84131"/>
    <w:rsid w:val="00A84250"/>
    <w:rsid w:val="00A846C0"/>
    <w:rsid w:val="00A8507D"/>
    <w:rsid w:val="00A869BF"/>
    <w:rsid w:val="00A870C1"/>
    <w:rsid w:val="00A8715F"/>
    <w:rsid w:val="00A87958"/>
    <w:rsid w:val="00A87994"/>
    <w:rsid w:val="00A87F0B"/>
    <w:rsid w:val="00A90349"/>
    <w:rsid w:val="00A90EBF"/>
    <w:rsid w:val="00A91841"/>
    <w:rsid w:val="00A918E6"/>
    <w:rsid w:val="00A91B24"/>
    <w:rsid w:val="00A91C5B"/>
    <w:rsid w:val="00A924E1"/>
    <w:rsid w:val="00A9253E"/>
    <w:rsid w:val="00A926F0"/>
    <w:rsid w:val="00A92E67"/>
    <w:rsid w:val="00A930DF"/>
    <w:rsid w:val="00A9317C"/>
    <w:rsid w:val="00A931C1"/>
    <w:rsid w:val="00A939BC"/>
    <w:rsid w:val="00A94129"/>
    <w:rsid w:val="00A94779"/>
    <w:rsid w:val="00A957A6"/>
    <w:rsid w:val="00A9626B"/>
    <w:rsid w:val="00A9688E"/>
    <w:rsid w:val="00A96AD8"/>
    <w:rsid w:val="00A9752B"/>
    <w:rsid w:val="00A97729"/>
    <w:rsid w:val="00A9781C"/>
    <w:rsid w:val="00A97ECC"/>
    <w:rsid w:val="00AA00BE"/>
    <w:rsid w:val="00AA044B"/>
    <w:rsid w:val="00AA0BBA"/>
    <w:rsid w:val="00AA0E21"/>
    <w:rsid w:val="00AA10F8"/>
    <w:rsid w:val="00AA1A23"/>
    <w:rsid w:val="00AA1AE2"/>
    <w:rsid w:val="00AA30BF"/>
    <w:rsid w:val="00AA3AD4"/>
    <w:rsid w:val="00AA4AB2"/>
    <w:rsid w:val="00AA4C8E"/>
    <w:rsid w:val="00AA5495"/>
    <w:rsid w:val="00AA601F"/>
    <w:rsid w:val="00AA6BEA"/>
    <w:rsid w:val="00AA6EAC"/>
    <w:rsid w:val="00AA713E"/>
    <w:rsid w:val="00AA7B86"/>
    <w:rsid w:val="00AB0664"/>
    <w:rsid w:val="00AB1C36"/>
    <w:rsid w:val="00AB1CED"/>
    <w:rsid w:val="00AB2D99"/>
    <w:rsid w:val="00AB3177"/>
    <w:rsid w:val="00AB362B"/>
    <w:rsid w:val="00AB43C8"/>
    <w:rsid w:val="00AB46D5"/>
    <w:rsid w:val="00AB4D38"/>
    <w:rsid w:val="00AB5578"/>
    <w:rsid w:val="00AB5630"/>
    <w:rsid w:val="00AB7FC4"/>
    <w:rsid w:val="00AC0684"/>
    <w:rsid w:val="00AC121F"/>
    <w:rsid w:val="00AC1478"/>
    <w:rsid w:val="00AC4B25"/>
    <w:rsid w:val="00AC50DC"/>
    <w:rsid w:val="00AC65C6"/>
    <w:rsid w:val="00AC6A22"/>
    <w:rsid w:val="00AC6BDF"/>
    <w:rsid w:val="00AC6DC1"/>
    <w:rsid w:val="00AC73A2"/>
    <w:rsid w:val="00AC7DDD"/>
    <w:rsid w:val="00AD0163"/>
    <w:rsid w:val="00AD0A47"/>
    <w:rsid w:val="00AD103C"/>
    <w:rsid w:val="00AD12AF"/>
    <w:rsid w:val="00AD13E6"/>
    <w:rsid w:val="00AD1570"/>
    <w:rsid w:val="00AD2D6B"/>
    <w:rsid w:val="00AD3B8E"/>
    <w:rsid w:val="00AD408C"/>
    <w:rsid w:val="00AD4310"/>
    <w:rsid w:val="00AD4584"/>
    <w:rsid w:val="00AD4BBD"/>
    <w:rsid w:val="00AD6086"/>
    <w:rsid w:val="00AD6101"/>
    <w:rsid w:val="00AD689B"/>
    <w:rsid w:val="00AD7785"/>
    <w:rsid w:val="00AD7837"/>
    <w:rsid w:val="00AE0096"/>
    <w:rsid w:val="00AE0C29"/>
    <w:rsid w:val="00AE1AFD"/>
    <w:rsid w:val="00AE1D2E"/>
    <w:rsid w:val="00AE4526"/>
    <w:rsid w:val="00AE537F"/>
    <w:rsid w:val="00AE5777"/>
    <w:rsid w:val="00AE62B3"/>
    <w:rsid w:val="00AE652B"/>
    <w:rsid w:val="00AE667D"/>
    <w:rsid w:val="00AE6838"/>
    <w:rsid w:val="00AE7427"/>
    <w:rsid w:val="00AE77B7"/>
    <w:rsid w:val="00AE7AD9"/>
    <w:rsid w:val="00AE7CEF"/>
    <w:rsid w:val="00AE7E06"/>
    <w:rsid w:val="00AF087F"/>
    <w:rsid w:val="00AF1A7B"/>
    <w:rsid w:val="00AF1FA0"/>
    <w:rsid w:val="00AF24B0"/>
    <w:rsid w:val="00AF3156"/>
    <w:rsid w:val="00AF3717"/>
    <w:rsid w:val="00AF37AB"/>
    <w:rsid w:val="00AF3B90"/>
    <w:rsid w:val="00AF3EB4"/>
    <w:rsid w:val="00AF5470"/>
    <w:rsid w:val="00AF57F9"/>
    <w:rsid w:val="00AF59FD"/>
    <w:rsid w:val="00AF6A0E"/>
    <w:rsid w:val="00AF6ECF"/>
    <w:rsid w:val="00AF75ED"/>
    <w:rsid w:val="00B0104E"/>
    <w:rsid w:val="00B010C1"/>
    <w:rsid w:val="00B01729"/>
    <w:rsid w:val="00B03055"/>
    <w:rsid w:val="00B0370E"/>
    <w:rsid w:val="00B0374B"/>
    <w:rsid w:val="00B03D3E"/>
    <w:rsid w:val="00B04362"/>
    <w:rsid w:val="00B043B8"/>
    <w:rsid w:val="00B0454C"/>
    <w:rsid w:val="00B04791"/>
    <w:rsid w:val="00B04BD5"/>
    <w:rsid w:val="00B056A9"/>
    <w:rsid w:val="00B0589B"/>
    <w:rsid w:val="00B05C7D"/>
    <w:rsid w:val="00B06814"/>
    <w:rsid w:val="00B06CAA"/>
    <w:rsid w:val="00B0795B"/>
    <w:rsid w:val="00B07F26"/>
    <w:rsid w:val="00B1099D"/>
    <w:rsid w:val="00B11567"/>
    <w:rsid w:val="00B116CD"/>
    <w:rsid w:val="00B11BF2"/>
    <w:rsid w:val="00B12003"/>
    <w:rsid w:val="00B124EC"/>
    <w:rsid w:val="00B12839"/>
    <w:rsid w:val="00B13324"/>
    <w:rsid w:val="00B13512"/>
    <w:rsid w:val="00B135DA"/>
    <w:rsid w:val="00B13AB2"/>
    <w:rsid w:val="00B13C45"/>
    <w:rsid w:val="00B13CC7"/>
    <w:rsid w:val="00B13EB8"/>
    <w:rsid w:val="00B15926"/>
    <w:rsid w:val="00B16C7B"/>
    <w:rsid w:val="00B16CF5"/>
    <w:rsid w:val="00B17547"/>
    <w:rsid w:val="00B20673"/>
    <w:rsid w:val="00B2102C"/>
    <w:rsid w:val="00B22701"/>
    <w:rsid w:val="00B22D97"/>
    <w:rsid w:val="00B23B0B"/>
    <w:rsid w:val="00B23B21"/>
    <w:rsid w:val="00B23F93"/>
    <w:rsid w:val="00B24334"/>
    <w:rsid w:val="00B24C63"/>
    <w:rsid w:val="00B25172"/>
    <w:rsid w:val="00B26194"/>
    <w:rsid w:val="00B26268"/>
    <w:rsid w:val="00B2654A"/>
    <w:rsid w:val="00B268B1"/>
    <w:rsid w:val="00B268BE"/>
    <w:rsid w:val="00B269DB"/>
    <w:rsid w:val="00B26BCA"/>
    <w:rsid w:val="00B26E1B"/>
    <w:rsid w:val="00B275AE"/>
    <w:rsid w:val="00B27642"/>
    <w:rsid w:val="00B30B68"/>
    <w:rsid w:val="00B30BA7"/>
    <w:rsid w:val="00B3120B"/>
    <w:rsid w:val="00B31580"/>
    <w:rsid w:val="00B31CE0"/>
    <w:rsid w:val="00B32B9B"/>
    <w:rsid w:val="00B332D4"/>
    <w:rsid w:val="00B33F06"/>
    <w:rsid w:val="00B34C51"/>
    <w:rsid w:val="00B34CDE"/>
    <w:rsid w:val="00B34CF7"/>
    <w:rsid w:val="00B34DEF"/>
    <w:rsid w:val="00B35ADC"/>
    <w:rsid w:val="00B35B9D"/>
    <w:rsid w:val="00B36323"/>
    <w:rsid w:val="00B36901"/>
    <w:rsid w:val="00B36A4B"/>
    <w:rsid w:val="00B36C3A"/>
    <w:rsid w:val="00B36E5D"/>
    <w:rsid w:val="00B377C0"/>
    <w:rsid w:val="00B40975"/>
    <w:rsid w:val="00B40C00"/>
    <w:rsid w:val="00B417C3"/>
    <w:rsid w:val="00B41F6C"/>
    <w:rsid w:val="00B42289"/>
    <w:rsid w:val="00B42BBA"/>
    <w:rsid w:val="00B42DA3"/>
    <w:rsid w:val="00B43877"/>
    <w:rsid w:val="00B43DDA"/>
    <w:rsid w:val="00B44C66"/>
    <w:rsid w:val="00B465E4"/>
    <w:rsid w:val="00B4668D"/>
    <w:rsid w:val="00B46D69"/>
    <w:rsid w:val="00B46EA4"/>
    <w:rsid w:val="00B47EBD"/>
    <w:rsid w:val="00B51862"/>
    <w:rsid w:val="00B51A73"/>
    <w:rsid w:val="00B51C74"/>
    <w:rsid w:val="00B52700"/>
    <w:rsid w:val="00B52887"/>
    <w:rsid w:val="00B54336"/>
    <w:rsid w:val="00B54600"/>
    <w:rsid w:val="00B54769"/>
    <w:rsid w:val="00B54C4F"/>
    <w:rsid w:val="00B55625"/>
    <w:rsid w:val="00B561D8"/>
    <w:rsid w:val="00B5685D"/>
    <w:rsid w:val="00B57301"/>
    <w:rsid w:val="00B57995"/>
    <w:rsid w:val="00B57B9D"/>
    <w:rsid w:val="00B57DCA"/>
    <w:rsid w:val="00B609E3"/>
    <w:rsid w:val="00B60FB0"/>
    <w:rsid w:val="00B618B3"/>
    <w:rsid w:val="00B623D9"/>
    <w:rsid w:val="00B626A6"/>
    <w:rsid w:val="00B63A1B"/>
    <w:rsid w:val="00B64961"/>
    <w:rsid w:val="00B654E6"/>
    <w:rsid w:val="00B6596D"/>
    <w:rsid w:val="00B65ED5"/>
    <w:rsid w:val="00B664F5"/>
    <w:rsid w:val="00B66B0D"/>
    <w:rsid w:val="00B66C76"/>
    <w:rsid w:val="00B673DE"/>
    <w:rsid w:val="00B67A3E"/>
    <w:rsid w:val="00B70FDB"/>
    <w:rsid w:val="00B7132B"/>
    <w:rsid w:val="00B717CB"/>
    <w:rsid w:val="00B71E8B"/>
    <w:rsid w:val="00B72556"/>
    <w:rsid w:val="00B7342F"/>
    <w:rsid w:val="00B736D3"/>
    <w:rsid w:val="00B73AD8"/>
    <w:rsid w:val="00B7407C"/>
    <w:rsid w:val="00B740E9"/>
    <w:rsid w:val="00B74849"/>
    <w:rsid w:val="00B74AC9"/>
    <w:rsid w:val="00B753E3"/>
    <w:rsid w:val="00B76811"/>
    <w:rsid w:val="00B7761B"/>
    <w:rsid w:val="00B77680"/>
    <w:rsid w:val="00B77994"/>
    <w:rsid w:val="00B77B8D"/>
    <w:rsid w:val="00B80CDC"/>
    <w:rsid w:val="00B81BA1"/>
    <w:rsid w:val="00B82FB4"/>
    <w:rsid w:val="00B8354A"/>
    <w:rsid w:val="00B84664"/>
    <w:rsid w:val="00B85229"/>
    <w:rsid w:val="00B85253"/>
    <w:rsid w:val="00B855C0"/>
    <w:rsid w:val="00B85701"/>
    <w:rsid w:val="00B90075"/>
    <w:rsid w:val="00B90370"/>
    <w:rsid w:val="00B9073A"/>
    <w:rsid w:val="00B90B25"/>
    <w:rsid w:val="00B9112C"/>
    <w:rsid w:val="00B93133"/>
    <w:rsid w:val="00B93A59"/>
    <w:rsid w:val="00B9471B"/>
    <w:rsid w:val="00B9547F"/>
    <w:rsid w:val="00B956AC"/>
    <w:rsid w:val="00B95D8D"/>
    <w:rsid w:val="00B96709"/>
    <w:rsid w:val="00B96C9B"/>
    <w:rsid w:val="00B97592"/>
    <w:rsid w:val="00B975A6"/>
    <w:rsid w:val="00BA037F"/>
    <w:rsid w:val="00BA0A81"/>
    <w:rsid w:val="00BA1090"/>
    <w:rsid w:val="00BA176C"/>
    <w:rsid w:val="00BA1C58"/>
    <w:rsid w:val="00BA1E89"/>
    <w:rsid w:val="00BA2CDD"/>
    <w:rsid w:val="00BA3BDE"/>
    <w:rsid w:val="00BA3F75"/>
    <w:rsid w:val="00BA5921"/>
    <w:rsid w:val="00BA6246"/>
    <w:rsid w:val="00BA6538"/>
    <w:rsid w:val="00BA6B2E"/>
    <w:rsid w:val="00BA6CF1"/>
    <w:rsid w:val="00BA7E83"/>
    <w:rsid w:val="00BA7EA0"/>
    <w:rsid w:val="00BB029B"/>
    <w:rsid w:val="00BB1AEE"/>
    <w:rsid w:val="00BB1DAC"/>
    <w:rsid w:val="00BB2F0F"/>
    <w:rsid w:val="00BB35A6"/>
    <w:rsid w:val="00BB3C89"/>
    <w:rsid w:val="00BB3CD5"/>
    <w:rsid w:val="00BB3F45"/>
    <w:rsid w:val="00BB4066"/>
    <w:rsid w:val="00BB406B"/>
    <w:rsid w:val="00BB476F"/>
    <w:rsid w:val="00BB49BE"/>
    <w:rsid w:val="00BB4ECF"/>
    <w:rsid w:val="00BB61FC"/>
    <w:rsid w:val="00BB69A2"/>
    <w:rsid w:val="00BB71C9"/>
    <w:rsid w:val="00BC1AF5"/>
    <w:rsid w:val="00BC303B"/>
    <w:rsid w:val="00BC46A1"/>
    <w:rsid w:val="00BC4E33"/>
    <w:rsid w:val="00BC5738"/>
    <w:rsid w:val="00BC57A4"/>
    <w:rsid w:val="00BC65C8"/>
    <w:rsid w:val="00BC7406"/>
    <w:rsid w:val="00BC7EE9"/>
    <w:rsid w:val="00BD0AFC"/>
    <w:rsid w:val="00BD0FD9"/>
    <w:rsid w:val="00BD1013"/>
    <w:rsid w:val="00BD1EFC"/>
    <w:rsid w:val="00BD2BFD"/>
    <w:rsid w:val="00BD2C96"/>
    <w:rsid w:val="00BD3880"/>
    <w:rsid w:val="00BD38EB"/>
    <w:rsid w:val="00BD4163"/>
    <w:rsid w:val="00BD4DF2"/>
    <w:rsid w:val="00BD4ECA"/>
    <w:rsid w:val="00BD5F5C"/>
    <w:rsid w:val="00BD646A"/>
    <w:rsid w:val="00BD6AD9"/>
    <w:rsid w:val="00BD6BC5"/>
    <w:rsid w:val="00BD7922"/>
    <w:rsid w:val="00BD7F4E"/>
    <w:rsid w:val="00BE03AE"/>
    <w:rsid w:val="00BE0C46"/>
    <w:rsid w:val="00BE1043"/>
    <w:rsid w:val="00BE1119"/>
    <w:rsid w:val="00BE1CCE"/>
    <w:rsid w:val="00BE21E6"/>
    <w:rsid w:val="00BE31C0"/>
    <w:rsid w:val="00BE3485"/>
    <w:rsid w:val="00BE4322"/>
    <w:rsid w:val="00BE44F8"/>
    <w:rsid w:val="00BE53EB"/>
    <w:rsid w:val="00BE5754"/>
    <w:rsid w:val="00BE58C4"/>
    <w:rsid w:val="00BE5A07"/>
    <w:rsid w:val="00BE5AF6"/>
    <w:rsid w:val="00BE5C7B"/>
    <w:rsid w:val="00BE6281"/>
    <w:rsid w:val="00BE74EB"/>
    <w:rsid w:val="00BE75C9"/>
    <w:rsid w:val="00BE78EB"/>
    <w:rsid w:val="00BE7A6A"/>
    <w:rsid w:val="00BF034D"/>
    <w:rsid w:val="00BF03CE"/>
    <w:rsid w:val="00BF0636"/>
    <w:rsid w:val="00BF08FE"/>
    <w:rsid w:val="00BF1351"/>
    <w:rsid w:val="00BF19DB"/>
    <w:rsid w:val="00BF1D42"/>
    <w:rsid w:val="00BF22E7"/>
    <w:rsid w:val="00BF259D"/>
    <w:rsid w:val="00BF2804"/>
    <w:rsid w:val="00BF2F05"/>
    <w:rsid w:val="00BF3417"/>
    <w:rsid w:val="00BF3B04"/>
    <w:rsid w:val="00BF3E35"/>
    <w:rsid w:val="00BF4C5F"/>
    <w:rsid w:val="00BF5314"/>
    <w:rsid w:val="00BF5C92"/>
    <w:rsid w:val="00BF6209"/>
    <w:rsid w:val="00BF62FB"/>
    <w:rsid w:val="00BF65A5"/>
    <w:rsid w:val="00BF6E4C"/>
    <w:rsid w:val="00BF72CA"/>
    <w:rsid w:val="00BF72E8"/>
    <w:rsid w:val="00BF7AFC"/>
    <w:rsid w:val="00BF7DC5"/>
    <w:rsid w:val="00C00A7B"/>
    <w:rsid w:val="00C012F8"/>
    <w:rsid w:val="00C0169A"/>
    <w:rsid w:val="00C01CE6"/>
    <w:rsid w:val="00C0207F"/>
    <w:rsid w:val="00C02082"/>
    <w:rsid w:val="00C0217D"/>
    <w:rsid w:val="00C02993"/>
    <w:rsid w:val="00C02AD5"/>
    <w:rsid w:val="00C03084"/>
    <w:rsid w:val="00C041DB"/>
    <w:rsid w:val="00C04E87"/>
    <w:rsid w:val="00C04EC6"/>
    <w:rsid w:val="00C04F23"/>
    <w:rsid w:val="00C05863"/>
    <w:rsid w:val="00C06B78"/>
    <w:rsid w:val="00C07E22"/>
    <w:rsid w:val="00C10FE8"/>
    <w:rsid w:val="00C112B2"/>
    <w:rsid w:val="00C11BC0"/>
    <w:rsid w:val="00C11DF6"/>
    <w:rsid w:val="00C120E9"/>
    <w:rsid w:val="00C126DD"/>
    <w:rsid w:val="00C1334C"/>
    <w:rsid w:val="00C138DB"/>
    <w:rsid w:val="00C142C6"/>
    <w:rsid w:val="00C156CD"/>
    <w:rsid w:val="00C157C6"/>
    <w:rsid w:val="00C158E9"/>
    <w:rsid w:val="00C15D46"/>
    <w:rsid w:val="00C16D8C"/>
    <w:rsid w:val="00C209F0"/>
    <w:rsid w:val="00C213F3"/>
    <w:rsid w:val="00C21A63"/>
    <w:rsid w:val="00C21BD0"/>
    <w:rsid w:val="00C2254F"/>
    <w:rsid w:val="00C22CFD"/>
    <w:rsid w:val="00C23865"/>
    <w:rsid w:val="00C23985"/>
    <w:rsid w:val="00C23F11"/>
    <w:rsid w:val="00C241F1"/>
    <w:rsid w:val="00C248D3"/>
    <w:rsid w:val="00C25192"/>
    <w:rsid w:val="00C25675"/>
    <w:rsid w:val="00C270B2"/>
    <w:rsid w:val="00C277B5"/>
    <w:rsid w:val="00C27885"/>
    <w:rsid w:val="00C27D9F"/>
    <w:rsid w:val="00C308BD"/>
    <w:rsid w:val="00C3292B"/>
    <w:rsid w:val="00C329B3"/>
    <w:rsid w:val="00C32DAA"/>
    <w:rsid w:val="00C333FB"/>
    <w:rsid w:val="00C33A43"/>
    <w:rsid w:val="00C33B66"/>
    <w:rsid w:val="00C34C89"/>
    <w:rsid w:val="00C35843"/>
    <w:rsid w:val="00C3590A"/>
    <w:rsid w:val="00C36363"/>
    <w:rsid w:val="00C40EDB"/>
    <w:rsid w:val="00C411EE"/>
    <w:rsid w:val="00C419DA"/>
    <w:rsid w:val="00C44218"/>
    <w:rsid w:val="00C44DD2"/>
    <w:rsid w:val="00C45005"/>
    <w:rsid w:val="00C45F5F"/>
    <w:rsid w:val="00C46AA8"/>
    <w:rsid w:val="00C473E5"/>
    <w:rsid w:val="00C47C4A"/>
    <w:rsid w:val="00C5031E"/>
    <w:rsid w:val="00C507B0"/>
    <w:rsid w:val="00C50D11"/>
    <w:rsid w:val="00C514AC"/>
    <w:rsid w:val="00C51534"/>
    <w:rsid w:val="00C51657"/>
    <w:rsid w:val="00C516C8"/>
    <w:rsid w:val="00C51746"/>
    <w:rsid w:val="00C526F0"/>
    <w:rsid w:val="00C52F0C"/>
    <w:rsid w:val="00C53176"/>
    <w:rsid w:val="00C545D9"/>
    <w:rsid w:val="00C54853"/>
    <w:rsid w:val="00C54BFF"/>
    <w:rsid w:val="00C54C8D"/>
    <w:rsid w:val="00C55749"/>
    <w:rsid w:val="00C5592B"/>
    <w:rsid w:val="00C56215"/>
    <w:rsid w:val="00C56D8E"/>
    <w:rsid w:val="00C576B0"/>
    <w:rsid w:val="00C57F17"/>
    <w:rsid w:val="00C6006D"/>
    <w:rsid w:val="00C6145B"/>
    <w:rsid w:val="00C6165B"/>
    <w:rsid w:val="00C61A91"/>
    <w:rsid w:val="00C620DC"/>
    <w:rsid w:val="00C6210A"/>
    <w:rsid w:val="00C6314B"/>
    <w:rsid w:val="00C63FDB"/>
    <w:rsid w:val="00C645CF"/>
    <w:rsid w:val="00C648F1"/>
    <w:rsid w:val="00C64B31"/>
    <w:rsid w:val="00C65DD8"/>
    <w:rsid w:val="00C66270"/>
    <w:rsid w:val="00C664EC"/>
    <w:rsid w:val="00C67198"/>
    <w:rsid w:val="00C678E8"/>
    <w:rsid w:val="00C67A2C"/>
    <w:rsid w:val="00C70B5F"/>
    <w:rsid w:val="00C713F6"/>
    <w:rsid w:val="00C7143D"/>
    <w:rsid w:val="00C71495"/>
    <w:rsid w:val="00C7179F"/>
    <w:rsid w:val="00C72965"/>
    <w:rsid w:val="00C72F12"/>
    <w:rsid w:val="00C730E0"/>
    <w:rsid w:val="00C73113"/>
    <w:rsid w:val="00C73628"/>
    <w:rsid w:val="00C73CF1"/>
    <w:rsid w:val="00C73F98"/>
    <w:rsid w:val="00C73FDD"/>
    <w:rsid w:val="00C741F9"/>
    <w:rsid w:val="00C74754"/>
    <w:rsid w:val="00C74D59"/>
    <w:rsid w:val="00C751F6"/>
    <w:rsid w:val="00C757A1"/>
    <w:rsid w:val="00C7592A"/>
    <w:rsid w:val="00C76332"/>
    <w:rsid w:val="00C76D2F"/>
    <w:rsid w:val="00C76E06"/>
    <w:rsid w:val="00C76E6B"/>
    <w:rsid w:val="00C76F62"/>
    <w:rsid w:val="00C77E2C"/>
    <w:rsid w:val="00C77F59"/>
    <w:rsid w:val="00C8060F"/>
    <w:rsid w:val="00C80E23"/>
    <w:rsid w:val="00C81242"/>
    <w:rsid w:val="00C81806"/>
    <w:rsid w:val="00C81C23"/>
    <w:rsid w:val="00C81D56"/>
    <w:rsid w:val="00C81F58"/>
    <w:rsid w:val="00C82084"/>
    <w:rsid w:val="00C828A4"/>
    <w:rsid w:val="00C829F1"/>
    <w:rsid w:val="00C8352D"/>
    <w:rsid w:val="00C83EB9"/>
    <w:rsid w:val="00C84094"/>
    <w:rsid w:val="00C8411A"/>
    <w:rsid w:val="00C84293"/>
    <w:rsid w:val="00C84AB6"/>
    <w:rsid w:val="00C8510D"/>
    <w:rsid w:val="00C853EC"/>
    <w:rsid w:val="00C8589D"/>
    <w:rsid w:val="00C862A7"/>
    <w:rsid w:val="00C86A7D"/>
    <w:rsid w:val="00C86AEE"/>
    <w:rsid w:val="00C86B09"/>
    <w:rsid w:val="00C87298"/>
    <w:rsid w:val="00C87EB3"/>
    <w:rsid w:val="00C9020D"/>
    <w:rsid w:val="00C902F1"/>
    <w:rsid w:val="00C90F5F"/>
    <w:rsid w:val="00C9159D"/>
    <w:rsid w:val="00C91FB9"/>
    <w:rsid w:val="00C927F1"/>
    <w:rsid w:val="00C93E33"/>
    <w:rsid w:val="00C93E59"/>
    <w:rsid w:val="00C94147"/>
    <w:rsid w:val="00C94A0B"/>
    <w:rsid w:val="00C94BC0"/>
    <w:rsid w:val="00C94FA4"/>
    <w:rsid w:val="00C952E9"/>
    <w:rsid w:val="00C95B43"/>
    <w:rsid w:val="00C95E9C"/>
    <w:rsid w:val="00C95EC7"/>
    <w:rsid w:val="00C9623D"/>
    <w:rsid w:val="00C9663A"/>
    <w:rsid w:val="00C96A88"/>
    <w:rsid w:val="00C973F0"/>
    <w:rsid w:val="00CA09E7"/>
    <w:rsid w:val="00CA1253"/>
    <w:rsid w:val="00CA1D74"/>
    <w:rsid w:val="00CA2A06"/>
    <w:rsid w:val="00CA2A78"/>
    <w:rsid w:val="00CA2AC4"/>
    <w:rsid w:val="00CA2F22"/>
    <w:rsid w:val="00CA3BA8"/>
    <w:rsid w:val="00CA4310"/>
    <w:rsid w:val="00CA50BA"/>
    <w:rsid w:val="00CA5664"/>
    <w:rsid w:val="00CA64EE"/>
    <w:rsid w:val="00CA660B"/>
    <w:rsid w:val="00CA7511"/>
    <w:rsid w:val="00CB154D"/>
    <w:rsid w:val="00CB19FA"/>
    <w:rsid w:val="00CB35F0"/>
    <w:rsid w:val="00CB3A64"/>
    <w:rsid w:val="00CB416C"/>
    <w:rsid w:val="00CB42A4"/>
    <w:rsid w:val="00CB5811"/>
    <w:rsid w:val="00CB5863"/>
    <w:rsid w:val="00CB5EAB"/>
    <w:rsid w:val="00CB6AF6"/>
    <w:rsid w:val="00CB6DE2"/>
    <w:rsid w:val="00CB6EA5"/>
    <w:rsid w:val="00CB6F20"/>
    <w:rsid w:val="00CB72B1"/>
    <w:rsid w:val="00CB73B1"/>
    <w:rsid w:val="00CB76CD"/>
    <w:rsid w:val="00CB7CC3"/>
    <w:rsid w:val="00CC0097"/>
    <w:rsid w:val="00CC0D8D"/>
    <w:rsid w:val="00CC0FCD"/>
    <w:rsid w:val="00CC1161"/>
    <w:rsid w:val="00CC11EB"/>
    <w:rsid w:val="00CC1350"/>
    <w:rsid w:val="00CC1ABF"/>
    <w:rsid w:val="00CC1DE0"/>
    <w:rsid w:val="00CC2AB2"/>
    <w:rsid w:val="00CC3163"/>
    <w:rsid w:val="00CC3790"/>
    <w:rsid w:val="00CC3903"/>
    <w:rsid w:val="00CC3B9D"/>
    <w:rsid w:val="00CC468F"/>
    <w:rsid w:val="00CC4962"/>
    <w:rsid w:val="00CC4DA5"/>
    <w:rsid w:val="00CC51B6"/>
    <w:rsid w:val="00CC583C"/>
    <w:rsid w:val="00CC597B"/>
    <w:rsid w:val="00CC5AC5"/>
    <w:rsid w:val="00CC5C0F"/>
    <w:rsid w:val="00CC61E6"/>
    <w:rsid w:val="00CC6575"/>
    <w:rsid w:val="00CC7287"/>
    <w:rsid w:val="00CD2B73"/>
    <w:rsid w:val="00CD2BC5"/>
    <w:rsid w:val="00CD370A"/>
    <w:rsid w:val="00CD37CB"/>
    <w:rsid w:val="00CD3E5D"/>
    <w:rsid w:val="00CD4516"/>
    <w:rsid w:val="00CD45DA"/>
    <w:rsid w:val="00CD52F4"/>
    <w:rsid w:val="00CD580A"/>
    <w:rsid w:val="00CD5863"/>
    <w:rsid w:val="00CD6028"/>
    <w:rsid w:val="00CD6333"/>
    <w:rsid w:val="00CD707B"/>
    <w:rsid w:val="00CE08E0"/>
    <w:rsid w:val="00CE25C9"/>
    <w:rsid w:val="00CE3BD6"/>
    <w:rsid w:val="00CE439A"/>
    <w:rsid w:val="00CE50FC"/>
    <w:rsid w:val="00CE52D1"/>
    <w:rsid w:val="00CE64DF"/>
    <w:rsid w:val="00CE6B2A"/>
    <w:rsid w:val="00CE6F58"/>
    <w:rsid w:val="00CE70BF"/>
    <w:rsid w:val="00CE73E8"/>
    <w:rsid w:val="00CE7620"/>
    <w:rsid w:val="00CF05B9"/>
    <w:rsid w:val="00CF0D84"/>
    <w:rsid w:val="00CF19BC"/>
    <w:rsid w:val="00CF2108"/>
    <w:rsid w:val="00CF2C73"/>
    <w:rsid w:val="00CF2C7E"/>
    <w:rsid w:val="00CF4272"/>
    <w:rsid w:val="00CF527C"/>
    <w:rsid w:val="00CF54E8"/>
    <w:rsid w:val="00CF5EB8"/>
    <w:rsid w:val="00CF760C"/>
    <w:rsid w:val="00D00A4C"/>
    <w:rsid w:val="00D010C4"/>
    <w:rsid w:val="00D0172E"/>
    <w:rsid w:val="00D01FC2"/>
    <w:rsid w:val="00D02225"/>
    <w:rsid w:val="00D02543"/>
    <w:rsid w:val="00D02658"/>
    <w:rsid w:val="00D02757"/>
    <w:rsid w:val="00D03C95"/>
    <w:rsid w:val="00D040BC"/>
    <w:rsid w:val="00D045DB"/>
    <w:rsid w:val="00D049CC"/>
    <w:rsid w:val="00D04A06"/>
    <w:rsid w:val="00D057D1"/>
    <w:rsid w:val="00D06071"/>
    <w:rsid w:val="00D06A3A"/>
    <w:rsid w:val="00D06A74"/>
    <w:rsid w:val="00D07004"/>
    <w:rsid w:val="00D07670"/>
    <w:rsid w:val="00D07C61"/>
    <w:rsid w:val="00D07CC5"/>
    <w:rsid w:val="00D10AD3"/>
    <w:rsid w:val="00D10B93"/>
    <w:rsid w:val="00D10D0B"/>
    <w:rsid w:val="00D10E1F"/>
    <w:rsid w:val="00D1109B"/>
    <w:rsid w:val="00D11440"/>
    <w:rsid w:val="00D11661"/>
    <w:rsid w:val="00D12F0A"/>
    <w:rsid w:val="00D13180"/>
    <w:rsid w:val="00D135A3"/>
    <w:rsid w:val="00D143E5"/>
    <w:rsid w:val="00D1455E"/>
    <w:rsid w:val="00D14876"/>
    <w:rsid w:val="00D149F8"/>
    <w:rsid w:val="00D14E44"/>
    <w:rsid w:val="00D158C2"/>
    <w:rsid w:val="00D16AC2"/>
    <w:rsid w:val="00D170C1"/>
    <w:rsid w:val="00D17A66"/>
    <w:rsid w:val="00D20191"/>
    <w:rsid w:val="00D2030B"/>
    <w:rsid w:val="00D20C42"/>
    <w:rsid w:val="00D21873"/>
    <w:rsid w:val="00D223DF"/>
    <w:rsid w:val="00D22411"/>
    <w:rsid w:val="00D22862"/>
    <w:rsid w:val="00D23686"/>
    <w:rsid w:val="00D2412B"/>
    <w:rsid w:val="00D2495D"/>
    <w:rsid w:val="00D25628"/>
    <w:rsid w:val="00D25B92"/>
    <w:rsid w:val="00D261C1"/>
    <w:rsid w:val="00D263A8"/>
    <w:rsid w:val="00D264F4"/>
    <w:rsid w:val="00D268C5"/>
    <w:rsid w:val="00D30D4D"/>
    <w:rsid w:val="00D30ECB"/>
    <w:rsid w:val="00D31D19"/>
    <w:rsid w:val="00D324DA"/>
    <w:rsid w:val="00D3259D"/>
    <w:rsid w:val="00D337B2"/>
    <w:rsid w:val="00D342CB"/>
    <w:rsid w:val="00D34336"/>
    <w:rsid w:val="00D3447C"/>
    <w:rsid w:val="00D3452F"/>
    <w:rsid w:val="00D34AA3"/>
    <w:rsid w:val="00D35AE5"/>
    <w:rsid w:val="00D35B8C"/>
    <w:rsid w:val="00D36028"/>
    <w:rsid w:val="00D36377"/>
    <w:rsid w:val="00D37023"/>
    <w:rsid w:val="00D377AF"/>
    <w:rsid w:val="00D4009B"/>
    <w:rsid w:val="00D403C8"/>
    <w:rsid w:val="00D4073C"/>
    <w:rsid w:val="00D4138D"/>
    <w:rsid w:val="00D42142"/>
    <w:rsid w:val="00D43285"/>
    <w:rsid w:val="00D435A4"/>
    <w:rsid w:val="00D43B0C"/>
    <w:rsid w:val="00D43F0E"/>
    <w:rsid w:val="00D4400D"/>
    <w:rsid w:val="00D44575"/>
    <w:rsid w:val="00D445B8"/>
    <w:rsid w:val="00D4461C"/>
    <w:rsid w:val="00D44C96"/>
    <w:rsid w:val="00D44CEC"/>
    <w:rsid w:val="00D4543F"/>
    <w:rsid w:val="00D45AFC"/>
    <w:rsid w:val="00D46A9E"/>
    <w:rsid w:val="00D46BB9"/>
    <w:rsid w:val="00D47ECE"/>
    <w:rsid w:val="00D502C2"/>
    <w:rsid w:val="00D50366"/>
    <w:rsid w:val="00D50CEC"/>
    <w:rsid w:val="00D50CFC"/>
    <w:rsid w:val="00D51419"/>
    <w:rsid w:val="00D5178A"/>
    <w:rsid w:val="00D51BFD"/>
    <w:rsid w:val="00D51F83"/>
    <w:rsid w:val="00D520B8"/>
    <w:rsid w:val="00D524E2"/>
    <w:rsid w:val="00D52891"/>
    <w:rsid w:val="00D53436"/>
    <w:rsid w:val="00D53C96"/>
    <w:rsid w:val="00D53D95"/>
    <w:rsid w:val="00D54100"/>
    <w:rsid w:val="00D5439D"/>
    <w:rsid w:val="00D55638"/>
    <w:rsid w:val="00D55CE5"/>
    <w:rsid w:val="00D5689D"/>
    <w:rsid w:val="00D57AD0"/>
    <w:rsid w:val="00D60000"/>
    <w:rsid w:val="00D60B49"/>
    <w:rsid w:val="00D60C32"/>
    <w:rsid w:val="00D6231D"/>
    <w:rsid w:val="00D6259E"/>
    <w:rsid w:val="00D6277B"/>
    <w:rsid w:val="00D6290F"/>
    <w:rsid w:val="00D62FBD"/>
    <w:rsid w:val="00D63230"/>
    <w:rsid w:val="00D633A4"/>
    <w:rsid w:val="00D63FE9"/>
    <w:rsid w:val="00D657E9"/>
    <w:rsid w:val="00D66168"/>
    <w:rsid w:val="00D66B3A"/>
    <w:rsid w:val="00D678C2"/>
    <w:rsid w:val="00D679D3"/>
    <w:rsid w:val="00D67FC7"/>
    <w:rsid w:val="00D70936"/>
    <w:rsid w:val="00D71779"/>
    <w:rsid w:val="00D733B2"/>
    <w:rsid w:val="00D7382D"/>
    <w:rsid w:val="00D74C4A"/>
    <w:rsid w:val="00D74D7E"/>
    <w:rsid w:val="00D758D1"/>
    <w:rsid w:val="00D75BCD"/>
    <w:rsid w:val="00D76063"/>
    <w:rsid w:val="00D76159"/>
    <w:rsid w:val="00D76EA1"/>
    <w:rsid w:val="00D76FB0"/>
    <w:rsid w:val="00D76FE5"/>
    <w:rsid w:val="00D80653"/>
    <w:rsid w:val="00D81271"/>
    <w:rsid w:val="00D82407"/>
    <w:rsid w:val="00D8299A"/>
    <w:rsid w:val="00D82E11"/>
    <w:rsid w:val="00D831B9"/>
    <w:rsid w:val="00D8375A"/>
    <w:rsid w:val="00D837CA"/>
    <w:rsid w:val="00D85418"/>
    <w:rsid w:val="00D8608B"/>
    <w:rsid w:val="00D86133"/>
    <w:rsid w:val="00D8635D"/>
    <w:rsid w:val="00D865EA"/>
    <w:rsid w:val="00D867F0"/>
    <w:rsid w:val="00D8689F"/>
    <w:rsid w:val="00D8695C"/>
    <w:rsid w:val="00D8759A"/>
    <w:rsid w:val="00D8771B"/>
    <w:rsid w:val="00D87E9D"/>
    <w:rsid w:val="00D90C9A"/>
    <w:rsid w:val="00D917FB"/>
    <w:rsid w:val="00D924C3"/>
    <w:rsid w:val="00D92AC6"/>
    <w:rsid w:val="00D92D2E"/>
    <w:rsid w:val="00D92D6E"/>
    <w:rsid w:val="00D93D81"/>
    <w:rsid w:val="00D941A6"/>
    <w:rsid w:val="00D952E9"/>
    <w:rsid w:val="00D95787"/>
    <w:rsid w:val="00D95A80"/>
    <w:rsid w:val="00D95E54"/>
    <w:rsid w:val="00D95F9E"/>
    <w:rsid w:val="00D96981"/>
    <w:rsid w:val="00D9759E"/>
    <w:rsid w:val="00D979EA"/>
    <w:rsid w:val="00D97F03"/>
    <w:rsid w:val="00DA00A4"/>
    <w:rsid w:val="00DA02F6"/>
    <w:rsid w:val="00DA04E0"/>
    <w:rsid w:val="00DA0CB9"/>
    <w:rsid w:val="00DA24C5"/>
    <w:rsid w:val="00DA36F2"/>
    <w:rsid w:val="00DA3D94"/>
    <w:rsid w:val="00DA3E67"/>
    <w:rsid w:val="00DA537B"/>
    <w:rsid w:val="00DA5F72"/>
    <w:rsid w:val="00DA657B"/>
    <w:rsid w:val="00DA6F06"/>
    <w:rsid w:val="00DA7458"/>
    <w:rsid w:val="00DB05C4"/>
    <w:rsid w:val="00DB0800"/>
    <w:rsid w:val="00DB20AE"/>
    <w:rsid w:val="00DB2A5C"/>
    <w:rsid w:val="00DB31F3"/>
    <w:rsid w:val="00DB32F3"/>
    <w:rsid w:val="00DB4B51"/>
    <w:rsid w:val="00DB4E08"/>
    <w:rsid w:val="00DB5BF8"/>
    <w:rsid w:val="00DB5D3D"/>
    <w:rsid w:val="00DB5D7B"/>
    <w:rsid w:val="00DB6542"/>
    <w:rsid w:val="00DB6DF7"/>
    <w:rsid w:val="00DB70C6"/>
    <w:rsid w:val="00DB7119"/>
    <w:rsid w:val="00DB75D2"/>
    <w:rsid w:val="00DB7F9D"/>
    <w:rsid w:val="00DC0794"/>
    <w:rsid w:val="00DC0AA6"/>
    <w:rsid w:val="00DC0B34"/>
    <w:rsid w:val="00DC0D9F"/>
    <w:rsid w:val="00DC124B"/>
    <w:rsid w:val="00DC14A2"/>
    <w:rsid w:val="00DC15D2"/>
    <w:rsid w:val="00DC168F"/>
    <w:rsid w:val="00DC18ED"/>
    <w:rsid w:val="00DC2EA2"/>
    <w:rsid w:val="00DC40DE"/>
    <w:rsid w:val="00DC45B0"/>
    <w:rsid w:val="00DC4B2D"/>
    <w:rsid w:val="00DC4B55"/>
    <w:rsid w:val="00DC5016"/>
    <w:rsid w:val="00DC5236"/>
    <w:rsid w:val="00DC5B09"/>
    <w:rsid w:val="00DC5B6F"/>
    <w:rsid w:val="00DC6567"/>
    <w:rsid w:val="00DC7027"/>
    <w:rsid w:val="00DC7260"/>
    <w:rsid w:val="00DC7635"/>
    <w:rsid w:val="00DD026D"/>
    <w:rsid w:val="00DD0524"/>
    <w:rsid w:val="00DD08CF"/>
    <w:rsid w:val="00DD0903"/>
    <w:rsid w:val="00DD1661"/>
    <w:rsid w:val="00DD1664"/>
    <w:rsid w:val="00DD1A0D"/>
    <w:rsid w:val="00DD1B68"/>
    <w:rsid w:val="00DD1B7C"/>
    <w:rsid w:val="00DD1B94"/>
    <w:rsid w:val="00DD25CC"/>
    <w:rsid w:val="00DD2768"/>
    <w:rsid w:val="00DD39D8"/>
    <w:rsid w:val="00DD3BE5"/>
    <w:rsid w:val="00DD3D11"/>
    <w:rsid w:val="00DD3D41"/>
    <w:rsid w:val="00DD4C83"/>
    <w:rsid w:val="00DD4FCC"/>
    <w:rsid w:val="00DD5260"/>
    <w:rsid w:val="00DD53FE"/>
    <w:rsid w:val="00DD566E"/>
    <w:rsid w:val="00DD5AE1"/>
    <w:rsid w:val="00DD5E82"/>
    <w:rsid w:val="00DD628B"/>
    <w:rsid w:val="00DD6905"/>
    <w:rsid w:val="00DD6916"/>
    <w:rsid w:val="00DD6ACA"/>
    <w:rsid w:val="00DE024F"/>
    <w:rsid w:val="00DE045E"/>
    <w:rsid w:val="00DE0520"/>
    <w:rsid w:val="00DE0830"/>
    <w:rsid w:val="00DE0A31"/>
    <w:rsid w:val="00DE1505"/>
    <w:rsid w:val="00DE1753"/>
    <w:rsid w:val="00DE1952"/>
    <w:rsid w:val="00DE2335"/>
    <w:rsid w:val="00DE2806"/>
    <w:rsid w:val="00DE2F6F"/>
    <w:rsid w:val="00DE3BF7"/>
    <w:rsid w:val="00DE4B4E"/>
    <w:rsid w:val="00DE514F"/>
    <w:rsid w:val="00DF0310"/>
    <w:rsid w:val="00DF13B2"/>
    <w:rsid w:val="00DF1E49"/>
    <w:rsid w:val="00DF1EEA"/>
    <w:rsid w:val="00DF206C"/>
    <w:rsid w:val="00DF31A8"/>
    <w:rsid w:val="00DF38BE"/>
    <w:rsid w:val="00DF394C"/>
    <w:rsid w:val="00DF3EE9"/>
    <w:rsid w:val="00DF4442"/>
    <w:rsid w:val="00DF4624"/>
    <w:rsid w:val="00DF48C9"/>
    <w:rsid w:val="00DF4B73"/>
    <w:rsid w:val="00DF5DC8"/>
    <w:rsid w:val="00DF63E1"/>
    <w:rsid w:val="00E01533"/>
    <w:rsid w:val="00E01946"/>
    <w:rsid w:val="00E01EDD"/>
    <w:rsid w:val="00E0206D"/>
    <w:rsid w:val="00E02089"/>
    <w:rsid w:val="00E02302"/>
    <w:rsid w:val="00E038DE"/>
    <w:rsid w:val="00E03A90"/>
    <w:rsid w:val="00E05012"/>
    <w:rsid w:val="00E054ED"/>
    <w:rsid w:val="00E05C3B"/>
    <w:rsid w:val="00E05C6A"/>
    <w:rsid w:val="00E07774"/>
    <w:rsid w:val="00E077CA"/>
    <w:rsid w:val="00E07D9D"/>
    <w:rsid w:val="00E07DAA"/>
    <w:rsid w:val="00E108B0"/>
    <w:rsid w:val="00E1130A"/>
    <w:rsid w:val="00E11E9F"/>
    <w:rsid w:val="00E11FFC"/>
    <w:rsid w:val="00E12105"/>
    <w:rsid w:val="00E12488"/>
    <w:rsid w:val="00E1255A"/>
    <w:rsid w:val="00E12932"/>
    <w:rsid w:val="00E146DA"/>
    <w:rsid w:val="00E148CD"/>
    <w:rsid w:val="00E14CAD"/>
    <w:rsid w:val="00E14CB3"/>
    <w:rsid w:val="00E15983"/>
    <w:rsid w:val="00E15F3D"/>
    <w:rsid w:val="00E169E7"/>
    <w:rsid w:val="00E1733E"/>
    <w:rsid w:val="00E175FC"/>
    <w:rsid w:val="00E17D6C"/>
    <w:rsid w:val="00E17FC3"/>
    <w:rsid w:val="00E207AD"/>
    <w:rsid w:val="00E21110"/>
    <w:rsid w:val="00E212EA"/>
    <w:rsid w:val="00E22B54"/>
    <w:rsid w:val="00E22E29"/>
    <w:rsid w:val="00E23665"/>
    <w:rsid w:val="00E238BE"/>
    <w:rsid w:val="00E23D2E"/>
    <w:rsid w:val="00E2426D"/>
    <w:rsid w:val="00E242DA"/>
    <w:rsid w:val="00E24829"/>
    <w:rsid w:val="00E2491C"/>
    <w:rsid w:val="00E24E11"/>
    <w:rsid w:val="00E251BD"/>
    <w:rsid w:val="00E25933"/>
    <w:rsid w:val="00E27445"/>
    <w:rsid w:val="00E27689"/>
    <w:rsid w:val="00E27D61"/>
    <w:rsid w:val="00E27F90"/>
    <w:rsid w:val="00E300E6"/>
    <w:rsid w:val="00E32370"/>
    <w:rsid w:val="00E3267F"/>
    <w:rsid w:val="00E32D28"/>
    <w:rsid w:val="00E3352A"/>
    <w:rsid w:val="00E33760"/>
    <w:rsid w:val="00E34345"/>
    <w:rsid w:val="00E34685"/>
    <w:rsid w:val="00E348CC"/>
    <w:rsid w:val="00E34B90"/>
    <w:rsid w:val="00E34DA8"/>
    <w:rsid w:val="00E34DC1"/>
    <w:rsid w:val="00E35A0D"/>
    <w:rsid w:val="00E35CD6"/>
    <w:rsid w:val="00E35F21"/>
    <w:rsid w:val="00E3644C"/>
    <w:rsid w:val="00E36BCA"/>
    <w:rsid w:val="00E4067C"/>
    <w:rsid w:val="00E41108"/>
    <w:rsid w:val="00E4285C"/>
    <w:rsid w:val="00E42A7B"/>
    <w:rsid w:val="00E4348D"/>
    <w:rsid w:val="00E43C40"/>
    <w:rsid w:val="00E44C61"/>
    <w:rsid w:val="00E44FC7"/>
    <w:rsid w:val="00E46A58"/>
    <w:rsid w:val="00E479A1"/>
    <w:rsid w:val="00E47D88"/>
    <w:rsid w:val="00E509F6"/>
    <w:rsid w:val="00E50EA0"/>
    <w:rsid w:val="00E51002"/>
    <w:rsid w:val="00E51C57"/>
    <w:rsid w:val="00E52162"/>
    <w:rsid w:val="00E529DB"/>
    <w:rsid w:val="00E52A8B"/>
    <w:rsid w:val="00E531CC"/>
    <w:rsid w:val="00E53CEF"/>
    <w:rsid w:val="00E54551"/>
    <w:rsid w:val="00E54F6C"/>
    <w:rsid w:val="00E5605C"/>
    <w:rsid w:val="00E5748C"/>
    <w:rsid w:val="00E57793"/>
    <w:rsid w:val="00E578BA"/>
    <w:rsid w:val="00E61572"/>
    <w:rsid w:val="00E6164D"/>
    <w:rsid w:val="00E618DC"/>
    <w:rsid w:val="00E62033"/>
    <w:rsid w:val="00E626C9"/>
    <w:rsid w:val="00E62C00"/>
    <w:rsid w:val="00E6580E"/>
    <w:rsid w:val="00E66907"/>
    <w:rsid w:val="00E66AC2"/>
    <w:rsid w:val="00E671B8"/>
    <w:rsid w:val="00E70030"/>
    <w:rsid w:val="00E70D8E"/>
    <w:rsid w:val="00E71395"/>
    <w:rsid w:val="00E71D1A"/>
    <w:rsid w:val="00E726B5"/>
    <w:rsid w:val="00E7296D"/>
    <w:rsid w:val="00E73E13"/>
    <w:rsid w:val="00E73EE3"/>
    <w:rsid w:val="00E74061"/>
    <w:rsid w:val="00E742AF"/>
    <w:rsid w:val="00E74303"/>
    <w:rsid w:val="00E745E2"/>
    <w:rsid w:val="00E74D09"/>
    <w:rsid w:val="00E75228"/>
    <w:rsid w:val="00E75244"/>
    <w:rsid w:val="00E76AFE"/>
    <w:rsid w:val="00E77764"/>
    <w:rsid w:val="00E77CC3"/>
    <w:rsid w:val="00E804C4"/>
    <w:rsid w:val="00E80CF0"/>
    <w:rsid w:val="00E813F4"/>
    <w:rsid w:val="00E817D7"/>
    <w:rsid w:val="00E81FAE"/>
    <w:rsid w:val="00E835C0"/>
    <w:rsid w:val="00E83BE8"/>
    <w:rsid w:val="00E84CCA"/>
    <w:rsid w:val="00E84F64"/>
    <w:rsid w:val="00E852D9"/>
    <w:rsid w:val="00E85CC4"/>
    <w:rsid w:val="00E8656A"/>
    <w:rsid w:val="00E868EE"/>
    <w:rsid w:val="00E86F69"/>
    <w:rsid w:val="00E87443"/>
    <w:rsid w:val="00E90A8A"/>
    <w:rsid w:val="00E9103D"/>
    <w:rsid w:val="00E91730"/>
    <w:rsid w:val="00E91B1F"/>
    <w:rsid w:val="00E91D64"/>
    <w:rsid w:val="00E91E00"/>
    <w:rsid w:val="00E91EE7"/>
    <w:rsid w:val="00E92024"/>
    <w:rsid w:val="00E920A2"/>
    <w:rsid w:val="00E92745"/>
    <w:rsid w:val="00E92DFE"/>
    <w:rsid w:val="00E930C0"/>
    <w:rsid w:val="00E9349F"/>
    <w:rsid w:val="00E93797"/>
    <w:rsid w:val="00E93BB9"/>
    <w:rsid w:val="00E947E6"/>
    <w:rsid w:val="00E94E9B"/>
    <w:rsid w:val="00E94F53"/>
    <w:rsid w:val="00E961AB"/>
    <w:rsid w:val="00E97E2E"/>
    <w:rsid w:val="00E97E43"/>
    <w:rsid w:val="00EA01F7"/>
    <w:rsid w:val="00EA0609"/>
    <w:rsid w:val="00EA0A11"/>
    <w:rsid w:val="00EA1098"/>
    <w:rsid w:val="00EA11CD"/>
    <w:rsid w:val="00EA1308"/>
    <w:rsid w:val="00EA1749"/>
    <w:rsid w:val="00EA1789"/>
    <w:rsid w:val="00EA191A"/>
    <w:rsid w:val="00EA1B6C"/>
    <w:rsid w:val="00EA2113"/>
    <w:rsid w:val="00EA216B"/>
    <w:rsid w:val="00EA3141"/>
    <w:rsid w:val="00EA3B7D"/>
    <w:rsid w:val="00EA3E64"/>
    <w:rsid w:val="00EA4087"/>
    <w:rsid w:val="00EA4257"/>
    <w:rsid w:val="00EA453E"/>
    <w:rsid w:val="00EA61A7"/>
    <w:rsid w:val="00EA6AF9"/>
    <w:rsid w:val="00EA7A93"/>
    <w:rsid w:val="00EB012C"/>
    <w:rsid w:val="00EB1690"/>
    <w:rsid w:val="00EB180B"/>
    <w:rsid w:val="00EB2FAA"/>
    <w:rsid w:val="00EB2FC4"/>
    <w:rsid w:val="00EB3ED4"/>
    <w:rsid w:val="00EB5183"/>
    <w:rsid w:val="00EB51DA"/>
    <w:rsid w:val="00EB5CE1"/>
    <w:rsid w:val="00EB6582"/>
    <w:rsid w:val="00EB6E45"/>
    <w:rsid w:val="00EB6FBB"/>
    <w:rsid w:val="00EB70D0"/>
    <w:rsid w:val="00EB733F"/>
    <w:rsid w:val="00EB7684"/>
    <w:rsid w:val="00EB7F90"/>
    <w:rsid w:val="00EC05CB"/>
    <w:rsid w:val="00EC103E"/>
    <w:rsid w:val="00EC155A"/>
    <w:rsid w:val="00EC2419"/>
    <w:rsid w:val="00EC406C"/>
    <w:rsid w:val="00EC4080"/>
    <w:rsid w:val="00EC44C8"/>
    <w:rsid w:val="00EC534B"/>
    <w:rsid w:val="00EC6C5E"/>
    <w:rsid w:val="00EC7410"/>
    <w:rsid w:val="00EC7815"/>
    <w:rsid w:val="00EC7A27"/>
    <w:rsid w:val="00ED0111"/>
    <w:rsid w:val="00ED0492"/>
    <w:rsid w:val="00ED0E78"/>
    <w:rsid w:val="00ED196E"/>
    <w:rsid w:val="00ED270E"/>
    <w:rsid w:val="00ED2CA8"/>
    <w:rsid w:val="00ED2EC5"/>
    <w:rsid w:val="00ED31AA"/>
    <w:rsid w:val="00ED3250"/>
    <w:rsid w:val="00ED4EEB"/>
    <w:rsid w:val="00ED50CE"/>
    <w:rsid w:val="00ED684C"/>
    <w:rsid w:val="00ED72E7"/>
    <w:rsid w:val="00ED798C"/>
    <w:rsid w:val="00ED7A3A"/>
    <w:rsid w:val="00EE028C"/>
    <w:rsid w:val="00EE0E07"/>
    <w:rsid w:val="00EE12A3"/>
    <w:rsid w:val="00EE26B4"/>
    <w:rsid w:val="00EE2EE7"/>
    <w:rsid w:val="00EE4B56"/>
    <w:rsid w:val="00EE585D"/>
    <w:rsid w:val="00EE5E5B"/>
    <w:rsid w:val="00EE786D"/>
    <w:rsid w:val="00EF037A"/>
    <w:rsid w:val="00EF0A6E"/>
    <w:rsid w:val="00EF0A98"/>
    <w:rsid w:val="00EF20F0"/>
    <w:rsid w:val="00EF3D89"/>
    <w:rsid w:val="00EF4002"/>
    <w:rsid w:val="00EF453E"/>
    <w:rsid w:val="00EF5E72"/>
    <w:rsid w:val="00EF6C26"/>
    <w:rsid w:val="00EF73A8"/>
    <w:rsid w:val="00EF76FA"/>
    <w:rsid w:val="00F00D82"/>
    <w:rsid w:val="00F01073"/>
    <w:rsid w:val="00F0139E"/>
    <w:rsid w:val="00F01905"/>
    <w:rsid w:val="00F01E73"/>
    <w:rsid w:val="00F024EF"/>
    <w:rsid w:val="00F0261E"/>
    <w:rsid w:val="00F02DB6"/>
    <w:rsid w:val="00F02F9C"/>
    <w:rsid w:val="00F033FB"/>
    <w:rsid w:val="00F043A1"/>
    <w:rsid w:val="00F04E18"/>
    <w:rsid w:val="00F0515B"/>
    <w:rsid w:val="00F051D3"/>
    <w:rsid w:val="00F05396"/>
    <w:rsid w:val="00F05BDB"/>
    <w:rsid w:val="00F06B03"/>
    <w:rsid w:val="00F06CE9"/>
    <w:rsid w:val="00F07CBD"/>
    <w:rsid w:val="00F100BF"/>
    <w:rsid w:val="00F10CDC"/>
    <w:rsid w:val="00F10D93"/>
    <w:rsid w:val="00F12AB9"/>
    <w:rsid w:val="00F13936"/>
    <w:rsid w:val="00F14C39"/>
    <w:rsid w:val="00F1545F"/>
    <w:rsid w:val="00F156B7"/>
    <w:rsid w:val="00F1603D"/>
    <w:rsid w:val="00F16896"/>
    <w:rsid w:val="00F171CD"/>
    <w:rsid w:val="00F17D5C"/>
    <w:rsid w:val="00F2034D"/>
    <w:rsid w:val="00F208DA"/>
    <w:rsid w:val="00F21E0B"/>
    <w:rsid w:val="00F21E54"/>
    <w:rsid w:val="00F21F86"/>
    <w:rsid w:val="00F2218D"/>
    <w:rsid w:val="00F228AD"/>
    <w:rsid w:val="00F22A02"/>
    <w:rsid w:val="00F22C14"/>
    <w:rsid w:val="00F22C37"/>
    <w:rsid w:val="00F24352"/>
    <w:rsid w:val="00F243F1"/>
    <w:rsid w:val="00F248CE"/>
    <w:rsid w:val="00F24EDE"/>
    <w:rsid w:val="00F260B5"/>
    <w:rsid w:val="00F2656C"/>
    <w:rsid w:val="00F2788F"/>
    <w:rsid w:val="00F30729"/>
    <w:rsid w:val="00F30AC6"/>
    <w:rsid w:val="00F31965"/>
    <w:rsid w:val="00F31A50"/>
    <w:rsid w:val="00F31A86"/>
    <w:rsid w:val="00F31E05"/>
    <w:rsid w:val="00F32078"/>
    <w:rsid w:val="00F32338"/>
    <w:rsid w:val="00F32760"/>
    <w:rsid w:val="00F32D26"/>
    <w:rsid w:val="00F32EF1"/>
    <w:rsid w:val="00F33CD2"/>
    <w:rsid w:val="00F34691"/>
    <w:rsid w:val="00F35273"/>
    <w:rsid w:val="00F36059"/>
    <w:rsid w:val="00F3654D"/>
    <w:rsid w:val="00F365BE"/>
    <w:rsid w:val="00F365FE"/>
    <w:rsid w:val="00F36A84"/>
    <w:rsid w:val="00F372D0"/>
    <w:rsid w:val="00F37669"/>
    <w:rsid w:val="00F40622"/>
    <w:rsid w:val="00F409D3"/>
    <w:rsid w:val="00F40C8F"/>
    <w:rsid w:val="00F40E00"/>
    <w:rsid w:val="00F4112E"/>
    <w:rsid w:val="00F41ED4"/>
    <w:rsid w:val="00F4217B"/>
    <w:rsid w:val="00F424EF"/>
    <w:rsid w:val="00F44454"/>
    <w:rsid w:val="00F44737"/>
    <w:rsid w:val="00F44B3F"/>
    <w:rsid w:val="00F44E53"/>
    <w:rsid w:val="00F45EB3"/>
    <w:rsid w:val="00F4630A"/>
    <w:rsid w:val="00F46776"/>
    <w:rsid w:val="00F46B16"/>
    <w:rsid w:val="00F46BA6"/>
    <w:rsid w:val="00F47AB4"/>
    <w:rsid w:val="00F504A9"/>
    <w:rsid w:val="00F50572"/>
    <w:rsid w:val="00F50F76"/>
    <w:rsid w:val="00F518B7"/>
    <w:rsid w:val="00F51C0D"/>
    <w:rsid w:val="00F53A3F"/>
    <w:rsid w:val="00F53ACC"/>
    <w:rsid w:val="00F53E8D"/>
    <w:rsid w:val="00F5457F"/>
    <w:rsid w:val="00F54E43"/>
    <w:rsid w:val="00F54F74"/>
    <w:rsid w:val="00F559B9"/>
    <w:rsid w:val="00F55AFE"/>
    <w:rsid w:val="00F55C47"/>
    <w:rsid w:val="00F55CDF"/>
    <w:rsid w:val="00F55FAD"/>
    <w:rsid w:val="00F5610C"/>
    <w:rsid w:val="00F5650E"/>
    <w:rsid w:val="00F56945"/>
    <w:rsid w:val="00F56FDB"/>
    <w:rsid w:val="00F603B8"/>
    <w:rsid w:val="00F604DC"/>
    <w:rsid w:val="00F6059B"/>
    <w:rsid w:val="00F610D9"/>
    <w:rsid w:val="00F613FB"/>
    <w:rsid w:val="00F61B47"/>
    <w:rsid w:val="00F61D1E"/>
    <w:rsid w:val="00F62C36"/>
    <w:rsid w:val="00F631BB"/>
    <w:rsid w:val="00F63B6A"/>
    <w:rsid w:val="00F63F73"/>
    <w:rsid w:val="00F641F1"/>
    <w:rsid w:val="00F6445C"/>
    <w:rsid w:val="00F64C8F"/>
    <w:rsid w:val="00F64EC4"/>
    <w:rsid w:val="00F64FDA"/>
    <w:rsid w:val="00F65D89"/>
    <w:rsid w:val="00F66E66"/>
    <w:rsid w:val="00F66FFA"/>
    <w:rsid w:val="00F707B3"/>
    <w:rsid w:val="00F708D9"/>
    <w:rsid w:val="00F70B4B"/>
    <w:rsid w:val="00F70C9B"/>
    <w:rsid w:val="00F712E4"/>
    <w:rsid w:val="00F714F9"/>
    <w:rsid w:val="00F71652"/>
    <w:rsid w:val="00F71DC3"/>
    <w:rsid w:val="00F71FC5"/>
    <w:rsid w:val="00F72595"/>
    <w:rsid w:val="00F72B68"/>
    <w:rsid w:val="00F72C9D"/>
    <w:rsid w:val="00F73ED8"/>
    <w:rsid w:val="00F744C1"/>
    <w:rsid w:val="00F74BA6"/>
    <w:rsid w:val="00F74D15"/>
    <w:rsid w:val="00F75C16"/>
    <w:rsid w:val="00F75F56"/>
    <w:rsid w:val="00F76783"/>
    <w:rsid w:val="00F76C75"/>
    <w:rsid w:val="00F76D33"/>
    <w:rsid w:val="00F77080"/>
    <w:rsid w:val="00F77401"/>
    <w:rsid w:val="00F777C5"/>
    <w:rsid w:val="00F80709"/>
    <w:rsid w:val="00F8177E"/>
    <w:rsid w:val="00F81F0F"/>
    <w:rsid w:val="00F83B71"/>
    <w:rsid w:val="00F84F41"/>
    <w:rsid w:val="00F85385"/>
    <w:rsid w:val="00F8583A"/>
    <w:rsid w:val="00F858A7"/>
    <w:rsid w:val="00F86130"/>
    <w:rsid w:val="00F86154"/>
    <w:rsid w:val="00F874BD"/>
    <w:rsid w:val="00F8750E"/>
    <w:rsid w:val="00F87532"/>
    <w:rsid w:val="00F875B2"/>
    <w:rsid w:val="00F87ECE"/>
    <w:rsid w:val="00F90230"/>
    <w:rsid w:val="00F91301"/>
    <w:rsid w:val="00F9205B"/>
    <w:rsid w:val="00F924F8"/>
    <w:rsid w:val="00F92728"/>
    <w:rsid w:val="00F928A5"/>
    <w:rsid w:val="00F9303D"/>
    <w:rsid w:val="00F9354C"/>
    <w:rsid w:val="00F93B0C"/>
    <w:rsid w:val="00F93DA7"/>
    <w:rsid w:val="00F93E15"/>
    <w:rsid w:val="00F9406B"/>
    <w:rsid w:val="00F940B7"/>
    <w:rsid w:val="00F94347"/>
    <w:rsid w:val="00F95C95"/>
    <w:rsid w:val="00F95DB6"/>
    <w:rsid w:val="00F969B4"/>
    <w:rsid w:val="00F96AE0"/>
    <w:rsid w:val="00F96EA5"/>
    <w:rsid w:val="00F96ED7"/>
    <w:rsid w:val="00F97267"/>
    <w:rsid w:val="00F9780D"/>
    <w:rsid w:val="00F97B0D"/>
    <w:rsid w:val="00FA049A"/>
    <w:rsid w:val="00FA0DCC"/>
    <w:rsid w:val="00FA1F32"/>
    <w:rsid w:val="00FA1F87"/>
    <w:rsid w:val="00FA2476"/>
    <w:rsid w:val="00FA25F8"/>
    <w:rsid w:val="00FA287A"/>
    <w:rsid w:val="00FA2FAC"/>
    <w:rsid w:val="00FA31EB"/>
    <w:rsid w:val="00FA3A22"/>
    <w:rsid w:val="00FA3E90"/>
    <w:rsid w:val="00FA4415"/>
    <w:rsid w:val="00FA5927"/>
    <w:rsid w:val="00FA6C96"/>
    <w:rsid w:val="00FA705B"/>
    <w:rsid w:val="00FB02A4"/>
    <w:rsid w:val="00FB06D8"/>
    <w:rsid w:val="00FB077E"/>
    <w:rsid w:val="00FB0FB8"/>
    <w:rsid w:val="00FB109A"/>
    <w:rsid w:val="00FB2554"/>
    <w:rsid w:val="00FB2B2F"/>
    <w:rsid w:val="00FB2C9F"/>
    <w:rsid w:val="00FB309E"/>
    <w:rsid w:val="00FB35AD"/>
    <w:rsid w:val="00FB42CD"/>
    <w:rsid w:val="00FB43A0"/>
    <w:rsid w:val="00FB5E3A"/>
    <w:rsid w:val="00FB5FCE"/>
    <w:rsid w:val="00FB6102"/>
    <w:rsid w:val="00FB6C17"/>
    <w:rsid w:val="00FB6E24"/>
    <w:rsid w:val="00FB7403"/>
    <w:rsid w:val="00FC0EDE"/>
    <w:rsid w:val="00FC1641"/>
    <w:rsid w:val="00FC2C71"/>
    <w:rsid w:val="00FC2D22"/>
    <w:rsid w:val="00FC2DEA"/>
    <w:rsid w:val="00FC2F98"/>
    <w:rsid w:val="00FC33BB"/>
    <w:rsid w:val="00FC395D"/>
    <w:rsid w:val="00FC3BF3"/>
    <w:rsid w:val="00FC4237"/>
    <w:rsid w:val="00FC47F1"/>
    <w:rsid w:val="00FC5A10"/>
    <w:rsid w:val="00FC5B82"/>
    <w:rsid w:val="00FC5E31"/>
    <w:rsid w:val="00FC62A3"/>
    <w:rsid w:val="00FC6357"/>
    <w:rsid w:val="00FC664A"/>
    <w:rsid w:val="00FC7616"/>
    <w:rsid w:val="00FD03CE"/>
    <w:rsid w:val="00FD08CC"/>
    <w:rsid w:val="00FD0DDD"/>
    <w:rsid w:val="00FD0EB3"/>
    <w:rsid w:val="00FD0FB8"/>
    <w:rsid w:val="00FD133E"/>
    <w:rsid w:val="00FD1ADA"/>
    <w:rsid w:val="00FD1DC0"/>
    <w:rsid w:val="00FD2215"/>
    <w:rsid w:val="00FD2244"/>
    <w:rsid w:val="00FD26FD"/>
    <w:rsid w:val="00FD3104"/>
    <w:rsid w:val="00FD3E25"/>
    <w:rsid w:val="00FD4A45"/>
    <w:rsid w:val="00FD5C2E"/>
    <w:rsid w:val="00FD65EA"/>
    <w:rsid w:val="00FD6FE2"/>
    <w:rsid w:val="00FD7E9F"/>
    <w:rsid w:val="00FE08A5"/>
    <w:rsid w:val="00FE107B"/>
    <w:rsid w:val="00FE162F"/>
    <w:rsid w:val="00FE1A93"/>
    <w:rsid w:val="00FE1AC0"/>
    <w:rsid w:val="00FE2A6C"/>
    <w:rsid w:val="00FE2DDB"/>
    <w:rsid w:val="00FE2FE1"/>
    <w:rsid w:val="00FE3A6E"/>
    <w:rsid w:val="00FE3E66"/>
    <w:rsid w:val="00FE40DA"/>
    <w:rsid w:val="00FE432F"/>
    <w:rsid w:val="00FE4ACF"/>
    <w:rsid w:val="00FE5874"/>
    <w:rsid w:val="00FE5894"/>
    <w:rsid w:val="00FE5B95"/>
    <w:rsid w:val="00FE6121"/>
    <w:rsid w:val="00FE72CB"/>
    <w:rsid w:val="00FE76CB"/>
    <w:rsid w:val="00FF106E"/>
    <w:rsid w:val="00FF175B"/>
    <w:rsid w:val="00FF34B3"/>
    <w:rsid w:val="00FF37DF"/>
    <w:rsid w:val="00FF3F15"/>
    <w:rsid w:val="00FF469B"/>
    <w:rsid w:val="00FF595F"/>
    <w:rsid w:val="00FF78EF"/>
    <w:rsid w:val="00FF79FF"/>
    <w:rsid w:val="00FF7E4C"/>
    <w:rsid w:val="00FF7F19"/>
  </w:rsids>
  <m:mathPr>
    <m:mathFont m:val="Cambria Math"/>
    <m:brkBin m:val="before"/>
    <m:brkBinSub m:val="--"/>
    <m:smallFrac m:val="0"/>
    <m:dispDef/>
    <m:lMargin m:val="0"/>
    <m:rMargin m:val="0"/>
    <m:defJc m:val="centerGroup"/>
    <m:wrapIndent m:val="1440"/>
    <m:intLim m:val="subSup"/>
    <m:naryLim m:val="undOvr"/>
  </m:mathPr>
  <w:themeFontLang w:val="pl-PL"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A528B81"/>
  <w15:chartTrackingRefBased/>
  <w15:docId w15:val="{7D81BC9C-5F36-4B36-9DA3-EF96821C5E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l-PL" w:eastAsia="pl-PL" w:bidi="ar-SA"/>
      </w:rPr>
    </w:rPrDefault>
    <w:pPrDefault/>
  </w:docDefaults>
  <w:latentStyles w:defLockedState="0" w:defUIPriority="99" w:defSemiHidden="0" w:defUnhideWhenUsed="0" w:defQFormat="0" w:count="377">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ny">
    <w:name w:val="Normal"/>
    <w:qFormat/>
    <w:pPr>
      <w:spacing w:line="360" w:lineRule="auto"/>
      <w:jc w:val="both"/>
    </w:pPr>
    <w:rPr>
      <w:sz w:val="24"/>
      <w:szCs w:val="24"/>
    </w:rPr>
  </w:style>
  <w:style w:type="paragraph" w:styleId="Nagwek1">
    <w:name w:val="heading 1"/>
    <w:basedOn w:val="Normalny"/>
    <w:next w:val="Tekstpodstawowyzwciciem"/>
    <w:qFormat/>
    <w:pPr>
      <w:keepNext/>
      <w:pageBreakBefore/>
      <w:numPr>
        <w:numId w:val="1"/>
      </w:numPr>
      <w:spacing w:after="720" w:line="560" w:lineRule="exact"/>
      <w:jc w:val="left"/>
      <w:outlineLvl w:val="0"/>
    </w:pPr>
    <w:rPr>
      <w:rFonts w:cs="Arial"/>
      <w:b/>
      <w:bCs/>
      <w:kern w:val="32"/>
      <w:sz w:val="32"/>
      <w:szCs w:val="32"/>
    </w:rPr>
  </w:style>
  <w:style w:type="paragraph" w:styleId="Nagwek2">
    <w:name w:val="heading 2"/>
    <w:basedOn w:val="Normalny"/>
    <w:next w:val="Tekstpodstawowyzwciciem"/>
    <w:qFormat/>
    <w:pPr>
      <w:keepNext/>
      <w:numPr>
        <w:ilvl w:val="1"/>
        <w:numId w:val="1"/>
      </w:numPr>
      <w:spacing w:before="240" w:after="60"/>
      <w:outlineLvl w:val="1"/>
    </w:pPr>
    <w:rPr>
      <w:rFonts w:cs="Arial"/>
      <w:b/>
      <w:bCs/>
      <w:i/>
      <w:iCs/>
      <w:sz w:val="28"/>
      <w:szCs w:val="28"/>
    </w:rPr>
  </w:style>
  <w:style w:type="paragraph" w:styleId="Nagwek3">
    <w:name w:val="heading 3"/>
    <w:basedOn w:val="Normalny"/>
    <w:next w:val="Tekstpodstawowyzwciciem"/>
    <w:qFormat/>
    <w:pPr>
      <w:keepNext/>
      <w:numPr>
        <w:ilvl w:val="2"/>
        <w:numId w:val="1"/>
      </w:numPr>
      <w:spacing w:before="240" w:after="60"/>
      <w:outlineLvl w:val="2"/>
    </w:pPr>
    <w:rPr>
      <w:rFonts w:cs="Arial"/>
      <w:b/>
      <w:bCs/>
      <w:sz w:val="26"/>
      <w:szCs w:val="26"/>
    </w:rPr>
  </w:style>
  <w:style w:type="paragraph" w:styleId="Nagwek4">
    <w:name w:val="heading 4"/>
    <w:basedOn w:val="Normalny"/>
    <w:next w:val="Normalny"/>
    <w:qFormat/>
    <w:pPr>
      <w:keepNext/>
      <w:numPr>
        <w:ilvl w:val="3"/>
        <w:numId w:val="1"/>
      </w:numPr>
      <w:spacing w:before="240" w:after="60"/>
      <w:outlineLvl w:val="3"/>
    </w:pPr>
    <w:rPr>
      <w:b/>
      <w:bCs/>
      <w:sz w:val="28"/>
      <w:szCs w:val="28"/>
    </w:rPr>
  </w:style>
  <w:style w:type="paragraph" w:styleId="Nagwek5">
    <w:name w:val="heading 5"/>
    <w:basedOn w:val="Normalny"/>
    <w:next w:val="Normalny"/>
    <w:qFormat/>
    <w:pPr>
      <w:numPr>
        <w:ilvl w:val="4"/>
        <w:numId w:val="1"/>
      </w:numPr>
      <w:spacing w:before="240" w:after="60"/>
      <w:outlineLvl w:val="4"/>
    </w:pPr>
    <w:rPr>
      <w:b/>
      <w:bCs/>
      <w:i/>
      <w:iCs/>
      <w:sz w:val="26"/>
      <w:szCs w:val="26"/>
    </w:rPr>
  </w:style>
  <w:style w:type="paragraph" w:styleId="Nagwek6">
    <w:name w:val="heading 6"/>
    <w:basedOn w:val="Normalny"/>
    <w:next w:val="Normalny"/>
    <w:qFormat/>
    <w:pPr>
      <w:numPr>
        <w:ilvl w:val="5"/>
        <w:numId w:val="1"/>
      </w:numPr>
      <w:spacing w:before="240" w:after="60"/>
      <w:outlineLvl w:val="5"/>
    </w:pPr>
    <w:rPr>
      <w:b/>
      <w:bCs/>
      <w:sz w:val="22"/>
      <w:szCs w:val="22"/>
    </w:rPr>
  </w:style>
  <w:style w:type="paragraph" w:styleId="Nagwek7">
    <w:name w:val="heading 7"/>
    <w:basedOn w:val="Normalny"/>
    <w:next w:val="Normalny"/>
    <w:qFormat/>
    <w:pPr>
      <w:numPr>
        <w:ilvl w:val="6"/>
        <w:numId w:val="1"/>
      </w:numPr>
      <w:spacing w:before="240" w:after="60"/>
      <w:outlineLvl w:val="6"/>
    </w:pPr>
  </w:style>
  <w:style w:type="paragraph" w:styleId="Nagwek8">
    <w:name w:val="heading 8"/>
    <w:basedOn w:val="Normalny"/>
    <w:next w:val="Normalny"/>
    <w:qFormat/>
    <w:pPr>
      <w:numPr>
        <w:ilvl w:val="7"/>
        <w:numId w:val="1"/>
      </w:numPr>
      <w:spacing w:before="240" w:after="60"/>
      <w:outlineLvl w:val="7"/>
    </w:pPr>
    <w:rPr>
      <w:i/>
      <w:iCs/>
    </w:rPr>
  </w:style>
  <w:style w:type="paragraph" w:styleId="Nagwek9">
    <w:name w:val="heading 9"/>
    <w:basedOn w:val="Normalny"/>
    <w:next w:val="Normalny"/>
    <w:qFormat/>
    <w:pPr>
      <w:numPr>
        <w:ilvl w:val="8"/>
        <w:numId w:val="1"/>
      </w:numPr>
      <w:spacing w:before="240" w:after="60"/>
      <w:outlineLvl w:val="8"/>
    </w:pPr>
    <w:rPr>
      <w:rFonts w:ascii="Arial" w:hAnsi="Arial" w:cs="Arial"/>
      <w:sz w:val="22"/>
      <w:szCs w:val="2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agwek">
    <w:name w:val="header"/>
    <w:basedOn w:val="Normalny"/>
    <w:semiHidden/>
    <w:pPr>
      <w:pBdr>
        <w:bottom w:val="single" w:sz="4" w:space="1" w:color="auto"/>
      </w:pBdr>
      <w:tabs>
        <w:tab w:val="right" w:pos="8460"/>
      </w:tabs>
      <w:jc w:val="left"/>
    </w:pPr>
    <w:rPr>
      <w:rFonts w:ascii="Verdana" w:hAnsi="Verdana"/>
      <w:sz w:val="18"/>
      <w:szCs w:val="18"/>
      <w:lang w:val="en-GB"/>
    </w:rPr>
  </w:style>
  <w:style w:type="paragraph" w:styleId="Stopka">
    <w:name w:val="footer"/>
    <w:basedOn w:val="Normalny"/>
    <w:semiHidden/>
    <w:pPr>
      <w:tabs>
        <w:tab w:val="center" w:pos="4536"/>
        <w:tab w:val="right" w:pos="9072"/>
      </w:tabs>
    </w:pPr>
  </w:style>
  <w:style w:type="character" w:styleId="Numerstrony">
    <w:name w:val="page number"/>
    <w:semiHidden/>
    <w:rPr>
      <w:rFonts w:ascii="PLRoman10" w:hAnsi="PLRoman10"/>
    </w:rPr>
  </w:style>
  <w:style w:type="paragraph" w:customStyle="1" w:styleId="MainText">
    <w:name w:val="Main_Text"/>
    <w:basedOn w:val="Normalny"/>
    <w:rPr>
      <w:sz w:val="20"/>
    </w:rPr>
  </w:style>
  <w:style w:type="character" w:customStyle="1" w:styleId="PodpisPodRysunkiemZnak">
    <w:name w:val="PodpisPodRysunkiem Znak"/>
    <w:rPr>
      <w:rFonts w:ascii="PLRoman12" w:hAnsi="PLRoman12"/>
      <w:b/>
      <w:lang w:val="en-GB" w:eastAsia="pl-PL" w:bidi="ar-SA"/>
    </w:rPr>
  </w:style>
  <w:style w:type="paragraph" w:customStyle="1" w:styleId="PodpisPodRysunkiem">
    <w:name w:val="PodpisPodRysunkiem"/>
    <w:basedOn w:val="Legenda"/>
    <w:next w:val="Tekstpodstawowyzwciciem"/>
    <w:pPr>
      <w:numPr>
        <w:numId w:val="12"/>
      </w:numPr>
      <w:spacing w:after="240"/>
      <w:ind w:right="584"/>
      <w:jc w:val="center"/>
    </w:pPr>
    <w:rPr>
      <w:bCs w:val="0"/>
      <w:sz w:val="22"/>
      <w:szCs w:val="24"/>
    </w:rPr>
  </w:style>
  <w:style w:type="paragraph" w:styleId="Legenda">
    <w:name w:val="caption"/>
    <w:basedOn w:val="Normalny"/>
    <w:next w:val="Normalny"/>
    <w:qFormat/>
    <w:pPr>
      <w:spacing w:before="120" w:after="120"/>
    </w:pPr>
    <w:rPr>
      <w:b/>
      <w:bCs/>
      <w:sz w:val="20"/>
      <w:szCs w:val="20"/>
    </w:rPr>
  </w:style>
  <w:style w:type="paragraph" w:customStyle="1" w:styleId="Wzor">
    <w:name w:val="Wzor"/>
    <w:basedOn w:val="Normalny"/>
    <w:next w:val="Normalny"/>
    <w:pPr>
      <w:tabs>
        <w:tab w:val="center" w:pos="4140"/>
        <w:tab w:val="right" w:pos="8460"/>
      </w:tabs>
      <w:spacing w:before="120" w:after="120"/>
    </w:pPr>
    <w:rPr>
      <w:szCs w:val="20"/>
    </w:rPr>
  </w:style>
  <w:style w:type="character" w:customStyle="1" w:styleId="pogrubienie">
    <w:name w:val="pogrubienie"/>
    <w:rPr>
      <w:b/>
    </w:rPr>
  </w:style>
  <w:style w:type="character" w:customStyle="1" w:styleId="Char">
    <w:name w:val="Char"/>
    <w:rPr>
      <w:b/>
      <w:bCs/>
      <w:lang w:val="pl-PL" w:eastAsia="pl-PL" w:bidi="ar-SA"/>
    </w:rPr>
  </w:style>
  <w:style w:type="paragraph" w:customStyle="1" w:styleId="PodpisTabela">
    <w:name w:val="PodpisTabela"/>
    <w:basedOn w:val="Legenda"/>
    <w:pPr>
      <w:keepNext/>
      <w:numPr>
        <w:numId w:val="13"/>
      </w:numPr>
      <w:tabs>
        <w:tab w:val="clear" w:pos="1800"/>
        <w:tab w:val="num" w:pos="1440"/>
      </w:tabs>
      <w:spacing w:before="240"/>
    </w:pPr>
    <w:rPr>
      <w:sz w:val="22"/>
      <w:lang w:val="en-US"/>
    </w:rPr>
  </w:style>
  <w:style w:type="paragraph" w:styleId="Spistreci1">
    <w:name w:val="toc 1"/>
    <w:basedOn w:val="Normalny"/>
    <w:next w:val="Normalny"/>
    <w:autoRedefine/>
    <w:uiPriority w:val="39"/>
    <w:pPr>
      <w:spacing w:before="120" w:after="120"/>
      <w:jc w:val="left"/>
    </w:pPr>
    <w:rPr>
      <w:b/>
      <w:bCs/>
      <w:caps/>
      <w:sz w:val="20"/>
      <w:szCs w:val="20"/>
    </w:rPr>
  </w:style>
  <w:style w:type="paragraph" w:styleId="Spistreci2">
    <w:name w:val="toc 2"/>
    <w:basedOn w:val="Normalny"/>
    <w:next w:val="Normalny"/>
    <w:autoRedefine/>
    <w:uiPriority w:val="39"/>
    <w:pPr>
      <w:ind w:left="240"/>
      <w:jc w:val="left"/>
    </w:pPr>
    <w:rPr>
      <w:smallCaps/>
      <w:sz w:val="20"/>
      <w:szCs w:val="20"/>
    </w:rPr>
  </w:style>
  <w:style w:type="paragraph" w:styleId="Spistreci3">
    <w:name w:val="toc 3"/>
    <w:basedOn w:val="Normalny"/>
    <w:next w:val="Normalny"/>
    <w:autoRedefine/>
    <w:uiPriority w:val="39"/>
    <w:pPr>
      <w:ind w:left="480"/>
      <w:jc w:val="left"/>
    </w:pPr>
    <w:rPr>
      <w:i/>
      <w:iCs/>
      <w:sz w:val="20"/>
      <w:szCs w:val="20"/>
    </w:rPr>
  </w:style>
  <w:style w:type="paragraph" w:styleId="Spistreci4">
    <w:name w:val="toc 4"/>
    <w:basedOn w:val="Normalny"/>
    <w:next w:val="Normalny"/>
    <w:autoRedefine/>
    <w:semiHidden/>
    <w:pPr>
      <w:ind w:left="720"/>
      <w:jc w:val="left"/>
    </w:pPr>
    <w:rPr>
      <w:sz w:val="18"/>
      <w:szCs w:val="18"/>
    </w:rPr>
  </w:style>
  <w:style w:type="paragraph" w:styleId="Spistreci5">
    <w:name w:val="toc 5"/>
    <w:basedOn w:val="Normalny"/>
    <w:next w:val="Normalny"/>
    <w:autoRedefine/>
    <w:semiHidden/>
    <w:pPr>
      <w:ind w:left="960"/>
      <w:jc w:val="left"/>
    </w:pPr>
    <w:rPr>
      <w:sz w:val="18"/>
      <w:szCs w:val="18"/>
    </w:rPr>
  </w:style>
  <w:style w:type="paragraph" w:styleId="Spistreci6">
    <w:name w:val="toc 6"/>
    <w:basedOn w:val="Normalny"/>
    <w:next w:val="Normalny"/>
    <w:autoRedefine/>
    <w:semiHidden/>
    <w:pPr>
      <w:ind w:left="1200"/>
      <w:jc w:val="left"/>
    </w:pPr>
    <w:rPr>
      <w:sz w:val="18"/>
      <w:szCs w:val="18"/>
    </w:rPr>
  </w:style>
  <w:style w:type="paragraph" w:styleId="Spistreci7">
    <w:name w:val="toc 7"/>
    <w:basedOn w:val="Normalny"/>
    <w:next w:val="Normalny"/>
    <w:autoRedefine/>
    <w:semiHidden/>
    <w:pPr>
      <w:ind w:left="1440"/>
      <w:jc w:val="left"/>
    </w:pPr>
    <w:rPr>
      <w:sz w:val="18"/>
      <w:szCs w:val="18"/>
    </w:rPr>
  </w:style>
  <w:style w:type="paragraph" w:styleId="Spistreci8">
    <w:name w:val="toc 8"/>
    <w:basedOn w:val="Normalny"/>
    <w:next w:val="Normalny"/>
    <w:autoRedefine/>
    <w:semiHidden/>
    <w:pPr>
      <w:ind w:left="1680"/>
      <w:jc w:val="left"/>
    </w:pPr>
    <w:rPr>
      <w:sz w:val="18"/>
      <w:szCs w:val="18"/>
    </w:rPr>
  </w:style>
  <w:style w:type="paragraph" w:styleId="Spistreci9">
    <w:name w:val="toc 9"/>
    <w:basedOn w:val="Normalny"/>
    <w:next w:val="Normalny"/>
    <w:autoRedefine/>
    <w:semiHidden/>
    <w:pPr>
      <w:ind w:left="1920"/>
      <w:jc w:val="left"/>
    </w:pPr>
    <w:rPr>
      <w:sz w:val="18"/>
      <w:szCs w:val="18"/>
    </w:rPr>
  </w:style>
  <w:style w:type="character" w:styleId="Hipercze">
    <w:name w:val="Hyperlink"/>
    <w:uiPriority w:val="99"/>
    <w:rPr>
      <w:color w:val="0000FF"/>
      <w:u w:val="single"/>
    </w:rPr>
  </w:style>
  <w:style w:type="paragraph" w:styleId="Tytu">
    <w:name w:val="Title"/>
    <w:basedOn w:val="Normalny"/>
    <w:qFormat/>
    <w:pPr>
      <w:spacing w:before="600"/>
      <w:jc w:val="center"/>
    </w:pPr>
    <w:rPr>
      <w:rFonts w:ascii="Tahoma" w:hAnsi="Tahoma"/>
      <w:b/>
      <w:sz w:val="52"/>
      <w:szCs w:val="32"/>
    </w:rPr>
  </w:style>
  <w:style w:type="paragraph" w:customStyle="1" w:styleId="Literatura">
    <w:name w:val="Literatura"/>
    <w:basedOn w:val="Normalny"/>
    <w:pPr>
      <w:widowControl w:val="0"/>
      <w:numPr>
        <w:numId w:val="2"/>
      </w:numPr>
      <w:jc w:val="left"/>
    </w:pPr>
  </w:style>
  <w:style w:type="paragraph" w:styleId="Tekstpodstawowywcity">
    <w:name w:val="Body Text Indent"/>
    <w:basedOn w:val="Normalny"/>
    <w:semiHidden/>
    <w:pPr>
      <w:spacing w:after="120"/>
      <w:ind w:left="283"/>
    </w:pPr>
  </w:style>
  <w:style w:type="paragraph" w:styleId="Tekstpodstawowy">
    <w:name w:val="Body Text"/>
    <w:basedOn w:val="Normalny"/>
    <w:next w:val="Tekstpodstawowyzwciciem"/>
    <w:semiHidden/>
    <w:pPr>
      <w:spacing w:after="120"/>
    </w:pPr>
  </w:style>
  <w:style w:type="paragraph" w:customStyle="1" w:styleId="listing">
    <w:name w:val="listing"/>
    <w:basedOn w:val="Normalny"/>
    <w:pPr>
      <w:ind w:left="1080"/>
      <w:jc w:val="left"/>
    </w:pPr>
    <w:rPr>
      <w:rFonts w:ascii="Courier New" w:hAnsi="Courier New" w:cs="Courier New"/>
      <w:sz w:val="22"/>
      <w:lang w:val="en-GB"/>
    </w:rPr>
  </w:style>
  <w:style w:type="paragraph" w:styleId="Tekstpodstawowyzwciciem">
    <w:name w:val="Body Text First Indent"/>
    <w:basedOn w:val="Tekstpodstawowy"/>
    <w:semiHidden/>
    <w:pPr>
      <w:ind w:firstLine="284"/>
    </w:pPr>
  </w:style>
  <w:style w:type="paragraph" w:customStyle="1" w:styleId="Rysunek">
    <w:name w:val="Rysunek"/>
    <w:basedOn w:val="Normalny"/>
    <w:pPr>
      <w:keepNext/>
      <w:jc w:val="center"/>
    </w:pPr>
  </w:style>
  <w:style w:type="character" w:customStyle="1" w:styleId="listingznak">
    <w:name w:val="listing_znak"/>
    <w:rPr>
      <w:rFonts w:ascii="Courier New" w:hAnsi="Courier New"/>
      <w:sz w:val="22"/>
    </w:rPr>
  </w:style>
  <w:style w:type="paragraph" w:styleId="Indeks1">
    <w:name w:val="index 1"/>
    <w:basedOn w:val="Normalny"/>
    <w:next w:val="Normalny"/>
    <w:autoRedefine/>
    <w:semiHidden/>
    <w:pPr>
      <w:ind w:left="240" w:hanging="240"/>
    </w:pPr>
  </w:style>
  <w:style w:type="paragraph" w:styleId="Spisilustracji">
    <w:name w:val="table of figures"/>
    <w:basedOn w:val="Normalny"/>
    <w:next w:val="Normalny"/>
    <w:uiPriority w:val="99"/>
    <w:pPr>
      <w:ind w:left="480" w:hanging="480"/>
    </w:pPr>
  </w:style>
  <w:style w:type="paragraph" w:styleId="Indeks2">
    <w:name w:val="index 2"/>
    <w:basedOn w:val="Normalny"/>
    <w:next w:val="Normalny"/>
    <w:autoRedefine/>
    <w:semiHidden/>
    <w:pPr>
      <w:ind w:left="480" w:hanging="240"/>
    </w:pPr>
  </w:style>
  <w:style w:type="paragraph" w:styleId="Indeks3">
    <w:name w:val="index 3"/>
    <w:basedOn w:val="Normalny"/>
    <w:next w:val="Normalny"/>
    <w:autoRedefine/>
    <w:semiHidden/>
    <w:pPr>
      <w:ind w:left="720" w:hanging="240"/>
    </w:pPr>
  </w:style>
  <w:style w:type="paragraph" w:styleId="Indeks4">
    <w:name w:val="index 4"/>
    <w:basedOn w:val="Normalny"/>
    <w:next w:val="Normalny"/>
    <w:autoRedefine/>
    <w:semiHidden/>
    <w:pPr>
      <w:ind w:left="960" w:hanging="240"/>
    </w:pPr>
  </w:style>
  <w:style w:type="paragraph" w:styleId="Indeks5">
    <w:name w:val="index 5"/>
    <w:basedOn w:val="Normalny"/>
    <w:next w:val="Normalny"/>
    <w:autoRedefine/>
    <w:semiHidden/>
    <w:pPr>
      <w:ind w:left="1200" w:hanging="240"/>
    </w:pPr>
  </w:style>
  <w:style w:type="paragraph" w:styleId="Indeks6">
    <w:name w:val="index 6"/>
    <w:basedOn w:val="Normalny"/>
    <w:next w:val="Normalny"/>
    <w:autoRedefine/>
    <w:semiHidden/>
    <w:pPr>
      <w:ind w:left="1440" w:hanging="240"/>
    </w:pPr>
  </w:style>
  <w:style w:type="paragraph" w:styleId="Indeks7">
    <w:name w:val="index 7"/>
    <w:basedOn w:val="Normalny"/>
    <w:next w:val="Normalny"/>
    <w:autoRedefine/>
    <w:semiHidden/>
    <w:pPr>
      <w:ind w:left="1680" w:hanging="240"/>
    </w:pPr>
  </w:style>
  <w:style w:type="paragraph" w:styleId="Indeks8">
    <w:name w:val="index 8"/>
    <w:basedOn w:val="Normalny"/>
    <w:next w:val="Normalny"/>
    <w:autoRedefine/>
    <w:semiHidden/>
    <w:pPr>
      <w:ind w:left="1920" w:hanging="240"/>
    </w:pPr>
  </w:style>
  <w:style w:type="paragraph" w:styleId="Indeks9">
    <w:name w:val="index 9"/>
    <w:basedOn w:val="Normalny"/>
    <w:next w:val="Normalny"/>
    <w:autoRedefine/>
    <w:semiHidden/>
    <w:pPr>
      <w:ind w:left="2160" w:hanging="240"/>
    </w:pPr>
  </w:style>
  <w:style w:type="paragraph" w:styleId="Nagwekindeksu">
    <w:name w:val="index heading"/>
    <w:basedOn w:val="Normalny"/>
    <w:next w:val="Indeks1"/>
    <w:semiHidden/>
  </w:style>
  <w:style w:type="paragraph" w:styleId="Podtytu">
    <w:name w:val="Subtitle"/>
    <w:basedOn w:val="Normalny"/>
    <w:qFormat/>
    <w:pPr>
      <w:spacing w:before="400" w:line="480" w:lineRule="auto"/>
      <w:jc w:val="center"/>
    </w:pPr>
    <w:rPr>
      <w:rFonts w:ascii="Tahoma" w:hAnsi="Tahoma"/>
      <w:b/>
      <w:bCs/>
      <w:sz w:val="40"/>
    </w:rPr>
  </w:style>
  <w:style w:type="paragraph" w:styleId="Tekstpodstawowywcity2">
    <w:name w:val="Body Text Indent 2"/>
    <w:basedOn w:val="Normalny"/>
    <w:semiHidden/>
    <w:pPr>
      <w:ind w:left="4320"/>
      <w:jc w:val="left"/>
    </w:pPr>
    <w:rPr>
      <w:sz w:val="28"/>
      <w:szCs w:val="28"/>
    </w:rPr>
  </w:style>
  <w:style w:type="paragraph" w:customStyle="1" w:styleId="Szkola">
    <w:name w:val="Szkola"/>
    <w:basedOn w:val="Tytu"/>
    <w:pPr>
      <w:spacing w:before="0" w:line="240" w:lineRule="auto"/>
    </w:pPr>
    <w:rPr>
      <w:b w:val="0"/>
      <w:caps/>
      <w:sz w:val="44"/>
    </w:rPr>
  </w:style>
  <w:style w:type="paragraph" w:styleId="Zwykytekst">
    <w:name w:val="Plain Text"/>
    <w:basedOn w:val="Normalny"/>
    <w:semiHidden/>
    <w:rPr>
      <w:rFonts w:ascii="Courier New" w:hAnsi="Courier New" w:cs="Courier New"/>
      <w:sz w:val="20"/>
      <w:szCs w:val="20"/>
    </w:rPr>
  </w:style>
  <w:style w:type="paragraph" w:customStyle="1" w:styleId="Autor">
    <w:name w:val="Autor"/>
    <w:basedOn w:val="Szkola"/>
    <w:rPr>
      <w:caps w:val="0"/>
      <w:sz w:val="40"/>
    </w:rPr>
  </w:style>
  <w:style w:type="paragraph" w:customStyle="1" w:styleId="Album">
    <w:name w:val="Album"/>
    <w:basedOn w:val="Normalny"/>
    <w:pPr>
      <w:jc w:val="center"/>
    </w:pPr>
    <w:rPr>
      <w:rFonts w:ascii="Tahoma" w:hAnsi="Tahoma" w:cs="Tahoma"/>
      <w:sz w:val="32"/>
    </w:rPr>
  </w:style>
  <w:style w:type="paragraph" w:styleId="Tekstpodstawowywcity3">
    <w:name w:val="Body Text Indent 3"/>
    <w:basedOn w:val="Normalny"/>
    <w:semiHidden/>
    <w:pPr>
      <w:spacing w:before="1440"/>
      <w:ind w:left="4502"/>
      <w:jc w:val="left"/>
    </w:pPr>
    <w:rPr>
      <w:rFonts w:ascii="Tahoma" w:hAnsi="Tahoma" w:cs="Tahoma"/>
    </w:rPr>
  </w:style>
  <w:style w:type="paragraph" w:customStyle="1" w:styleId="Info">
    <w:name w:val="Info"/>
    <w:basedOn w:val="Normalny"/>
    <w:pPr>
      <w:spacing w:line="360" w:lineRule="atLeast"/>
    </w:pPr>
    <w:rPr>
      <w:rFonts w:ascii="Verdana" w:hAnsi="Verdana"/>
    </w:rPr>
  </w:style>
  <w:style w:type="character" w:styleId="Pogrubienie0">
    <w:name w:val="Strong"/>
    <w:uiPriority w:val="22"/>
    <w:qFormat/>
    <w:rPr>
      <w:b/>
      <w:bCs/>
    </w:rPr>
  </w:style>
  <w:style w:type="paragraph" w:styleId="Akapitzlist">
    <w:name w:val="List Paragraph"/>
    <w:basedOn w:val="Normalny"/>
    <w:uiPriority w:val="34"/>
    <w:qFormat/>
    <w:rsid w:val="005D08A4"/>
    <w:pPr>
      <w:spacing w:after="200" w:line="276" w:lineRule="auto"/>
      <w:ind w:left="720"/>
      <w:contextualSpacing/>
      <w:jc w:val="left"/>
    </w:pPr>
    <w:rPr>
      <w:rFonts w:asciiTheme="minorHAnsi" w:eastAsiaTheme="minorHAnsi" w:hAnsiTheme="minorHAnsi" w:cstheme="minorBidi"/>
      <w:sz w:val="22"/>
      <w:szCs w:val="22"/>
      <w:lang w:eastAsia="en-US"/>
    </w:rPr>
  </w:style>
  <w:style w:type="character" w:styleId="Tekstzastpczy">
    <w:name w:val="Placeholder Text"/>
    <w:basedOn w:val="Domylnaczcionkaakapitu"/>
    <w:uiPriority w:val="99"/>
    <w:semiHidden/>
    <w:rsid w:val="00C47C4A"/>
    <w:rPr>
      <w:color w:val="808080"/>
    </w:rPr>
  </w:style>
  <w:style w:type="paragraph" w:styleId="NormalnyWeb">
    <w:name w:val="Normal (Web)"/>
    <w:basedOn w:val="Normalny"/>
    <w:uiPriority w:val="99"/>
    <w:unhideWhenUsed/>
    <w:rsid w:val="00F07CBD"/>
    <w:pPr>
      <w:spacing w:before="100" w:beforeAutospacing="1" w:after="100" w:afterAutospacing="1" w:line="240" w:lineRule="auto"/>
      <w:jc w:val="left"/>
    </w:pPr>
  </w:style>
  <w:style w:type="character" w:styleId="Odwoaniedokomentarza">
    <w:name w:val="annotation reference"/>
    <w:basedOn w:val="Domylnaczcionkaakapitu"/>
    <w:uiPriority w:val="99"/>
    <w:semiHidden/>
    <w:unhideWhenUsed/>
    <w:rsid w:val="0081029D"/>
    <w:rPr>
      <w:sz w:val="16"/>
      <w:szCs w:val="16"/>
    </w:rPr>
  </w:style>
  <w:style w:type="paragraph" w:styleId="Tekstkomentarza">
    <w:name w:val="annotation text"/>
    <w:basedOn w:val="Normalny"/>
    <w:link w:val="TekstkomentarzaZnak"/>
    <w:uiPriority w:val="99"/>
    <w:semiHidden/>
    <w:unhideWhenUsed/>
    <w:rsid w:val="0081029D"/>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81029D"/>
  </w:style>
  <w:style w:type="paragraph" w:styleId="Tematkomentarza">
    <w:name w:val="annotation subject"/>
    <w:basedOn w:val="Tekstkomentarza"/>
    <w:next w:val="Tekstkomentarza"/>
    <w:link w:val="TematkomentarzaZnak"/>
    <w:uiPriority w:val="99"/>
    <w:semiHidden/>
    <w:unhideWhenUsed/>
    <w:rsid w:val="0081029D"/>
    <w:rPr>
      <w:b/>
      <w:bCs/>
    </w:rPr>
  </w:style>
  <w:style w:type="character" w:customStyle="1" w:styleId="TematkomentarzaZnak">
    <w:name w:val="Temat komentarza Znak"/>
    <w:basedOn w:val="TekstkomentarzaZnak"/>
    <w:link w:val="Tematkomentarza"/>
    <w:uiPriority w:val="99"/>
    <w:semiHidden/>
    <w:rsid w:val="0081029D"/>
    <w:rPr>
      <w:b/>
      <w:bCs/>
    </w:rPr>
  </w:style>
  <w:style w:type="paragraph" w:styleId="Tekstdymka">
    <w:name w:val="Balloon Text"/>
    <w:basedOn w:val="Normalny"/>
    <w:link w:val="TekstdymkaZnak"/>
    <w:uiPriority w:val="99"/>
    <w:semiHidden/>
    <w:unhideWhenUsed/>
    <w:rsid w:val="0081029D"/>
    <w:pPr>
      <w:spacing w:line="240" w:lineRule="auto"/>
    </w:pPr>
    <w:rPr>
      <w:rFonts w:ascii="Segoe UI" w:hAnsi="Segoe UI" w:cs="Segoe UI"/>
      <w:sz w:val="18"/>
      <w:szCs w:val="18"/>
    </w:rPr>
  </w:style>
  <w:style w:type="character" w:customStyle="1" w:styleId="TekstdymkaZnak">
    <w:name w:val="Tekst dymka Znak"/>
    <w:basedOn w:val="Domylnaczcionkaakapitu"/>
    <w:link w:val="Tekstdymka"/>
    <w:uiPriority w:val="99"/>
    <w:semiHidden/>
    <w:rsid w:val="0081029D"/>
    <w:rPr>
      <w:rFonts w:ascii="Segoe UI" w:hAnsi="Segoe UI" w:cs="Segoe UI"/>
      <w:sz w:val="18"/>
      <w:szCs w:val="18"/>
    </w:rPr>
  </w:style>
  <w:style w:type="paragraph" w:customStyle="1" w:styleId="Default">
    <w:name w:val="Default"/>
    <w:rsid w:val="00CB7CC3"/>
    <w:pPr>
      <w:autoSpaceDE w:val="0"/>
      <w:autoSpaceDN w:val="0"/>
      <w:adjustRightInd w:val="0"/>
    </w:pPr>
    <w:rPr>
      <w:rFonts w:ascii="Univers LT Std 45 Light" w:hAnsi="Univers LT Std 45 Light" w:cs="Univers LT Std 45 Light"/>
      <w:color w:val="000000"/>
      <w:sz w:val="24"/>
      <w:szCs w:val="24"/>
    </w:rPr>
  </w:style>
  <w:style w:type="paragraph" w:styleId="Tekstprzypisukocowego">
    <w:name w:val="endnote text"/>
    <w:basedOn w:val="Normalny"/>
    <w:link w:val="TekstprzypisukocowegoZnak"/>
    <w:uiPriority w:val="99"/>
    <w:semiHidden/>
    <w:unhideWhenUsed/>
    <w:rsid w:val="006E611F"/>
    <w:pPr>
      <w:spacing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6E611F"/>
  </w:style>
  <w:style w:type="character" w:styleId="Odwoanieprzypisukocowego">
    <w:name w:val="endnote reference"/>
    <w:basedOn w:val="Domylnaczcionkaakapitu"/>
    <w:uiPriority w:val="99"/>
    <w:semiHidden/>
    <w:unhideWhenUsed/>
    <w:rsid w:val="006E611F"/>
    <w:rPr>
      <w:vertAlign w:val="superscript"/>
    </w:rPr>
  </w:style>
  <w:style w:type="paragraph" w:styleId="HTML-wstpniesformatowany">
    <w:name w:val="HTML Preformatted"/>
    <w:basedOn w:val="Normalny"/>
    <w:link w:val="HTML-wstpniesformatowanyZnak"/>
    <w:uiPriority w:val="99"/>
    <w:unhideWhenUsed/>
    <w:rsid w:val="00C51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 w:val="20"/>
      <w:szCs w:val="20"/>
    </w:rPr>
  </w:style>
  <w:style w:type="character" w:customStyle="1" w:styleId="HTML-wstpniesformatowanyZnak">
    <w:name w:val="HTML - wstępnie sformatowany Znak"/>
    <w:basedOn w:val="Domylnaczcionkaakapitu"/>
    <w:link w:val="HTML-wstpniesformatowany"/>
    <w:uiPriority w:val="99"/>
    <w:rsid w:val="00C51534"/>
    <w:rPr>
      <w:rFonts w:ascii="Courier New" w:hAnsi="Courier New" w:cs="Courier New"/>
    </w:rPr>
  </w:style>
  <w:style w:type="paragraph" w:styleId="Tekstprzypisudolnego">
    <w:name w:val="footnote text"/>
    <w:basedOn w:val="Normalny"/>
    <w:link w:val="TekstprzypisudolnegoZnak"/>
    <w:uiPriority w:val="99"/>
    <w:semiHidden/>
    <w:unhideWhenUsed/>
    <w:rsid w:val="00B13AB2"/>
    <w:pPr>
      <w:spacing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B13AB2"/>
  </w:style>
  <w:style w:type="character" w:styleId="Odwoanieprzypisudolnego">
    <w:name w:val="footnote reference"/>
    <w:basedOn w:val="Domylnaczcionkaakapitu"/>
    <w:uiPriority w:val="99"/>
    <w:semiHidden/>
    <w:unhideWhenUsed/>
    <w:rsid w:val="00B13AB2"/>
    <w:rPr>
      <w:vertAlign w:val="superscript"/>
    </w:rPr>
  </w:style>
  <w:style w:type="character" w:customStyle="1" w:styleId="s1">
    <w:name w:val="s1"/>
    <w:basedOn w:val="Domylnaczcionkaakapitu"/>
    <w:rsid w:val="009C140C"/>
  </w:style>
  <w:style w:type="character" w:styleId="Uwydatnienie">
    <w:name w:val="Emphasis"/>
    <w:basedOn w:val="Domylnaczcionkaakapitu"/>
    <w:uiPriority w:val="20"/>
    <w:qFormat/>
    <w:rsid w:val="009C140C"/>
    <w:rPr>
      <w:i/>
      <w:iCs/>
    </w:rPr>
  </w:style>
  <w:style w:type="character" w:styleId="Nierozpoznanawzmianka">
    <w:name w:val="Unresolved Mention"/>
    <w:basedOn w:val="Domylnaczcionkaakapitu"/>
    <w:uiPriority w:val="99"/>
    <w:semiHidden/>
    <w:unhideWhenUsed/>
    <w:rsid w:val="00F01073"/>
    <w:rPr>
      <w:color w:val="605E5C"/>
      <w:shd w:val="clear" w:color="auto" w:fill="E1DFDD"/>
    </w:rPr>
  </w:style>
  <w:style w:type="character" w:customStyle="1" w:styleId="sc51">
    <w:name w:val="sc51"/>
    <w:basedOn w:val="Domylnaczcionkaakapitu"/>
    <w:rsid w:val="00062876"/>
    <w:rPr>
      <w:rFonts w:ascii="Courier New" w:hAnsi="Courier New" w:cs="Courier New" w:hint="default"/>
      <w:b/>
      <w:bCs/>
      <w:color w:val="0000FF"/>
      <w:sz w:val="20"/>
      <w:szCs w:val="20"/>
    </w:rPr>
  </w:style>
  <w:style w:type="character" w:customStyle="1" w:styleId="sc101">
    <w:name w:val="sc101"/>
    <w:basedOn w:val="Domylnaczcionkaakapitu"/>
    <w:rsid w:val="00062876"/>
    <w:rPr>
      <w:rFonts w:ascii="Courier New" w:hAnsi="Courier New" w:cs="Courier New" w:hint="default"/>
      <w:b/>
      <w:bCs/>
      <w:color w:val="000080"/>
      <w:sz w:val="20"/>
      <w:szCs w:val="20"/>
    </w:rPr>
  </w:style>
  <w:style w:type="character" w:customStyle="1" w:styleId="sc11">
    <w:name w:val="sc11"/>
    <w:basedOn w:val="Domylnaczcionkaakapitu"/>
    <w:rsid w:val="00062876"/>
    <w:rPr>
      <w:rFonts w:ascii="Courier New" w:hAnsi="Courier New" w:cs="Courier New" w:hint="default"/>
      <w:color w:val="000000"/>
      <w:sz w:val="20"/>
      <w:szCs w:val="20"/>
    </w:rPr>
  </w:style>
  <w:style w:type="character" w:customStyle="1" w:styleId="sc41">
    <w:name w:val="sc41"/>
    <w:basedOn w:val="Domylnaczcionkaakapitu"/>
    <w:rsid w:val="00062876"/>
    <w:rPr>
      <w:rFonts w:ascii="Courier New" w:hAnsi="Courier New" w:cs="Courier New" w:hint="default"/>
      <w:color w:val="FF8000"/>
      <w:sz w:val="20"/>
      <w:szCs w:val="20"/>
    </w:rPr>
  </w:style>
  <w:style w:type="character" w:customStyle="1" w:styleId="sc0">
    <w:name w:val="sc0"/>
    <w:basedOn w:val="Domylnaczcionkaakapitu"/>
    <w:rsid w:val="00062876"/>
    <w:rPr>
      <w:rFonts w:ascii="Courier New" w:hAnsi="Courier New" w:cs="Courier New" w:hint="default"/>
      <w:color w:val="000000"/>
      <w:sz w:val="20"/>
      <w:szCs w:val="20"/>
    </w:rPr>
  </w:style>
  <w:style w:type="character" w:customStyle="1" w:styleId="sc21">
    <w:name w:val="sc21"/>
    <w:basedOn w:val="Domylnaczcionkaakapitu"/>
    <w:rsid w:val="00E77CC3"/>
    <w:rPr>
      <w:rFonts w:ascii="Courier New" w:hAnsi="Courier New" w:cs="Courier New" w:hint="default"/>
      <w:color w:val="008000"/>
      <w:sz w:val="20"/>
      <w:szCs w:val="20"/>
    </w:rPr>
  </w:style>
  <w:style w:type="character" w:customStyle="1" w:styleId="sc7">
    <w:name w:val="sc7"/>
    <w:basedOn w:val="Domylnaczcionkaakapitu"/>
    <w:rsid w:val="00E77CC3"/>
    <w:rPr>
      <w:rFonts w:ascii="Courier New" w:hAnsi="Courier New" w:cs="Courier New" w:hint="default"/>
      <w:color w:val="000000"/>
      <w:sz w:val="20"/>
      <w:szCs w:val="20"/>
    </w:rPr>
  </w:style>
  <w:style w:type="character" w:customStyle="1" w:styleId="sc121">
    <w:name w:val="sc121"/>
    <w:basedOn w:val="Domylnaczcionkaakapitu"/>
    <w:rsid w:val="00E77CC3"/>
    <w:rPr>
      <w:rFonts w:ascii="Courier New" w:hAnsi="Courier New" w:cs="Courier New" w:hint="default"/>
      <w:b/>
      <w:bCs/>
      <w:color w:val="0000FF"/>
      <w:sz w:val="20"/>
      <w:szCs w:val="20"/>
    </w:rPr>
  </w:style>
  <w:style w:type="character" w:customStyle="1" w:styleId="sc61">
    <w:name w:val="sc61"/>
    <w:basedOn w:val="Domylnaczcionkaakapitu"/>
    <w:rsid w:val="00E77CC3"/>
    <w:rPr>
      <w:rFonts w:ascii="Courier New" w:hAnsi="Courier New" w:cs="Courier New" w:hint="default"/>
      <w:b/>
      <w:bCs/>
      <w:color w:val="000080"/>
      <w:sz w:val="20"/>
      <w:szCs w:val="20"/>
    </w:rPr>
  </w:style>
  <w:style w:type="character" w:customStyle="1" w:styleId="sc81">
    <w:name w:val="sc81"/>
    <w:basedOn w:val="Domylnaczcionkaakapitu"/>
    <w:rsid w:val="00E77CC3"/>
    <w:rPr>
      <w:rFonts w:ascii="Courier New" w:hAnsi="Courier New" w:cs="Courier New" w:hint="default"/>
      <w:color w:val="808080"/>
      <w:sz w:val="20"/>
      <w:szCs w:val="20"/>
    </w:rPr>
  </w:style>
  <w:style w:type="character" w:customStyle="1" w:styleId="sc31">
    <w:name w:val="sc31"/>
    <w:basedOn w:val="Domylnaczcionkaakapitu"/>
    <w:rsid w:val="00E77CC3"/>
    <w:rPr>
      <w:rFonts w:ascii="Courier New" w:hAnsi="Courier New" w:cs="Courier New" w:hint="default"/>
      <w:color w:val="FF8000"/>
      <w:sz w:val="20"/>
      <w:szCs w:val="20"/>
    </w:rPr>
  </w:style>
  <w:style w:type="character" w:styleId="UyteHipercze">
    <w:name w:val="FollowedHyperlink"/>
    <w:basedOn w:val="Domylnaczcionkaakapitu"/>
    <w:uiPriority w:val="99"/>
    <w:semiHidden/>
    <w:unhideWhenUsed/>
    <w:rsid w:val="0063155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67930">
      <w:bodyDiv w:val="1"/>
      <w:marLeft w:val="0"/>
      <w:marRight w:val="0"/>
      <w:marTop w:val="0"/>
      <w:marBottom w:val="0"/>
      <w:divBdr>
        <w:top w:val="none" w:sz="0" w:space="0" w:color="auto"/>
        <w:left w:val="none" w:sz="0" w:space="0" w:color="auto"/>
        <w:bottom w:val="none" w:sz="0" w:space="0" w:color="auto"/>
        <w:right w:val="none" w:sz="0" w:space="0" w:color="auto"/>
      </w:divBdr>
    </w:div>
    <w:div w:id="66078520">
      <w:bodyDiv w:val="1"/>
      <w:marLeft w:val="0"/>
      <w:marRight w:val="0"/>
      <w:marTop w:val="0"/>
      <w:marBottom w:val="0"/>
      <w:divBdr>
        <w:top w:val="none" w:sz="0" w:space="0" w:color="auto"/>
        <w:left w:val="none" w:sz="0" w:space="0" w:color="auto"/>
        <w:bottom w:val="none" w:sz="0" w:space="0" w:color="auto"/>
        <w:right w:val="none" w:sz="0" w:space="0" w:color="auto"/>
      </w:divBdr>
      <w:divsChild>
        <w:div w:id="1470660116">
          <w:marLeft w:val="0"/>
          <w:marRight w:val="0"/>
          <w:marTop w:val="0"/>
          <w:marBottom w:val="0"/>
          <w:divBdr>
            <w:top w:val="none" w:sz="0" w:space="0" w:color="auto"/>
            <w:left w:val="none" w:sz="0" w:space="0" w:color="auto"/>
            <w:bottom w:val="none" w:sz="0" w:space="0" w:color="auto"/>
            <w:right w:val="none" w:sz="0" w:space="0" w:color="auto"/>
          </w:divBdr>
          <w:divsChild>
            <w:div w:id="730614391">
              <w:marLeft w:val="0"/>
              <w:marRight w:val="0"/>
              <w:marTop w:val="0"/>
              <w:marBottom w:val="0"/>
              <w:divBdr>
                <w:top w:val="none" w:sz="0" w:space="0" w:color="auto"/>
                <w:left w:val="none" w:sz="0" w:space="0" w:color="auto"/>
                <w:bottom w:val="none" w:sz="0" w:space="0" w:color="auto"/>
                <w:right w:val="none" w:sz="0" w:space="0" w:color="auto"/>
              </w:divBdr>
              <w:divsChild>
                <w:div w:id="296498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707333">
      <w:bodyDiv w:val="1"/>
      <w:marLeft w:val="0"/>
      <w:marRight w:val="0"/>
      <w:marTop w:val="0"/>
      <w:marBottom w:val="0"/>
      <w:divBdr>
        <w:top w:val="none" w:sz="0" w:space="0" w:color="auto"/>
        <w:left w:val="none" w:sz="0" w:space="0" w:color="auto"/>
        <w:bottom w:val="none" w:sz="0" w:space="0" w:color="auto"/>
        <w:right w:val="none" w:sz="0" w:space="0" w:color="auto"/>
      </w:divBdr>
      <w:divsChild>
        <w:div w:id="358895435">
          <w:marLeft w:val="0"/>
          <w:marRight w:val="0"/>
          <w:marTop w:val="0"/>
          <w:marBottom w:val="0"/>
          <w:divBdr>
            <w:top w:val="none" w:sz="0" w:space="0" w:color="auto"/>
            <w:left w:val="none" w:sz="0" w:space="0" w:color="auto"/>
            <w:bottom w:val="none" w:sz="0" w:space="0" w:color="auto"/>
            <w:right w:val="none" w:sz="0" w:space="0" w:color="auto"/>
          </w:divBdr>
        </w:div>
      </w:divsChild>
    </w:div>
    <w:div w:id="116726789">
      <w:bodyDiv w:val="1"/>
      <w:marLeft w:val="0"/>
      <w:marRight w:val="0"/>
      <w:marTop w:val="0"/>
      <w:marBottom w:val="0"/>
      <w:divBdr>
        <w:top w:val="none" w:sz="0" w:space="0" w:color="auto"/>
        <w:left w:val="none" w:sz="0" w:space="0" w:color="auto"/>
        <w:bottom w:val="none" w:sz="0" w:space="0" w:color="auto"/>
        <w:right w:val="none" w:sz="0" w:space="0" w:color="auto"/>
      </w:divBdr>
    </w:div>
    <w:div w:id="143206266">
      <w:bodyDiv w:val="1"/>
      <w:marLeft w:val="0"/>
      <w:marRight w:val="0"/>
      <w:marTop w:val="0"/>
      <w:marBottom w:val="0"/>
      <w:divBdr>
        <w:top w:val="none" w:sz="0" w:space="0" w:color="auto"/>
        <w:left w:val="none" w:sz="0" w:space="0" w:color="auto"/>
        <w:bottom w:val="none" w:sz="0" w:space="0" w:color="auto"/>
        <w:right w:val="none" w:sz="0" w:space="0" w:color="auto"/>
      </w:divBdr>
    </w:div>
    <w:div w:id="257370350">
      <w:bodyDiv w:val="1"/>
      <w:marLeft w:val="0"/>
      <w:marRight w:val="0"/>
      <w:marTop w:val="0"/>
      <w:marBottom w:val="0"/>
      <w:divBdr>
        <w:top w:val="none" w:sz="0" w:space="0" w:color="auto"/>
        <w:left w:val="none" w:sz="0" w:space="0" w:color="auto"/>
        <w:bottom w:val="none" w:sz="0" w:space="0" w:color="auto"/>
        <w:right w:val="none" w:sz="0" w:space="0" w:color="auto"/>
      </w:divBdr>
    </w:div>
    <w:div w:id="399401897">
      <w:bodyDiv w:val="1"/>
      <w:marLeft w:val="0"/>
      <w:marRight w:val="0"/>
      <w:marTop w:val="0"/>
      <w:marBottom w:val="0"/>
      <w:divBdr>
        <w:top w:val="none" w:sz="0" w:space="0" w:color="auto"/>
        <w:left w:val="none" w:sz="0" w:space="0" w:color="auto"/>
        <w:bottom w:val="none" w:sz="0" w:space="0" w:color="auto"/>
        <w:right w:val="none" w:sz="0" w:space="0" w:color="auto"/>
      </w:divBdr>
      <w:divsChild>
        <w:div w:id="1922718900">
          <w:marLeft w:val="0"/>
          <w:marRight w:val="0"/>
          <w:marTop w:val="0"/>
          <w:marBottom w:val="0"/>
          <w:divBdr>
            <w:top w:val="none" w:sz="0" w:space="0" w:color="auto"/>
            <w:left w:val="none" w:sz="0" w:space="0" w:color="auto"/>
            <w:bottom w:val="none" w:sz="0" w:space="0" w:color="auto"/>
            <w:right w:val="none" w:sz="0" w:space="0" w:color="auto"/>
          </w:divBdr>
          <w:divsChild>
            <w:div w:id="1876850446">
              <w:marLeft w:val="0"/>
              <w:marRight w:val="0"/>
              <w:marTop w:val="0"/>
              <w:marBottom w:val="0"/>
              <w:divBdr>
                <w:top w:val="none" w:sz="0" w:space="0" w:color="auto"/>
                <w:left w:val="none" w:sz="0" w:space="0" w:color="auto"/>
                <w:bottom w:val="none" w:sz="0" w:space="0" w:color="auto"/>
                <w:right w:val="none" w:sz="0" w:space="0" w:color="auto"/>
              </w:divBdr>
              <w:divsChild>
                <w:div w:id="697244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3866699">
      <w:bodyDiv w:val="1"/>
      <w:marLeft w:val="0"/>
      <w:marRight w:val="0"/>
      <w:marTop w:val="0"/>
      <w:marBottom w:val="0"/>
      <w:divBdr>
        <w:top w:val="none" w:sz="0" w:space="0" w:color="auto"/>
        <w:left w:val="none" w:sz="0" w:space="0" w:color="auto"/>
        <w:bottom w:val="none" w:sz="0" w:space="0" w:color="auto"/>
        <w:right w:val="none" w:sz="0" w:space="0" w:color="auto"/>
      </w:divBdr>
    </w:div>
    <w:div w:id="451901651">
      <w:bodyDiv w:val="1"/>
      <w:marLeft w:val="0"/>
      <w:marRight w:val="0"/>
      <w:marTop w:val="0"/>
      <w:marBottom w:val="0"/>
      <w:divBdr>
        <w:top w:val="none" w:sz="0" w:space="0" w:color="auto"/>
        <w:left w:val="none" w:sz="0" w:space="0" w:color="auto"/>
        <w:bottom w:val="none" w:sz="0" w:space="0" w:color="auto"/>
        <w:right w:val="none" w:sz="0" w:space="0" w:color="auto"/>
      </w:divBdr>
    </w:div>
    <w:div w:id="467091283">
      <w:bodyDiv w:val="1"/>
      <w:marLeft w:val="0"/>
      <w:marRight w:val="0"/>
      <w:marTop w:val="0"/>
      <w:marBottom w:val="0"/>
      <w:divBdr>
        <w:top w:val="none" w:sz="0" w:space="0" w:color="auto"/>
        <w:left w:val="none" w:sz="0" w:space="0" w:color="auto"/>
        <w:bottom w:val="none" w:sz="0" w:space="0" w:color="auto"/>
        <w:right w:val="none" w:sz="0" w:space="0" w:color="auto"/>
      </w:divBdr>
      <w:divsChild>
        <w:div w:id="1249269136">
          <w:marLeft w:val="0"/>
          <w:marRight w:val="0"/>
          <w:marTop w:val="0"/>
          <w:marBottom w:val="0"/>
          <w:divBdr>
            <w:top w:val="none" w:sz="0" w:space="0" w:color="auto"/>
            <w:left w:val="none" w:sz="0" w:space="0" w:color="auto"/>
            <w:bottom w:val="none" w:sz="0" w:space="0" w:color="auto"/>
            <w:right w:val="none" w:sz="0" w:space="0" w:color="auto"/>
          </w:divBdr>
        </w:div>
      </w:divsChild>
    </w:div>
    <w:div w:id="537201869">
      <w:bodyDiv w:val="1"/>
      <w:marLeft w:val="0"/>
      <w:marRight w:val="0"/>
      <w:marTop w:val="0"/>
      <w:marBottom w:val="0"/>
      <w:divBdr>
        <w:top w:val="none" w:sz="0" w:space="0" w:color="auto"/>
        <w:left w:val="none" w:sz="0" w:space="0" w:color="auto"/>
        <w:bottom w:val="none" w:sz="0" w:space="0" w:color="auto"/>
        <w:right w:val="none" w:sz="0" w:space="0" w:color="auto"/>
      </w:divBdr>
      <w:divsChild>
        <w:div w:id="2085105174">
          <w:marLeft w:val="0"/>
          <w:marRight w:val="0"/>
          <w:marTop w:val="0"/>
          <w:marBottom w:val="0"/>
          <w:divBdr>
            <w:top w:val="none" w:sz="0" w:space="0" w:color="auto"/>
            <w:left w:val="none" w:sz="0" w:space="0" w:color="auto"/>
            <w:bottom w:val="none" w:sz="0" w:space="0" w:color="auto"/>
            <w:right w:val="none" w:sz="0" w:space="0" w:color="auto"/>
          </w:divBdr>
        </w:div>
      </w:divsChild>
    </w:div>
    <w:div w:id="623850016">
      <w:bodyDiv w:val="1"/>
      <w:marLeft w:val="0"/>
      <w:marRight w:val="0"/>
      <w:marTop w:val="0"/>
      <w:marBottom w:val="0"/>
      <w:divBdr>
        <w:top w:val="none" w:sz="0" w:space="0" w:color="auto"/>
        <w:left w:val="none" w:sz="0" w:space="0" w:color="auto"/>
        <w:bottom w:val="none" w:sz="0" w:space="0" w:color="auto"/>
        <w:right w:val="none" w:sz="0" w:space="0" w:color="auto"/>
      </w:divBdr>
    </w:div>
    <w:div w:id="634456412">
      <w:bodyDiv w:val="1"/>
      <w:marLeft w:val="0"/>
      <w:marRight w:val="0"/>
      <w:marTop w:val="0"/>
      <w:marBottom w:val="0"/>
      <w:divBdr>
        <w:top w:val="none" w:sz="0" w:space="0" w:color="auto"/>
        <w:left w:val="none" w:sz="0" w:space="0" w:color="auto"/>
        <w:bottom w:val="none" w:sz="0" w:space="0" w:color="auto"/>
        <w:right w:val="none" w:sz="0" w:space="0" w:color="auto"/>
      </w:divBdr>
      <w:divsChild>
        <w:div w:id="1347516792">
          <w:marLeft w:val="0"/>
          <w:marRight w:val="0"/>
          <w:marTop w:val="0"/>
          <w:marBottom w:val="0"/>
          <w:divBdr>
            <w:top w:val="none" w:sz="0" w:space="0" w:color="auto"/>
            <w:left w:val="none" w:sz="0" w:space="0" w:color="auto"/>
            <w:bottom w:val="none" w:sz="0" w:space="0" w:color="auto"/>
            <w:right w:val="none" w:sz="0" w:space="0" w:color="auto"/>
          </w:divBdr>
        </w:div>
      </w:divsChild>
    </w:div>
    <w:div w:id="646907888">
      <w:bodyDiv w:val="1"/>
      <w:marLeft w:val="0"/>
      <w:marRight w:val="0"/>
      <w:marTop w:val="0"/>
      <w:marBottom w:val="0"/>
      <w:divBdr>
        <w:top w:val="none" w:sz="0" w:space="0" w:color="auto"/>
        <w:left w:val="none" w:sz="0" w:space="0" w:color="auto"/>
        <w:bottom w:val="none" w:sz="0" w:space="0" w:color="auto"/>
        <w:right w:val="none" w:sz="0" w:space="0" w:color="auto"/>
      </w:divBdr>
      <w:divsChild>
        <w:div w:id="1016419668">
          <w:marLeft w:val="0"/>
          <w:marRight w:val="0"/>
          <w:marTop w:val="0"/>
          <w:marBottom w:val="0"/>
          <w:divBdr>
            <w:top w:val="none" w:sz="0" w:space="0" w:color="auto"/>
            <w:left w:val="none" w:sz="0" w:space="0" w:color="auto"/>
            <w:bottom w:val="none" w:sz="0" w:space="0" w:color="auto"/>
            <w:right w:val="none" w:sz="0" w:space="0" w:color="auto"/>
          </w:divBdr>
          <w:divsChild>
            <w:div w:id="1890532968">
              <w:marLeft w:val="0"/>
              <w:marRight w:val="0"/>
              <w:marTop w:val="0"/>
              <w:marBottom w:val="0"/>
              <w:divBdr>
                <w:top w:val="none" w:sz="0" w:space="0" w:color="auto"/>
                <w:left w:val="none" w:sz="0" w:space="0" w:color="auto"/>
                <w:bottom w:val="none" w:sz="0" w:space="0" w:color="auto"/>
                <w:right w:val="none" w:sz="0" w:space="0" w:color="auto"/>
              </w:divBdr>
              <w:divsChild>
                <w:div w:id="663356479">
                  <w:marLeft w:val="0"/>
                  <w:marRight w:val="0"/>
                  <w:marTop w:val="0"/>
                  <w:marBottom w:val="0"/>
                  <w:divBdr>
                    <w:top w:val="none" w:sz="0" w:space="0" w:color="auto"/>
                    <w:left w:val="none" w:sz="0" w:space="0" w:color="auto"/>
                    <w:bottom w:val="none" w:sz="0" w:space="0" w:color="auto"/>
                    <w:right w:val="none" w:sz="0" w:space="0" w:color="auto"/>
                  </w:divBdr>
                  <w:divsChild>
                    <w:div w:id="1614050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2510677">
      <w:bodyDiv w:val="1"/>
      <w:marLeft w:val="0"/>
      <w:marRight w:val="0"/>
      <w:marTop w:val="0"/>
      <w:marBottom w:val="0"/>
      <w:divBdr>
        <w:top w:val="none" w:sz="0" w:space="0" w:color="auto"/>
        <w:left w:val="none" w:sz="0" w:space="0" w:color="auto"/>
        <w:bottom w:val="none" w:sz="0" w:space="0" w:color="auto"/>
        <w:right w:val="none" w:sz="0" w:space="0" w:color="auto"/>
      </w:divBdr>
    </w:div>
    <w:div w:id="840000468">
      <w:bodyDiv w:val="1"/>
      <w:marLeft w:val="0"/>
      <w:marRight w:val="0"/>
      <w:marTop w:val="0"/>
      <w:marBottom w:val="0"/>
      <w:divBdr>
        <w:top w:val="none" w:sz="0" w:space="0" w:color="auto"/>
        <w:left w:val="none" w:sz="0" w:space="0" w:color="auto"/>
        <w:bottom w:val="none" w:sz="0" w:space="0" w:color="auto"/>
        <w:right w:val="none" w:sz="0" w:space="0" w:color="auto"/>
      </w:divBdr>
      <w:divsChild>
        <w:div w:id="527257520">
          <w:marLeft w:val="0"/>
          <w:marRight w:val="0"/>
          <w:marTop w:val="0"/>
          <w:marBottom w:val="0"/>
          <w:divBdr>
            <w:top w:val="none" w:sz="0" w:space="0" w:color="auto"/>
            <w:left w:val="none" w:sz="0" w:space="0" w:color="auto"/>
            <w:bottom w:val="none" w:sz="0" w:space="0" w:color="auto"/>
            <w:right w:val="none" w:sz="0" w:space="0" w:color="auto"/>
          </w:divBdr>
          <w:divsChild>
            <w:div w:id="295450915">
              <w:marLeft w:val="0"/>
              <w:marRight w:val="0"/>
              <w:marTop w:val="0"/>
              <w:marBottom w:val="0"/>
              <w:divBdr>
                <w:top w:val="none" w:sz="0" w:space="0" w:color="auto"/>
                <w:left w:val="none" w:sz="0" w:space="0" w:color="auto"/>
                <w:bottom w:val="none" w:sz="0" w:space="0" w:color="auto"/>
                <w:right w:val="none" w:sz="0" w:space="0" w:color="auto"/>
              </w:divBdr>
              <w:divsChild>
                <w:div w:id="2056224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8660172">
      <w:bodyDiv w:val="1"/>
      <w:marLeft w:val="0"/>
      <w:marRight w:val="0"/>
      <w:marTop w:val="0"/>
      <w:marBottom w:val="0"/>
      <w:divBdr>
        <w:top w:val="none" w:sz="0" w:space="0" w:color="auto"/>
        <w:left w:val="none" w:sz="0" w:space="0" w:color="auto"/>
        <w:bottom w:val="none" w:sz="0" w:space="0" w:color="auto"/>
        <w:right w:val="none" w:sz="0" w:space="0" w:color="auto"/>
      </w:divBdr>
    </w:div>
    <w:div w:id="873348706">
      <w:bodyDiv w:val="1"/>
      <w:marLeft w:val="0"/>
      <w:marRight w:val="0"/>
      <w:marTop w:val="0"/>
      <w:marBottom w:val="0"/>
      <w:divBdr>
        <w:top w:val="none" w:sz="0" w:space="0" w:color="auto"/>
        <w:left w:val="none" w:sz="0" w:space="0" w:color="auto"/>
        <w:bottom w:val="none" w:sz="0" w:space="0" w:color="auto"/>
        <w:right w:val="none" w:sz="0" w:space="0" w:color="auto"/>
      </w:divBdr>
      <w:divsChild>
        <w:div w:id="1177429303">
          <w:marLeft w:val="0"/>
          <w:marRight w:val="0"/>
          <w:marTop w:val="0"/>
          <w:marBottom w:val="0"/>
          <w:divBdr>
            <w:top w:val="none" w:sz="0" w:space="0" w:color="auto"/>
            <w:left w:val="none" w:sz="0" w:space="0" w:color="auto"/>
            <w:bottom w:val="none" w:sz="0" w:space="0" w:color="auto"/>
            <w:right w:val="none" w:sz="0" w:space="0" w:color="auto"/>
          </w:divBdr>
          <w:divsChild>
            <w:div w:id="535894256">
              <w:marLeft w:val="0"/>
              <w:marRight w:val="0"/>
              <w:marTop w:val="0"/>
              <w:marBottom w:val="0"/>
              <w:divBdr>
                <w:top w:val="none" w:sz="0" w:space="0" w:color="auto"/>
                <w:left w:val="none" w:sz="0" w:space="0" w:color="auto"/>
                <w:bottom w:val="none" w:sz="0" w:space="0" w:color="auto"/>
                <w:right w:val="none" w:sz="0" w:space="0" w:color="auto"/>
              </w:divBdr>
              <w:divsChild>
                <w:div w:id="1111243514">
                  <w:marLeft w:val="0"/>
                  <w:marRight w:val="0"/>
                  <w:marTop w:val="0"/>
                  <w:marBottom w:val="0"/>
                  <w:divBdr>
                    <w:top w:val="none" w:sz="0" w:space="0" w:color="auto"/>
                    <w:left w:val="none" w:sz="0" w:space="0" w:color="auto"/>
                    <w:bottom w:val="none" w:sz="0" w:space="0" w:color="auto"/>
                    <w:right w:val="none" w:sz="0" w:space="0" w:color="auto"/>
                  </w:divBdr>
                  <w:divsChild>
                    <w:div w:id="1671059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8225092">
      <w:bodyDiv w:val="1"/>
      <w:marLeft w:val="0"/>
      <w:marRight w:val="0"/>
      <w:marTop w:val="0"/>
      <w:marBottom w:val="0"/>
      <w:divBdr>
        <w:top w:val="none" w:sz="0" w:space="0" w:color="auto"/>
        <w:left w:val="none" w:sz="0" w:space="0" w:color="auto"/>
        <w:bottom w:val="none" w:sz="0" w:space="0" w:color="auto"/>
        <w:right w:val="none" w:sz="0" w:space="0" w:color="auto"/>
      </w:divBdr>
    </w:div>
    <w:div w:id="930159659">
      <w:bodyDiv w:val="1"/>
      <w:marLeft w:val="0"/>
      <w:marRight w:val="0"/>
      <w:marTop w:val="0"/>
      <w:marBottom w:val="0"/>
      <w:divBdr>
        <w:top w:val="none" w:sz="0" w:space="0" w:color="auto"/>
        <w:left w:val="none" w:sz="0" w:space="0" w:color="auto"/>
        <w:bottom w:val="none" w:sz="0" w:space="0" w:color="auto"/>
        <w:right w:val="none" w:sz="0" w:space="0" w:color="auto"/>
      </w:divBdr>
      <w:divsChild>
        <w:div w:id="1148937701">
          <w:marLeft w:val="0"/>
          <w:marRight w:val="0"/>
          <w:marTop w:val="0"/>
          <w:marBottom w:val="0"/>
          <w:divBdr>
            <w:top w:val="none" w:sz="0" w:space="0" w:color="auto"/>
            <w:left w:val="none" w:sz="0" w:space="0" w:color="auto"/>
            <w:bottom w:val="none" w:sz="0" w:space="0" w:color="auto"/>
            <w:right w:val="none" w:sz="0" w:space="0" w:color="auto"/>
          </w:divBdr>
          <w:divsChild>
            <w:div w:id="2093045044">
              <w:marLeft w:val="0"/>
              <w:marRight w:val="0"/>
              <w:marTop w:val="0"/>
              <w:marBottom w:val="0"/>
              <w:divBdr>
                <w:top w:val="none" w:sz="0" w:space="0" w:color="auto"/>
                <w:left w:val="none" w:sz="0" w:space="0" w:color="auto"/>
                <w:bottom w:val="none" w:sz="0" w:space="0" w:color="auto"/>
                <w:right w:val="none" w:sz="0" w:space="0" w:color="auto"/>
              </w:divBdr>
              <w:divsChild>
                <w:div w:id="1420062501">
                  <w:marLeft w:val="0"/>
                  <w:marRight w:val="0"/>
                  <w:marTop w:val="0"/>
                  <w:marBottom w:val="0"/>
                  <w:divBdr>
                    <w:top w:val="none" w:sz="0" w:space="0" w:color="auto"/>
                    <w:left w:val="none" w:sz="0" w:space="0" w:color="auto"/>
                    <w:bottom w:val="none" w:sz="0" w:space="0" w:color="auto"/>
                    <w:right w:val="none" w:sz="0" w:space="0" w:color="auto"/>
                  </w:divBdr>
                  <w:divsChild>
                    <w:div w:id="320352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2981114">
      <w:bodyDiv w:val="1"/>
      <w:marLeft w:val="0"/>
      <w:marRight w:val="0"/>
      <w:marTop w:val="0"/>
      <w:marBottom w:val="0"/>
      <w:divBdr>
        <w:top w:val="none" w:sz="0" w:space="0" w:color="auto"/>
        <w:left w:val="none" w:sz="0" w:space="0" w:color="auto"/>
        <w:bottom w:val="none" w:sz="0" w:space="0" w:color="auto"/>
        <w:right w:val="none" w:sz="0" w:space="0" w:color="auto"/>
      </w:divBdr>
      <w:divsChild>
        <w:div w:id="824711955">
          <w:marLeft w:val="0"/>
          <w:marRight w:val="0"/>
          <w:marTop w:val="0"/>
          <w:marBottom w:val="0"/>
          <w:divBdr>
            <w:top w:val="none" w:sz="0" w:space="0" w:color="auto"/>
            <w:left w:val="none" w:sz="0" w:space="0" w:color="auto"/>
            <w:bottom w:val="none" w:sz="0" w:space="0" w:color="auto"/>
            <w:right w:val="none" w:sz="0" w:space="0" w:color="auto"/>
          </w:divBdr>
          <w:divsChild>
            <w:div w:id="1849825396">
              <w:marLeft w:val="0"/>
              <w:marRight w:val="0"/>
              <w:marTop w:val="0"/>
              <w:marBottom w:val="0"/>
              <w:divBdr>
                <w:top w:val="none" w:sz="0" w:space="0" w:color="auto"/>
                <w:left w:val="none" w:sz="0" w:space="0" w:color="auto"/>
                <w:bottom w:val="none" w:sz="0" w:space="0" w:color="auto"/>
                <w:right w:val="none" w:sz="0" w:space="0" w:color="auto"/>
              </w:divBdr>
              <w:divsChild>
                <w:div w:id="1449352425">
                  <w:marLeft w:val="0"/>
                  <w:marRight w:val="0"/>
                  <w:marTop w:val="0"/>
                  <w:marBottom w:val="0"/>
                  <w:divBdr>
                    <w:top w:val="none" w:sz="0" w:space="0" w:color="auto"/>
                    <w:left w:val="none" w:sz="0" w:space="0" w:color="auto"/>
                    <w:bottom w:val="none" w:sz="0" w:space="0" w:color="auto"/>
                    <w:right w:val="none" w:sz="0" w:space="0" w:color="auto"/>
                  </w:divBdr>
                  <w:divsChild>
                    <w:div w:id="221407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3943478">
      <w:bodyDiv w:val="1"/>
      <w:marLeft w:val="0"/>
      <w:marRight w:val="0"/>
      <w:marTop w:val="0"/>
      <w:marBottom w:val="0"/>
      <w:divBdr>
        <w:top w:val="none" w:sz="0" w:space="0" w:color="auto"/>
        <w:left w:val="none" w:sz="0" w:space="0" w:color="auto"/>
        <w:bottom w:val="none" w:sz="0" w:space="0" w:color="auto"/>
        <w:right w:val="none" w:sz="0" w:space="0" w:color="auto"/>
      </w:divBdr>
    </w:div>
    <w:div w:id="963731778">
      <w:bodyDiv w:val="1"/>
      <w:marLeft w:val="0"/>
      <w:marRight w:val="0"/>
      <w:marTop w:val="0"/>
      <w:marBottom w:val="0"/>
      <w:divBdr>
        <w:top w:val="none" w:sz="0" w:space="0" w:color="auto"/>
        <w:left w:val="none" w:sz="0" w:space="0" w:color="auto"/>
        <w:bottom w:val="none" w:sz="0" w:space="0" w:color="auto"/>
        <w:right w:val="none" w:sz="0" w:space="0" w:color="auto"/>
      </w:divBdr>
    </w:div>
    <w:div w:id="1049569955">
      <w:bodyDiv w:val="1"/>
      <w:marLeft w:val="0"/>
      <w:marRight w:val="0"/>
      <w:marTop w:val="0"/>
      <w:marBottom w:val="0"/>
      <w:divBdr>
        <w:top w:val="none" w:sz="0" w:space="0" w:color="auto"/>
        <w:left w:val="none" w:sz="0" w:space="0" w:color="auto"/>
        <w:bottom w:val="none" w:sz="0" w:space="0" w:color="auto"/>
        <w:right w:val="none" w:sz="0" w:space="0" w:color="auto"/>
      </w:divBdr>
    </w:div>
    <w:div w:id="1061975852">
      <w:bodyDiv w:val="1"/>
      <w:marLeft w:val="0"/>
      <w:marRight w:val="0"/>
      <w:marTop w:val="0"/>
      <w:marBottom w:val="0"/>
      <w:divBdr>
        <w:top w:val="none" w:sz="0" w:space="0" w:color="auto"/>
        <w:left w:val="none" w:sz="0" w:space="0" w:color="auto"/>
        <w:bottom w:val="none" w:sz="0" w:space="0" w:color="auto"/>
        <w:right w:val="none" w:sz="0" w:space="0" w:color="auto"/>
      </w:divBdr>
    </w:div>
    <w:div w:id="1067268417">
      <w:bodyDiv w:val="1"/>
      <w:marLeft w:val="0"/>
      <w:marRight w:val="0"/>
      <w:marTop w:val="0"/>
      <w:marBottom w:val="0"/>
      <w:divBdr>
        <w:top w:val="none" w:sz="0" w:space="0" w:color="auto"/>
        <w:left w:val="none" w:sz="0" w:space="0" w:color="auto"/>
        <w:bottom w:val="none" w:sz="0" w:space="0" w:color="auto"/>
        <w:right w:val="none" w:sz="0" w:space="0" w:color="auto"/>
      </w:divBdr>
    </w:div>
    <w:div w:id="1073308630">
      <w:bodyDiv w:val="1"/>
      <w:marLeft w:val="0"/>
      <w:marRight w:val="0"/>
      <w:marTop w:val="0"/>
      <w:marBottom w:val="0"/>
      <w:divBdr>
        <w:top w:val="none" w:sz="0" w:space="0" w:color="auto"/>
        <w:left w:val="none" w:sz="0" w:space="0" w:color="auto"/>
        <w:bottom w:val="none" w:sz="0" w:space="0" w:color="auto"/>
        <w:right w:val="none" w:sz="0" w:space="0" w:color="auto"/>
      </w:divBdr>
      <w:divsChild>
        <w:div w:id="1710842031">
          <w:marLeft w:val="0"/>
          <w:marRight w:val="0"/>
          <w:marTop w:val="0"/>
          <w:marBottom w:val="0"/>
          <w:divBdr>
            <w:top w:val="none" w:sz="0" w:space="0" w:color="auto"/>
            <w:left w:val="none" w:sz="0" w:space="0" w:color="auto"/>
            <w:bottom w:val="none" w:sz="0" w:space="0" w:color="auto"/>
            <w:right w:val="none" w:sz="0" w:space="0" w:color="auto"/>
          </w:divBdr>
          <w:divsChild>
            <w:div w:id="1674381285">
              <w:marLeft w:val="0"/>
              <w:marRight w:val="0"/>
              <w:marTop w:val="0"/>
              <w:marBottom w:val="0"/>
              <w:divBdr>
                <w:top w:val="none" w:sz="0" w:space="0" w:color="auto"/>
                <w:left w:val="none" w:sz="0" w:space="0" w:color="auto"/>
                <w:bottom w:val="none" w:sz="0" w:space="0" w:color="auto"/>
                <w:right w:val="none" w:sz="0" w:space="0" w:color="auto"/>
              </w:divBdr>
              <w:divsChild>
                <w:div w:id="10407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5859390">
      <w:bodyDiv w:val="1"/>
      <w:marLeft w:val="0"/>
      <w:marRight w:val="0"/>
      <w:marTop w:val="0"/>
      <w:marBottom w:val="0"/>
      <w:divBdr>
        <w:top w:val="none" w:sz="0" w:space="0" w:color="auto"/>
        <w:left w:val="none" w:sz="0" w:space="0" w:color="auto"/>
        <w:bottom w:val="none" w:sz="0" w:space="0" w:color="auto"/>
        <w:right w:val="none" w:sz="0" w:space="0" w:color="auto"/>
      </w:divBdr>
      <w:divsChild>
        <w:div w:id="1979913486">
          <w:marLeft w:val="0"/>
          <w:marRight w:val="0"/>
          <w:marTop w:val="0"/>
          <w:marBottom w:val="0"/>
          <w:divBdr>
            <w:top w:val="none" w:sz="0" w:space="0" w:color="auto"/>
            <w:left w:val="none" w:sz="0" w:space="0" w:color="auto"/>
            <w:bottom w:val="none" w:sz="0" w:space="0" w:color="auto"/>
            <w:right w:val="none" w:sz="0" w:space="0" w:color="auto"/>
          </w:divBdr>
          <w:divsChild>
            <w:div w:id="78523615">
              <w:marLeft w:val="0"/>
              <w:marRight w:val="0"/>
              <w:marTop w:val="0"/>
              <w:marBottom w:val="0"/>
              <w:divBdr>
                <w:top w:val="none" w:sz="0" w:space="0" w:color="auto"/>
                <w:left w:val="none" w:sz="0" w:space="0" w:color="auto"/>
                <w:bottom w:val="none" w:sz="0" w:space="0" w:color="auto"/>
                <w:right w:val="none" w:sz="0" w:space="0" w:color="auto"/>
              </w:divBdr>
              <w:divsChild>
                <w:div w:id="2141848109">
                  <w:marLeft w:val="0"/>
                  <w:marRight w:val="0"/>
                  <w:marTop w:val="0"/>
                  <w:marBottom w:val="0"/>
                  <w:divBdr>
                    <w:top w:val="none" w:sz="0" w:space="0" w:color="auto"/>
                    <w:left w:val="none" w:sz="0" w:space="0" w:color="auto"/>
                    <w:bottom w:val="none" w:sz="0" w:space="0" w:color="auto"/>
                    <w:right w:val="none" w:sz="0" w:space="0" w:color="auto"/>
                  </w:divBdr>
                  <w:divsChild>
                    <w:div w:id="559173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0834488">
      <w:bodyDiv w:val="1"/>
      <w:marLeft w:val="0"/>
      <w:marRight w:val="0"/>
      <w:marTop w:val="0"/>
      <w:marBottom w:val="0"/>
      <w:divBdr>
        <w:top w:val="none" w:sz="0" w:space="0" w:color="auto"/>
        <w:left w:val="none" w:sz="0" w:space="0" w:color="auto"/>
        <w:bottom w:val="none" w:sz="0" w:space="0" w:color="auto"/>
        <w:right w:val="none" w:sz="0" w:space="0" w:color="auto"/>
      </w:divBdr>
      <w:divsChild>
        <w:div w:id="809399319">
          <w:marLeft w:val="0"/>
          <w:marRight w:val="0"/>
          <w:marTop w:val="0"/>
          <w:marBottom w:val="0"/>
          <w:divBdr>
            <w:top w:val="none" w:sz="0" w:space="0" w:color="auto"/>
            <w:left w:val="none" w:sz="0" w:space="0" w:color="auto"/>
            <w:bottom w:val="none" w:sz="0" w:space="0" w:color="auto"/>
            <w:right w:val="none" w:sz="0" w:space="0" w:color="auto"/>
          </w:divBdr>
        </w:div>
      </w:divsChild>
    </w:div>
    <w:div w:id="1272006949">
      <w:bodyDiv w:val="1"/>
      <w:marLeft w:val="0"/>
      <w:marRight w:val="0"/>
      <w:marTop w:val="0"/>
      <w:marBottom w:val="0"/>
      <w:divBdr>
        <w:top w:val="none" w:sz="0" w:space="0" w:color="auto"/>
        <w:left w:val="none" w:sz="0" w:space="0" w:color="auto"/>
        <w:bottom w:val="none" w:sz="0" w:space="0" w:color="auto"/>
        <w:right w:val="none" w:sz="0" w:space="0" w:color="auto"/>
      </w:divBdr>
    </w:div>
    <w:div w:id="1286430887">
      <w:bodyDiv w:val="1"/>
      <w:marLeft w:val="0"/>
      <w:marRight w:val="0"/>
      <w:marTop w:val="0"/>
      <w:marBottom w:val="0"/>
      <w:divBdr>
        <w:top w:val="none" w:sz="0" w:space="0" w:color="auto"/>
        <w:left w:val="none" w:sz="0" w:space="0" w:color="auto"/>
        <w:bottom w:val="none" w:sz="0" w:space="0" w:color="auto"/>
        <w:right w:val="none" w:sz="0" w:space="0" w:color="auto"/>
      </w:divBdr>
      <w:divsChild>
        <w:div w:id="1062173426">
          <w:marLeft w:val="0"/>
          <w:marRight w:val="0"/>
          <w:marTop w:val="0"/>
          <w:marBottom w:val="0"/>
          <w:divBdr>
            <w:top w:val="none" w:sz="0" w:space="0" w:color="auto"/>
            <w:left w:val="none" w:sz="0" w:space="0" w:color="auto"/>
            <w:bottom w:val="none" w:sz="0" w:space="0" w:color="auto"/>
            <w:right w:val="none" w:sz="0" w:space="0" w:color="auto"/>
          </w:divBdr>
          <w:divsChild>
            <w:div w:id="1093433734">
              <w:marLeft w:val="0"/>
              <w:marRight w:val="0"/>
              <w:marTop w:val="0"/>
              <w:marBottom w:val="0"/>
              <w:divBdr>
                <w:top w:val="none" w:sz="0" w:space="0" w:color="auto"/>
                <w:left w:val="none" w:sz="0" w:space="0" w:color="auto"/>
                <w:bottom w:val="none" w:sz="0" w:space="0" w:color="auto"/>
                <w:right w:val="none" w:sz="0" w:space="0" w:color="auto"/>
              </w:divBdr>
              <w:divsChild>
                <w:div w:id="834998869">
                  <w:marLeft w:val="0"/>
                  <w:marRight w:val="0"/>
                  <w:marTop w:val="0"/>
                  <w:marBottom w:val="0"/>
                  <w:divBdr>
                    <w:top w:val="none" w:sz="0" w:space="0" w:color="auto"/>
                    <w:left w:val="none" w:sz="0" w:space="0" w:color="auto"/>
                    <w:bottom w:val="none" w:sz="0" w:space="0" w:color="auto"/>
                    <w:right w:val="none" w:sz="0" w:space="0" w:color="auto"/>
                  </w:divBdr>
                  <w:divsChild>
                    <w:div w:id="321200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1785990">
      <w:bodyDiv w:val="1"/>
      <w:marLeft w:val="0"/>
      <w:marRight w:val="0"/>
      <w:marTop w:val="0"/>
      <w:marBottom w:val="0"/>
      <w:divBdr>
        <w:top w:val="none" w:sz="0" w:space="0" w:color="auto"/>
        <w:left w:val="none" w:sz="0" w:space="0" w:color="auto"/>
        <w:bottom w:val="none" w:sz="0" w:space="0" w:color="auto"/>
        <w:right w:val="none" w:sz="0" w:space="0" w:color="auto"/>
      </w:divBdr>
      <w:divsChild>
        <w:div w:id="964968571">
          <w:marLeft w:val="0"/>
          <w:marRight w:val="0"/>
          <w:marTop w:val="0"/>
          <w:marBottom w:val="0"/>
          <w:divBdr>
            <w:top w:val="none" w:sz="0" w:space="0" w:color="auto"/>
            <w:left w:val="none" w:sz="0" w:space="0" w:color="auto"/>
            <w:bottom w:val="none" w:sz="0" w:space="0" w:color="auto"/>
            <w:right w:val="none" w:sz="0" w:space="0" w:color="auto"/>
          </w:divBdr>
          <w:divsChild>
            <w:div w:id="1451971318">
              <w:marLeft w:val="0"/>
              <w:marRight w:val="0"/>
              <w:marTop w:val="0"/>
              <w:marBottom w:val="0"/>
              <w:divBdr>
                <w:top w:val="none" w:sz="0" w:space="0" w:color="auto"/>
                <w:left w:val="none" w:sz="0" w:space="0" w:color="auto"/>
                <w:bottom w:val="none" w:sz="0" w:space="0" w:color="auto"/>
                <w:right w:val="none" w:sz="0" w:space="0" w:color="auto"/>
              </w:divBdr>
              <w:divsChild>
                <w:div w:id="1926644162">
                  <w:marLeft w:val="0"/>
                  <w:marRight w:val="0"/>
                  <w:marTop w:val="0"/>
                  <w:marBottom w:val="0"/>
                  <w:divBdr>
                    <w:top w:val="none" w:sz="0" w:space="0" w:color="auto"/>
                    <w:left w:val="none" w:sz="0" w:space="0" w:color="auto"/>
                    <w:bottom w:val="none" w:sz="0" w:space="0" w:color="auto"/>
                    <w:right w:val="none" w:sz="0" w:space="0" w:color="auto"/>
                  </w:divBdr>
                  <w:divsChild>
                    <w:div w:id="1812598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4753031">
      <w:bodyDiv w:val="1"/>
      <w:marLeft w:val="0"/>
      <w:marRight w:val="0"/>
      <w:marTop w:val="0"/>
      <w:marBottom w:val="0"/>
      <w:divBdr>
        <w:top w:val="none" w:sz="0" w:space="0" w:color="auto"/>
        <w:left w:val="none" w:sz="0" w:space="0" w:color="auto"/>
        <w:bottom w:val="none" w:sz="0" w:space="0" w:color="auto"/>
        <w:right w:val="none" w:sz="0" w:space="0" w:color="auto"/>
      </w:divBdr>
      <w:divsChild>
        <w:div w:id="816803476">
          <w:marLeft w:val="0"/>
          <w:marRight w:val="0"/>
          <w:marTop w:val="0"/>
          <w:marBottom w:val="0"/>
          <w:divBdr>
            <w:top w:val="none" w:sz="0" w:space="0" w:color="auto"/>
            <w:left w:val="none" w:sz="0" w:space="0" w:color="auto"/>
            <w:bottom w:val="none" w:sz="0" w:space="0" w:color="auto"/>
            <w:right w:val="none" w:sz="0" w:space="0" w:color="auto"/>
          </w:divBdr>
          <w:divsChild>
            <w:div w:id="123735729">
              <w:marLeft w:val="0"/>
              <w:marRight w:val="0"/>
              <w:marTop w:val="0"/>
              <w:marBottom w:val="0"/>
              <w:divBdr>
                <w:top w:val="none" w:sz="0" w:space="0" w:color="auto"/>
                <w:left w:val="none" w:sz="0" w:space="0" w:color="auto"/>
                <w:bottom w:val="none" w:sz="0" w:space="0" w:color="auto"/>
                <w:right w:val="none" w:sz="0" w:space="0" w:color="auto"/>
              </w:divBdr>
              <w:divsChild>
                <w:div w:id="1274169706">
                  <w:marLeft w:val="0"/>
                  <w:marRight w:val="0"/>
                  <w:marTop w:val="0"/>
                  <w:marBottom w:val="0"/>
                  <w:divBdr>
                    <w:top w:val="none" w:sz="0" w:space="0" w:color="auto"/>
                    <w:left w:val="none" w:sz="0" w:space="0" w:color="auto"/>
                    <w:bottom w:val="none" w:sz="0" w:space="0" w:color="auto"/>
                    <w:right w:val="none" w:sz="0" w:space="0" w:color="auto"/>
                  </w:divBdr>
                  <w:divsChild>
                    <w:div w:id="120757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4454099">
      <w:bodyDiv w:val="1"/>
      <w:marLeft w:val="0"/>
      <w:marRight w:val="0"/>
      <w:marTop w:val="0"/>
      <w:marBottom w:val="0"/>
      <w:divBdr>
        <w:top w:val="none" w:sz="0" w:space="0" w:color="auto"/>
        <w:left w:val="none" w:sz="0" w:space="0" w:color="auto"/>
        <w:bottom w:val="none" w:sz="0" w:space="0" w:color="auto"/>
        <w:right w:val="none" w:sz="0" w:space="0" w:color="auto"/>
      </w:divBdr>
    </w:div>
    <w:div w:id="1339968214">
      <w:bodyDiv w:val="1"/>
      <w:marLeft w:val="0"/>
      <w:marRight w:val="0"/>
      <w:marTop w:val="0"/>
      <w:marBottom w:val="0"/>
      <w:divBdr>
        <w:top w:val="none" w:sz="0" w:space="0" w:color="auto"/>
        <w:left w:val="none" w:sz="0" w:space="0" w:color="auto"/>
        <w:bottom w:val="none" w:sz="0" w:space="0" w:color="auto"/>
        <w:right w:val="none" w:sz="0" w:space="0" w:color="auto"/>
      </w:divBdr>
      <w:divsChild>
        <w:div w:id="257099645">
          <w:marLeft w:val="0"/>
          <w:marRight w:val="0"/>
          <w:marTop w:val="0"/>
          <w:marBottom w:val="0"/>
          <w:divBdr>
            <w:top w:val="none" w:sz="0" w:space="0" w:color="auto"/>
            <w:left w:val="none" w:sz="0" w:space="0" w:color="auto"/>
            <w:bottom w:val="none" w:sz="0" w:space="0" w:color="auto"/>
            <w:right w:val="none" w:sz="0" w:space="0" w:color="auto"/>
          </w:divBdr>
          <w:divsChild>
            <w:div w:id="109786062">
              <w:marLeft w:val="0"/>
              <w:marRight w:val="0"/>
              <w:marTop w:val="0"/>
              <w:marBottom w:val="0"/>
              <w:divBdr>
                <w:top w:val="none" w:sz="0" w:space="0" w:color="auto"/>
                <w:left w:val="none" w:sz="0" w:space="0" w:color="auto"/>
                <w:bottom w:val="none" w:sz="0" w:space="0" w:color="auto"/>
                <w:right w:val="none" w:sz="0" w:space="0" w:color="auto"/>
              </w:divBdr>
              <w:divsChild>
                <w:div w:id="1558396212">
                  <w:marLeft w:val="0"/>
                  <w:marRight w:val="0"/>
                  <w:marTop w:val="0"/>
                  <w:marBottom w:val="0"/>
                  <w:divBdr>
                    <w:top w:val="none" w:sz="0" w:space="0" w:color="auto"/>
                    <w:left w:val="none" w:sz="0" w:space="0" w:color="auto"/>
                    <w:bottom w:val="none" w:sz="0" w:space="0" w:color="auto"/>
                    <w:right w:val="none" w:sz="0" w:space="0" w:color="auto"/>
                  </w:divBdr>
                  <w:divsChild>
                    <w:div w:id="173808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8580062">
      <w:bodyDiv w:val="1"/>
      <w:marLeft w:val="0"/>
      <w:marRight w:val="0"/>
      <w:marTop w:val="0"/>
      <w:marBottom w:val="0"/>
      <w:divBdr>
        <w:top w:val="none" w:sz="0" w:space="0" w:color="auto"/>
        <w:left w:val="none" w:sz="0" w:space="0" w:color="auto"/>
        <w:bottom w:val="none" w:sz="0" w:space="0" w:color="auto"/>
        <w:right w:val="none" w:sz="0" w:space="0" w:color="auto"/>
      </w:divBdr>
    </w:div>
    <w:div w:id="1399478467">
      <w:bodyDiv w:val="1"/>
      <w:marLeft w:val="0"/>
      <w:marRight w:val="0"/>
      <w:marTop w:val="0"/>
      <w:marBottom w:val="0"/>
      <w:divBdr>
        <w:top w:val="none" w:sz="0" w:space="0" w:color="auto"/>
        <w:left w:val="none" w:sz="0" w:space="0" w:color="auto"/>
        <w:bottom w:val="none" w:sz="0" w:space="0" w:color="auto"/>
        <w:right w:val="none" w:sz="0" w:space="0" w:color="auto"/>
      </w:divBdr>
    </w:div>
    <w:div w:id="1457674534">
      <w:bodyDiv w:val="1"/>
      <w:marLeft w:val="0"/>
      <w:marRight w:val="0"/>
      <w:marTop w:val="0"/>
      <w:marBottom w:val="0"/>
      <w:divBdr>
        <w:top w:val="none" w:sz="0" w:space="0" w:color="auto"/>
        <w:left w:val="none" w:sz="0" w:space="0" w:color="auto"/>
        <w:bottom w:val="none" w:sz="0" w:space="0" w:color="auto"/>
        <w:right w:val="none" w:sz="0" w:space="0" w:color="auto"/>
      </w:divBdr>
      <w:divsChild>
        <w:div w:id="1200044081">
          <w:marLeft w:val="0"/>
          <w:marRight w:val="0"/>
          <w:marTop w:val="0"/>
          <w:marBottom w:val="0"/>
          <w:divBdr>
            <w:top w:val="none" w:sz="0" w:space="0" w:color="auto"/>
            <w:left w:val="none" w:sz="0" w:space="0" w:color="auto"/>
            <w:bottom w:val="none" w:sz="0" w:space="0" w:color="auto"/>
            <w:right w:val="none" w:sz="0" w:space="0" w:color="auto"/>
          </w:divBdr>
          <w:divsChild>
            <w:div w:id="838470315">
              <w:marLeft w:val="0"/>
              <w:marRight w:val="0"/>
              <w:marTop w:val="0"/>
              <w:marBottom w:val="0"/>
              <w:divBdr>
                <w:top w:val="none" w:sz="0" w:space="0" w:color="auto"/>
                <w:left w:val="none" w:sz="0" w:space="0" w:color="auto"/>
                <w:bottom w:val="none" w:sz="0" w:space="0" w:color="auto"/>
                <w:right w:val="none" w:sz="0" w:space="0" w:color="auto"/>
              </w:divBdr>
              <w:divsChild>
                <w:div w:id="1795827306">
                  <w:marLeft w:val="0"/>
                  <w:marRight w:val="0"/>
                  <w:marTop w:val="0"/>
                  <w:marBottom w:val="0"/>
                  <w:divBdr>
                    <w:top w:val="none" w:sz="0" w:space="0" w:color="auto"/>
                    <w:left w:val="none" w:sz="0" w:space="0" w:color="auto"/>
                    <w:bottom w:val="none" w:sz="0" w:space="0" w:color="auto"/>
                    <w:right w:val="none" w:sz="0" w:space="0" w:color="auto"/>
                  </w:divBdr>
                  <w:divsChild>
                    <w:div w:id="172185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0122397">
      <w:bodyDiv w:val="1"/>
      <w:marLeft w:val="0"/>
      <w:marRight w:val="0"/>
      <w:marTop w:val="0"/>
      <w:marBottom w:val="0"/>
      <w:divBdr>
        <w:top w:val="none" w:sz="0" w:space="0" w:color="auto"/>
        <w:left w:val="none" w:sz="0" w:space="0" w:color="auto"/>
        <w:bottom w:val="none" w:sz="0" w:space="0" w:color="auto"/>
        <w:right w:val="none" w:sz="0" w:space="0" w:color="auto"/>
      </w:divBdr>
      <w:divsChild>
        <w:div w:id="1613780033">
          <w:marLeft w:val="0"/>
          <w:marRight w:val="0"/>
          <w:marTop w:val="0"/>
          <w:marBottom w:val="0"/>
          <w:divBdr>
            <w:top w:val="none" w:sz="0" w:space="0" w:color="auto"/>
            <w:left w:val="none" w:sz="0" w:space="0" w:color="auto"/>
            <w:bottom w:val="none" w:sz="0" w:space="0" w:color="auto"/>
            <w:right w:val="none" w:sz="0" w:space="0" w:color="auto"/>
          </w:divBdr>
          <w:divsChild>
            <w:div w:id="963849308">
              <w:marLeft w:val="0"/>
              <w:marRight w:val="0"/>
              <w:marTop w:val="0"/>
              <w:marBottom w:val="0"/>
              <w:divBdr>
                <w:top w:val="none" w:sz="0" w:space="0" w:color="auto"/>
                <w:left w:val="none" w:sz="0" w:space="0" w:color="auto"/>
                <w:bottom w:val="none" w:sz="0" w:space="0" w:color="auto"/>
                <w:right w:val="none" w:sz="0" w:space="0" w:color="auto"/>
              </w:divBdr>
              <w:divsChild>
                <w:div w:id="493570652">
                  <w:marLeft w:val="0"/>
                  <w:marRight w:val="0"/>
                  <w:marTop w:val="0"/>
                  <w:marBottom w:val="0"/>
                  <w:divBdr>
                    <w:top w:val="none" w:sz="0" w:space="0" w:color="auto"/>
                    <w:left w:val="none" w:sz="0" w:space="0" w:color="auto"/>
                    <w:bottom w:val="none" w:sz="0" w:space="0" w:color="auto"/>
                    <w:right w:val="none" w:sz="0" w:space="0" w:color="auto"/>
                  </w:divBdr>
                  <w:divsChild>
                    <w:div w:id="1525628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7347247">
      <w:bodyDiv w:val="1"/>
      <w:marLeft w:val="0"/>
      <w:marRight w:val="0"/>
      <w:marTop w:val="0"/>
      <w:marBottom w:val="0"/>
      <w:divBdr>
        <w:top w:val="none" w:sz="0" w:space="0" w:color="auto"/>
        <w:left w:val="none" w:sz="0" w:space="0" w:color="auto"/>
        <w:bottom w:val="none" w:sz="0" w:space="0" w:color="auto"/>
        <w:right w:val="none" w:sz="0" w:space="0" w:color="auto"/>
      </w:divBdr>
      <w:divsChild>
        <w:div w:id="634722201">
          <w:marLeft w:val="0"/>
          <w:marRight w:val="0"/>
          <w:marTop w:val="0"/>
          <w:marBottom w:val="0"/>
          <w:divBdr>
            <w:top w:val="none" w:sz="0" w:space="0" w:color="auto"/>
            <w:left w:val="none" w:sz="0" w:space="0" w:color="auto"/>
            <w:bottom w:val="none" w:sz="0" w:space="0" w:color="auto"/>
            <w:right w:val="none" w:sz="0" w:space="0" w:color="auto"/>
          </w:divBdr>
        </w:div>
      </w:divsChild>
    </w:div>
    <w:div w:id="1540972775">
      <w:bodyDiv w:val="1"/>
      <w:marLeft w:val="0"/>
      <w:marRight w:val="0"/>
      <w:marTop w:val="0"/>
      <w:marBottom w:val="0"/>
      <w:divBdr>
        <w:top w:val="none" w:sz="0" w:space="0" w:color="auto"/>
        <w:left w:val="none" w:sz="0" w:space="0" w:color="auto"/>
        <w:bottom w:val="none" w:sz="0" w:space="0" w:color="auto"/>
        <w:right w:val="none" w:sz="0" w:space="0" w:color="auto"/>
      </w:divBdr>
    </w:div>
    <w:div w:id="1569000115">
      <w:bodyDiv w:val="1"/>
      <w:marLeft w:val="0"/>
      <w:marRight w:val="0"/>
      <w:marTop w:val="0"/>
      <w:marBottom w:val="0"/>
      <w:divBdr>
        <w:top w:val="none" w:sz="0" w:space="0" w:color="auto"/>
        <w:left w:val="none" w:sz="0" w:space="0" w:color="auto"/>
        <w:bottom w:val="none" w:sz="0" w:space="0" w:color="auto"/>
        <w:right w:val="none" w:sz="0" w:space="0" w:color="auto"/>
      </w:divBdr>
    </w:div>
    <w:div w:id="1583445476">
      <w:bodyDiv w:val="1"/>
      <w:marLeft w:val="0"/>
      <w:marRight w:val="0"/>
      <w:marTop w:val="0"/>
      <w:marBottom w:val="0"/>
      <w:divBdr>
        <w:top w:val="none" w:sz="0" w:space="0" w:color="auto"/>
        <w:left w:val="none" w:sz="0" w:space="0" w:color="auto"/>
        <w:bottom w:val="none" w:sz="0" w:space="0" w:color="auto"/>
        <w:right w:val="none" w:sz="0" w:space="0" w:color="auto"/>
      </w:divBdr>
    </w:div>
    <w:div w:id="1615475904">
      <w:bodyDiv w:val="1"/>
      <w:marLeft w:val="0"/>
      <w:marRight w:val="0"/>
      <w:marTop w:val="0"/>
      <w:marBottom w:val="0"/>
      <w:divBdr>
        <w:top w:val="none" w:sz="0" w:space="0" w:color="auto"/>
        <w:left w:val="none" w:sz="0" w:space="0" w:color="auto"/>
        <w:bottom w:val="none" w:sz="0" w:space="0" w:color="auto"/>
        <w:right w:val="none" w:sz="0" w:space="0" w:color="auto"/>
      </w:divBdr>
    </w:div>
    <w:div w:id="1617367528">
      <w:bodyDiv w:val="1"/>
      <w:marLeft w:val="0"/>
      <w:marRight w:val="0"/>
      <w:marTop w:val="0"/>
      <w:marBottom w:val="0"/>
      <w:divBdr>
        <w:top w:val="none" w:sz="0" w:space="0" w:color="auto"/>
        <w:left w:val="none" w:sz="0" w:space="0" w:color="auto"/>
        <w:bottom w:val="none" w:sz="0" w:space="0" w:color="auto"/>
        <w:right w:val="none" w:sz="0" w:space="0" w:color="auto"/>
      </w:divBdr>
      <w:divsChild>
        <w:div w:id="1996909461">
          <w:marLeft w:val="0"/>
          <w:marRight w:val="0"/>
          <w:marTop w:val="0"/>
          <w:marBottom w:val="0"/>
          <w:divBdr>
            <w:top w:val="none" w:sz="0" w:space="0" w:color="auto"/>
            <w:left w:val="none" w:sz="0" w:space="0" w:color="auto"/>
            <w:bottom w:val="none" w:sz="0" w:space="0" w:color="auto"/>
            <w:right w:val="none" w:sz="0" w:space="0" w:color="auto"/>
          </w:divBdr>
        </w:div>
      </w:divsChild>
    </w:div>
    <w:div w:id="1618216028">
      <w:bodyDiv w:val="1"/>
      <w:marLeft w:val="0"/>
      <w:marRight w:val="0"/>
      <w:marTop w:val="0"/>
      <w:marBottom w:val="0"/>
      <w:divBdr>
        <w:top w:val="none" w:sz="0" w:space="0" w:color="auto"/>
        <w:left w:val="none" w:sz="0" w:space="0" w:color="auto"/>
        <w:bottom w:val="none" w:sz="0" w:space="0" w:color="auto"/>
        <w:right w:val="none" w:sz="0" w:space="0" w:color="auto"/>
      </w:divBdr>
    </w:div>
    <w:div w:id="1657344313">
      <w:bodyDiv w:val="1"/>
      <w:marLeft w:val="0"/>
      <w:marRight w:val="0"/>
      <w:marTop w:val="0"/>
      <w:marBottom w:val="0"/>
      <w:divBdr>
        <w:top w:val="none" w:sz="0" w:space="0" w:color="auto"/>
        <w:left w:val="none" w:sz="0" w:space="0" w:color="auto"/>
        <w:bottom w:val="none" w:sz="0" w:space="0" w:color="auto"/>
        <w:right w:val="none" w:sz="0" w:space="0" w:color="auto"/>
      </w:divBdr>
      <w:divsChild>
        <w:div w:id="1053887518">
          <w:marLeft w:val="0"/>
          <w:marRight w:val="0"/>
          <w:marTop w:val="0"/>
          <w:marBottom w:val="0"/>
          <w:divBdr>
            <w:top w:val="none" w:sz="0" w:space="0" w:color="auto"/>
            <w:left w:val="none" w:sz="0" w:space="0" w:color="auto"/>
            <w:bottom w:val="none" w:sz="0" w:space="0" w:color="auto"/>
            <w:right w:val="none" w:sz="0" w:space="0" w:color="auto"/>
          </w:divBdr>
        </w:div>
      </w:divsChild>
    </w:div>
    <w:div w:id="1696341273">
      <w:bodyDiv w:val="1"/>
      <w:marLeft w:val="0"/>
      <w:marRight w:val="0"/>
      <w:marTop w:val="0"/>
      <w:marBottom w:val="0"/>
      <w:divBdr>
        <w:top w:val="none" w:sz="0" w:space="0" w:color="auto"/>
        <w:left w:val="none" w:sz="0" w:space="0" w:color="auto"/>
        <w:bottom w:val="none" w:sz="0" w:space="0" w:color="auto"/>
        <w:right w:val="none" w:sz="0" w:space="0" w:color="auto"/>
      </w:divBdr>
    </w:div>
    <w:div w:id="1708218278">
      <w:bodyDiv w:val="1"/>
      <w:marLeft w:val="0"/>
      <w:marRight w:val="0"/>
      <w:marTop w:val="0"/>
      <w:marBottom w:val="0"/>
      <w:divBdr>
        <w:top w:val="none" w:sz="0" w:space="0" w:color="auto"/>
        <w:left w:val="none" w:sz="0" w:space="0" w:color="auto"/>
        <w:bottom w:val="none" w:sz="0" w:space="0" w:color="auto"/>
        <w:right w:val="none" w:sz="0" w:space="0" w:color="auto"/>
      </w:divBdr>
    </w:div>
    <w:div w:id="1738698931">
      <w:bodyDiv w:val="1"/>
      <w:marLeft w:val="0"/>
      <w:marRight w:val="0"/>
      <w:marTop w:val="0"/>
      <w:marBottom w:val="0"/>
      <w:divBdr>
        <w:top w:val="none" w:sz="0" w:space="0" w:color="auto"/>
        <w:left w:val="none" w:sz="0" w:space="0" w:color="auto"/>
        <w:bottom w:val="none" w:sz="0" w:space="0" w:color="auto"/>
        <w:right w:val="none" w:sz="0" w:space="0" w:color="auto"/>
      </w:divBdr>
      <w:divsChild>
        <w:div w:id="1729651078">
          <w:marLeft w:val="0"/>
          <w:marRight w:val="0"/>
          <w:marTop w:val="0"/>
          <w:marBottom w:val="0"/>
          <w:divBdr>
            <w:top w:val="none" w:sz="0" w:space="0" w:color="auto"/>
            <w:left w:val="none" w:sz="0" w:space="0" w:color="auto"/>
            <w:bottom w:val="none" w:sz="0" w:space="0" w:color="auto"/>
            <w:right w:val="none" w:sz="0" w:space="0" w:color="auto"/>
          </w:divBdr>
          <w:divsChild>
            <w:div w:id="1436487537">
              <w:marLeft w:val="0"/>
              <w:marRight w:val="0"/>
              <w:marTop w:val="0"/>
              <w:marBottom w:val="0"/>
              <w:divBdr>
                <w:top w:val="none" w:sz="0" w:space="0" w:color="auto"/>
                <w:left w:val="none" w:sz="0" w:space="0" w:color="auto"/>
                <w:bottom w:val="none" w:sz="0" w:space="0" w:color="auto"/>
                <w:right w:val="none" w:sz="0" w:space="0" w:color="auto"/>
              </w:divBdr>
              <w:divsChild>
                <w:div w:id="1813785735">
                  <w:marLeft w:val="0"/>
                  <w:marRight w:val="0"/>
                  <w:marTop w:val="0"/>
                  <w:marBottom w:val="0"/>
                  <w:divBdr>
                    <w:top w:val="none" w:sz="0" w:space="0" w:color="auto"/>
                    <w:left w:val="none" w:sz="0" w:space="0" w:color="auto"/>
                    <w:bottom w:val="none" w:sz="0" w:space="0" w:color="auto"/>
                    <w:right w:val="none" w:sz="0" w:space="0" w:color="auto"/>
                  </w:divBdr>
                  <w:divsChild>
                    <w:div w:id="18429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5178188">
      <w:bodyDiv w:val="1"/>
      <w:marLeft w:val="0"/>
      <w:marRight w:val="0"/>
      <w:marTop w:val="0"/>
      <w:marBottom w:val="0"/>
      <w:divBdr>
        <w:top w:val="none" w:sz="0" w:space="0" w:color="auto"/>
        <w:left w:val="none" w:sz="0" w:space="0" w:color="auto"/>
        <w:bottom w:val="none" w:sz="0" w:space="0" w:color="auto"/>
        <w:right w:val="none" w:sz="0" w:space="0" w:color="auto"/>
      </w:divBdr>
    </w:div>
    <w:div w:id="1751149470">
      <w:bodyDiv w:val="1"/>
      <w:marLeft w:val="0"/>
      <w:marRight w:val="0"/>
      <w:marTop w:val="0"/>
      <w:marBottom w:val="0"/>
      <w:divBdr>
        <w:top w:val="none" w:sz="0" w:space="0" w:color="auto"/>
        <w:left w:val="none" w:sz="0" w:space="0" w:color="auto"/>
        <w:bottom w:val="none" w:sz="0" w:space="0" w:color="auto"/>
        <w:right w:val="none" w:sz="0" w:space="0" w:color="auto"/>
      </w:divBdr>
    </w:div>
    <w:div w:id="1786728399">
      <w:bodyDiv w:val="1"/>
      <w:marLeft w:val="0"/>
      <w:marRight w:val="0"/>
      <w:marTop w:val="0"/>
      <w:marBottom w:val="0"/>
      <w:divBdr>
        <w:top w:val="none" w:sz="0" w:space="0" w:color="auto"/>
        <w:left w:val="none" w:sz="0" w:space="0" w:color="auto"/>
        <w:bottom w:val="none" w:sz="0" w:space="0" w:color="auto"/>
        <w:right w:val="none" w:sz="0" w:space="0" w:color="auto"/>
      </w:divBdr>
    </w:div>
    <w:div w:id="1890409777">
      <w:bodyDiv w:val="1"/>
      <w:marLeft w:val="0"/>
      <w:marRight w:val="0"/>
      <w:marTop w:val="0"/>
      <w:marBottom w:val="0"/>
      <w:divBdr>
        <w:top w:val="none" w:sz="0" w:space="0" w:color="auto"/>
        <w:left w:val="none" w:sz="0" w:space="0" w:color="auto"/>
        <w:bottom w:val="none" w:sz="0" w:space="0" w:color="auto"/>
        <w:right w:val="none" w:sz="0" w:space="0" w:color="auto"/>
      </w:divBdr>
      <w:divsChild>
        <w:div w:id="1903637474">
          <w:marLeft w:val="0"/>
          <w:marRight w:val="0"/>
          <w:marTop w:val="0"/>
          <w:marBottom w:val="0"/>
          <w:divBdr>
            <w:top w:val="none" w:sz="0" w:space="0" w:color="auto"/>
            <w:left w:val="none" w:sz="0" w:space="0" w:color="auto"/>
            <w:bottom w:val="none" w:sz="0" w:space="0" w:color="auto"/>
            <w:right w:val="none" w:sz="0" w:space="0" w:color="auto"/>
          </w:divBdr>
          <w:divsChild>
            <w:div w:id="1466511366">
              <w:marLeft w:val="0"/>
              <w:marRight w:val="0"/>
              <w:marTop w:val="0"/>
              <w:marBottom w:val="0"/>
              <w:divBdr>
                <w:top w:val="none" w:sz="0" w:space="0" w:color="auto"/>
                <w:left w:val="none" w:sz="0" w:space="0" w:color="auto"/>
                <w:bottom w:val="none" w:sz="0" w:space="0" w:color="auto"/>
                <w:right w:val="none" w:sz="0" w:space="0" w:color="auto"/>
              </w:divBdr>
              <w:divsChild>
                <w:div w:id="197663838">
                  <w:marLeft w:val="0"/>
                  <w:marRight w:val="0"/>
                  <w:marTop w:val="0"/>
                  <w:marBottom w:val="0"/>
                  <w:divBdr>
                    <w:top w:val="none" w:sz="0" w:space="0" w:color="auto"/>
                    <w:left w:val="none" w:sz="0" w:space="0" w:color="auto"/>
                    <w:bottom w:val="none" w:sz="0" w:space="0" w:color="auto"/>
                    <w:right w:val="none" w:sz="0" w:space="0" w:color="auto"/>
                  </w:divBdr>
                  <w:divsChild>
                    <w:div w:id="66651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4488891">
      <w:bodyDiv w:val="1"/>
      <w:marLeft w:val="0"/>
      <w:marRight w:val="0"/>
      <w:marTop w:val="0"/>
      <w:marBottom w:val="0"/>
      <w:divBdr>
        <w:top w:val="none" w:sz="0" w:space="0" w:color="auto"/>
        <w:left w:val="none" w:sz="0" w:space="0" w:color="auto"/>
        <w:bottom w:val="none" w:sz="0" w:space="0" w:color="auto"/>
        <w:right w:val="none" w:sz="0" w:space="0" w:color="auto"/>
      </w:divBdr>
      <w:divsChild>
        <w:div w:id="994795012">
          <w:marLeft w:val="0"/>
          <w:marRight w:val="0"/>
          <w:marTop w:val="0"/>
          <w:marBottom w:val="0"/>
          <w:divBdr>
            <w:top w:val="none" w:sz="0" w:space="0" w:color="auto"/>
            <w:left w:val="none" w:sz="0" w:space="0" w:color="auto"/>
            <w:bottom w:val="none" w:sz="0" w:space="0" w:color="auto"/>
            <w:right w:val="none" w:sz="0" w:space="0" w:color="auto"/>
          </w:divBdr>
          <w:divsChild>
            <w:div w:id="32847303">
              <w:marLeft w:val="0"/>
              <w:marRight w:val="0"/>
              <w:marTop w:val="0"/>
              <w:marBottom w:val="0"/>
              <w:divBdr>
                <w:top w:val="none" w:sz="0" w:space="0" w:color="auto"/>
                <w:left w:val="none" w:sz="0" w:space="0" w:color="auto"/>
                <w:bottom w:val="none" w:sz="0" w:space="0" w:color="auto"/>
                <w:right w:val="none" w:sz="0" w:space="0" w:color="auto"/>
              </w:divBdr>
              <w:divsChild>
                <w:div w:id="471213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8485137">
      <w:bodyDiv w:val="1"/>
      <w:marLeft w:val="0"/>
      <w:marRight w:val="0"/>
      <w:marTop w:val="0"/>
      <w:marBottom w:val="0"/>
      <w:divBdr>
        <w:top w:val="none" w:sz="0" w:space="0" w:color="auto"/>
        <w:left w:val="none" w:sz="0" w:space="0" w:color="auto"/>
        <w:bottom w:val="none" w:sz="0" w:space="0" w:color="auto"/>
        <w:right w:val="none" w:sz="0" w:space="0" w:color="auto"/>
      </w:divBdr>
    </w:div>
    <w:div w:id="2002810731">
      <w:bodyDiv w:val="1"/>
      <w:marLeft w:val="0"/>
      <w:marRight w:val="0"/>
      <w:marTop w:val="0"/>
      <w:marBottom w:val="0"/>
      <w:divBdr>
        <w:top w:val="none" w:sz="0" w:space="0" w:color="auto"/>
        <w:left w:val="none" w:sz="0" w:space="0" w:color="auto"/>
        <w:bottom w:val="none" w:sz="0" w:space="0" w:color="auto"/>
        <w:right w:val="none" w:sz="0" w:space="0" w:color="auto"/>
      </w:divBdr>
    </w:div>
    <w:div w:id="2070348050">
      <w:bodyDiv w:val="1"/>
      <w:marLeft w:val="0"/>
      <w:marRight w:val="0"/>
      <w:marTop w:val="0"/>
      <w:marBottom w:val="0"/>
      <w:divBdr>
        <w:top w:val="none" w:sz="0" w:space="0" w:color="auto"/>
        <w:left w:val="none" w:sz="0" w:space="0" w:color="auto"/>
        <w:bottom w:val="none" w:sz="0" w:space="0" w:color="auto"/>
        <w:right w:val="none" w:sz="0" w:space="0" w:color="auto"/>
      </w:divBdr>
      <w:divsChild>
        <w:div w:id="856966859">
          <w:marLeft w:val="0"/>
          <w:marRight w:val="0"/>
          <w:marTop w:val="0"/>
          <w:marBottom w:val="0"/>
          <w:divBdr>
            <w:top w:val="none" w:sz="0" w:space="0" w:color="auto"/>
            <w:left w:val="none" w:sz="0" w:space="0" w:color="auto"/>
            <w:bottom w:val="none" w:sz="0" w:space="0" w:color="auto"/>
            <w:right w:val="none" w:sz="0" w:space="0" w:color="auto"/>
          </w:divBdr>
          <w:divsChild>
            <w:div w:id="1297293619">
              <w:marLeft w:val="0"/>
              <w:marRight w:val="0"/>
              <w:marTop w:val="0"/>
              <w:marBottom w:val="0"/>
              <w:divBdr>
                <w:top w:val="none" w:sz="0" w:space="0" w:color="auto"/>
                <w:left w:val="none" w:sz="0" w:space="0" w:color="auto"/>
                <w:bottom w:val="none" w:sz="0" w:space="0" w:color="auto"/>
                <w:right w:val="none" w:sz="0" w:space="0" w:color="auto"/>
              </w:divBdr>
              <w:divsChild>
                <w:div w:id="830609165">
                  <w:marLeft w:val="0"/>
                  <w:marRight w:val="0"/>
                  <w:marTop w:val="0"/>
                  <w:marBottom w:val="0"/>
                  <w:divBdr>
                    <w:top w:val="none" w:sz="0" w:space="0" w:color="auto"/>
                    <w:left w:val="none" w:sz="0" w:space="0" w:color="auto"/>
                    <w:bottom w:val="none" w:sz="0" w:space="0" w:color="auto"/>
                    <w:right w:val="none" w:sz="0" w:space="0" w:color="auto"/>
                  </w:divBdr>
                  <w:divsChild>
                    <w:div w:id="1540581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1831504">
      <w:bodyDiv w:val="1"/>
      <w:marLeft w:val="0"/>
      <w:marRight w:val="0"/>
      <w:marTop w:val="0"/>
      <w:marBottom w:val="0"/>
      <w:divBdr>
        <w:top w:val="none" w:sz="0" w:space="0" w:color="auto"/>
        <w:left w:val="none" w:sz="0" w:space="0" w:color="auto"/>
        <w:bottom w:val="none" w:sz="0" w:space="0" w:color="auto"/>
        <w:right w:val="none" w:sz="0" w:space="0" w:color="auto"/>
      </w:divBdr>
    </w:div>
    <w:div w:id="2085911660">
      <w:bodyDiv w:val="1"/>
      <w:marLeft w:val="0"/>
      <w:marRight w:val="0"/>
      <w:marTop w:val="0"/>
      <w:marBottom w:val="0"/>
      <w:divBdr>
        <w:top w:val="none" w:sz="0" w:space="0" w:color="auto"/>
        <w:left w:val="none" w:sz="0" w:space="0" w:color="auto"/>
        <w:bottom w:val="none" w:sz="0" w:space="0" w:color="auto"/>
        <w:right w:val="none" w:sz="0" w:space="0" w:color="auto"/>
      </w:divBdr>
    </w:div>
    <w:div w:id="2113822474">
      <w:bodyDiv w:val="1"/>
      <w:marLeft w:val="0"/>
      <w:marRight w:val="0"/>
      <w:marTop w:val="0"/>
      <w:marBottom w:val="0"/>
      <w:divBdr>
        <w:top w:val="none" w:sz="0" w:space="0" w:color="auto"/>
        <w:left w:val="none" w:sz="0" w:space="0" w:color="auto"/>
        <w:bottom w:val="none" w:sz="0" w:space="0" w:color="auto"/>
        <w:right w:val="none" w:sz="0" w:space="0" w:color="auto"/>
      </w:divBdr>
    </w:div>
    <w:div w:id="2133744274">
      <w:bodyDiv w:val="1"/>
      <w:marLeft w:val="0"/>
      <w:marRight w:val="0"/>
      <w:marTop w:val="0"/>
      <w:marBottom w:val="0"/>
      <w:divBdr>
        <w:top w:val="none" w:sz="0" w:space="0" w:color="auto"/>
        <w:left w:val="none" w:sz="0" w:space="0" w:color="auto"/>
        <w:bottom w:val="none" w:sz="0" w:space="0" w:color="auto"/>
        <w:right w:val="none" w:sz="0" w:space="0" w:color="auto"/>
      </w:divBdr>
      <w:divsChild>
        <w:div w:id="379213586">
          <w:marLeft w:val="0"/>
          <w:marRight w:val="0"/>
          <w:marTop w:val="0"/>
          <w:marBottom w:val="0"/>
          <w:divBdr>
            <w:top w:val="none" w:sz="0" w:space="0" w:color="auto"/>
            <w:left w:val="none" w:sz="0" w:space="0" w:color="auto"/>
            <w:bottom w:val="none" w:sz="0" w:space="0" w:color="auto"/>
            <w:right w:val="none" w:sz="0" w:space="0" w:color="auto"/>
          </w:divBdr>
          <w:divsChild>
            <w:div w:id="409927684">
              <w:marLeft w:val="0"/>
              <w:marRight w:val="0"/>
              <w:marTop w:val="0"/>
              <w:marBottom w:val="0"/>
              <w:divBdr>
                <w:top w:val="none" w:sz="0" w:space="0" w:color="auto"/>
                <w:left w:val="none" w:sz="0" w:space="0" w:color="auto"/>
                <w:bottom w:val="none" w:sz="0" w:space="0" w:color="auto"/>
                <w:right w:val="none" w:sz="0" w:space="0" w:color="auto"/>
              </w:divBdr>
              <w:divsChild>
                <w:div w:id="1743523181">
                  <w:marLeft w:val="0"/>
                  <w:marRight w:val="0"/>
                  <w:marTop w:val="0"/>
                  <w:marBottom w:val="0"/>
                  <w:divBdr>
                    <w:top w:val="none" w:sz="0" w:space="0" w:color="auto"/>
                    <w:left w:val="none" w:sz="0" w:space="0" w:color="auto"/>
                    <w:bottom w:val="none" w:sz="0" w:space="0" w:color="auto"/>
                    <w:right w:val="none" w:sz="0" w:space="0" w:color="auto"/>
                  </w:divBdr>
                  <w:divsChild>
                    <w:div w:id="1184979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6.jp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jp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yperlink" Target="http://www.neii.org/destdispatch.cfm" TargetMode="External"/><Relationship Id="rId50" Type="http://schemas.openxmlformats.org/officeDocument/2006/relationships/hyperlink" Target="http://www.elca-eu.org/" TargetMode="External"/><Relationship Id="rId55" Type="http://schemas.openxmlformats.org/officeDocument/2006/relationships/hyperlink" Target="https://www.schuminweb.com/life-and-times/life-2016/pittsburgh-2016-part-2/"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elevation.fandom.com/wiki/Destination_dispatch" TargetMode="External"/><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hyperlink" Target="https://en.wikipedia.org/wiki/Shanghai_Towe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yperlink" Target="https://www.cadence.com/content/dam/cadence-www/global/en_US/documents/tools/digital-design-signoff/nano-route-advanced-digital-router-ds.pdf" TargetMode="External"/><Relationship Id="rId53" Type="http://schemas.openxmlformats.org/officeDocument/2006/relationships/hyperlink" Target="https://www.slideshare.net/saramesallam/shanghai-tower-elevator-and-escalators" TargetMode="External"/><Relationship Id="rId58"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image" Target="media/image3.jp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s://ec.europa.eu/growth/sectors/mechanical-engineering/lifts_en" TargetMode="External"/><Relationship Id="rId57" Type="http://schemas.openxmlformats.org/officeDocument/2006/relationships/header" Target="header4.xml"/><Relationship Id="rId10" Type="http://schemas.openxmlformats.org/officeDocument/2006/relationships/footer" Target="footer1.xml"/><Relationship Id="rId19" Type="http://schemas.openxmlformats.org/officeDocument/2006/relationships/image" Target="media/image7.jpg"/><Relationship Id="rId31" Type="http://schemas.openxmlformats.org/officeDocument/2006/relationships/image" Target="media/image19.PNG"/><Relationship Id="rId44" Type="http://schemas.openxmlformats.org/officeDocument/2006/relationships/hyperlink" Target="http://aragorn.pb.bialystok.pl/~wkwedlo/OS1-9.pdf" TargetMode="External"/><Relationship Id="rId52" Type="http://schemas.openxmlformats.org/officeDocument/2006/relationships/hyperlink" Target="https://www.peters-research.com/index.php?option=com_content&amp;view=article&amp;id=57%3Alift-passenger-traffic-patterns-applications-current-knowledge-and-measurement" TargetMode="External"/><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yperlink" Target="https://eur-lex.europa.eu/legal-content/EN/TXT/?uri=CELEX:01995L0016-20130101" TargetMode="External"/><Relationship Id="rId56" Type="http://schemas.openxmlformats.org/officeDocument/2006/relationships/hyperlink" Target="https://www.softwaretestinghelp.com/white-box-testing-techniques-with-example/" TargetMode="External"/><Relationship Id="rId8" Type="http://schemas.openxmlformats.org/officeDocument/2006/relationships/image" Target="media/image1.jpeg"/><Relationship Id="rId51" Type="http://schemas.openxmlformats.org/officeDocument/2006/relationships/hyperlink" Target="http://www.abpenterprises.com/gen2-premier.html" TargetMode="Externa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spinacz\Pulpit\Praca%20inz.dot"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AE809D-D5A7-45E2-868E-940BA1FEAD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Praca inz</Template>
  <TotalTime>28</TotalTime>
  <Pages>1</Pages>
  <Words>15114</Words>
  <Characters>90690</Characters>
  <Application>Microsoft Office Word</Application>
  <DocSecurity>0</DocSecurity>
  <Lines>755</Lines>
  <Paragraphs>211</Paragraphs>
  <ScaleCrop>false</ScaleCrop>
  <HeadingPairs>
    <vt:vector size="2" baseType="variant">
      <vt:variant>
        <vt:lpstr>Tytuł</vt:lpstr>
      </vt:variant>
      <vt:variant>
        <vt:i4>1</vt:i4>
      </vt:variant>
    </vt:vector>
  </HeadingPairs>
  <TitlesOfParts>
    <vt:vector size="1" baseType="lpstr">
      <vt:lpstr/>
    </vt:vector>
  </TitlesOfParts>
  <Manager>dr inż. Promotor</Manager>
  <Company>Akademia Górniczo-Hutnicza w Krakowie</Company>
  <LinksUpToDate>false</LinksUpToDate>
  <CharactersWithSpaces>105593</CharactersWithSpaces>
  <SharedDoc>false</SharedDoc>
  <HLinks>
    <vt:vector size="192" baseType="variant">
      <vt:variant>
        <vt:i4>327687</vt:i4>
      </vt:variant>
      <vt:variant>
        <vt:i4>230</vt:i4>
      </vt:variant>
      <vt:variant>
        <vt:i4>0</vt:i4>
      </vt:variant>
      <vt:variant>
        <vt:i4>5</vt:i4>
      </vt:variant>
      <vt:variant>
        <vt:lpwstr>http://www.rzeczpospolita.pl/ekonomia/index.html?of=4&amp;al</vt:lpwstr>
      </vt:variant>
      <vt:variant>
        <vt:lpwstr/>
      </vt:variant>
      <vt:variant>
        <vt:i4>3407988</vt:i4>
      </vt:variant>
      <vt:variant>
        <vt:i4>227</vt:i4>
      </vt:variant>
      <vt:variant>
        <vt:i4>0</vt:i4>
      </vt:variant>
      <vt:variant>
        <vt:i4>5</vt:i4>
      </vt:variant>
      <vt:variant>
        <vt:lpwstr>Serwis Ekonomiczny1.htm</vt:lpwstr>
      </vt:variant>
      <vt:variant>
        <vt:lpwstr/>
      </vt:variant>
      <vt:variant>
        <vt:i4>6946925</vt:i4>
      </vt:variant>
      <vt:variant>
        <vt:i4>224</vt:i4>
      </vt:variant>
      <vt:variant>
        <vt:i4>0</vt:i4>
      </vt:variant>
      <vt:variant>
        <vt:i4>5</vt:i4>
      </vt:variant>
      <vt:variant>
        <vt:lpwstr>http://www.cisco.com/en/US/tech/tk389/tk390/tk162/tech_protocol_home.html</vt:lpwstr>
      </vt:variant>
      <vt:variant>
        <vt:lpwstr/>
      </vt:variant>
      <vt:variant>
        <vt:i4>8192060</vt:i4>
      </vt:variant>
      <vt:variant>
        <vt:i4>221</vt:i4>
      </vt:variant>
      <vt:variant>
        <vt:i4>0</vt:i4>
      </vt:variant>
      <vt:variant>
        <vt:i4>5</vt:i4>
      </vt:variant>
      <vt:variant>
        <vt:lpwstr>Dynamic ISL (DISL) - Cisco Systems.htm</vt:lpwstr>
      </vt:variant>
      <vt:variant>
        <vt:lpwstr/>
      </vt:variant>
      <vt:variant>
        <vt:i4>1507379</vt:i4>
      </vt:variant>
      <vt:variant>
        <vt:i4>166</vt:i4>
      </vt:variant>
      <vt:variant>
        <vt:i4>0</vt:i4>
      </vt:variant>
      <vt:variant>
        <vt:i4>5</vt:i4>
      </vt:variant>
      <vt:variant>
        <vt:lpwstr/>
      </vt:variant>
      <vt:variant>
        <vt:lpwstr>_Toc272067505</vt:lpwstr>
      </vt:variant>
      <vt:variant>
        <vt:i4>1507379</vt:i4>
      </vt:variant>
      <vt:variant>
        <vt:i4>160</vt:i4>
      </vt:variant>
      <vt:variant>
        <vt:i4>0</vt:i4>
      </vt:variant>
      <vt:variant>
        <vt:i4>5</vt:i4>
      </vt:variant>
      <vt:variant>
        <vt:lpwstr/>
      </vt:variant>
      <vt:variant>
        <vt:lpwstr>_Toc272067504</vt:lpwstr>
      </vt:variant>
      <vt:variant>
        <vt:i4>1507379</vt:i4>
      </vt:variant>
      <vt:variant>
        <vt:i4>154</vt:i4>
      </vt:variant>
      <vt:variant>
        <vt:i4>0</vt:i4>
      </vt:variant>
      <vt:variant>
        <vt:i4>5</vt:i4>
      </vt:variant>
      <vt:variant>
        <vt:lpwstr/>
      </vt:variant>
      <vt:variant>
        <vt:lpwstr>_Toc272067503</vt:lpwstr>
      </vt:variant>
      <vt:variant>
        <vt:i4>1507379</vt:i4>
      </vt:variant>
      <vt:variant>
        <vt:i4>148</vt:i4>
      </vt:variant>
      <vt:variant>
        <vt:i4>0</vt:i4>
      </vt:variant>
      <vt:variant>
        <vt:i4>5</vt:i4>
      </vt:variant>
      <vt:variant>
        <vt:lpwstr/>
      </vt:variant>
      <vt:variant>
        <vt:lpwstr>_Toc272067502</vt:lpwstr>
      </vt:variant>
      <vt:variant>
        <vt:i4>1507379</vt:i4>
      </vt:variant>
      <vt:variant>
        <vt:i4>142</vt:i4>
      </vt:variant>
      <vt:variant>
        <vt:i4>0</vt:i4>
      </vt:variant>
      <vt:variant>
        <vt:i4>5</vt:i4>
      </vt:variant>
      <vt:variant>
        <vt:lpwstr/>
      </vt:variant>
      <vt:variant>
        <vt:lpwstr>_Toc272067501</vt:lpwstr>
      </vt:variant>
      <vt:variant>
        <vt:i4>1507379</vt:i4>
      </vt:variant>
      <vt:variant>
        <vt:i4>136</vt:i4>
      </vt:variant>
      <vt:variant>
        <vt:i4>0</vt:i4>
      </vt:variant>
      <vt:variant>
        <vt:i4>5</vt:i4>
      </vt:variant>
      <vt:variant>
        <vt:lpwstr/>
      </vt:variant>
      <vt:variant>
        <vt:lpwstr>_Toc272067500</vt:lpwstr>
      </vt:variant>
      <vt:variant>
        <vt:i4>1966130</vt:i4>
      </vt:variant>
      <vt:variant>
        <vt:i4>130</vt:i4>
      </vt:variant>
      <vt:variant>
        <vt:i4>0</vt:i4>
      </vt:variant>
      <vt:variant>
        <vt:i4>5</vt:i4>
      </vt:variant>
      <vt:variant>
        <vt:lpwstr/>
      </vt:variant>
      <vt:variant>
        <vt:lpwstr>_Toc272067499</vt:lpwstr>
      </vt:variant>
      <vt:variant>
        <vt:i4>1966130</vt:i4>
      </vt:variant>
      <vt:variant>
        <vt:i4>124</vt:i4>
      </vt:variant>
      <vt:variant>
        <vt:i4>0</vt:i4>
      </vt:variant>
      <vt:variant>
        <vt:i4>5</vt:i4>
      </vt:variant>
      <vt:variant>
        <vt:lpwstr/>
      </vt:variant>
      <vt:variant>
        <vt:lpwstr>_Toc272067498</vt:lpwstr>
      </vt:variant>
      <vt:variant>
        <vt:i4>1966130</vt:i4>
      </vt:variant>
      <vt:variant>
        <vt:i4>118</vt:i4>
      </vt:variant>
      <vt:variant>
        <vt:i4>0</vt:i4>
      </vt:variant>
      <vt:variant>
        <vt:i4>5</vt:i4>
      </vt:variant>
      <vt:variant>
        <vt:lpwstr/>
      </vt:variant>
      <vt:variant>
        <vt:lpwstr>_Toc272067497</vt:lpwstr>
      </vt:variant>
      <vt:variant>
        <vt:i4>1966130</vt:i4>
      </vt:variant>
      <vt:variant>
        <vt:i4>112</vt:i4>
      </vt:variant>
      <vt:variant>
        <vt:i4>0</vt:i4>
      </vt:variant>
      <vt:variant>
        <vt:i4>5</vt:i4>
      </vt:variant>
      <vt:variant>
        <vt:lpwstr/>
      </vt:variant>
      <vt:variant>
        <vt:lpwstr>_Toc272067496</vt:lpwstr>
      </vt:variant>
      <vt:variant>
        <vt:i4>1966130</vt:i4>
      </vt:variant>
      <vt:variant>
        <vt:i4>106</vt:i4>
      </vt:variant>
      <vt:variant>
        <vt:i4>0</vt:i4>
      </vt:variant>
      <vt:variant>
        <vt:i4>5</vt:i4>
      </vt:variant>
      <vt:variant>
        <vt:lpwstr/>
      </vt:variant>
      <vt:variant>
        <vt:lpwstr>_Toc272067495</vt:lpwstr>
      </vt:variant>
      <vt:variant>
        <vt:i4>1966130</vt:i4>
      </vt:variant>
      <vt:variant>
        <vt:i4>100</vt:i4>
      </vt:variant>
      <vt:variant>
        <vt:i4>0</vt:i4>
      </vt:variant>
      <vt:variant>
        <vt:i4>5</vt:i4>
      </vt:variant>
      <vt:variant>
        <vt:lpwstr/>
      </vt:variant>
      <vt:variant>
        <vt:lpwstr>_Toc272067494</vt:lpwstr>
      </vt:variant>
      <vt:variant>
        <vt:i4>1966130</vt:i4>
      </vt:variant>
      <vt:variant>
        <vt:i4>94</vt:i4>
      </vt:variant>
      <vt:variant>
        <vt:i4>0</vt:i4>
      </vt:variant>
      <vt:variant>
        <vt:i4>5</vt:i4>
      </vt:variant>
      <vt:variant>
        <vt:lpwstr/>
      </vt:variant>
      <vt:variant>
        <vt:lpwstr>_Toc272067493</vt:lpwstr>
      </vt:variant>
      <vt:variant>
        <vt:i4>1966130</vt:i4>
      </vt:variant>
      <vt:variant>
        <vt:i4>88</vt:i4>
      </vt:variant>
      <vt:variant>
        <vt:i4>0</vt:i4>
      </vt:variant>
      <vt:variant>
        <vt:i4>5</vt:i4>
      </vt:variant>
      <vt:variant>
        <vt:lpwstr/>
      </vt:variant>
      <vt:variant>
        <vt:lpwstr>_Toc272067492</vt:lpwstr>
      </vt:variant>
      <vt:variant>
        <vt:i4>1966130</vt:i4>
      </vt:variant>
      <vt:variant>
        <vt:i4>82</vt:i4>
      </vt:variant>
      <vt:variant>
        <vt:i4>0</vt:i4>
      </vt:variant>
      <vt:variant>
        <vt:i4>5</vt:i4>
      </vt:variant>
      <vt:variant>
        <vt:lpwstr/>
      </vt:variant>
      <vt:variant>
        <vt:lpwstr>_Toc272067491</vt:lpwstr>
      </vt:variant>
      <vt:variant>
        <vt:i4>1966130</vt:i4>
      </vt:variant>
      <vt:variant>
        <vt:i4>76</vt:i4>
      </vt:variant>
      <vt:variant>
        <vt:i4>0</vt:i4>
      </vt:variant>
      <vt:variant>
        <vt:i4>5</vt:i4>
      </vt:variant>
      <vt:variant>
        <vt:lpwstr/>
      </vt:variant>
      <vt:variant>
        <vt:lpwstr>_Toc272067490</vt:lpwstr>
      </vt:variant>
      <vt:variant>
        <vt:i4>2031666</vt:i4>
      </vt:variant>
      <vt:variant>
        <vt:i4>70</vt:i4>
      </vt:variant>
      <vt:variant>
        <vt:i4>0</vt:i4>
      </vt:variant>
      <vt:variant>
        <vt:i4>5</vt:i4>
      </vt:variant>
      <vt:variant>
        <vt:lpwstr/>
      </vt:variant>
      <vt:variant>
        <vt:lpwstr>_Toc272067489</vt:lpwstr>
      </vt:variant>
      <vt:variant>
        <vt:i4>2031666</vt:i4>
      </vt:variant>
      <vt:variant>
        <vt:i4>64</vt:i4>
      </vt:variant>
      <vt:variant>
        <vt:i4>0</vt:i4>
      </vt:variant>
      <vt:variant>
        <vt:i4>5</vt:i4>
      </vt:variant>
      <vt:variant>
        <vt:lpwstr/>
      </vt:variant>
      <vt:variant>
        <vt:lpwstr>_Toc272067488</vt:lpwstr>
      </vt:variant>
      <vt:variant>
        <vt:i4>2031666</vt:i4>
      </vt:variant>
      <vt:variant>
        <vt:i4>58</vt:i4>
      </vt:variant>
      <vt:variant>
        <vt:i4>0</vt:i4>
      </vt:variant>
      <vt:variant>
        <vt:i4>5</vt:i4>
      </vt:variant>
      <vt:variant>
        <vt:lpwstr/>
      </vt:variant>
      <vt:variant>
        <vt:lpwstr>_Toc272067487</vt:lpwstr>
      </vt:variant>
      <vt:variant>
        <vt:i4>2031666</vt:i4>
      </vt:variant>
      <vt:variant>
        <vt:i4>52</vt:i4>
      </vt:variant>
      <vt:variant>
        <vt:i4>0</vt:i4>
      </vt:variant>
      <vt:variant>
        <vt:i4>5</vt:i4>
      </vt:variant>
      <vt:variant>
        <vt:lpwstr/>
      </vt:variant>
      <vt:variant>
        <vt:lpwstr>_Toc272067486</vt:lpwstr>
      </vt:variant>
      <vt:variant>
        <vt:i4>2031666</vt:i4>
      </vt:variant>
      <vt:variant>
        <vt:i4>46</vt:i4>
      </vt:variant>
      <vt:variant>
        <vt:i4>0</vt:i4>
      </vt:variant>
      <vt:variant>
        <vt:i4>5</vt:i4>
      </vt:variant>
      <vt:variant>
        <vt:lpwstr/>
      </vt:variant>
      <vt:variant>
        <vt:lpwstr>_Toc272067485</vt:lpwstr>
      </vt:variant>
      <vt:variant>
        <vt:i4>2031666</vt:i4>
      </vt:variant>
      <vt:variant>
        <vt:i4>40</vt:i4>
      </vt:variant>
      <vt:variant>
        <vt:i4>0</vt:i4>
      </vt:variant>
      <vt:variant>
        <vt:i4>5</vt:i4>
      </vt:variant>
      <vt:variant>
        <vt:lpwstr/>
      </vt:variant>
      <vt:variant>
        <vt:lpwstr>_Toc272067484</vt:lpwstr>
      </vt:variant>
      <vt:variant>
        <vt:i4>2031666</vt:i4>
      </vt:variant>
      <vt:variant>
        <vt:i4>34</vt:i4>
      </vt:variant>
      <vt:variant>
        <vt:i4>0</vt:i4>
      </vt:variant>
      <vt:variant>
        <vt:i4>5</vt:i4>
      </vt:variant>
      <vt:variant>
        <vt:lpwstr/>
      </vt:variant>
      <vt:variant>
        <vt:lpwstr>_Toc272067483</vt:lpwstr>
      </vt:variant>
      <vt:variant>
        <vt:i4>2031666</vt:i4>
      </vt:variant>
      <vt:variant>
        <vt:i4>28</vt:i4>
      </vt:variant>
      <vt:variant>
        <vt:i4>0</vt:i4>
      </vt:variant>
      <vt:variant>
        <vt:i4>5</vt:i4>
      </vt:variant>
      <vt:variant>
        <vt:lpwstr/>
      </vt:variant>
      <vt:variant>
        <vt:lpwstr>_Toc272067482</vt:lpwstr>
      </vt:variant>
      <vt:variant>
        <vt:i4>2031666</vt:i4>
      </vt:variant>
      <vt:variant>
        <vt:i4>22</vt:i4>
      </vt:variant>
      <vt:variant>
        <vt:i4>0</vt:i4>
      </vt:variant>
      <vt:variant>
        <vt:i4>5</vt:i4>
      </vt:variant>
      <vt:variant>
        <vt:lpwstr/>
      </vt:variant>
      <vt:variant>
        <vt:lpwstr>_Toc272067481</vt:lpwstr>
      </vt:variant>
      <vt:variant>
        <vt:i4>2031666</vt:i4>
      </vt:variant>
      <vt:variant>
        <vt:i4>16</vt:i4>
      </vt:variant>
      <vt:variant>
        <vt:i4>0</vt:i4>
      </vt:variant>
      <vt:variant>
        <vt:i4>5</vt:i4>
      </vt:variant>
      <vt:variant>
        <vt:lpwstr/>
      </vt:variant>
      <vt:variant>
        <vt:lpwstr>_Toc272067480</vt:lpwstr>
      </vt:variant>
      <vt:variant>
        <vt:i4>1048626</vt:i4>
      </vt:variant>
      <vt:variant>
        <vt:i4>10</vt:i4>
      </vt:variant>
      <vt:variant>
        <vt:i4>0</vt:i4>
      </vt:variant>
      <vt:variant>
        <vt:i4>5</vt:i4>
      </vt:variant>
      <vt:variant>
        <vt:lpwstr/>
      </vt:variant>
      <vt:variant>
        <vt:lpwstr>_Toc272067479</vt:lpwstr>
      </vt:variant>
      <vt:variant>
        <vt:i4>1048626</vt:i4>
      </vt:variant>
      <vt:variant>
        <vt:i4>4</vt:i4>
      </vt:variant>
      <vt:variant>
        <vt:i4>0</vt:i4>
      </vt:variant>
      <vt:variant>
        <vt:i4>5</vt:i4>
      </vt:variant>
      <vt:variant>
        <vt:lpwstr/>
      </vt:variant>
      <vt:variant>
        <vt:lpwstr>_Toc272067478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FysekPC</dc:creator>
  <cp:keywords/>
  <dc:description/>
  <cp:lastModifiedBy>FysekPC</cp:lastModifiedBy>
  <cp:revision>40</cp:revision>
  <cp:lastPrinted>2019-09-21T20:47:00Z</cp:lastPrinted>
  <dcterms:created xsi:type="dcterms:W3CDTF">2019-08-26T20:39:00Z</dcterms:created>
  <dcterms:modified xsi:type="dcterms:W3CDTF">2019-09-21T20:47:00Z</dcterms:modified>
  <cp:category>Praca dyplomowa</cp:category>
</cp:coreProperties>
</file>