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bookmarkStart w:id="0" w:name="_GoBack"/>
      <w:bookmarkEnd w:id="0"/>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33A8DAE8" w14:textId="77777777"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(t.j. Dz.U. z 2006 r. Nr 90, poz.631 z późn.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14:paraId="6FE2BAEA" w14:textId="77777777"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14:paraId="68298B88" w14:textId="77777777" w:rsidR="008B64AC" w:rsidRPr="00A6751C" w:rsidRDefault="008B64AC" w:rsidP="008B64AC">
      <w:pPr>
        <w:autoSpaceDE w:val="0"/>
        <w:autoSpaceDN w:val="0"/>
        <w:adjustRightInd w:val="0"/>
        <w:ind w:left="4994" w:firstLine="454"/>
        <w:jc w:val="center"/>
        <w:rPr>
          <w:rFonts w:eastAsia="Calibri"/>
          <w:i/>
        </w:rPr>
      </w:pPr>
    </w:p>
    <w:p w14:paraId="1CDAC93C" w14:textId="77777777" w:rsidR="008B64AC" w:rsidRPr="00A6751C" w:rsidRDefault="008B64AC" w:rsidP="008B64AC">
      <w:pPr>
        <w:autoSpaceDE w:val="0"/>
        <w:autoSpaceDN w:val="0"/>
        <w:adjustRightInd w:val="0"/>
        <w:spacing w:line="240" w:lineRule="auto"/>
        <w:ind w:left="4994" w:firstLine="454"/>
        <w:jc w:val="center"/>
      </w:pPr>
      <w:r w:rsidRPr="00A6751C">
        <w:t>……………………………….</w:t>
      </w:r>
      <w:r w:rsidRPr="00A6751C">
        <w:rPr>
          <w:i/>
          <w:iCs/>
        </w:rPr>
        <w:t>podpis dyplomanta</w:t>
      </w:r>
    </w:p>
    <w:p w14:paraId="1066BAB2" w14:textId="77777777" w:rsidR="008B64AC" w:rsidRPr="00A6751C" w:rsidRDefault="008B64AC" w:rsidP="008B64AC">
      <w:pPr>
        <w:spacing w:beforeAutospacing="1" w:afterAutospacing="1" w:line="240" w:lineRule="auto"/>
        <w:ind w:firstLine="207"/>
        <w:rPr>
          <w:i/>
          <w:iCs/>
        </w:rPr>
      </w:pPr>
    </w:p>
    <w:p w14:paraId="50150578" w14:textId="77777777"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14:paraId="517FBF62" w14:textId="77777777" w:rsidR="00607943" w:rsidRPr="00A6751C" w:rsidRDefault="00607943">
      <w:pPr>
        <w:spacing w:after="720" w:line="560" w:lineRule="exact"/>
        <w:jc w:val="left"/>
        <w:rPr>
          <w:b/>
          <w:bCs/>
          <w:sz w:val="32"/>
        </w:rPr>
      </w:pPr>
      <w:r w:rsidRPr="00A6751C">
        <w:rPr>
          <w:b/>
          <w:bCs/>
          <w:sz w:val="32"/>
        </w:rPr>
        <w:lastRenderedPageBreak/>
        <w:t>Spis treści</w:t>
      </w:r>
    </w:p>
    <w:p w14:paraId="2CDDF6EF" w14:textId="6801B315" w:rsidR="008C349D"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272386" w:history="1">
        <w:r w:rsidR="008C349D" w:rsidRPr="00FC5898">
          <w:rPr>
            <w:rStyle w:val="Hipercze"/>
            <w:noProof/>
          </w:rPr>
          <w:t>Wstęp</w:t>
        </w:r>
        <w:r w:rsidR="008C349D">
          <w:rPr>
            <w:noProof/>
            <w:webHidden/>
          </w:rPr>
          <w:tab/>
        </w:r>
        <w:r w:rsidR="008C349D">
          <w:rPr>
            <w:noProof/>
            <w:webHidden/>
          </w:rPr>
          <w:fldChar w:fldCharType="begin"/>
        </w:r>
        <w:r w:rsidR="008C349D">
          <w:rPr>
            <w:noProof/>
            <w:webHidden/>
          </w:rPr>
          <w:instrText xml:space="preserve"> PAGEREF _Toc12272386 \h </w:instrText>
        </w:r>
        <w:r w:rsidR="008C349D">
          <w:rPr>
            <w:noProof/>
            <w:webHidden/>
          </w:rPr>
        </w:r>
        <w:r w:rsidR="008C349D">
          <w:rPr>
            <w:noProof/>
            <w:webHidden/>
          </w:rPr>
          <w:fldChar w:fldCharType="separate"/>
        </w:r>
        <w:r w:rsidR="005D7159">
          <w:rPr>
            <w:noProof/>
            <w:webHidden/>
          </w:rPr>
          <w:t>5</w:t>
        </w:r>
        <w:r w:rsidR="008C349D">
          <w:rPr>
            <w:noProof/>
            <w:webHidden/>
          </w:rPr>
          <w:fldChar w:fldCharType="end"/>
        </w:r>
      </w:hyperlink>
    </w:p>
    <w:p w14:paraId="5A56EA9E" w14:textId="03172B09"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387" w:history="1">
        <w:r w:rsidR="008C349D" w:rsidRPr="00FC5898">
          <w:rPr>
            <w:rStyle w:val="Hipercze"/>
            <w:noProof/>
          </w:rPr>
          <w:t>Cel pracy</w:t>
        </w:r>
        <w:r w:rsidR="008C349D">
          <w:rPr>
            <w:noProof/>
            <w:webHidden/>
          </w:rPr>
          <w:tab/>
        </w:r>
        <w:r w:rsidR="008C349D">
          <w:rPr>
            <w:noProof/>
            <w:webHidden/>
          </w:rPr>
          <w:fldChar w:fldCharType="begin"/>
        </w:r>
        <w:r w:rsidR="008C349D">
          <w:rPr>
            <w:noProof/>
            <w:webHidden/>
          </w:rPr>
          <w:instrText xml:space="preserve"> PAGEREF _Toc12272387 \h </w:instrText>
        </w:r>
        <w:r w:rsidR="008C349D">
          <w:rPr>
            <w:noProof/>
            <w:webHidden/>
          </w:rPr>
        </w:r>
        <w:r w:rsidR="008C349D">
          <w:rPr>
            <w:noProof/>
            <w:webHidden/>
          </w:rPr>
          <w:fldChar w:fldCharType="separate"/>
        </w:r>
        <w:r w:rsidR="005D7159">
          <w:rPr>
            <w:noProof/>
            <w:webHidden/>
          </w:rPr>
          <w:t>6</w:t>
        </w:r>
        <w:r w:rsidR="008C349D">
          <w:rPr>
            <w:noProof/>
            <w:webHidden/>
          </w:rPr>
          <w:fldChar w:fldCharType="end"/>
        </w:r>
      </w:hyperlink>
    </w:p>
    <w:p w14:paraId="5373874A" w14:textId="2309C3E8"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388" w:history="1">
        <w:r w:rsidR="008C349D" w:rsidRPr="00FC5898">
          <w:rPr>
            <w:rStyle w:val="Hipercze"/>
            <w:noProof/>
          </w:rPr>
          <w:t>Rozdział 1 Technologia dźwigów osobowych</w:t>
        </w:r>
        <w:r w:rsidR="008C349D">
          <w:rPr>
            <w:noProof/>
            <w:webHidden/>
          </w:rPr>
          <w:tab/>
        </w:r>
        <w:r w:rsidR="008C349D">
          <w:rPr>
            <w:noProof/>
            <w:webHidden/>
          </w:rPr>
          <w:fldChar w:fldCharType="begin"/>
        </w:r>
        <w:r w:rsidR="008C349D">
          <w:rPr>
            <w:noProof/>
            <w:webHidden/>
          </w:rPr>
          <w:instrText xml:space="preserve"> PAGEREF _Toc12272388 \h </w:instrText>
        </w:r>
        <w:r w:rsidR="008C349D">
          <w:rPr>
            <w:noProof/>
            <w:webHidden/>
          </w:rPr>
        </w:r>
        <w:r w:rsidR="008C349D">
          <w:rPr>
            <w:noProof/>
            <w:webHidden/>
          </w:rPr>
          <w:fldChar w:fldCharType="separate"/>
        </w:r>
        <w:r w:rsidR="005D7159">
          <w:rPr>
            <w:noProof/>
            <w:webHidden/>
          </w:rPr>
          <w:t>7</w:t>
        </w:r>
        <w:r w:rsidR="008C349D">
          <w:rPr>
            <w:noProof/>
            <w:webHidden/>
          </w:rPr>
          <w:fldChar w:fldCharType="end"/>
        </w:r>
      </w:hyperlink>
    </w:p>
    <w:p w14:paraId="1219FE33" w14:textId="3E84B9B0"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89" w:history="1">
        <w:r w:rsidR="008C349D" w:rsidRPr="00FC5898">
          <w:rPr>
            <w:rStyle w:val="Hipercze"/>
            <w:noProof/>
          </w:rPr>
          <w:t>1.1</w:t>
        </w:r>
        <w:r w:rsidR="008C349D">
          <w:rPr>
            <w:rFonts w:asciiTheme="minorHAnsi" w:eastAsiaTheme="minorEastAsia" w:hAnsiTheme="minorHAnsi" w:cstheme="minorBidi"/>
            <w:smallCaps w:val="0"/>
            <w:noProof/>
            <w:sz w:val="22"/>
            <w:szCs w:val="22"/>
          </w:rPr>
          <w:tab/>
        </w:r>
        <w:r w:rsidR="008C349D" w:rsidRPr="00FC5898">
          <w:rPr>
            <w:rStyle w:val="Hipercze"/>
            <w:noProof/>
          </w:rPr>
          <w:t>Pierwsze systemy dźwigowe</w:t>
        </w:r>
        <w:r w:rsidR="008C349D">
          <w:rPr>
            <w:noProof/>
            <w:webHidden/>
          </w:rPr>
          <w:tab/>
        </w:r>
        <w:r w:rsidR="008C349D">
          <w:rPr>
            <w:noProof/>
            <w:webHidden/>
          </w:rPr>
          <w:fldChar w:fldCharType="begin"/>
        </w:r>
        <w:r w:rsidR="008C349D">
          <w:rPr>
            <w:noProof/>
            <w:webHidden/>
          </w:rPr>
          <w:instrText xml:space="preserve"> PAGEREF _Toc12272389 \h </w:instrText>
        </w:r>
        <w:r w:rsidR="008C349D">
          <w:rPr>
            <w:noProof/>
            <w:webHidden/>
          </w:rPr>
        </w:r>
        <w:r w:rsidR="008C349D">
          <w:rPr>
            <w:noProof/>
            <w:webHidden/>
          </w:rPr>
          <w:fldChar w:fldCharType="separate"/>
        </w:r>
        <w:r w:rsidR="005D7159">
          <w:rPr>
            <w:noProof/>
            <w:webHidden/>
          </w:rPr>
          <w:t>7</w:t>
        </w:r>
        <w:r w:rsidR="008C349D">
          <w:rPr>
            <w:noProof/>
            <w:webHidden/>
          </w:rPr>
          <w:fldChar w:fldCharType="end"/>
        </w:r>
      </w:hyperlink>
    </w:p>
    <w:p w14:paraId="0A39959D" w14:textId="64CFF848"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0" w:history="1">
        <w:r w:rsidR="008C349D" w:rsidRPr="00FC5898">
          <w:rPr>
            <w:rStyle w:val="Hipercze"/>
            <w:noProof/>
          </w:rPr>
          <w:t>1.2</w:t>
        </w:r>
        <w:r w:rsidR="008C349D">
          <w:rPr>
            <w:rFonts w:asciiTheme="minorHAnsi" w:eastAsiaTheme="minorEastAsia" w:hAnsiTheme="minorHAnsi" w:cstheme="minorBidi"/>
            <w:smallCaps w:val="0"/>
            <w:noProof/>
            <w:sz w:val="22"/>
            <w:szCs w:val="22"/>
          </w:rPr>
          <w:tab/>
        </w:r>
        <w:r w:rsidR="008C349D" w:rsidRPr="00FC5898">
          <w:rPr>
            <w:rStyle w:val="Hipercze"/>
            <w:noProof/>
          </w:rPr>
          <w:t>Strategie sterowania windą</w:t>
        </w:r>
        <w:r w:rsidR="008C349D">
          <w:rPr>
            <w:noProof/>
            <w:webHidden/>
          </w:rPr>
          <w:tab/>
        </w:r>
        <w:r w:rsidR="008C349D">
          <w:rPr>
            <w:noProof/>
            <w:webHidden/>
          </w:rPr>
          <w:fldChar w:fldCharType="begin"/>
        </w:r>
        <w:r w:rsidR="008C349D">
          <w:rPr>
            <w:noProof/>
            <w:webHidden/>
          </w:rPr>
          <w:instrText xml:space="preserve"> PAGEREF _Toc12272390 \h </w:instrText>
        </w:r>
        <w:r w:rsidR="008C349D">
          <w:rPr>
            <w:noProof/>
            <w:webHidden/>
          </w:rPr>
        </w:r>
        <w:r w:rsidR="008C349D">
          <w:rPr>
            <w:noProof/>
            <w:webHidden/>
          </w:rPr>
          <w:fldChar w:fldCharType="separate"/>
        </w:r>
        <w:r w:rsidR="005D7159">
          <w:rPr>
            <w:noProof/>
            <w:webHidden/>
          </w:rPr>
          <w:t>8</w:t>
        </w:r>
        <w:r w:rsidR="008C349D">
          <w:rPr>
            <w:noProof/>
            <w:webHidden/>
          </w:rPr>
          <w:fldChar w:fldCharType="end"/>
        </w:r>
      </w:hyperlink>
    </w:p>
    <w:p w14:paraId="5E2D6C85" w14:textId="31C3F020"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1" w:history="1">
        <w:r w:rsidR="008C349D" w:rsidRPr="00FC5898">
          <w:rPr>
            <w:rStyle w:val="Hipercze"/>
            <w:noProof/>
          </w:rPr>
          <w:t>1.2.1</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zbiorowej kontroli</w:t>
        </w:r>
        <w:r w:rsidR="008C349D">
          <w:rPr>
            <w:noProof/>
            <w:webHidden/>
          </w:rPr>
          <w:tab/>
        </w:r>
        <w:r w:rsidR="008C349D">
          <w:rPr>
            <w:noProof/>
            <w:webHidden/>
          </w:rPr>
          <w:fldChar w:fldCharType="begin"/>
        </w:r>
        <w:r w:rsidR="008C349D">
          <w:rPr>
            <w:noProof/>
            <w:webHidden/>
          </w:rPr>
          <w:instrText xml:space="preserve"> PAGEREF _Toc12272391 \h </w:instrText>
        </w:r>
        <w:r w:rsidR="008C349D">
          <w:rPr>
            <w:noProof/>
            <w:webHidden/>
          </w:rPr>
        </w:r>
        <w:r w:rsidR="008C349D">
          <w:rPr>
            <w:noProof/>
            <w:webHidden/>
          </w:rPr>
          <w:fldChar w:fldCharType="separate"/>
        </w:r>
        <w:r w:rsidR="005D7159">
          <w:rPr>
            <w:noProof/>
            <w:webHidden/>
          </w:rPr>
          <w:t>8</w:t>
        </w:r>
        <w:r w:rsidR="008C349D">
          <w:rPr>
            <w:noProof/>
            <w:webHidden/>
          </w:rPr>
          <w:fldChar w:fldCharType="end"/>
        </w:r>
      </w:hyperlink>
    </w:p>
    <w:p w14:paraId="0FA904E8" w14:textId="56D40D05"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2" w:history="1">
        <w:r w:rsidR="008C349D" w:rsidRPr="00FC5898">
          <w:rPr>
            <w:rStyle w:val="Hipercze"/>
            <w:noProof/>
          </w:rPr>
          <w:t>1.2.2</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strefowa</w:t>
        </w:r>
        <w:r w:rsidR="008C349D">
          <w:rPr>
            <w:noProof/>
            <w:webHidden/>
          </w:rPr>
          <w:tab/>
        </w:r>
        <w:r w:rsidR="008C349D">
          <w:rPr>
            <w:noProof/>
            <w:webHidden/>
          </w:rPr>
          <w:fldChar w:fldCharType="begin"/>
        </w:r>
        <w:r w:rsidR="008C349D">
          <w:rPr>
            <w:noProof/>
            <w:webHidden/>
          </w:rPr>
          <w:instrText xml:space="preserve"> PAGEREF _Toc12272392 \h </w:instrText>
        </w:r>
        <w:r w:rsidR="008C349D">
          <w:rPr>
            <w:noProof/>
            <w:webHidden/>
          </w:rPr>
        </w:r>
        <w:r w:rsidR="008C349D">
          <w:rPr>
            <w:noProof/>
            <w:webHidden/>
          </w:rPr>
          <w:fldChar w:fldCharType="separate"/>
        </w:r>
        <w:r w:rsidR="005D7159">
          <w:rPr>
            <w:noProof/>
            <w:webHidden/>
          </w:rPr>
          <w:t>10</w:t>
        </w:r>
        <w:r w:rsidR="008C349D">
          <w:rPr>
            <w:noProof/>
            <w:webHidden/>
          </w:rPr>
          <w:fldChar w:fldCharType="end"/>
        </w:r>
      </w:hyperlink>
    </w:p>
    <w:p w14:paraId="622E02E8" w14:textId="5FD874BB"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3" w:history="1">
        <w:r w:rsidR="008C349D" w:rsidRPr="00FC5898">
          <w:rPr>
            <w:rStyle w:val="Hipercze"/>
            <w:noProof/>
          </w:rPr>
          <w:t>1.2.3</w:t>
        </w:r>
        <w:r w:rsidR="008C349D">
          <w:rPr>
            <w:rFonts w:asciiTheme="minorHAnsi" w:eastAsiaTheme="minorEastAsia" w:hAnsiTheme="minorHAnsi" w:cstheme="minorBidi"/>
            <w:i w:val="0"/>
            <w:iCs w:val="0"/>
            <w:noProof/>
            <w:sz w:val="22"/>
            <w:szCs w:val="22"/>
          </w:rPr>
          <w:tab/>
        </w:r>
        <w:r w:rsidR="008C349D" w:rsidRPr="00FC5898">
          <w:rPr>
            <w:rStyle w:val="Hipercze"/>
            <w:noProof/>
          </w:rPr>
          <w:t>Strategia oparta na wyszukiwaniu</w:t>
        </w:r>
        <w:r w:rsidR="008C349D">
          <w:rPr>
            <w:noProof/>
            <w:webHidden/>
          </w:rPr>
          <w:tab/>
        </w:r>
        <w:r w:rsidR="008C349D">
          <w:rPr>
            <w:noProof/>
            <w:webHidden/>
          </w:rPr>
          <w:fldChar w:fldCharType="begin"/>
        </w:r>
        <w:r w:rsidR="008C349D">
          <w:rPr>
            <w:noProof/>
            <w:webHidden/>
          </w:rPr>
          <w:instrText xml:space="preserve"> PAGEREF _Toc12272393 \h </w:instrText>
        </w:r>
        <w:r w:rsidR="008C349D">
          <w:rPr>
            <w:noProof/>
            <w:webHidden/>
          </w:rPr>
        </w:r>
        <w:r w:rsidR="008C349D">
          <w:rPr>
            <w:noProof/>
            <w:webHidden/>
          </w:rPr>
          <w:fldChar w:fldCharType="separate"/>
        </w:r>
        <w:r w:rsidR="005D7159">
          <w:rPr>
            <w:noProof/>
            <w:webHidden/>
          </w:rPr>
          <w:t>12</w:t>
        </w:r>
        <w:r w:rsidR="008C349D">
          <w:rPr>
            <w:noProof/>
            <w:webHidden/>
          </w:rPr>
          <w:fldChar w:fldCharType="end"/>
        </w:r>
      </w:hyperlink>
    </w:p>
    <w:p w14:paraId="1A327B30" w14:textId="2494F607"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4" w:history="1">
        <w:r w:rsidR="008C349D" w:rsidRPr="00FC5898">
          <w:rPr>
            <w:rStyle w:val="Hipercze"/>
            <w:noProof/>
          </w:rPr>
          <w:t>1.3</w:t>
        </w:r>
        <w:r w:rsidR="008C349D">
          <w:rPr>
            <w:rFonts w:asciiTheme="minorHAnsi" w:eastAsiaTheme="minorEastAsia" w:hAnsiTheme="minorHAnsi" w:cstheme="minorBidi"/>
            <w:smallCaps w:val="0"/>
            <w:noProof/>
            <w:sz w:val="22"/>
            <w:szCs w:val="22"/>
          </w:rPr>
          <w:tab/>
        </w:r>
        <w:r w:rsidR="008C349D" w:rsidRPr="00FC5898">
          <w:rPr>
            <w:rStyle w:val="Hipercze"/>
            <w:noProof/>
          </w:rPr>
          <w:t>Cechy standardowej windy</w:t>
        </w:r>
        <w:r w:rsidR="008C349D">
          <w:rPr>
            <w:noProof/>
            <w:webHidden/>
          </w:rPr>
          <w:tab/>
        </w:r>
        <w:r w:rsidR="008C349D">
          <w:rPr>
            <w:noProof/>
            <w:webHidden/>
          </w:rPr>
          <w:fldChar w:fldCharType="begin"/>
        </w:r>
        <w:r w:rsidR="008C349D">
          <w:rPr>
            <w:noProof/>
            <w:webHidden/>
          </w:rPr>
          <w:instrText xml:space="preserve"> PAGEREF _Toc12272394 \h </w:instrText>
        </w:r>
        <w:r w:rsidR="008C349D">
          <w:rPr>
            <w:noProof/>
            <w:webHidden/>
          </w:rPr>
        </w:r>
        <w:r w:rsidR="008C349D">
          <w:rPr>
            <w:noProof/>
            <w:webHidden/>
          </w:rPr>
          <w:fldChar w:fldCharType="separate"/>
        </w:r>
        <w:r w:rsidR="005D7159">
          <w:rPr>
            <w:noProof/>
            <w:webHidden/>
          </w:rPr>
          <w:t>13</w:t>
        </w:r>
        <w:r w:rsidR="008C349D">
          <w:rPr>
            <w:noProof/>
            <w:webHidden/>
          </w:rPr>
          <w:fldChar w:fldCharType="end"/>
        </w:r>
      </w:hyperlink>
    </w:p>
    <w:p w14:paraId="1DACB269" w14:textId="37198C3D"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5" w:history="1">
        <w:r w:rsidR="008C349D" w:rsidRPr="00FC5898">
          <w:rPr>
            <w:rStyle w:val="Hipercze"/>
            <w:noProof/>
          </w:rPr>
          <w:t>1.3.1</w:t>
        </w:r>
        <w:r w:rsidR="008C349D">
          <w:rPr>
            <w:rFonts w:asciiTheme="minorHAnsi" w:eastAsiaTheme="minorEastAsia" w:hAnsiTheme="minorHAnsi" w:cstheme="minorBidi"/>
            <w:i w:val="0"/>
            <w:iCs w:val="0"/>
            <w:noProof/>
            <w:sz w:val="22"/>
            <w:szCs w:val="22"/>
          </w:rPr>
          <w:tab/>
        </w:r>
        <w:r w:rsidR="008C349D" w:rsidRPr="00FC5898">
          <w:rPr>
            <w:rStyle w:val="Hipercze"/>
            <w:noProof/>
          </w:rPr>
          <w:t>Zależności czasowe</w:t>
        </w:r>
        <w:r w:rsidR="008C349D">
          <w:rPr>
            <w:noProof/>
            <w:webHidden/>
          </w:rPr>
          <w:tab/>
        </w:r>
        <w:r w:rsidR="008C349D">
          <w:rPr>
            <w:noProof/>
            <w:webHidden/>
          </w:rPr>
          <w:fldChar w:fldCharType="begin"/>
        </w:r>
        <w:r w:rsidR="008C349D">
          <w:rPr>
            <w:noProof/>
            <w:webHidden/>
          </w:rPr>
          <w:instrText xml:space="preserve"> PAGEREF _Toc12272395 \h </w:instrText>
        </w:r>
        <w:r w:rsidR="008C349D">
          <w:rPr>
            <w:noProof/>
            <w:webHidden/>
          </w:rPr>
        </w:r>
        <w:r w:rsidR="008C349D">
          <w:rPr>
            <w:noProof/>
            <w:webHidden/>
          </w:rPr>
          <w:fldChar w:fldCharType="separate"/>
        </w:r>
        <w:r w:rsidR="005D7159">
          <w:rPr>
            <w:noProof/>
            <w:webHidden/>
          </w:rPr>
          <w:t>15</w:t>
        </w:r>
        <w:r w:rsidR="008C349D">
          <w:rPr>
            <w:noProof/>
            <w:webHidden/>
          </w:rPr>
          <w:fldChar w:fldCharType="end"/>
        </w:r>
      </w:hyperlink>
    </w:p>
    <w:p w14:paraId="0545350C" w14:textId="471B1257"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396" w:history="1">
        <w:r w:rsidR="008C349D" w:rsidRPr="00FC5898">
          <w:rPr>
            <w:rStyle w:val="Hipercze"/>
            <w:noProof/>
          </w:rPr>
          <w:t>1.3.2</w:t>
        </w:r>
        <w:r w:rsidR="008C349D">
          <w:rPr>
            <w:rFonts w:asciiTheme="minorHAnsi" w:eastAsiaTheme="minorEastAsia" w:hAnsiTheme="minorHAnsi" w:cstheme="minorBidi"/>
            <w:i w:val="0"/>
            <w:iCs w:val="0"/>
            <w:noProof/>
            <w:sz w:val="22"/>
            <w:szCs w:val="22"/>
          </w:rPr>
          <w:tab/>
        </w:r>
        <w:r w:rsidR="008C349D" w:rsidRPr="00FC5898">
          <w:rPr>
            <w:rStyle w:val="Hipercze"/>
            <w:noProof/>
          </w:rPr>
          <w:t>Interfejs użytkownika w standardowej windzie</w:t>
        </w:r>
        <w:r w:rsidR="008C349D">
          <w:rPr>
            <w:noProof/>
            <w:webHidden/>
          </w:rPr>
          <w:tab/>
        </w:r>
        <w:r w:rsidR="008C349D">
          <w:rPr>
            <w:noProof/>
            <w:webHidden/>
          </w:rPr>
          <w:fldChar w:fldCharType="begin"/>
        </w:r>
        <w:r w:rsidR="008C349D">
          <w:rPr>
            <w:noProof/>
            <w:webHidden/>
          </w:rPr>
          <w:instrText xml:space="preserve"> PAGEREF _Toc12272396 \h </w:instrText>
        </w:r>
        <w:r w:rsidR="008C349D">
          <w:rPr>
            <w:noProof/>
            <w:webHidden/>
          </w:rPr>
        </w:r>
        <w:r w:rsidR="008C349D">
          <w:rPr>
            <w:noProof/>
            <w:webHidden/>
          </w:rPr>
          <w:fldChar w:fldCharType="separate"/>
        </w:r>
        <w:r w:rsidR="005D7159">
          <w:rPr>
            <w:noProof/>
            <w:webHidden/>
          </w:rPr>
          <w:t>16</w:t>
        </w:r>
        <w:r w:rsidR="008C349D">
          <w:rPr>
            <w:noProof/>
            <w:webHidden/>
          </w:rPr>
          <w:fldChar w:fldCharType="end"/>
        </w:r>
      </w:hyperlink>
    </w:p>
    <w:p w14:paraId="4B10CB1A" w14:textId="0C1E24EE"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7" w:history="1">
        <w:r w:rsidR="008C349D" w:rsidRPr="00FC5898">
          <w:rPr>
            <w:rStyle w:val="Hipercze"/>
            <w:noProof/>
          </w:rPr>
          <w:t>1.4</w:t>
        </w:r>
        <w:r w:rsidR="008C349D">
          <w:rPr>
            <w:rFonts w:asciiTheme="minorHAnsi" w:eastAsiaTheme="minorEastAsia" w:hAnsiTheme="minorHAnsi" w:cstheme="minorBidi"/>
            <w:smallCaps w:val="0"/>
            <w:noProof/>
            <w:sz w:val="22"/>
            <w:szCs w:val="22"/>
          </w:rPr>
          <w:tab/>
        </w:r>
        <w:r w:rsidR="008C349D" w:rsidRPr="00FC5898">
          <w:rPr>
            <w:rStyle w:val="Hipercze"/>
            <w:noProof/>
          </w:rPr>
          <w:t>Układy elektroniczne sterujące windą</w:t>
        </w:r>
        <w:r w:rsidR="008C349D">
          <w:rPr>
            <w:noProof/>
            <w:webHidden/>
          </w:rPr>
          <w:tab/>
        </w:r>
        <w:r w:rsidR="008C349D">
          <w:rPr>
            <w:noProof/>
            <w:webHidden/>
          </w:rPr>
          <w:fldChar w:fldCharType="begin"/>
        </w:r>
        <w:r w:rsidR="008C349D">
          <w:rPr>
            <w:noProof/>
            <w:webHidden/>
          </w:rPr>
          <w:instrText xml:space="preserve"> PAGEREF _Toc12272397 \h </w:instrText>
        </w:r>
        <w:r w:rsidR="008C349D">
          <w:rPr>
            <w:noProof/>
            <w:webHidden/>
          </w:rPr>
        </w:r>
        <w:r w:rsidR="008C349D">
          <w:rPr>
            <w:noProof/>
            <w:webHidden/>
          </w:rPr>
          <w:fldChar w:fldCharType="separate"/>
        </w:r>
        <w:r w:rsidR="005D7159">
          <w:rPr>
            <w:noProof/>
            <w:webHidden/>
          </w:rPr>
          <w:t>17</w:t>
        </w:r>
        <w:r w:rsidR="008C349D">
          <w:rPr>
            <w:noProof/>
            <w:webHidden/>
          </w:rPr>
          <w:fldChar w:fldCharType="end"/>
        </w:r>
      </w:hyperlink>
    </w:p>
    <w:p w14:paraId="5E4C71B2" w14:textId="4C473968"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8" w:history="1">
        <w:r w:rsidR="008C349D" w:rsidRPr="00FC5898">
          <w:rPr>
            <w:rStyle w:val="Hipercze"/>
            <w:noProof/>
          </w:rPr>
          <w:t>1.5</w:t>
        </w:r>
        <w:r w:rsidR="008C349D">
          <w:rPr>
            <w:rFonts w:asciiTheme="minorHAnsi" w:eastAsiaTheme="minorEastAsia" w:hAnsiTheme="minorHAnsi" w:cstheme="minorBidi"/>
            <w:smallCaps w:val="0"/>
            <w:noProof/>
            <w:sz w:val="22"/>
            <w:szCs w:val="22"/>
          </w:rPr>
          <w:tab/>
        </w:r>
        <w:r w:rsidR="008C349D" w:rsidRPr="00FC5898">
          <w:rPr>
            <w:rStyle w:val="Hipercze"/>
            <w:noProof/>
          </w:rPr>
          <w:t>Przepisy prawne i normy</w:t>
        </w:r>
        <w:r w:rsidR="008C349D">
          <w:rPr>
            <w:noProof/>
            <w:webHidden/>
          </w:rPr>
          <w:tab/>
        </w:r>
        <w:r w:rsidR="008C349D">
          <w:rPr>
            <w:noProof/>
            <w:webHidden/>
          </w:rPr>
          <w:fldChar w:fldCharType="begin"/>
        </w:r>
        <w:r w:rsidR="008C349D">
          <w:rPr>
            <w:noProof/>
            <w:webHidden/>
          </w:rPr>
          <w:instrText xml:space="preserve"> PAGEREF _Toc12272398 \h </w:instrText>
        </w:r>
        <w:r w:rsidR="008C349D">
          <w:rPr>
            <w:noProof/>
            <w:webHidden/>
          </w:rPr>
        </w:r>
        <w:r w:rsidR="008C349D">
          <w:rPr>
            <w:noProof/>
            <w:webHidden/>
          </w:rPr>
          <w:fldChar w:fldCharType="separate"/>
        </w:r>
        <w:r w:rsidR="005D7159">
          <w:rPr>
            <w:noProof/>
            <w:webHidden/>
          </w:rPr>
          <w:t>18</w:t>
        </w:r>
        <w:r w:rsidR="008C349D">
          <w:rPr>
            <w:noProof/>
            <w:webHidden/>
          </w:rPr>
          <w:fldChar w:fldCharType="end"/>
        </w:r>
      </w:hyperlink>
    </w:p>
    <w:p w14:paraId="35B29DEB" w14:textId="2F04A1A4"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399" w:history="1">
        <w:r w:rsidR="008C349D" w:rsidRPr="00FC5898">
          <w:rPr>
            <w:rStyle w:val="Hipercze"/>
            <w:noProof/>
          </w:rPr>
          <w:t>1.6</w:t>
        </w:r>
        <w:r w:rsidR="008C349D">
          <w:rPr>
            <w:rFonts w:asciiTheme="minorHAnsi" w:eastAsiaTheme="minorEastAsia" w:hAnsiTheme="minorHAnsi" w:cstheme="minorBidi"/>
            <w:smallCaps w:val="0"/>
            <w:noProof/>
            <w:sz w:val="22"/>
            <w:szCs w:val="22"/>
          </w:rPr>
          <w:tab/>
        </w:r>
        <w:r w:rsidR="008C349D" w:rsidRPr="00FC5898">
          <w:rPr>
            <w:rStyle w:val="Hipercze"/>
            <w:noProof/>
          </w:rPr>
          <w:t>System przyszłości</w:t>
        </w:r>
        <w:r w:rsidR="008C349D">
          <w:rPr>
            <w:noProof/>
            <w:webHidden/>
          </w:rPr>
          <w:tab/>
        </w:r>
        <w:r w:rsidR="008C349D">
          <w:rPr>
            <w:noProof/>
            <w:webHidden/>
          </w:rPr>
          <w:fldChar w:fldCharType="begin"/>
        </w:r>
        <w:r w:rsidR="008C349D">
          <w:rPr>
            <w:noProof/>
            <w:webHidden/>
          </w:rPr>
          <w:instrText xml:space="preserve"> PAGEREF _Toc12272399 \h </w:instrText>
        </w:r>
        <w:r w:rsidR="008C349D">
          <w:rPr>
            <w:noProof/>
            <w:webHidden/>
          </w:rPr>
        </w:r>
        <w:r w:rsidR="008C349D">
          <w:rPr>
            <w:noProof/>
            <w:webHidden/>
          </w:rPr>
          <w:fldChar w:fldCharType="separate"/>
        </w:r>
        <w:r w:rsidR="005D7159">
          <w:rPr>
            <w:noProof/>
            <w:webHidden/>
          </w:rPr>
          <w:t>20</w:t>
        </w:r>
        <w:r w:rsidR="008C349D">
          <w:rPr>
            <w:noProof/>
            <w:webHidden/>
          </w:rPr>
          <w:fldChar w:fldCharType="end"/>
        </w:r>
      </w:hyperlink>
    </w:p>
    <w:p w14:paraId="20611B90" w14:textId="75EAD003"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0" w:history="1">
        <w:r w:rsidR="008C349D" w:rsidRPr="00FC5898">
          <w:rPr>
            <w:rStyle w:val="Hipercze"/>
            <w:noProof/>
          </w:rPr>
          <w:t>1.6.1</w:t>
        </w:r>
        <w:r w:rsidR="008C349D">
          <w:rPr>
            <w:rFonts w:asciiTheme="minorHAnsi" w:eastAsiaTheme="minorEastAsia" w:hAnsiTheme="minorHAnsi" w:cstheme="minorBidi"/>
            <w:i w:val="0"/>
            <w:iCs w:val="0"/>
            <w:noProof/>
            <w:sz w:val="22"/>
            <w:szCs w:val="22"/>
          </w:rPr>
          <w:tab/>
        </w:r>
        <w:r w:rsidR="008C349D" w:rsidRPr="00FC5898">
          <w:rPr>
            <w:rStyle w:val="Hipercze"/>
            <w:noProof/>
          </w:rPr>
          <w:t>Algorytm wysyłki docelowej</w:t>
        </w:r>
        <w:r w:rsidR="008C349D">
          <w:rPr>
            <w:noProof/>
            <w:webHidden/>
          </w:rPr>
          <w:tab/>
        </w:r>
        <w:r w:rsidR="008C349D">
          <w:rPr>
            <w:noProof/>
            <w:webHidden/>
          </w:rPr>
          <w:fldChar w:fldCharType="begin"/>
        </w:r>
        <w:r w:rsidR="008C349D">
          <w:rPr>
            <w:noProof/>
            <w:webHidden/>
          </w:rPr>
          <w:instrText xml:space="preserve"> PAGEREF _Toc12272400 \h </w:instrText>
        </w:r>
        <w:r w:rsidR="008C349D">
          <w:rPr>
            <w:noProof/>
            <w:webHidden/>
          </w:rPr>
        </w:r>
        <w:r w:rsidR="008C349D">
          <w:rPr>
            <w:noProof/>
            <w:webHidden/>
          </w:rPr>
          <w:fldChar w:fldCharType="separate"/>
        </w:r>
        <w:r w:rsidR="005D7159">
          <w:rPr>
            <w:noProof/>
            <w:webHidden/>
          </w:rPr>
          <w:t>20</w:t>
        </w:r>
        <w:r w:rsidR="008C349D">
          <w:rPr>
            <w:noProof/>
            <w:webHidden/>
          </w:rPr>
          <w:fldChar w:fldCharType="end"/>
        </w:r>
      </w:hyperlink>
    </w:p>
    <w:p w14:paraId="486B18F6" w14:textId="0D7EB711"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1" w:history="1">
        <w:r w:rsidR="008C349D" w:rsidRPr="00FC5898">
          <w:rPr>
            <w:rStyle w:val="Hipercze"/>
            <w:noProof/>
          </w:rPr>
          <w:t>1.6.2</w:t>
        </w:r>
        <w:r w:rsidR="008C349D">
          <w:rPr>
            <w:rFonts w:asciiTheme="minorHAnsi" w:eastAsiaTheme="minorEastAsia" w:hAnsiTheme="minorHAnsi" w:cstheme="minorBidi"/>
            <w:i w:val="0"/>
            <w:iCs w:val="0"/>
            <w:noProof/>
            <w:sz w:val="22"/>
            <w:szCs w:val="22"/>
          </w:rPr>
          <w:tab/>
        </w:r>
        <w:r w:rsidR="008C349D" w:rsidRPr="00FC5898">
          <w:rPr>
            <w:rStyle w:val="Hipercze"/>
            <w:noProof/>
          </w:rPr>
          <w:t>Kierunki rozwoju technologii</w:t>
        </w:r>
        <w:r w:rsidR="008C349D">
          <w:rPr>
            <w:noProof/>
            <w:webHidden/>
          </w:rPr>
          <w:tab/>
        </w:r>
        <w:r w:rsidR="008C349D">
          <w:rPr>
            <w:noProof/>
            <w:webHidden/>
          </w:rPr>
          <w:fldChar w:fldCharType="begin"/>
        </w:r>
        <w:r w:rsidR="008C349D">
          <w:rPr>
            <w:noProof/>
            <w:webHidden/>
          </w:rPr>
          <w:instrText xml:space="preserve"> PAGEREF _Toc12272401 \h </w:instrText>
        </w:r>
        <w:r w:rsidR="008C349D">
          <w:rPr>
            <w:noProof/>
            <w:webHidden/>
          </w:rPr>
        </w:r>
        <w:r w:rsidR="008C349D">
          <w:rPr>
            <w:noProof/>
            <w:webHidden/>
          </w:rPr>
          <w:fldChar w:fldCharType="separate"/>
        </w:r>
        <w:r w:rsidR="005D7159">
          <w:rPr>
            <w:noProof/>
            <w:webHidden/>
          </w:rPr>
          <w:t>23</w:t>
        </w:r>
        <w:r w:rsidR="008C349D">
          <w:rPr>
            <w:noProof/>
            <w:webHidden/>
          </w:rPr>
          <w:fldChar w:fldCharType="end"/>
        </w:r>
      </w:hyperlink>
    </w:p>
    <w:p w14:paraId="4FA9714E" w14:textId="63A4F330"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02" w:history="1">
        <w:r w:rsidR="008C349D" w:rsidRPr="00FC5898">
          <w:rPr>
            <w:rStyle w:val="Hipercze"/>
            <w:noProof/>
          </w:rPr>
          <w:t>Rozdział 2 Opis algorytmu w języku Verilog</w:t>
        </w:r>
        <w:r w:rsidR="008C349D">
          <w:rPr>
            <w:noProof/>
            <w:webHidden/>
          </w:rPr>
          <w:tab/>
        </w:r>
        <w:r w:rsidR="008C349D">
          <w:rPr>
            <w:noProof/>
            <w:webHidden/>
          </w:rPr>
          <w:fldChar w:fldCharType="begin"/>
        </w:r>
        <w:r w:rsidR="008C349D">
          <w:rPr>
            <w:noProof/>
            <w:webHidden/>
          </w:rPr>
          <w:instrText xml:space="preserve"> PAGEREF _Toc12272402 \h </w:instrText>
        </w:r>
        <w:r w:rsidR="008C349D">
          <w:rPr>
            <w:noProof/>
            <w:webHidden/>
          </w:rPr>
        </w:r>
        <w:r w:rsidR="008C349D">
          <w:rPr>
            <w:noProof/>
            <w:webHidden/>
          </w:rPr>
          <w:fldChar w:fldCharType="separate"/>
        </w:r>
        <w:r w:rsidR="005D7159">
          <w:rPr>
            <w:noProof/>
            <w:webHidden/>
          </w:rPr>
          <w:t>25</w:t>
        </w:r>
        <w:r w:rsidR="008C349D">
          <w:rPr>
            <w:noProof/>
            <w:webHidden/>
          </w:rPr>
          <w:fldChar w:fldCharType="end"/>
        </w:r>
      </w:hyperlink>
    </w:p>
    <w:p w14:paraId="326C924E" w14:textId="40496D28"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3" w:history="1">
        <w:r w:rsidR="008C349D" w:rsidRPr="00FC5898">
          <w:rPr>
            <w:rStyle w:val="Hipercze"/>
            <w:noProof/>
          </w:rPr>
          <w:t>2.1</w:t>
        </w:r>
        <w:r w:rsidR="008C349D">
          <w:rPr>
            <w:rFonts w:asciiTheme="minorHAnsi" w:eastAsiaTheme="minorEastAsia" w:hAnsiTheme="minorHAnsi" w:cstheme="minorBidi"/>
            <w:smallCaps w:val="0"/>
            <w:noProof/>
            <w:sz w:val="22"/>
            <w:szCs w:val="22"/>
          </w:rPr>
          <w:tab/>
        </w:r>
        <w:r w:rsidR="008C349D" w:rsidRPr="00FC5898">
          <w:rPr>
            <w:rStyle w:val="Hipercze"/>
            <w:noProof/>
          </w:rPr>
          <w:t>Tworzenie modułów z wykorzystaniem języka Verilog</w:t>
        </w:r>
        <w:r w:rsidR="008C349D">
          <w:rPr>
            <w:noProof/>
            <w:webHidden/>
          </w:rPr>
          <w:tab/>
        </w:r>
        <w:r w:rsidR="008C349D">
          <w:rPr>
            <w:noProof/>
            <w:webHidden/>
          </w:rPr>
          <w:fldChar w:fldCharType="begin"/>
        </w:r>
        <w:r w:rsidR="008C349D">
          <w:rPr>
            <w:noProof/>
            <w:webHidden/>
          </w:rPr>
          <w:instrText xml:space="preserve"> PAGEREF _Toc12272403 \h </w:instrText>
        </w:r>
        <w:r w:rsidR="008C349D">
          <w:rPr>
            <w:noProof/>
            <w:webHidden/>
          </w:rPr>
        </w:r>
        <w:r w:rsidR="008C349D">
          <w:rPr>
            <w:noProof/>
            <w:webHidden/>
          </w:rPr>
          <w:fldChar w:fldCharType="separate"/>
        </w:r>
        <w:r w:rsidR="005D7159">
          <w:rPr>
            <w:noProof/>
            <w:webHidden/>
          </w:rPr>
          <w:t>25</w:t>
        </w:r>
        <w:r w:rsidR="008C349D">
          <w:rPr>
            <w:noProof/>
            <w:webHidden/>
          </w:rPr>
          <w:fldChar w:fldCharType="end"/>
        </w:r>
      </w:hyperlink>
    </w:p>
    <w:p w14:paraId="0A35936E" w14:textId="404B2DDD"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4" w:history="1">
        <w:r w:rsidR="008C349D" w:rsidRPr="00FC5898">
          <w:rPr>
            <w:rStyle w:val="Hipercze"/>
            <w:noProof/>
          </w:rPr>
          <w:t>2.2</w:t>
        </w:r>
        <w:r w:rsidR="008C349D">
          <w:rPr>
            <w:rFonts w:asciiTheme="minorHAnsi" w:eastAsiaTheme="minorEastAsia" w:hAnsiTheme="minorHAnsi" w:cstheme="minorBidi"/>
            <w:smallCaps w:val="0"/>
            <w:noProof/>
            <w:sz w:val="22"/>
            <w:szCs w:val="22"/>
          </w:rPr>
          <w:tab/>
        </w:r>
        <w:r w:rsidR="008C349D" w:rsidRPr="00FC5898">
          <w:rPr>
            <w:rStyle w:val="Hipercze"/>
            <w:noProof/>
          </w:rPr>
          <w:t>Rozwój oprogramowania w oparciu o cechy użytkowe</w:t>
        </w:r>
        <w:r w:rsidR="008C349D">
          <w:rPr>
            <w:noProof/>
            <w:webHidden/>
          </w:rPr>
          <w:tab/>
        </w:r>
        <w:r w:rsidR="008C349D">
          <w:rPr>
            <w:noProof/>
            <w:webHidden/>
          </w:rPr>
          <w:fldChar w:fldCharType="begin"/>
        </w:r>
        <w:r w:rsidR="008C349D">
          <w:rPr>
            <w:noProof/>
            <w:webHidden/>
          </w:rPr>
          <w:instrText xml:space="preserve"> PAGEREF _Toc12272404 \h </w:instrText>
        </w:r>
        <w:r w:rsidR="008C349D">
          <w:rPr>
            <w:noProof/>
            <w:webHidden/>
          </w:rPr>
        </w:r>
        <w:r w:rsidR="008C349D">
          <w:rPr>
            <w:noProof/>
            <w:webHidden/>
          </w:rPr>
          <w:fldChar w:fldCharType="separate"/>
        </w:r>
        <w:r w:rsidR="005D7159">
          <w:rPr>
            <w:noProof/>
            <w:webHidden/>
          </w:rPr>
          <w:t>26</w:t>
        </w:r>
        <w:r w:rsidR="008C349D">
          <w:rPr>
            <w:noProof/>
            <w:webHidden/>
          </w:rPr>
          <w:fldChar w:fldCharType="end"/>
        </w:r>
      </w:hyperlink>
    </w:p>
    <w:p w14:paraId="44659550" w14:textId="5B63EF57"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5" w:history="1">
        <w:r w:rsidR="008C349D" w:rsidRPr="00FC5898">
          <w:rPr>
            <w:rStyle w:val="Hipercze"/>
            <w:noProof/>
          </w:rPr>
          <w:t>2.3</w:t>
        </w:r>
        <w:r w:rsidR="008C349D">
          <w:rPr>
            <w:rFonts w:asciiTheme="minorHAnsi" w:eastAsiaTheme="minorEastAsia" w:hAnsiTheme="minorHAnsi" w:cstheme="minorBidi"/>
            <w:smallCaps w:val="0"/>
            <w:noProof/>
            <w:sz w:val="22"/>
            <w:szCs w:val="22"/>
          </w:rPr>
          <w:tab/>
        </w:r>
        <w:r w:rsidR="008C349D" w:rsidRPr="00FC5898">
          <w:rPr>
            <w:rStyle w:val="Hipercze"/>
            <w:noProof/>
          </w:rPr>
          <w:t>Architektura systemu</w:t>
        </w:r>
        <w:r w:rsidR="008C349D">
          <w:rPr>
            <w:noProof/>
            <w:webHidden/>
          </w:rPr>
          <w:tab/>
        </w:r>
        <w:r w:rsidR="008C349D">
          <w:rPr>
            <w:noProof/>
            <w:webHidden/>
          </w:rPr>
          <w:fldChar w:fldCharType="begin"/>
        </w:r>
        <w:r w:rsidR="008C349D">
          <w:rPr>
            <w:noProof/>
            <w:webHidden/>
          </w:rPr>
          <w:instrText xml:space="preserve"> PAGEREF _Toc12272405 \h </w:instrText>
        </w:r>
        <w:r w:rsidR="008C349D">
          <w:rPr>
            <w:noProof/>
            <w:webHidden/>
          </w:rPr>
        </w:r>
        <w:r w:rsidR="008C349D">
          <w:rPr>
            <w:noProof/>
            <w:webHidden/>
          </w:rPr>
          <w:fldChar w:fldCharType="separate"/>
        </w:r>
        <w:r w:rsidR="005D7159">
          <w:rPr>
            <w:noProof/>
            <w:webHidden/>
          </w:rPr>
          <w:t>28</w:t>
        </w:r>
        <w:r w:rsidR="008C349D">
          <w:rPr>
            <w:noProof/>
            <w:webHidden/>
          </w:rPr>
          <w:fldChar w:fldCharType="end"/>
        </w:r>
      </w:hyperlink>
    </w:p>
    <w:p w14:paraId="081DFA4E" w14:textId="26269952"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6" w:history="1">
        <w:r w:rsidR="008C349D" w:rsidRPr="00FC5898">
          <w:rPr>
            <w:rStyle w:val="Hipercze"/>
            <w:noProof/>
          </w:rPr>
          <w:t>2.3.1</w:t>
        </w:r>
        <w:r w:rsidR="008C349D">
          <w:rPr>
            <w:rFonts w:asciiTheme="minorHAnsi" w:eastAsiaTheme="minorEastAsia" w:hAnsiTheme="minorHAnsi" w:cstheme="minorBidi"/>
            <w:i w:val="0"/>
            <w:iCs w:val="0"/>
            <w:noProof/>
            <w:sz w:val="22"/>
            <w:szCs w:val="22"/>
          </w:rPr>
          <w:tab/>
        </w:r>
        <w:r w:rsidR="008C349D" w:rsidRPr="00FC5898">
          <w:rPr>
            <w:rStyle w:val="Hipercze"/>
            <w:noProof/>
          </w:rPr>
          <w:t>Moduł pełnego piętra</w:t>
        </w:r>
        <w:r w:rsidR="008C349D">
          <w:rPr>
            <w:noProof/>
            <w:webHidden/>
          </w:rPr>
          <w:tab/>
        </w:r>
        <w:r w:rsidR="008C349D">
          <w:rPr>
            <w:noProof/>
            <w:webHidden/>
          </w:rPr>
          <w:fldChar w:fldCharType="begin"/>
        </w:r>
        <w:r w:rsidR="008C349D">
          <w:rPr>
            <w:noProof/>
            <w:webHidden/>
          </w:rPr>
          <w:instrText xml:space="preserve"> PAGEREF _Toc12272406 \h </w:instrText>
        </w:r>
        <w:r w:rsidR="008C349D">
          <w:rPr>
            <w:noProof/>
            <w:webHidden/>
          </w:rPr>
        </w:r>
        <w:r w:rsidR="008C349D">
          <w:rPr>
            <w:noProof/>
            <w:webHidden/>
          </w:rPr>
          <w:fldChar w:fldCharType="separate"/>
        </w:r>
        <w:r w:rsidR="005D7159">
          <w:rPr>
            <w:noProof/>
            <w:webHidden/>
          </w:rPr>
          <w:t>30</w:t>
        </w:r>
        <w:r w:rsidR="008C349D">
          <w:rPr>
            <w:noProof/>
            <w:webHidden/>
          </w:rPr>
          <w:fldChar w:fldCharType="end"/>
        </w:r>
      </w:hyperlink>
    </w:p>
    <w:p w14:paraId="01182675" w14:textId="44355E47"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7" w:history="1">
        <w:r w:rsidR="008C349D" w:rsidRPr="00FC5898">
          <w:rPr>
            <w:rStyle w:val="Hipercze"/>
            <w:noProof/>
          </w:rPr>
          <w:t>2.3.2</w:t>
        </w:r>
        <w:r w:rsidR="008C349D">
          <w:rPr>
            <w:rFonts w:asciiTheme="minorHAnsi" w:eastAsiaTheme="minorEastAsia" w:hAnsiTheme="minorHAnsi" w:cstheme="minorBidi"/>
            <w:i w:val="0"/>
            <w:iCs w:val="0"/>
            <w:noProof/>
            <w:sz w:val="22"/>
            <w:szCs w:val="22"/>
          </w:rPr>
          <w:tab/>
        </w:r>
        <w:r w:rsidR="008C349D" w:rsidRPr="00FC5898">
          <w:rPr>
            <w:rStyle w:val="Hipercze"/>
            <w:noProof/>
          </w:rPr>
          <w:t>Moduł piętra przejściowego</w:t>
        </w:r>
        <w:r w:rsidR="008C349D">
          <w:rPr>
            <w:noProof/>
            <w:webHidden/>
          </w:rPr>
          <w:tab/>
        </w:r>
        <w:r w:rsidR="008C349D">
          <w:rPr>
            <w:noProof/>
            <w:webHidden/>
          </w:rPr>
          <w:fldChar w:fldCharType="begin"/>
        </w:r>
        <w:r w:rsidR="008C349D">
          <w:rPr>
            <w:noProof/>
            <w:webHidden/>
          </w:rPr>
          <w:instrText xml:space="preserve"> PAGEREF _Toc12272407 \h </w:instrText>
        </w:r>
        <w:r w:rsidR="008C349D">
          <w:rPr>
            <w:noProof/>
            <w:webHidden/>
          </w:rPr>
        </w:r>
        <w:r w:rsidR="008C349D">
          <w:rPr>
            <w:noProof/>
            <w:webHidden/>
          </w:rPr>
          <w:fldChar w:fldCharType="separate"/>
        </w:r>
        <w:r w:rsidR="005D7159">
          <w:rPr>
            <w:noProof/>
            <w:webHidden/>
          </w:rPr>
          <w:t>31</w:t>
        </w:r>
        <w:r w:rsidR="008C349D">
          <w:rPr>
            <w:noProof/>
            <w:webHidden/>
          </w:rPr>
          <w:fldChar w:fldCharType="end"/>
        </w:r>
      </w:hyperlink>
    </w:p>
    <w:p w14:paraId="1687F8C0" w14:textId="07235D09"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08" w:history="1">
        <w:r w:rsidR="008C349D" w:rsidRPr="00FC5898">
          <w:rPr>
            <w:rStyle w:val="Hipercze"/>
            <w:noProof/>
          </w:rPr>
          <w:t>2.3.3</w:t>
        </w:r>
        <w:r w:rsidR="008C349D">
          <w:rPr>
            <w:rFonts w:asciiTheme="minorHAnsi" w:eastAsiaTheme="minorEastAsia" w:hAnsiTheme="minorHAnsi" w:cstheme="minorBidi"/>
            <w:i w:val="0"/>
            <w:iCs w:val="0"/>
            <w:noProof/>
            <w:sz w:val="22"/>
            <w:szCs w:val="22"/>
          </w:rPr>
          <w:tab/>
        </w:r>
        <w:r w:rsidR="008C349D" w:rsidRPr="00FC5898">
          <w:rPr>
            <w:rStyle w:val="Hipercze"/>
            <w:noProof/>
          </w:rPr>
          <w:t>Interfejs użytkownika</w:t>
        </w:r>
        <w:r w:rsidR="008C349D">
          <w:rPr>
            <w:noProof/>
            <w:webHidden/>
          </w:rPr>
          <w:tab/>
        </w:r>
        <w:r w:rsidR="008C349D">
          <w:rPr>
            <w:noProof/>
            <w:webHidden/>
          </w:rPr>
          <w:fldChar w:fldCharType="begin"/>
        </w:r>
        <w:r w:rsidR="008C349D">
          <w:rPr>
            <w:noProof/>
            <w:webHidden/>
          </w:rPr>
          <w:instrText xml:space="preserve"> PAGEREF _Toc12272408 \h </w:instrText>
        </w:r>
        <w:r w:rsidR="008C349D">
          <w:rPr>
            <w:noProof/>
            <w:webHidden/>
          </w:rPr>
        </w:r>
        <w:r w:rsidR="008C349D">
          <w:rPr>
            <w:noProof/>
            <w:webHidden/>
          </w:rPr>
          <w:fldChar w:fldCharType="separate"/>
        </w:r>
        <w:r w:rsidR="005D7159">
          <w:rPr>
            <w:noProof/>
            <w:webHidden/>
          </w:rPr>
          <w:t>32</w:t>
        </w:r>
        <w:r w:rsidR="008C349D">
          <w:rPr>
            <w:noProof/>
            <w:webHidden/>
          </w:rPr>
          <w:fldChar w:fldCharType="end"/>
        </w:r>
      </w:hyperlink>
    </w:p>
    <w:p w14:paraId="795E9199" w14:textId="1C53CAC3"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09" w:history="1">
        <w:r w:rsidR="008C349D" w:rsidRPr="00FC5898">
          <w:rPr>
            <w:rStyle w:val="Hipercze"/>
            <w:noProof/>
          </w:rPr>
          <w:t>2.4</w:t>
        </w:r>
        <w:r w:rsidR="008C349D">
          <w:rPr>
            <w:rFonts w:asciiTheme="minorHAnsi" w:eastAsiaTheme="minorEastAsia" w:hAnsiTheme="minorHAnsi" w:cstheme="minorBidi"/>
            <w:smallCaps w:val="0"/>
            <w:noProof/>
            <w:sz w:val="22"/>
            <w:szCs w:val="22"/>
          </w:rPr>
          <w:tab/>
        </w:r>
        <w:r w:rsidR="008C349D" w:rsidRPr="00FC5898">
          <w:rPr>
            <w:rStyle w:val="Hipercze"/>
            <w:noProof/>
          </w:rPr>
          <w:t>Weryfikacja kodu</w:t>
        </w:r>
        <w:r w:rsidR="008C349D">
          <w:rPr>
            <w:noProof/>
            <w:webHidden/>
          </w:rPr>
          <w:tab/>
        </w:r>
        <w:r w:rsidR="008C349D">
          <w:rPr>
            <w:noProof/>
            <w:webHidden/>
          </w:rPr>
          <w:fldChar w:fldCharType="begin"/>
        </w:r>
        <w:r w:rsidR="008C349D">
          <w:rPr>
            <w:noProof/>
            <w:webHidden/>
          </w:rPr>
          <w:instrText xml:space="preserve"> PAGEREF _Toc12272409 \h </w:instrText>
        </w:r>
        <w:r w:rsidR="008C349D">
          <w:rPr>
            <w:noProof/>
            <w:webHidden/>
          </w:rPr>
        </w:r>
        <w:r w:rsidR="008C349D">
          <w:rPr>
            <w:noProof/>
            <w:webHidden/>
          </w:rPr>
          <w:fldChar w:fldCharType="separate"/>
        </w:r>
        <w:r w:rsidR="005D7159">
          <w:rPr>
            <w:noProof/>
            <w:webHidden/>
          </w:rPr>
          <w:t>36</w:t>
        </w:r>
        <w:r w:rsidR="008C349D">
          <w:rPr>
            <w:noProof/>
            <w:webHidden/>
          </w:rPr>
          <w:fldChar w:fldCharType="end"/>
        </w:r>
      </w:hyperlink>
    </w:p>
    <w:p w14:paraId="3C049A99" w14:textId="0532A97A" w:rsidR="008C349D" w:rsidRDefault="0039679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72410" w:history="1">
        <w:r w:rsidR="008C349D" w:rsidRPr="00FC5898">
          <w:rPr>
            <w:rStyle w:val="Hipercze"/>
            <w:noProof/>
          </w:rPr>
          <w:t>2.4.1</w:t>
        </w:r>
        <w:r w:rsidR="008C349D">
          <w:rPr>
            <w:rFonts w:asciiTheme="minorHAnsi" w:eastAsiaTheme="minorEastAsia" w:hAnsiTheme="minorHAnsi" w:cstheme="minorBidi"/>
            <w:i w:val="0"/>
            <w:iCs w:val="0"/>
            <w:noProof/>
            <w:sz w:val="22"/>
            <w:szCs w:val="22"/>
          </w:rPr>
          <w:tab/>
        </w:r>
        <w:r w:rsidR="008C349D" w:rsidRPr="00FC5898">
          <w:rPr>
            <w:rStyle w:val="Hipercze"/>
            <w:noProof/>
          </w:rPr>
          <w:t>Przypadki testowe</w:t>
        </w:r>
        <w:r w:rsidR="008C349D">
          <w:rPr>
            <w:noProof/>
            <w:webHidden/>
          </w:rPr>
          <w:tab/>
        </w:r>
        <w:r w:rsidR="008C349D">
          <w:rPr>
            <w:noProof/>
            <w:webHidden/>
          </w:rPr>
          <w:fldChar w:fldCharType="begin"/>
        </w:r>
        <w:r w:rsidR="008C349D">
          <w:rPr>
            <w:noProof/>
            <w:webHidden/>
          </w:rPr>
          <w:instrText xml:space="preserve"> PAGEREF _Toc12272410 \h </w:instrText>
        </w:r>
        <w:r w:rsidR="008C349D">
          <w:rPr>
            <w:noProof/>
            <w:webHidden/>
          </w:rPr>
        </w:r>
        <w:r w:rsidR="008C349D">
          <w:rPr>
            <w:noProof/>
            <w:webHidden/>
          </w:rPr>
          <w:fldChar w:fldCharType="separate"/>
        </w:r>
        <w:r w:rsidR="005D7159">
          <w:rPr>
            <w:noProof/>
            <w:webHidden/>
          </w:rPr>
          <w:t>37</w:t>
        </w:r>
        <w:r w:rsidR="008C349D">
          <w:rPr>
            <w:noProof/>
            <w:webHidden/>
          </w:rPr>
          <w:fldChar w:fldCharType="end"/>
        </w:r>
      </w:hyperlink>
    </w:p>
    <w:p w14:paraId="17ABB321" w14:textId="21907FE7"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1" w:history="1">
        <w:r w:rsidR="008C349D" w:rsidRPr="00FC5898">
          <w:rPr>
            <w:rStyle w:val="Hipercze"/>
            <w:noProof/>
          </w:rPr>
          <w:t>Rozdział 3 Projektowanie układu scalonego</w:t>
        </w:r>
        <w:r w:rsidR="008C349D">
          <w:rPr>
            <w:noProof/>
            <w:webHidden/>
          </w:rPr>
          <w:tab/>
        </w:r>
        <w:r w:rsidR="008C349D">
          <w:rPr>
            <w:noProof/>
            <w:webHidden/>
          </w:rPr>
          <w:fldChar w:fldCharType="begin"/>
        </w:r>
        <w:r w:rsidR="008C349D">
          <w:rPr>
            <w:noProof/>
            <w:webHidden/>
          </w:rPr>
          <w:instrText xml:space="preserve"> PAGEREF _Toc12272411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3103C0C5" w14:textId="4EEFE5AB"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2" w:history="1">
        <w:r w:rsidR="008C349D" w:rsidRPr="00FC5898">
          <w:rPr>
            <w:rStyle w:val="Hipercze"/>
            <w:noProof/>
          </w:rPr>
          <w:t>3.1</w:t>
        </w:r>
        <w:r w:rsidR="008C349D">
          <w:rPr>
            <w:rFonts w:asciiTheme="minorHAnsi" w:eastAsiaTheme="minorEastAsia" w:hAnsiTheme="minorHAnsi" w:cstheme="minorBidi"/>
            <w:smallCaps w:val="0"/>
            <w:noProof/>
            <w:sz w:val="22"/>
            <w:szCs w:val="22"/>
          </w:rPr>
          <w:tab/>
        </w:r>
        <w:r w:rsidR="008C349D" w:rsidRPr="00FC5898">
          <w:rPr>
            <w:rStyle w:val="Hipercze"/>
            <w:noProof/>
          </w:rPr>
          <w:t>Generacja</w:t>
        </w:r>
        <w:r w:rsidR="008C349D">
          <w:rPr>
            <w:noProof/>
            <w:webHidden/>
          </w:rPr>
          <w:tab/>
        </w:r>
        <w:r w:rsidR="008C349D">
          <w:rPr>
            <w:noProof/>
            <w:webHidden/>
          </w:rPr>
          <w:fldChar w:fldCharType="begin"/>
        </w:r>
        <w:r w:rsidR="008C349D">
          <w:rPr>
            <w:noProof/>
            <w:webHidden/>
          </w:rPr>
          <w:instrText xml:space="preserve"> PAGEREF _Toc12272412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78071FDA" w14:textId="1EDB390F"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3" w:history="1">
        <w:r w:rsidR="008C349D" w:rsidRPr="00FC5898">
          <w:rPr>
            <w:rStyle w:val="Hipercze"/>
            <w:noProof/>
          </w:rPr>
          <w:t>3.2</w:t>
        </w:r>
        <w:r w:rsidR="008C349D">
          <w:rPr>
            <w:rFonts w:asciiTheme="minorHAnsi" w:eastAsiaTheme="minorEastAsia" w:hAnsiTheme="minorHAnsi" w:cstheme="minorBidi"/>
            <w:smallCaps w:val="0"/>
            <w:noProof/>
            <w:sz w:val="22"/>
            <w:szCs w:val="22"/>
          </w:rPr>
          <w:tab/>
        </w:r>
        <w:r w:rsidR="008C349D" w:rsidRPr="00FC5898">
          <w:rPr>
            <w:rStyle w:val="Hipercze"/>
            <w:noProof/>
          </w:rPr>
          <w:t>Synteza</w:t>
        </w:r>
        <w:r w:rsidR="008C349D">
          <w:rPr>
            <w:noProof/>
            <w:webHidden/>
          </w:rPr>
          <w:tab/>
        </w:r>
        <w:r w:rsidR="008C349D">
          <w:rPr>
            <w:noProof/>
            <w:webHidden/>
          </w:rPr>
          <w:fldChar w:fldCharType="begin"/>
        </w:r>
        <w:r w:rsidR="008C349D">
          <w:rPr>
            <w:noProof/>
            <w:webHidden/>
          </w:rPr>
          <w:instrText xml:space="preserve"> PAGEREF _Toc12272413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445DE9AD" w14:textId="457955D5" w:rsidR="008C349D" w:rsidRDefault="0039679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72414" w:history="1">
        <w:r w:rsidR="008C349D" w:rsidRPr="00FC5898">
          <w:rPr>
            <w:rStyle w:val="Hipercze"/>
            <w:noProof/>
          </w:rPr>
          <w:t>3.3</w:t>
        </w:r>
        <w:r w:rsidR="008C349D">
          <w:rPr>
            <w:rFonts w:asciiTheme="minorHAnsi" w:eastAsiaTheme="minorEastAsia" w:hAnsiTheme="minorHAnsi" w:cstheme="minorBidi"/>
            <w:smallCaps w:val="0"/>
            <w:noProof/>
            <w:sz w:val="22"/>
            <w:szCs w:val="22"/>
          </w:rPr>
          <w:tab/>
        </w:r>
        <w:r w:rsidR="008C349D" w:rsidRPr="00FC5898">
          <w:rPr>
            <w:rStyle w:val="Hipercze"/>
            <w:noProof/>
          </w:rPr>
          <w:t>Tworzenie layoutu</w:t>
        </w:r>
        <w:r w:rsidR="008C349D">
          <w:rPr>
            <w:noProof/>
            <w:webHidden/>
          </w:rPr>
          <w:tab/>
        </w:r>
        <w:r w:rsidR="008C349D">
          <w:rPr>
            <w:noProof/>
            <w:webHidden/>
          </w:rPr>
          <w:fldChar w:fldCharType="begin"/>
        </w:r>
        <w:r w:rsidR="008C349D">
          <w:rPr>
            <w:noProof/>
            <w:webHidden/>
          </w:rPr>
          <w:instrText xml:space="preserve"> PAGEREF _Toc12272414 \h </w:instrText>
        </w:r>
        <w:r w:rsidR="008C349D">
          <w:rPr>
            <w:noProof/>
            <w:webHidden/>
          </w:rPr>
        </w:r>
        <w:r w:rsidR="008C349D">
          <w:rPr>
            <w:noProof/>
            <w:webHidden/>
          </w:rPr>
          <w:fldChar w:fldCharType="separate"/>
        </w:r>
        <w:r w:rsidR="005D7159">
          <w:rPr>
            <w:noProof/>
            <w:webHidden/>
          </w:rPr>
          <w:t>39</w:t>
        </w:r>
        <w:r w:rsidR="008C349D">
          <w:rPr>
            <w:noProof/>
            <w:webHidden/>
          </w:rPr>
          <w:fldChar w:fldCharType="end"/>
        </w:r>
      </w:hyperlink>
    </w:p>
    <w:p w14:paraId="61DA78DF" w14:textId="2C78AE8D"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5" w:history="1">
        <w:r w:rsidR="008C349D" w:rsidRPr="00FC5898">
          <w:rPr>
            <w:rStyle w:val="Hipercze"/>
            <w:noProof/>
          </w:rPr>
          <w:t>Podsumowanie i wnioski</w:t>
        </w:r>
        <w:r w:rsidR="008C349D">
          <w:rPr>
            <w:noProof/>
            <w:webHidden/>
          </w:rPr>
          <w:tab/>
        </w:r>
        <w:r w:rsidR="008C349D">
          <w:rPr>
            <w:noProof/>
            <w:webHidden/>
          </w:rPr>
          <w:fldChar w:fldCharType="begin"/>
        </w:r>
        <w:r w:rsidR="008C349D">
          <w:rPr>
            <w:noProof/>
            <w:webHidden/>
          </w:rPr>
          <w:instrText xml:space="preserve"> PAGEREF _Toc12272415 \h </w:instrText>
        </w:r>
        <w:r w:rsidR="008C349D">
          <w:rPr>
            <w:noProof/>
            <w:webHidden/>
          </w:rPr>
        </w:r>
        <w:r w:rsidR="008C349D">
          <w:rPr>
            <w:noProof/>
            <w:webHidden/>
          </w:rPr>
          <w:fldChar w:fldCharType="separate"/>
        </w:r>
        <w:r w:rsidR="005D7159">
          <w:rPr>
            <w:noProof/>
            <w:webHidden/>
          </w:rPr>
          <w:t>40</w:t>
        </w:r>
        <w:r w:rsidR="008C349D">
          <w:rPr>
            <w:noProof/>
            <w:webHidden/>
          </w:rPr>
          <w:fldChar w:fldCharType="end"/>
        </w:r>
      </w:hyperlink>
    </w:p>
    <w:p w14:paraId="155BF9DA" w14:textId="52063C5A"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6" w:history="1">
        <w:r w:rsidR="008C349D" w:rsidRPr="00FC5898">
          <w:rPr>
            <w:rStyle w:val="Hipercze"/>
            <w:noProof/>
          </w:rPr>
          <w:t>Streszczenie</w:t>
        </w:r>
        <w:r w:rsidR="008C349D">
          <w:rPr>
            <w:noProof/>
            <w:webHidden/>
          </w:rPr>
          <w:tab/>
        </w:r>
        <w:r w:rsidR="008C349D">
          <w:rPr>
            <w:noProof/>
            <w:webHidden/>
          </w:rPr>
          <w:fldChar w:fldCharType="begin"/>
        </w:r>
        <w:r w:rsidR="008C349D">
          <w:rPr>
            <w:noProof/>
            <w:webHidden/>
          </w:rPr>
          <w:instrText xml:space="preserve"> PAGEREF _Toc12272416 \h </w:instrText>
        </w:r>
        <w:r w:rsidR="008C349D">
          <w:rPr>
            <w:noProof/>
            <w:webHidden/>
          </w:rPr>
        </w:r>
        <w:r w:rsidR="008C349D">
          <w:rPr>
            <w:noProof/>
            <w:webHidden/>
          </w:rPr>
          <w:fldChar w:fldCharType="separate"/>
        </w:r>
        <w:r w:rsidR="005D7159">
          <w:rPr>
            <w:noProof/>
            <w:webHidden/>
          </w:rPr>
          <w:t>41</w:t>
        </w:r>
        <w:r w:rsidR="008C349D">
          <w:rPr>
            <w:noProof/>
            <w:webHidden/>
          </w:rPr>
          <w:fldChar w:fldCharType="end"/>
        </w:r>
      </w:hyperlink>
    </w:p>
    <w:p w14:paraId="048CD6D2" w14:textId="23EC5952"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7" w:history="1">
        <w:r w:rsidR="008C349D" w:rsidRPr="00FC5898">
          <w:rPr>
            <w:rStyle w:val="Hipercze"/>
            <w:noProof/>
            <w:lang w:val="en-US"/>
          </w:rPr>
          <w:t>Summary</w:t>
        </w:r>
        <w:r w:rsidR="008C349D">
          <w:rPr>
            <w:noProof/>
            <w:webHidden/>
          </w:rPr>
          <w:tab/>
        </w:r>
        <w:r w:rsidR="008C349D">
          <w:rPr>
            <w:noProof/>
            <w:webHidden/>
          </w:rPr>
          <w:fldChar w:fldCharType="begin"/>
        </w:r>
        <w:r w:rsidR="008C349D">
          <w:rPr>
            <w:noProof/>
            <w:webHidden/>
          </w:rPr>
          <w:instrText xml:space="preserve"> PAGEREF _Toc12272417 \h </w:instrText>
        </w:r>
        <w:r w:rsidR="008C349D">
          <w:rPr>
            <w:noProof/>
            <w:webHidden/>
          </w:rPr>
        </w:r>
        <w:r w:rsidR="008C349D">
          <w:rPr>
            <w:noProof/>
            <w:webHidden/>
          </w:rPr>
          <w:fldChar w:fldCharType="separate"/>
        </w:r>
        <w:r w:rsidR="005D7159">
          <w:rPr>
            <w:noProof/>
            <w:webHidden/>
          </w:rPr>
          <w:t>42</w:t>
        </w:r>
        <w:r w:rsidR="008C349D">
          <w:rPr>
            <w:noProof/>
            <w:webHidden/>
          </w:rPr>
          <w:fldChar w:fldCharType="end"/>
        </w:r>
      </w:hyperlink>
    </w:p>
    <w:p w14:paraId="2A19F9BA" w14:textId="43A9393C"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8" w:history="1">
        <w:r w:rsidR="008C349D" w:rsidRPr="00FC5898">
          <w:rPr>
            <w:rStyle w:val="Hipercze"/>
            <w:noProof/>
          </w:rPr>
          <w:t>Spis stosowanych skrótów</w:t>
        </w:r>
        <w:r w:rsidR="008C349D">
          <w:rPr>
            <w:noProof/>
            <w:webHidden/>
          </w:rPr>
          <w:tab/>
        </w:r>
        <w:r w:rsidR="008C349D">
          <w:rPr>
            <w:noProof/>
            <w:webHidden/>
          </w:rPr>
          <w:fldChar w:fldCharType="begin"/>
        </w:r>
        <w:r w:rsidR="008C349D">
          <w:rPr>
            <w:noProof/>
            <w:webHidden/>
          </w:rPr>
          <w:instrText xml:space="preserve"> PAGEREF _Toc12272418 \h </w:instrText>
        </w:r>
        <w:r w:rsidR="008C349D">
          <w:rPr>
            <w:noProof/>
            <w:webHidden/>
          </w:rPr>
        </w:r>
        <w:r w:rsidR="008C349D">
          <w:rPr>
            <w:noProof/>
            <w:webHidden/>
          </w:rPr>
          <w:fldChar w:fldCharType="separate"/>
        </w:r>
        <w:r w:rsidR="005D7159">
          <w:rPr>
            <w:noProof/>
            <w:webHidden/>
          </w:rPr>
          <w:t>43</w:t>
        </w:r>
        <w:r w:rsidR="008C349D">
          <w:rPr>
            <w:noProof/>
            <w:webHidden/>
          </w:rPr>
          <w:fldChar w:fldCharType="end"/>
        </w:r>
      </w:hyperlink>
    </w:p>
    <w:p w14:paraId="418E1A54" w14:textId="467554F0"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19" w:history="1">
        <w:r w:rsidR="008C349D" w:rsidRPr="00FC5898">
          <w:rPr>
            <w:rStyle w:val="Hipercze"/>
            <w:noProof/>
            <w:lang w:val="en-US"/>
          </w:rPr>
          <w:t>Słowa kluczowe</w:t>
        </w:r>
        <w:r w:rsidR="008C349D">
          <w:rPr>
            <w:noProof/>
            <w:webHidden/>
          </w:rPr>
          <w:tab/>
        </w:r>
        <w:r w:rsidR="008C349D">
          <w:rPr>
            <w:noProof/>
            <w:webHidden/>
          </w:rPr>
          <w:fldChar w:fldCharType="begin"/>
        </w:r>
        <w:r w:rsidR="008C349D">
          <w:rPr>
            <w:noProof/>
            <w:webHidden/>
          </w:rPr>
          <w:instrText xml:space="preserve"> PAGEREF _Toc12272419 \h </w:instrText>
        </w:r>
        <w:r w:rsidR="008C349D">
          <w:rPr>
            <w:noProof/>
            <w:webHidden/>
          </w:rPr>
        </w:r>
        <w:r w:rsidR="008C349D">
          <w:rPr>
            <w:noProof/>
            <w:webHidden/>
          </w:rPr>
          <w:fldChar w:fldCharType="separate"/>
        </w:r>
        <w:r w:rsidR="005D7159">
          <w:rPr>
            <w:noProof/>
            <w:webHidden/>
          </w:rPr>
          <w:t>44</w:t>
        </w:r>
        <w:r w:rsidR="008C349D">
          <w:rPr>
            <w:noProof/>
            <w:webHidden/>
          </w:rPr>
          <w:fldChar w:fldCharType="end"/>
        </w:r>
      </w:hyperlink>
    </w:p>
    <w:p w14:paraId="0394E67B" w14:textId="5837BC1C"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0" w:history="1">
        <w:r w:rsidR="008C349D" w:rsidRPr="00FC5898">
          <w:rPr>
            <w:rStyle w:val="Hipercze"/>
            <w:noProof/>
          </w:rPr>
          <w:t>Keywords</w:t>
        </w:r>
        <w:r w:rsidR="008C349D">
          <w:rPr>
            <w:noProof/>
            <w:webHidden/>
          </w:rPr>
          <w:tab/>
        </w:r>
        <w:r w:rsidR="008C349D">
          <w:rPr>
            <w:noProof/>
            <w:webHidden/>
          </w:rPr>
          <w:fldChar w:fldCharType="begin"/>
        </w:r>
        <w:r w:rsidR="008C349D">
          <w:rPr>
            <w:noProof/>
            <w:webHidden/>
          </w:rPr>
          <w:instrText xml:space="preserve"> PAGEREF _Toc12272420 \h </w:instrText>
        </w:r>
        <w:r w:rsidR="008C349D">
          <w:rPr>
            <w:noProof/>
            <w:webHidden/>
          </w:rPr>
        </w:r>
        <w:r w:rsidR="008C349D">
          <w:rPr>
            <w:noProof/>
            <w:webHidden/>
          </w:rPr>
          <w:fldChar w:fldCharType="separate"/>
        </w:r>
        <w:r w:rsidR="005D7159">
          <w:rPr>
            <w:noProof/>
            <w:webHidden/>
          </w:rPr>
          <w:t>45</w:t>
        </w:r>
        <w:r w:rsidR="008C349D">
          <w:rPr>
            <w:noProof/>
            <w:webHidden/>
          </w:rPr>
          <w:fldChar w:fldCharType="end"/>
        </w:r>
      </w:hyperlink>
    </w:p>
    <w:p w14:paraId="025AA79F" w14:textId="27F0E19B"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1" w:history="1">
        <w:r w:rsidR="008C349D" w:rsidRPr="00FC5898">
          <w:rPr>
            <w:rStyle w:val="Hipercze"/>
            <w:noProof/>
          </w:rPr>
          <w:t>Bibliografia</w:t>
        </w:r>
        <w:r w:rsidR="008C349D">
          <w:rPr>
            <w:noProof/>
            <w:webHidden/>
          </w:rPr>
          <w:tab/>
        </w:r>
        <w:r w:rsidR="008C349D">
          <w:rPr>
            <w:noProof/>
            <w:webHidden/>
          </w:rPr>
          <w:fldChar w:fldCharType="begin"/>
        </w:r>
        <w:r w:rsidR="008C349D">
          <w:rPr>
            <w:noProof/>
            <w:webHidden/>
          </w:rPr>
          <w:instrText xml:space="preserve"> PAGEREF _Toc12272421 \h </w:instrText>
        </w:r>
        <w:r w:rsidR="008C349D">
          <w:rPr>
            <w:noProof/>
            <w:webHidden/>
          </w:rPr>
        </w:r>
        <w:r w:rsidR="008C349D">
          <w:rPr>
            <w:noProof/>
            <w:webHidden/>
          </w:rPr>
          <w:fldChar w:fldCharType="separate"/>
        </w:r>
        <w:r w:rsidR="005D7159">
          <w:rPr>
            <w:noProof/>
            <w:webHidden/>
          </w:rPr>
          <w:t>46</w:t>
        </w:r>
        <w:r w:rsidR="008C349D">
          <w:rPr>
            <w:noProof/>
            <w:webHidden/>
          </w:rPr>
          <w:fldChar w:fldCharType="end"/>
        </w:r>
      </w:hyperlink>
    </w:p>
    <w:p w14:paraId="6ADD354F" w14:textId="601C163D"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2" w:history="1">
        <w:r w:rsidR="008C349D" w:rsidRPr="00FC5898">
          <w:rPr>
            <w:rStyle w:val="Hipercze"/>
            <w:noProof/>
          </w:rPr>
          <w:t>Dodatek A.</w:t>
        </w:r>
        <w:r w:rsidR="008C349D">
          <w:rPr>
            <w:noProof/>
            <w:webHidden/>
          </w:rPr>
          <w:tab/>
        </w:r>
        <w:r w:rsidR="008C349D">
          <w:rPr>
            <w:noProof/>
            <w:webHidden/>
          </w:rPr>
          <w:fldChar w:fldCharType="begin"/>
        </w:r>
        <w:r w:rsidR="008C349D">
          <w:rPr>
            <w:noProof/>
            <w:webHidden/>
          </w:rPr>
          <w:instrText xml:space="preserve"> PAGEREF _Toc12272422 \h </w:instrText>
        </w:r>
        <w:r w:rsidR="008C349D">
          <w:rPr>
            <w:noProof/>
            <w:webHidden/>
          </w:rPr>
        </w:r>
        <w:r w:rsidR="008C349D">
          <w:rPr>
            <w:noProof/>
            <w:webHidden/>
          </w:rPr>
          <w:fldChar w:fldCharType="separate"/>
        </w:r>
        <w:r w:rsidR="005D7159">
          <w:rPr>
            <w:noProof/>
            <w:webHidden/>
          </w:rPr>
          <w:t>48</w:t>
        </w:r>
        <w:r w:rsidR="008C349D">
          <w:rPr>
            <w:noProof/>
            <w:webHidden/>
          </w:rPr>
          <w:fldChar w:fldCharType="end"/>
        </w:r>
      </w:hyperlink>
    </w:p>
    <w:p w14:paraId="4352FA88" w14:textId="54148622"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3" w:history="1">
        <w:r w:rsidR="008C349D" w:rsidRPr="00FC5898">
          <w:rPr>
            <w:rStyle w:val="Hipercze"/>
            <w:noProof/>
          </w:rPr>
          <w:t>Dodatek B.  Spis zawartości dołączonej płyty CD</w:t>
        </w:r>
        <w:r w:rsidR="008C349D">
          <w:rPr>
            <w:noProof/>
            <w:webHidden/>
          </w:rPr>
          <w:tab/>
        </w:r>
        <w:r w:rsidR="008C349D">
          <w:rPr>
            <w:noProof/>
            <w:webHidden/>
          </w:rPr>
          <w:fldChar w:fldCharType="begin"/>
        </w:r>
        <w:r w:rsidR="008C349D">
          <w:rPr>
            <w:noProof/>
            <w:webHidden/>
          </w:rPr>
          <w:instrText xml:space="preserve"> PAGEREF _Toc12272423 \h </w:instrText>
        </w:r>
        <w:r w:rsidR="008C349D">
          <w:rPr>
            <w:noProof/>
            <w:webHidden/>
          </w:rPr>
        </w:r>
        <w:r w:rsidR="008C349D">
          <w:rPr>
            <w:noProof/>
            <w:webHidden/>
          </w:rPr>
          <w:fldChar w:fldCharType="separate"/>
        </w:r>
        <w:r w:rsidR="005D7159">
          <w:rPr>
            <w:noProof/>
            <w:webHidden/>
          </w:rPr>
          <w:t>49</w:t>
        </w:r>
        <w:r w:rsidR="008C349D">
          <w:rPr>
            <w:noProof/>
            <w:webHidden/>
          </w:rPr>
          <w:fldChar w:fldCharType="end"/>
        </w:r>
      </w:hyperlink>
    </w:p>
    <w:p w14:paraId="61621449" w14:textId="42142C81"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4" w:history="1">
        <w:r w:rsidR="008C349D" w:rsidRPr="00FC5898">
          <w:rPr>
            <w:rStyle w:val="Hipercze"/>
            <w:noProof/>
          </w:rPr>
          <w:t>Spis ilustracji</w:t>
        </w:r>
        <w:r w:rsidR="008C349D">
          <w:rPr>
            <w:noProof/>
            <w:webHidden/>
          </w:rPr>
          <w:tab/>
        </w:r>
        <w:r w:rsidR="008C349D">
          <w:rPr>
            <w:noProof/>
            <w:webHidden/>
          </w:rPr>
          <w:fldChar w:fldCharType="begin"/>
        </w:r>
        <w:r w:rsidR="008C349D">
          <w:rPr>
            <w:noProof/>
            <w:webHidden/>
          </w:rPr>
          <w:instrText xml:space="preserve"> PAGEREF _Toc12272424 \h </w:instrText>
        </w:r>
        <w:r w:rsidR="008C349D">
          <w:rPr>
            <w:noProof/>
            <w:webHidden/>
          </w:rPr>
        </w:r>
        <w:r w:rsidR="008C349D">
          <w:rPr>
            <w:noProof/>
            <w:webHidden/>
          </w:rPr>
          <w:fldChar w:fldCharType="separate"/>
        </w:r>
        <w:r w:rsidR="005D7159">
          <w:rPr>
            <w:noProof/>
            <w:webHidden/>
          </w:rPr>
          <w:t>50</w:t>
        </w:r>
        <w:r w:rsidR="008C349D">
          <w:rPr>
            <w:noProof/>
            <w:webHidden/>
          </w:rPr>
          <w:fldChar w:fldCharType="end"/>
        </w:r>
      </w:hyperlink>
    </w:p>
    <w:p w14:paraId="0AB12F68" w14:textId="5691D1FA" w:rsidR="008C349D" w:rsidRDefault="00396793">
      <w:pPr>
        <w:pStyle w:val="Spistreci1"/>
        <w:tabs>
          <w:tab w:val="right" w:leader="dot" w:pos="8493"/>
        </w:tabs>
        <w:rPr>
          <w:rFonts w:asciiTheme="minorHAnsi" w:eastAsiaTheme="minorEastAsia" w:hAnsiTheme="minorHAnsi" w:cstheme="minorBidi"/>
          <w:b w:val="0"/>
          <w:bCs w:val="0"/>
          <w:caps w:val="0"/>
          <w:noProof/>
          <w:sz w:val="22"/>
          <w:szCs w:val="22"/>
        </w:rPr>
      </w:pPr>
      <w:hyperlink w:anchor="_Toc12272425" w:history="1">
        <w:r w:rsidR="008C349D" w:rsidRPr="00FC5898">
          <w:rPr>
            <w:rStyle w:val="Hipercze"/>
            <w:noProof/>
          </w:rPr>
          <w:t>Spis tabel</w:t>
        </w:r>
        <w:r w:rsidR="008C349D">
          <w:rPr>
            <w:noProof/>
            <w:webHidden/>
          </w:rPr>
          <w:tab/>
        </w:r>
        <w:r w:rsidR="008C349D">
          <w:rPr>
            <w:noProof/>
            <w:webHidden/>
          </w:rPr>
          <w:fldChar w:fldCharType="begin"/>
        </w:r>
        <w:r w:rsidR="008C349D">
          <w:rPr>
            <w:noProof/>
            <w:webHidden/>
          </w:rPr>
          <w:instrText xml:space="preserve"> PAGEREF _Toc12272425 \h </w:instrText>
        </w:r>
        <w:r w:rsidR="008C349D">
          <w:rPr>
            <w:noProof/>
            <w:webHidden/>
          </w:rPr>
        </w:r>
        <w:r w:rsidR="008C349D">
          <w:rPr>
            <w:noProof/>
            <w:webHidden/>
          </w:rPr>
          <w:fldChar w:fldCharType="separate"/>
        </w:r>
        <w:r w:rsidR="005D7159">
          <w:rPr>
            <w:noProof/>
            <w:webHidden/>
          </w:rPr>
          <w:t>51</w:t>
        </w:r>
        <w:r w:rsidR="008C349D">
          <w:rPr>
            <w:noProof/>
            <w:webHidden/>
          </w:rPr>
          <w:fldChar w:fldCharType="end"/>
        </w:r>
      </w:hyperlink>
    </w:p>
    <w:p w14:paraId="4A745810" w14:textId="77777777"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1" w:name="_Toc39028588"/>
      <w:bookmarkStart w:id="2" w:name="_Toc65426897"/>
      <w:bookmarkStart w:id="3" w:name="_Toc65427130"/>
      <w:bookmarkStart w:id="4" w:name="_Toc501052342"/>
      <w:bookmarkStart w:id="5" w:name="_Toc12272386"/>
      <w:bookmarkStart w:id="6" w:name="_Toc65426898"/>
      <w:bookmarkStart w:id="7" w:name="_Toc65427131"/>
      <w:bookmarkStart w:id="8" w:name="_Toc39028589"/>
      <w:r w:rsidRPr="00A6751C">
        <w:lastRenderedPageBreak/>
        <w:t>Wstęp</w:t>
      </w:r>
      <w:bookmarkEnd w:id="1"/>
      <w:bookmarkEnd w:id="2"/>
      <w:bookmarkEnd w:id="3"/>
      <w:bookmarkEnd w:id="4"/>
      <w:bookmarkEnd w:id="5"/>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9" w:name="_Toc12272387"/>
      <w:r w:rsidRPr="00A6751C">
        <w:lastRenderedPageBreak/>
        <w:t>Cel pracy</w:t>
      </w:r>
      <w:bookmarkEnd w:id="6"/>
      <w:bookmarkEnd w:id="7"/>
      <w:bookmarkEnd w:id="9"/>
    </w:p>
    <w:p w14:paraId="2C27207F" w14:textId="77777777" w:rsidR="00EE786D" w:rsidRPr="00A6751C" w:rsidRDefault="005D08A4" w:rsidP="0074796D">
      <w:pPr>
        <w:ind w:firstLine="284"/>
        <w:rPr>
          <w:color w:val="000000"/>
        </w:rPr>
      </w:pPr>
      <w:bookmarkStart w:id="10" w:name="_Toc65426899"/>
      <w:bookmarkStart w:id="11"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77777777"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BD38EB" w:rsidRPr="00A6751C">
        <w:rPr>
          <w:rStyle w:val="Odwoanieprzypisudolnego"/>
          <w:bCs/>
        </w:rPr>
        <w:footnoteReference w:id="1"/>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2" w:name="_Toc12272388"/>
      <w:bookmarkStart w:id="13" w:name="_Toc65426900"/>
      <w:bookmarkStart w:id="14" w:name="_Toc65427133"/>
      <w:bookmarkEnd w:id="10"/>
      <w:bookmarkEnd w:id="11"/>
      <w:r w:rsidR="000B627D" w:rsidRPr="00A6751C">
        <w:t xml:space="preserve">Technologia </w:t>
      </w:r>
      <w:r w:rsidR="00E54551" w:rsidRPr="00A6751C">
        <w:t>dźwigów osobowych</w:t>
      </w:r>
      <w:bookmarkEnd w:id="12"/>
    </w:p>
    <w:p w14:paraId="15855CCC" w14:textId="77777777" w:rsidR="005D1107" w:rsidRPr="00A6751C" w:rsidRDefault="007D3CBA" w:rsidP="003D6177">
      <w:pPr>
        <w:pStyle w:val="Nagwek2"/>
        <w:rPr>
          <w:rFonts w:cs="Times New Roman"/>
        </w:rPr>
      </w:pPr>
      <w:bookmarkStart w:id="15" w:name="_Toc12272389"/>
      <w:r w:rsidRPr="00A6751C">
        <w:rPr>
          <w:rFonts w:cs="Times New Roman"/>
        </w:rPr>
        <w:t>Pierwsze systemy dźwigowe</w:t>
      </w:r>
      <w:bookmarkEnd w:id="15"/>
    </w:p>
    <w:p w14:paraId="3845C2E5" w14:textId="77777777"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pne i były obsługiwane przez ludzi, zwierzęta lub koła wodne. W 1743 r. zbudowano dla króla Ludwika XV przeciwwagę, napędzaną przez człowieka, osobistą windę, łączącą jego mieszkanie w Wersalu z mieszkaniem jego kochanki, Madame de Chateauroux, której kwatera znajdowała się piętro wyżej od króla Ludwika. P</w:t>
      </w:r>
      <w:r w:rsidR="00CC5C0F" w:rsidRPr="00A6751C">
        <w:rPr>
          <w:rFonts w:ascii="Times New Roman" w:hAnsi="Times New Roman" w:cs="Times New Roman"/>
          <w:sz w:val="24"/>
        </w:rPr>
        <w:t>ierwsze nowoczesne windy pasażerskie nie więcej niż 150 lat temu. Windy parowe i hydrauliczne zostały już wprowadzone przez 1852, kiedy Elisha Otis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ainstalowano pierwszą windę pasażerską w sklepie E. Haughwout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A6751C" w:rsidRDefault="00581326" w:rsidP="00581326">
      <w:pPr>
        <w:pStyle w:val="Nagwek2"/>
      </w:pPr>
      <w:bookmarkStart w:id="16" w:name="_Toc501052346"/>
      <w:bookmarkStart w:id="17" w:name="_Toc12272390"/>
      <w:r w:rsidRPr="00A6751C">
        <w:rPr>
          <w:rFonts w:cs="Times New Roman"/>
        </w:rPr>
        <w:t>S</w:t>
      </w:r>
      <w:bookmarkEnd w:id="16"/>
      <w:r w:rsidR="00163464" w:rsidRPr="00A6751C">
        <w:rPr>
          <w:rFonts w:cs="Times New Roman"/>
        </w:rPr>
        <w:t>trategie sterowania windą</w:t>
      </w:r>
      <w:bookmarkEnd w:id="17"/>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8" w:name="_Toc12272391"/>
      <w:bookmarkStart w:id="19" w:name="_Toc65426907"/>
      <w:bookmarkStart w:id="20" w:name="_Toc65427140"/>
      <w:bookmarkEnd w:id="13"/>
      <w:bookmarkEnd w:id="14"/>
      <w:r w:rsidRPr="00A6751C">
        <w:rPr>
          <w:rFonts w:cs="Times New Roman"/>
          <w:sz w:val="24"/>
          <w:szCs w:val="24"/>
        </w:rPr>
        <w:t>Strategia zbiorowej kontroli</w:t>
      </w:r>
      <w:bookmarkEnd w:id="18"/>
    </w:p>
    <w:p w14:paraId="4769B5D6" w14:textId="77777777"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291F85E6" w:rsidR="00731177" w:rsidRPr="00A6751C" w:rsidRDefault="00731177" w:rsidP="00FD2244">
      <w:pPr>
        <w:pStyle w:val="Legenda"/>
        <w:spacing w:before="0" w:after="0"/>
        <w:jc w:val="center"/>
        <w:rPr>
          <w:i/>
          <w:sz w:val="24"/>
          <w:u w:val="single"/>
        </w:rPr>
      </w:pPr>
      <w:bookmarkStart w:id="21" w:name="_Toc12266223"/>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1</w:t>
      </w:r>
      <w:r w:rsidR="00D337B2">
        <w:rPr>
          <w:i/>
          <w:sz w:val="24"/>
          <w:u w:val="single"/>
        </w:rPr>
        <w:fldChar w:fldCharType="end"/>
      </w:r>
      <w:r w:rsidRPr="00A6751C">
        <w:rPr>
          <w:i/>
          <w:sz w:val="24"/>
          <w:u w:val="single"/>
        </w:rPr>
        <w:t xml:space="preserve"> Ruch głowicy dysku twardego zgodny z algorytmem SCAN</w:t>
      </w:r>
      <w:bookmarkEnd w:id="21"/>
    </w:p>
    <w:p w14:paraId="7FA401F6"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14:paraId="51EC2451" w14:textId="77777777"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2" w:name="_Toc12272392"/>
      <w:bookmarkStart w:id="23" w:name="_Toc65426902"/>
      <w:bookmarkStart w:id="24" w:name="_Toc65427135"/>
      <w:r w:rsidRPr="00A6751C">
        <w:rPr>
          <w:rFonts w:cs="Times New Roman"/>
          <w:sz w:val="24"/>
          <w:szCs w:val="24"/>
        </w:rPr>
        <w:lastRenderedPageBreak/>
        <w:t>Strategia strefowa</w:t>
      </w:r>
      <w:bookmarkEnd w:id="22"/>
    </w:p>
    <w:p w14:paraId="2CCF39B9" w14:textId="77777777" w:rsidR="00831725" w:rsidRDefault="00670272" w:rsidP="00A82C12">
      <w:pPr>
        <w:autoSpaceDE w:val="0"/>
        <w:autoSpaceDN w:val="0"/>
        <w:adjustRightInd w:val="0"/>
        <w:ind w:firstLine="284"/>
        <w:rPr>
          <w:color w:val="000000"/>
        </w:rPr>
      </w:pPr>
      <w:bookmarkStart w:id="25" w:name="_Toc501052349"/>
      <w:bookmarkEnd w:id="23"/>
      <w:bookmarkEnd w:id="24"/>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The Vertical Transportation Handbook</w:t>
      </w:r>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77777777"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5A69B31A" w:rsidR="00FD2244" w:rsidRPr="00A6751C" w:rsidRDefault="00032D7D" w:rsidP="00FD2244">
      <w:pPr>
        <w:pStyle w:val="Legenda"/>
        <w:spacing w:before="0" w:after="0"/>
        <w:jc w:val="center"/>
        <w:rPr>
          <w:i/>
          <w:iCs/>
          <w:sz w:val="24"/>
          <w:szCs w:val="24"/>
          <w:u w:val="single"/>
        </w:rPr>
      </w:pPr>
      <w:bookmarkStart w:id="26" w:name="_Toc12266224"/>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231611" w:rsidRPr="00A6751C">
        <w:rPr>
          <w:i/>
          <w:iCs/>
          <w:sz w:val="24"/>
          <w:szCs w:val="24"/>
          <w:u w:val="single"/>
        </w:rPr>
        <w:t xml:space="preserve"> System strefowy w budynku Shanghai Tower</w:t>
      </w:r>
      <w:bookmarkEnd w:id="26"/>
      <w:r w:rsidR="00FD2244" w:rsidRPr="00A6751C">
        <w:rPr>
          <w:i/>
          <w:iCs/>
          <w:sz w:val="24"/>
          <w:szCs w:val="24"/>
          <w:u w:val="single"/>
        </w:rPr>
        <w:t xml:space="preserve"> </w:t>
      </w:r>
    </w:p>
    <w:p w14:paraId="119F9A45"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14:paraId="32EE0FF3" w14:textId="77777777"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010165C1" w:rsidR="008928BF" w:rsidRPr="00A6751C" w:rsidRDefault="008928BF" w:rsidP="008928BF">
      <w:pPr>
        <w:pStyle w:val="Legenda"/>
        <w:spacing w:before="0" w:after="0"/>
        <w:jc w:val="center"/>
        <w:rPr>
          <w:b w:val="0"/>
          <w:bCs w:val="0"/>
          <w:i/>
          <w:iCs/>
          <w:sz w:val="24"/>
          <w:szCs w:val="24"/>
          <w:u w:val="single"/>
        </w:rPr>
      </w:pPr>
      <w:bookmarkStart w:id="27" w:name="_Toc12266225"/>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3</w:t>
      </w:r>
      <w:r w:rsidR="00D337B2">
        <w:rPr>
          <w:i/>
          <w:iCs/>
          <w:sz w:val="24"/>
          <w:szCs w:val="24"/>
          <w:u w:val="single"/>
        </w:rPr>
        <w:fldChar w:fldCharType="end"/>
      </w:r>
      <w:r w:rsidRPr="00A6751C">
        <w:rPr>
          <w:i/>
          <w:iCs/>
          <w:sz w:val="24"/>
          <w:szCs w:val="24"/>
          <w:u w:val="single"/>
        </w:rPr>
        <w:t xml:space="preserve"> Przykład połączenia dwóch stref</w:t>
      </w:r>
      <w:bookmarkEnd w:id="27"/>
    </w:p>
    <w:p w14:paraId="42E5E6D5" w14:textId="77777777" w:rsidR="008928BF" w:rsidRPr="00A6751C" w:rsidRDefault="008928BF" w:rsidP="008928BF">
      <w:pPr>
        <w:jc w:val="center"/>
        <w:rPr>
          <w:b/>
          <w:bCs/>
          <w:i/>
          <w:iCs/>
          <w:u w:val="single"/>
        </w:rPr>
      </w:pPr>
      <w:r w:rsidRPr="00A6751C">
        <w:rPr>
          <w:b/>
          <w:bCs/>
          <w:i/>
          <w:iCs/>
          <w:u w:val="single"/>
        </w:rPr>
        <w:t>Źródło: [8]</w:t>
      </w:r>
    </w:p>
    <w:p w14:paraId="08D54DC0" w14:textId="77777777"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8" w:name="_Toc12272393"/>
      <w:bookmarkEnd w:id="25"/>
      <w:r w:rsidRPr="00A6751C">
        <w:rPr>
          <w:sz w:val="24"/>
          <w:szCs w:val="24"/>
        </w:rPr>
        <w:t>S</w:t>
      </w:r>
      <w:r w:rsidR="0072482D" w:rsidRPr="00A6751C">
        <w:rPr>
          <w:sz w:val="24"/>
          <w:szCs w:val="24"/>
        </w:rPr>
        <w:t>trategia oparta na wyszukiwaniu</w:t>
      </w:r>
      <w:bookmarkEnd w:id="28"/>
    </w:p>
    <w:p w14:paraId="71C0BCE4" w14:textId="77777777"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14:paraId="0A1B5D7C" w14:textId="77777777"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A6751C" w:rsidRDefault="002130E6" w:rsidP="00163464">
      <w:pPr>
        <w:pStyle w:val="Nagwek2"/>
        <w:rPr>
          <w:rFonts w:cs="Times New Roman"/>
        </w:rPr>
      </w:pPr>
      <w:bookmarkStart w:id="29" w:name="_Toc12272394"/>
      <w:r w:rsidRPr="00A6751C">
        <w:rPr>
          <w:rFonts w:cs="Times New Roman"/>
        </w:rPr>
        <w:t>Cechy standardowej windy</w:t>
      </w:r>
      <w:bookmarkEnd w:id="29"/>
    </w:p>
    <w:p w14:paraId="6B01ACC6" w14:textId="77777777"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77777777"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14:paraId="03374D8F" w14:textId="77777777" w:rsidR="00720895" w:rsidRPr="00992D60" w:rsidRDefault="00083185" w:rsidP="00720895">
      <w:pPr>
        <w:pStyle w:val="Nagwek3"/>
        <w:rPr>
          <w:rFonts w:cs="Times New Roman"/>
          <w:bCs w:val="0"/>
          <w:sz w:val="24"/>
          <w:szCs w:val="24"/>
        </w:rPr>
      </w:pPr>
      <w:bookmarkStart w:id="30" w:name="_Toc12272395"/>
      <w:r w:rsidRPr="00992D60">
        <w:rPr>
          <w:rFonts w:cs="Times New Roman"/>
          <w:bCs w:val="0"/>
          <w:sz w:val="24"/>
          <w:szCs w:val="24"/>
        </w:rPr>
        <w:lastRenderedPageBreak/>
        <w:t>Zależności czasowe</w:t>
      </w:r>
      <w:bookmarkEnd w:id="30"/>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7DBE368E" w:rsidR="00D20C42" w:rsidRPr="00A6751C" w:rsidRDefault="00D045DB" w:rsidP="00D045DB">
      <w:pPr>
        <w:pStyle w:val="Legenda"/>
        <w:spacing w:before="0" w:after="0"/>
        <w:jc w:val="center"/>
        <w:rPr>
          <w:i/>
          <w:iCs/>
          <w:sz w:val="24"/>
          <w:szCs w:val="24"/>
          <w:u w:val="single"/>
        </w:rPr>
      </w:pPr>
      <w:bookmarkStart w:id="31" w:name="_Toc12266226"/>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4</w:t>
      </w:r>
      <w:r w:rsidR="00D337B2">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1"/>
    </w:p>
    <w:p w14:paraId="2590801C" w14:textId="77777777"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77777777"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14:paraId="173EA986" w14:textId="77777777" w:rsidR="00720895" w:rsidRPr="00F97267" w:rsidRDefault="002A45A4" w:rsidP="004B3736">
      <w:pPr>
        <w:pStyle w:val="Nagwek3"/>
        <w:rPr>
          <w:sz w:val="24"/>
          <w:szCs w:val="24"/>
        </w:rPr>
      </w:pPr>
      <w:bookmarkStart w:id="32" w:name="_Toc1227239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2"/>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6751C" w:rsidRDefault="00F44737" w:rsidP="000F107A">
      <w:pPr>
        <w:pStyle w:val="Nagwek2"/>
        <w:rPr>
          <w:rFonts w:cs="Times New Roman"/>
          <w:szCs w:val="32"/>
        </w:rPr>
      </w:pPr>
      <w:bookmarkStart w:id="33" w:name="_Toc12272397"/>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3"/>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7777777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i,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3E070AFD" w14:textId="77777777"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Ruby)</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2F3D5CD6" w14:textId="77777777"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14:paraId="601F37CF" w14:textId="77777777" w:rsidR="00863ED6" w:rsidRPr="00A6751C" w:rsidRDefault="00863ED6" w:rsidP="00863ED6">
      <w:pPr>
        <w:pStyle w:val="Nagwek2"/>
      </w:pPr>
      <w:bookmarkStart w:id="34" w:name="_Toc12272398"/>
      <w:r w:rsidRPr="00A6751C">
        <w:t>Przepisy prawne i normy</w:t>
      </w:r>
      <w:bookmarkEnd w:id="34"/>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77777777"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14:paraId="68A08389" w14:textId="77777777"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14:paraId="70E30DE3" w14:textId="77777777"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14:paraId="5198A59D" w14:textId="77777777"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14:paraId="68166474" w14:textId="77777777" w:rsidR="00073917" w:rsidRPr="00A6751C" w:rsidRDefault="00BF5314" w:rsidP="00073917">
      <w:pPr>
        <w:pStyle w:val="Nagwek2"/>
      </w:pPr>
      <w:bookmarkStart w:id="35" w:name="_Toc12272399"/>
      <w:r w:rsidRPr="00A6751C">
        <w:lastRenderedPageBreak/>
        <w:t>System</w:t>
      </w:r>
      <w:r w:rsidR="00F01073" w:rsidRPr="00A6751C">
        <w:t xml:space="preserve"> przyszłości</w:t>
      </w:r>
      <w:bookmarkEnd w:id="35"/>
    </w:p>
    <w:p w14:paraId="3E18AFF9" w14:textId="77777777" w:rsidR="0016192B" w:rsidRPr="00A6751C" w:rsidRDefault="0016192B" w:rsidP="0016192B">
      <w:pPr>
        <w:pStyle w:val="Nagwek3"/>
        <w:rPr>
          <w:sz w:val="24"/>
          <w:szCs w:val="24"/>
        </w:rPr>
      </w:pPr>
      <w:bookmarkStart w:id="36" w:name="_Toc12272400"/>
      <w:r w:rsidRPr="00A6751C">
        <w:rPr>
          <w:sz w:val="24"/>
          <w:szCs w:val="24"/>
        </w:rPr>
        <w:t>Algorytm wysyłki docelowej</w:t>
      </w:r>
      <w:bookmarkEnd w:id="36"/>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297AA085" w:rsidR="00183F31" w:rsidRPr="00A6751C" w:rsidRDefault="00183F31" w:rsidP="001C571A">
      <w:pPr>
        <w:pStyle w:val="Legenda"/>
        <w:spacing w:before="0" w:after="0"/>
        <w:jc w:val="center"/>
        <w:rPr>
          <w:i/>
          <w:sz w:val="24"/>
          <w:u w:val="single"/>
        </w:rPr>
      </w:pPr>
      <w:bookmarkStart w:id="37" w:name="_Toc12266227"/>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5</w:t>
      </w:r>
      <w:r w:rsidR="00D337B2">
        <w:rPr>
          <w:i/>
          <w:sz w:val="24"/>
          <w:u w:val="single"/>
        </w:rPr>
        <w:fldChar w:fldCharType="end"/>
      </w:r>
      <w:r w:rsidRPr="00A6751C">
        <w:rPr>
          <w:i/>
          <w:sz w:val="24"/>
          <w:u w:val="single"/>
        </w:rPr>
        <w:t xml:space="preserve"> Wybór piętra w systemie z wysyłką docelową</w:t>
      </w:r>
      <w:bookmarkEnd w:id="37"/>
    </w:p>
    <w:p w14:paraId="3C7EF39A" w14:textId="77777777" w:rsidR="002A6A4A" w:rsidRPr="00A6751C" w:rsidRDefault="001C571A" w:rsidP="00F708D9">
      <w:pPr>
        <w:jc w:val="center"/>
        <w:rPr>
          <w:b/>
          <w:bCs/>
          <w:i/>
          <w:iCs/>
          <w:u w:val="single"/>
        </w:rPr>
      </w:pPr>
      <w:r w:rsidRPr="00A6751C">
        <w:rPr>
          <w:b/>
          <w:bCs/>
          <w:i/>
          <w:iCs/>
          <w:u w:val="single"/>
        </w:rPr>
        <w:t>Źródło: []</w:t>
      </w:r>
    </w:p>
    <w:p w14:paraId="6D54305C" w14:textId="77777777" w:rsidR="00F708D9" w:rsidRPr="00A6751C" w:rsidRDefault="00F708D9"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16E0EEBE" w:rsidR="00214801" w:rsidRPr="00A6751C" w:rsidRDefault="003E5B7B" w:rsidP="001C571A">
      <w:pPr>
        <w:pStyle w:val="Legenda"/>
        <w:spacing w:before="0" w:after="0"/>
        <w:jc w:val="center"/>
        <w:rPr>
          <w:i/>
          <w:sz w:val="24"/>
          <w:u w:val="single"/>
        </w:rPr>
      </w:pPr>
      <w:bookmarkStart w:id="38" w:name="_Toc12266228"/>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6</w:t>
      </w:r>
      <w:r w:rsidR="00D337B2">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8"/>
    </w:p>
    <w:p w14:paraId="00250CEB" w14:textId="77777777" w:rsidR="00214801" w:rsidRPr="00A6751C" w:rsidRDefault="00293A19" w:rsidP="00F708D9">
      <w:pPr>
        <w:jc w:val="center"/>
        <w:rPr>
          <w:b/>
          <w:bCs/>
          <w:i/>
          <w:iCs/>
          <w:u w:val="single"/>
        </w:rPr>
      </w:pPr>
      <w:r w:rsidRPr="00A6751C">
        <w:rPr>
          <w:b/>
          <w:bCs/>
          <w:i/>
          <w:iCs/>
          <w:u w:val="single"/>
        </w:rPr>
        <w:t>Źródło: []</w:t>
      </w:r>
    </w:p>
    <w:p w14:paraId="286D53E3" w14:textId="77777777" w:rsidR="00F708D9" w:rsidRPr="00A6751C" w:rsidRDefault="00F708D9" w:rsidP="00F708D9">
      <w:pPr>
        <w:jc w:val="center"/>
        <w:rPr>
          <w:b/>
          <w:bCs/>
          <w:i/>
          <w:iCs/>
          <w:u w:val="single"/>
        </w:rPr>
      </w:pPr>
    </w:p>
    <w:p w14:paraId="0537EE02" w14:textId="77777777"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214801" w:rsidRPr="00A6751C">
        <w:rPr>
          <w:rFonts w:ascii="Times New Roman" w:hAnsi="Times New Roman" w:cs="Times New Roman"/>
          <w:sz w:val="24"/>
          <w:szCs w:val="24"/>
        </w:rPr>
        <w:t xml:space="preserve">piętrze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60F5166C" w:rsidR="001356DF" w:rsidRPr="00A6751C" w:rsidRDefault="00EA0A11" w:rsidP="0087550E">
      <w:pPr>
        <w:pStyle w:val="Legenda"/>
        <w:spacing w:before="0" w:after="0"/>
        <w:jc w:val="center"/>
        <w:rPr>
          <w:i/>
          <w:sz w:val="24"/>
          <w:u w:val="single"/>
        </w:rPr>
      </w:pPr>
      <w:bookmarkStart w:id="39" w:name="_Toc12266229"/>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7</w:t>
      </w:r>
      <w:r w:rsidR="00D337B2">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9"/>
    </w:p>
    <w:p w14:paraId="43886529" w14:textId="77777777" w:rsidR="0087550E" w:rsidRPr="00A6751C" w:rsidRDefault="0087550E" w:rsidP="008775AD">
      <w:pPr>
        <w:jc w:val="center"/>
        <w:rPr>
          <w:b/>
          <w:bCs/>
          <w:i/>
          <w:iCs/>
          <w:u w:val="single"/>
        </w:rPr>
      </w:pPr>
      <w:r w:rsidRPr="00A6751C">
        <w:rPr>
          <w:b/>
          <w:bCs/>
          <w:i/>
          <w:iCs/>
          <w:u w:val="single"/>
        </w:rPr>
        <w:t>Źródło: []</w:t>
      </w:r>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40" w:name="_Toc12272401"/>
      <w:r w:rsidRPr="00A4737A">
        <w:rPr>
          <w:sz w:val="24"/>
          <w:szCs w:val="24"/>
        </w:rPr>
        <w:t>Kierunki rozwoju technologii</w:t>
      </w:r>
      <w:bookmarkEnd w:id="40"/>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C65DD8">
      <w:pPr>
        <w:pStyle w:val="Tekstpodstawowyzwciciem"/>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4F2C5555" w:rsidR="00145991" w:rsidRPr="00A6751C" w:rsidRDefault="00145991" w:rsidP="00145991">
      <w:pPr>
        <w:pStyle w:val="Legenda"/>
        <w:jc w:val="center"/>
        <w:rPr>
          <w:i/>
          <w:iCs/>
          <w:sz w:val="24"/>
          <w:szCs w:val="24"/>
          <w:u w:val="single"/>
        </w:rPr>
      </w:pPr>
      <w:bookmarkStart w:id="41" w:name="_Toc12266230"/>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8</w:t>
      </w:r>
      <w:r w:rsidR="00D337B2">
        <w:rPr>
          <w:i/>
          <w:iCs/>
          <w:sz w:val="24"/>
          <w:szCs w:val="24"/>
          <w:u w:val="single"/>
        </w:rPr>
        <w:fldChar w:fldCharType="end"/>
      </w:r>
      <w:r w:rsidR="000C4532" w:rsidRPr="00A6751C">
        <w:rPr>
          <w:i/>
          <w:iCs/>
          <w:sz w:val="24"/>
          <w:szCs w:val="24"/>
          <w:u w:val="single"/>
        </w:rPr>
        <w:t xml:space="preserve"> Nowa generacja mechanizmów wind GEN2 LIFT firmy OTIS</w:t>
      </w:r>
      <w:bookmarkEnd w:id="41"/>
    </w:p>
    <w:p w14:paraId="502F60C0" w14:textId="77777777" w:rsidR="00C65DD8" w:rsidRPr="00A6751C" w:rsidRDefault="00145991" w:rsidP="000A3BB1">
      <w:pPr>
        <w:pStyle w:val="Legenda"/>
        <w:jc w:val="center"/>
        <w:rPr>
          <w:i/>
          <w:iCs/>
          <w:sz w:val="24"/>
          <w:szCs w:val="24"/>
          <w:u w:val="single"/>
        </w:rPr>
      </w:pPr>
      <w:r w:rsidRPr="00A6751C">
        <w:rPr>
          <w:i/>
          <w:iCs/>
          <w:sz w:val="24"/>
          <w:szCs w:val="24"/>
          <w:u w:val="single"/>
        </w:rPr>
        <w:t>Źródło: [</w:t>
      </w:r>
      <w:r w:rsidR="00913FB8">
        <w:rPr>
          <w:i/>
          <w:iCs/>
          <w:sz w:val="24"/>
          <w:szCs w:val="24"/>
          <w:u w:val="single"/>
        </w:rPr>
        <w:t>16</w:t>
      </w:r>
      <w:r w:rsidRPr="00A6751C">
        <w:rPr>
          <w:i/>
          <w:iCs/>
          <w:sz w:val="24"/>
          <w:szCs w:val="24"/>
          <w:u w:val="single"/>
        </w:rPr>
        <w:t>]</w:t>
      </w:r>
    </w:p>
    <w:p w14:paraId="449F7699" w14:textId="77777777"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2" w:name="_Toc12272402"/>
      <w:bookmarkEnd w:id="19"/>
      <w:bookmarkEnd w:id="20"/>
      <w:r w:rsidR="00321EA6" w:rsidRPr="00A6751C">
        <w:t>Opis algorytmu w języku Verilog</w:t>
      </w:r>
      <w:bookmarkEnd w:id="42"/>
      <w:r w:rsidR="00827526" w:rsidRPr="00A6751C">
        <w:t xml:space="preserve"> </w:t>
      </w:r>
    </w:p>
    <w:p w14:paraId="7AA81937" w14:textId="77777777" w:rsidR="00FC33BB" w:rsidRPr="00A6751C" w:rsidRDefault="00C51534" w:rsidP="00286046">
      <w:pPr>
        <w:pStyle w:val="Nagwek2"/>
        <w:spacing w:afterLines="200" w:after="480"/>
      </w:pPr>
      <w:bookmarkStart w:id="43" w:name="_Toc12272403"/>
      <w:r w:rsidRPr="00A6751C">
        <w:t>Tworzenie modułów z wykorzystaniem języka Verilog</w:t>
      </w:r>
      <w:bookmarkEnd w:id="43"/>
    </w:p>
    <w:p w14:paraId="1DDC45B3" w14:textId="77777777"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266A9B1A" w14:textId="77777777" w:rsidR="0092472B"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(iverilog)</w:t>
      </w:r>
      <w:r>
        <w:rPr>
          <w:rFonts w:ascii="Times New Roman" w:hAnsi="Times New Roman" w:cs="Times New Roman"/>
          <w:sz w:val="24"/>
        </w:rPr>
        <w:t xml:space="preserve"> z pakietem GTKWave</w:t>
      </w:r>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 xml:space="preserve">jet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Creative Commons Attribution 3.0 Unported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2CCFB53" w14:textId="77777777" w:rsidR="00443221" w:rsidRPr="006C2C43" w:rsidRDefault="00443221" w:rsidP="00136F90">
      <w:pPr>
        <w:pStyle w:val="HTML-wstpniesformatowany"/>
        <w:spacing w:afterLines="200" w:after="480" w:line="360" w:lineRule="auto"/>
        <w:ind w:firstLine="284"/>
        <w:jc w:val="both"/>
        <w:rPr>
          <w:rFonts w:ascii="Times New Roman" w:hAnsi="Times New Roman" w:cs="Times New Roman"/>
          <w:sz w:val="24"/>
        </w:rPr>
      </w:pP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601494C8" w:rsidR="00B06CAA" w:rsidRPr="00A6751C" w:rsidRDefault="00792483" w:rsidP="00AA6EAC">
      <w:pPr>
        <w:pStyle w:val="Legenda"/>
        <w:spacing w:before="0" w:after="0"/>
        <w:jc w:val="center"/>
        <w:rPr>
          <w:i/>
          <w:sz w:val="32"/>
          <w:u w:val="single"/>
        </w:rPr>
      </w:pPr>
      <w:bookmarkStart w:id="44" w:name="_Toc12266231"/>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2</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1</w:t>
      </w:r>
      <w:r w:rsidR="00D337B2">
        <w:rPr>
          <w:i/>
          <w:sz w:val="24"/>
          <w:u w:val="single"/>
        </w:rPr>
        <w:fldChar w:fldCharType="end"/>
      </w:r>
      <w:r w:rsidR="00875F56" w:rsidRPr="00A6751C">
        <w:rPr>
          <w:i/>
          <w:sz w:val="24"/>
          <w:u w:val="single"/>
        </w:rPr>
        <w:t xml:space="preserve"> Schemat projektowania układu ASIC</w:t>
      </w:r>
      <w:bookmarkEnd w:id="44"/>
    </w:p>
    <w:p w14:paraId="671747B9" w14:textId="77777777" w:rsidR="00B06CAA" w:rsidRPr="005D01C0" w:rsidRDefault="00F77080" w:rsidP="005D01C0">
      <w:pPr>
        <w:pStyle w:val="Legenda"/>
        <w:spacing w:before="0" w:after="0"/>
        <w:jc w:val="center"/>
        <w:rPr>
          <w:i/>
          <w:iCs/>
          <w:sz w:val="24"/>
          <w:szCs w:val="24"/>
          <w:u w:val="single"/>
        </w:rPr>
      </w:pPr>
      <w:r w:rsidRPr="00A6751C">
        <w:rPr>
          <w:i/>
          <w:iCs/>
          <w:sz w:val="24"/>
          <w:szCs w:val="24"/>
          <w:u w:val="single"/>
        </w:rPr>
        <w:t>Źródło: [</w:t>
      </w:r>
      <w:r w:rsidR="006D17EC">
        <w:rPr>
          <w:i/>
          <w:iCs/>
          <w:sz w:val="24"/>
          <w:szCs w:val="24"/>
          <w:u w:val="single"/>
        </w:rPr>
        <w:t>15</w:t>
      </w:r>
      <w:r w:rsidRPr="00A6751C">
        <w:rPr>
          <w:i/>
          <w:iCs/>
          <w:sz w:val="24"/>
          <w:szCs w:val="24"/>
          <w:u w:val="single"/>
        </w:rPr>
        <w:t>]</w:t>
      </w:r>
    </w:p>
    <w:p w14:paraId="03277EF2" w14:textId="77777777" w:rsidR="00B40C00" w:rsidRPr="00A6751C" w:rsidRDefault="00B40C00" w:rsidP="00B40C00">
      <w:pPr>
        <w:pStyle w:val="Nagwek2"/>
      </w:pPr>
      <w:bookmarkStart w:id="45" w:name="_Toc12272404"/>
      <w:r w:rsidRPr="00A6751C">
        <w:t xml:space="preserve">Rozwój </w:t>
      </w:r>
      <w:r w:rsidR="000C1AA3" w:rsidRPr="00A6751C">
        <w:t>oprogramowania</w:t>
      </w:r>
      <w:r w:rsidRPr="00A6751C">
        <w:t xml:space="preserve"> w oparciu o cechy</w:t>
      </w:r>
      <w:r w:rsidR="00D82407" w:rsidRPr="00A6751C">
        <w:t xml:space="preserve"> użytkowe</w:t>
      </w:r>
      <w:bookmarkEnd w:id="45"/>
    </w:p>
    <w:p w14:paraId="1D3DAB42" w14:textId="77777777"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77777777"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14:paraId="2E0842D9" w14:textId="77777777"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14:paraId="0DF95561" w14:textId="77777777" w:rsidR="007F0F5A" w:rsidRDefault="007F0F5A" w:rsidP="007F0F5A">
      <w:pPr>
        <w:pStyle w:val="Nagwek2"/>
      </w:pPr>
      <w:bookmarkStart w:id="46" w:name="_Toc12272405"/>
      <w:r w:rsidRPr="00A6751C">
        <w:lastRenderedPageBreak/>
        <w:t>Architektura systemu</w:t>
      </w:r>
      <w:bookmarkEnd w:id="46"/>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7FFAD14C" w:rsidR="00D76EA1" w:rsidRPr="00C157C6" w:rsidRDefault="002C189E" w:rsidP="00C157C6">
      <w:pPr>
        <w:pStyle w:val="Legenda"/>
        <w:spacing w:before="0" w:after="0"/>
        <w:jc w:val="center"/>
        <w:rPr>
          <w:i/>
          <w:iCs/>
          <w:sz w:val="24"/>
          <w:szCs w:val="24"/>
          <w:u w:val="single"/>
        </w:rPr>
      </w:pPr>
      <w:bookmarkStart w:id="47" w:name="_Toc12266232"/>
      <w:r w:rsidRPr="00C157C6">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0E344D">
        <w:rPr>
          <w:i/>
          <w:iCs/>
          <w:sz w:val="24"/>
          <w:szCs w:val="24"/>
          <w:u w:val="single"/>
        </w:rPr>
        <w:t xml:space="preserve"> </w:t>
      </w:r>
      <w:r w:rsidR="00F3654D">
        <w:rPr>
          <w:i/>
          <w:iCs/>
          <w:sz w:val="24"/>
          <w:szCs w:val="24"/>
          <w:u w:val="single"/>
        </w:rPr>
        <w:t xml:space="preserve">Ruch </w:t>
      </w:r>
      <w:r w:rsidR="007620D4">
        <w:rPr>
          <w:i/>
          <w:iCs/>
          <w:sz w:val="24"/>
          <w:szCs w:val="24"/>
          <w:u w:val="single"/>
        </w:rPr>
        <w:t>wertykalny</w:t>
      </w:r>
      <w:r w:rsidR="00F3654D">
        <w:rPr>
          <w:i/>
          <w:iCs/>
          <w:sz w:val="24"/>
          <w:szCs w:val="24"/>
          <w:u w:val="single"/>
        </w:rPr>
        <w:t xml:space="preserve"> na końcowych platformach</w:t>
      </w:r>
      <w:bookmarkEnd w:id="47"/>
      <w:r w:rsidR="00F3654D">
        <w:rPr>
          <w:i/>
          <w:iCs/>
          <w:sz w:val="24"/>
          <w:szCs w:val="24"/>
          <w:u w:val="single"/>
        </w:rPr>
        <w:t xml:space="preserve"> </w:t>
      </w:r>
    </w:p>
    <w:p w14:paraId="69A5DC6E" w14:textId="77777777" w:rsidR="00BE0C46" w:rsidRDefault="00BE0C46" w:rsidP="00C157C6">
      <w:pPr>
        <w:jc w:val="center"/>
        <w:rPr>
          <w:b/>
          <w:i/>
          <w:iCs/>
          <w:u w:val="single"/>
        </w:rPr>
      </w:pPr>
      <w:r w:rsidRPr="00C157C6">
        <w:rPr>
          <w:b/>
          <w:i/>
          <w:iCs/>
          <w:u w:val="single"/>
        </w:rPr>
        <w:t>Źródło: Opracowanie własne</w:t>
      </w:r>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33C9A5AC" w:rsidR="00A5706F" w:rsidRPr="00CF05B9" w:rsidRDefault="00D337B2" w:rsidP="00CF05B9">
      <w:pPr>
        <w:pStyle w:val="Legenda"/>
        <w:spacing w:before="0" w:after="0"/>
        <w:jc w:val="center"/>
        <w:rPr>
          <w:i/>
          <w:iCs/>
          <w:sz w:val="24"/>
          <w:szCs w:val="24"/>
          <w:u w:val="single"/>
        </w:rPr>
      </w:pPr>
      <w:bookmarkStart w:id="48" w:name="_Toc12266233"/>
      <w:r w:rsidRPr="00CF05B9">
        <w:rPr>
          <w:i/>
          <w:iCs/>
          <w:sz w:val="24"/>
          <w:szCs w:val="24"/>
          <w:u w:val="single"/>
        </w:rPr>
        <w:t xml:space="preserve">Rysunek </w:t>
      </w:r>
      <w:r w:rsidRPr="00CF05B9">
        <w:rPr>
          <w:i/>
          <w:iCs/>
          <w:sz w:val="24"/>
          <w:szCs w:val="24"/>
          <w:u w:val="single"/>
        </w:rPr>
        <w:fldChar w:fldCharType="begin"/>
      </w:r>
      <w:r w:rsidRPr="00CF05B9">
        <w:rPr>
          <w:i/>
          <w:iCs/>
          <w:sz w:val="24"/>
          <w:szCs w:val="24"/>
          <w:u w:val="single"/>
        </w:rPr>
        <w:instrText xml:space="preserve"> STYLEREF 1 \s </w:instrText>
      </w:r>
      <w:r w:rsidRPr="00CF05B9">
        <w:rPr>
          <w:i/>
          <w:iCs/>
          <w:sz w:val="24"/>
          <w:szCs w:val="24"/>
          <w:u w:val="single"/>
        </w:rPr>
        <w:fldChar w:fldCharType="separate"/>
      </w:r>
      <w:r w:rsidR="005D7159">
        <w:rPr>
          <w:i/>
          <w:iCs/>
          <w:noProof/>
          <w:sz w:val="24"/>
          <w:szCs w:val="24"/>
          <w:u w:val="single"/>
        </w:rPr>
        <w:t>2</w:t>
      </w:r>
      <w:r w:rsidRPr="00CF05B9">
        <w:rPr>
          <w:i/>
          <w:iCs/>
          <w:sz w:val="24"/>
          <w:szCs w:val="24"/>
          <w:u w:val="single"/>
        </w:rPr>
        <w:fldChar w:fldCharType="end"/>
      </w:r>
      <w:r w:rsidRPr="00CF05B9">
        <w:rPr>
          <w:i/>
          <w:iCs/>
          <w:sz w:val="24"/>
          <w:szCs w:val="24"/>
          <w:u w:val="single"/>
        </w:rPr>
        <w:noBreakHyphen/>
      </w:r>
      <w:r w:rsidRPr="00CF05B9">
        <w:rPr>
          <w:i/>
          <w:iCs/>
          <w:sz w:val="24"/>
          <w:szCs w:val="24"/>
          <w:u w:val="single"/>
        </w:rPr>
        <w:fldChar w:fldCharType="begin"/>
      </w:r>
      <w:r w:rsidRPr="00CF05B9">
        <w:rPr>
          <w:i/>
          <w:iCs/>
          <w:sz w:val="24"/>
          <w:szCs w:val="24"/>
          <w:u w:val="single"/>
        </w:rPr>
        <w:instrText xml:space="preserve"> SEQ Rysunek \* ARABIC \s 1 </w:instrText>
      </w:r>
      <w:r w:rsidRPr="00CF05B9">
        <w:rPr>
          <w:i/>
          <w:iCs/>
          <w:sz w:val="24"/>
          <w:szCs w:val="24"/>
          <w:u w:val="single"/>
        </w:rPr>
        <w:fldChar w:fldCharType="separate"/>
      </w:r>
      <w:r w:rsidR="005D7159">
        <w:rPr>
          <w:i/>
          <w:iCs/>
          <w:noProof/>
          <w:sz w:val="24"/>
          <w:szCs w:val="24"/>
          <w:u w:val="single"/>
        </w:rPr>
        <w:t>3</w:t>
      </w:r>
      <w:r w:rsidRPr="00CF05B9">
        <w:rPr>
          <w:i/>
          <w:iCs/>
          <w:sz w:val="24"/>
          <w:szCs w:val="24"/>
          <w:u w:val="single"/>
        </w:rPr>
        <w:fldChar w:fldCharType="end"/>
      </w:r>
      <w:r w:rsidR="002D7D98">
        <w:rPr>
          <w:i/>
          <w:iCs/>
          <w:sz w:val="24"/>
          <w:szCs w:val="24"/>
          <w:u w:val="single"/>
        </w:rPr>
        <w:t xml:space="preserve"> Algorytm</w:t>
      </w:r>
      <w:r w:rsidR="00134ABB">
        <w:rPr>
          <w:i/>
          <w:iCs/>
          <w:sz w:val="24"/>
          <w:szCs w:val="24"/>
          <w:u w:val="single"/>
        </w:rPr>
        <w:t xml:space="preserve"> ruchu </w:t>
      </w:r>
      <w:r w:rsidR="00361B99">
        <w:rPr>
          <w:i/>
          <w:iCs/>
          <w:sz w:val="24"/>
          <w:szCs w:val="24"/>
          <w:u w:val="single"/>
        </w:rPr>
        <w:t>wertykalnego</w:t>
      </w:r>
      <w:r w:rsidR="002D7D98">
        <w:rPr>
          <w:i/>
          <w:iCs/>
          <w:sz w:val="24"/>
          <w:szCs w:val="24"/>
          <w:u w:val="single"/>
        </w:rPr>
        <w:t xml:space="preserve"> dla </w:t>
      </w:r>
      <w:r w:rsidR="00360045">
        <w:rPr>
          <w:i/>
          <w:iCs/>
          <w:sz w:val="24"/>
          <w:szCs w:val="24"/>
          <w:u w:val="single"/>
        </w:rPr>
        <w:t>ośmi</w:t>
      </w:r>
      <w:r w:rsidR="008B7DC8">
        <w:rPr>
          <w:i/>
          <w:iCs/>
          <w:sz w:val="24"/>
          <w:szCs w:val="24"/>
          <w:u w:val="single"/>
        </w:rPr>
        <w:t>o</w:t>
      </w:r>
      <w:r w:rsidR="002D7D98">
        <w:rPr>
          <w:i/>
          <w:iCs/>
          <w:sz w:val="24"/>
          <w:szCs w:val="24"/>
          <w:u w:val="single"/>
        </w:rPr>
        <w:t>piętrowej windy</w:t>
      </w:r>
      <w:bookmarkEnd w:id="48"/>
    </w:p>
    <w:p w14:paraId="4E66567C" w14:textId="77777777" w:rsidR="00D337B2" w:rsidRPr="00CF05B9" w:rsidRDefault="00D337B2" w:rsidP="00CF05B9">
      <w:pPr>
        <w:jc w:val="center"/>
        <w:rPr>
          <w:b/>
          <w:i/>
          <w:iCs/>
          <w:u w:val="single"/>
        </w:rPr>
      </w:pPr>
      <w:r w:rsidRPr="00CF05B9">
        <w:rPr>
          <w:b/>
          <w:i/>
          <w:iCs/>
          <w:u w:val="single"/>
        </w:rPr>
        <w:t>Źródło: Opracowanie własne</w:t>
      </w:r>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9" w:name="_Toc12272406"/>
      <w:r w:rsidRPr="0046439B">
        <w:rPr>
          <w:sz w:val="24"/>
          <w:szCs w:val="24"/>
        </w:rPr>
        <w:lastRenderedPageBreak/>
        <w:t>Moduł pełnego piętra</w:t>
      </w:r>
      <w:bookmarkEnd w:id="49"/>
      <w:r w:rsidRPr="0046439B">
        <w:rPr>
          <w:sz w:val="24"/>
          <w:szCs w:val="24"/>
        </w:rPr>
        <w:t xml:space="preserve"> </w:t>
      </w:r>
    </w:p>
    <w:p w14:paraId="5C1A8BDF" w14:textId="77777777"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Pierwszym etapem po dotarciu na platformę jest otworzenie drzwi. Realizacja odbywa się przez ustawienie flagi „</w:t>
      </w:r>
      <w:r w:rsidR="00A84131" w:rsidRPr="008F7D57">
        <w:rPr>
          <w:i/>
          <w:iCs/>
        </w:rPr>
        <w:t>letout</w:t>
      </w:r>
      <w:r w:rsidR="00A84131">
        <w:t>”</w:t>
      </w:r>
      <w:r w:rsidR="005A54AF">
        <w:t xml:space="preserve"> przy otwieraniu</w:t>
      </w:r>
      <w:r w:rsidR="00A84131">
        <w:t xml:space="preserve"> po pierwszej iteracji algorytmu</w:t>
      </w:r>
      <w:r w:rsidR="00905127">
        <w:t>. Podczas wykonywania funkcji „</w:t>
      </w:r>
      <w:r w:rsidR="00905127" w:rsidRPr="0048182D">
        <w:rPr>
          <w:i/>
          <w:iCs/>
        </w:rPr>
        <w:t>open</w:t>
      </w:r>
      <w:r w:rsidR="00905127">
        <w:t xml:space="preserve">”, następuje zmiana stanu, drzwi są otwierane </w:t>
      </w:r>
      <w:r w:rsidR="00543D67">
        <w:t>z odpowiednim czasem pozwalającym na opuszczenie kabiny. System wraca do stanu FLOORx i sprawdza istniejące żądania</w:t>
      </w:r>
      <w:r w:rsidR="005D61AC">
        <w:t xml:space="preserve">. Początkowo sprawdzane </w:t>
      </w:r>
      <w:r w:rsidR="00E92024">
        <w:t>jest,</w:t>
      </w:r>
      <w:r w:rsidR="005D61AC">
        <w:t xml:space="preserve"> czy kierunek będzie </w:t>
      </w:r>
      <w:r w:rsidR="00E92024">
        <w:t>kontynuowany warunkiem „</w:t>
      </w:r>
      <w:r w:rsidR="00E92024" w:rsidRPr="00585D74">
        <w:rPr>
          <w:i/>
          <w:iCs/>
        </w:rPr>
        <w:t>dir==i_dir</w:t>
      </w:r>
      <w:r w:rsidR="00E92024">
        <w:t>”</w:t>
      </w:r>
      <w:r w:rsidR="00050F0E">
        <w:t xml:space="preserve">, </w:t>
      </w:r>
      <w:r w:rsidR="00F4217B">
        <w:t xml:space="preserve">gdzie </w:t>
      </w:r>
      <w:r w:rsidR="004A3E3B">
        <w:t>„</w:t>
      </w:r>
      <w:r w:rsidR="00F4217B" w:rsidRPr="00302927">
        <w:rPr>
          <w:i/>
          <w:iCs/>
        </w:rPr>
        <w:t>dir</w:t>
      </w:r>
      <w:r w:rsidR="004A3E3B">
        <w:rPr>
          <w:i/>
          <w:iCs/>
        </w:rPr>
        <w:t>”</w:t>
      </w:r>
      <w:r w:rsidR="00F4217B">
        <w:t xml:space="preserve"> to kierunek w ustalonym w tym stanie a </w:t>
      </w:r>
      <w:r w:rsidR="008E7C22">
        <w:t>„</w:t>
      </w:r>
      <w:r w:rsidR="00050F0E" w:rsidRPr="008E7C22">
        <w:rPr>
          <w:i/>
          <w:iCs/>
        </w:rPr>
        <w:t>i_dir</w:t>
      </w:r>
      <w:r w:rsidR="008E7C22">
        <w:rPr>
          <w:i/>
          <w:iCs/>
        </w:rPr>
        <w:t>”</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(btn_up)</w:t>
      </w:r>
      <w:r w:rsidR="00D8299A">
        <w:t xml:space="preserve"> lub w dół</w:t>
      </w:r>
      <w:r w:rsidR="00E01533">
        <w:t xml:space="preserve"> </w:t>
      </w:r>
      <w:r w:rsidR="002052F0">
        <w:t>(btn_dn)</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070672D9" w:rsidR="004A27EC" w:rsidRPr="00F64FDA" w:rsidRDefault="009D7A4A" w:rsidP="00F1545F">
      <w:pPr>
        <w:pStyle w:val="Legenda"/>
        <w:spacing w:before="0" w:after="0"/>
        <w:jc w:val="center"/>
        <w:rPr>
          <w:i/>
          <w:iCs/>
          <w:sz w:val="24"/>
          <w:szCs w:val="24"/>
          <w:u w:val="single"/>
        </w:rPr>
      </w:pPr>
      <w:bookmarkStart w:id="50" w:name="_Toc12266234"/>
      <w:r w:rsidRPr="00F64FDA">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4</w:t>
      </w:r>
      <w:r w:rsidR="00D337B2">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50"/>
    </w:p>
    <w:p w14:paraId="1062EDB9" w14:textId="77777777" w:rsidR="004A27EC" w:rsidRDefault="004A27EC" w:rsidP="00F1545F">
      <w:pPr>
        <w:jc w:val="center"/>
        <w:rPr>
          <w:b/>
          <w:i/>
          <w:iCs/>
          <w:u w:val="single"/>
        </w:rPr>
      </w:pPr>
      <w:r w:rsidRPr="00A6751C">
        <w:rPr>
          <w:b/>
          <w:i/>
          <w:iCs/>
          <w:u w:val="single"/>
        </w:rPr>
        <w:t>Źródło: Opracowanie własne</w:t>
      </w:r>
    </w:p>
    <w:p w14:paraId="3E4681F0" w14:textId="77777777" w:rsidR="00A9752B" w:rsidRPr="00A6751C" w:rsidRDefault="00A9752B" w:rsidP="00F1545F">
      <w:pPr>
        <w:jc w:val="center"/>
        <w:rPr>
          <w:b/>
        </w:rPr>
      </w:pPr>
    </w:p>
    <w:p w14:paraId="31F3A2B7" w14:textId="77777777" w:rsidR="005B6132" w:rsidRPr="006A1827" w:rsidRDefault="00554182" w:rsidP="00554182">
      <w:pPr>
        <w:pStyle w:val="Tekstpodstawowyzwciciem"/>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D6101">
      <w:pPr>
        <w:pStyle w:val="Nagwek3"/>
        <w:rPr>
          <w:sz w:val="24"/>
          <w:szCs w:val="24"/>
        </w:rPr>
      </w:pPr>
      <w:bookmarkStart w:id="51" w:name="_Toc12272407"/>
      <w:r w:rsidRPr="00575444">
        <w:rPr>
          <w:sz w:val="24"/>
          <w:szCs w:val="24"/>
        </w:rPr>
        <w:t>Moduł piętra przejściowego</w:t>
      </w:r>
      <w:bookmarkEnd w:id="51"/>
    </w:p>
    <w:p w14:paraId="6453E5E1" w14:textId="77777777" w:rsidR="006E07AF" w:rsidRPr="00A6751C"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5CDF5329" w:rsidR="00B06814" w:rsidRPr="00064377" w:rsidRDefault="005F4D0D" w:rsidP="00064377">
      <w:pPr>
        <w:pStyle w:val="Legenda"/>
        <w:spacing w:before="0" w:after="0"/>
        <w:jc w:val="center"/>
        <w:rPr>
          <w:i/>
          <w:iCs/>
          <w:sz w:val="24"/>
          <w:szCs w:val="24"/>
          <w:u w:val="single"/>
        </w:rPr>
      </w:pPr>
      <w:bookmarkStart w:id="52" w:name="_Toc12266235"/>
      <w:r w:rsidRPr="00064377">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5</w:t>
      </w:r>
      <w:r w:rsidR="00D337B2">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52"/>
    </w:p>
    <w:p w14:paraId="6B31BE9D" w14:textId="77777777" w:rsidR="005D10ED" w:rsidRPr="00A6751C" w:rsidRDefault="005D10ED" w:rsidP="00064377">
      <w:pPr>
        <w:jc w:val="center"/>
        <w:rPr>
          <w:b/>
        </w:rPr>
      </w:pPr>
      <w:r w:rsidRPr="00A6751C">
        <w:rPr>
          <w:b/>
          <w:i/>
          <w:iCs/>
          <w:u w:val="single"/>
        </w:rPr>
        <w:t>Źródło: Opracowanie własne</w:t>
      </w:r>
    </w:p>
    <w:p w14:paraId="6E6A6B38" w14:textId="77777777" w:rsidR="005D10ED" w:rsidRPr="005D10ED" w:rsidRDefault="005D10ED" w:rsidP="00064377"/>
    <w:p w14:paraId="03A029A0" w14:textId="77777777" w:rsidR="00265121" w:rsidRPr="00A6751C" w:rsidRDefault="005D05CF" w:rsidP="006E07AF">
      <w:pPr>
        <w:pStyle w:val="Tekstpodstawowyzwciciem"/>
      </w:pPr>
      <w:r>
        <w:lastRenderedPageBreak/>
        <w:t>Na rysunku 2-4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change_dir()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3269905B" w14:textId="77777777" w:rsidR="007469DB" w:rsidRPr="00A6751C" w:rsidRDefault="007469DB" w:rsidP="007469DB">
      <w:pPr>
        <w:pStyle w:val="Tekstpodstawowyzwciciem"/>
        <w:spacing w:after="0"/>
      </w:pPr>
    </w:p>
    <w:p w14:paraId="16D3B380" w14:textId="77777777" w:rsidR="004425DA" w:rsidRPr="004425DA" w:rsidRDefault="00B0454C" w:rsidP="007469DB">
      <w:pPr>
        <w:pStyle w:val="Nagwek3"/>
        <w:spacing w:before="0" w:after="0"/>
      </w:pPr>
      <w:r w:rsidRPr="00A6751C">
        <w:t xml:space="preserve"> </w:t>
      </w:r>
      <w:bookmarkStart w:id="53" w:name="_Toc12272408"/>
      <w:r w:rsidR="00F22C14" w:rsidRPr="008E5ACF">
        <w:rPr>
          <w:sz w:val="24"/>
          <w:szCs w:val="24"/>
        </w:rPr>
        <w:t>Interfejs użytkownika</w:t>
      </w:r>
      <w:bookmarkEnd w:id="53"/>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28F41E1E" w:rsidR="004A5443" w:rsidRPr="00466B5A" w:rsidRDefault="003945D9" w:rsidP="003945D9">
      <w:pPr>
        <w:pStyle w:val="Legenda"/>
        <w:spacing w:before="0" w:after="0"/>
        <w:jc w:val="center"/>
        <w:rPr>
          <w:i/>
          <w:iCs/>
          <w:sz w:val="24"/>
          <w:szCs w:val="24"/>
          <w:u w:val="single"/>
        </w:rPr>
      </w:pPr>
      <w:bookmarkStart w:id="54" w:name="_Toc12266236"/>
      <w:r w:rsidRPr="00466B5A">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6</w:t>
      </w:r>
      <w:r w:rsidR="00D337B2">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bookmarkEnd w:id="54"/>
    </w:p>
    <w:p w14:paraId="5371EE75" w14:textId="77777777" w:rsidR="003945D9" w:rsidRPr="00466B5A" w:rsidRDefault="003945D9" w:rsidP="003945D9">
      <w:pPr>
        <w:jc w:val="center"/>
        <w:rPr>
          <w:b/>
          <w:i/>
          <w:iCs/>
          <w:u w:val="single"/>
        </w:rPr>
      </w:pPr>
      <w:r w:rsidRPr="00466B5A">
        <w:rPr>
          <w:b/>
          <w:i/>
          <w:iCs/>
          <w:u w:val="single"/>
        </w:rPr>
        <w:t>Źródło: Opracowanie własne</w:t>
      </w:r>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2744EA62" w:rsidR="006E07AF" w:rsidRPr="00A6751C" w:rsidRDefault="00067B91" w:rsidP="00067B91">
      <w:pPr>
        <w:pStyle w:val="Legenda"/>
        <w:spacing w:before="0" w:after="0"/>
        <w:jc w:val="center"/>
        <w:rPr>
          <w:i/>
          <w:sz w:val="24"/>
          <w:u w:val="single"/>
        </w:rPr>
      </w:pPr>
      <w:bookmarkStart w:id="55" w:name="_Toc12266237"/>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5D7159">
        <w:rPr>
          <w:i/>
          <w:noProof/>
          <w:sz w:val="24"/>
          <w:u w:val="single"/>
        </w:rPr>
        <w:t>2</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5D7159">
        <w:rPr>
          <w:i/>
          <w:noProof/>
          <w:sz w:val="24"/>
          <w:u w:val="single"/>
        </w:rPr>
        <w:t>7</w:t>
      </w:r>
      <w:r w:rsidR="00D337B2">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5"/>
    </w:p>
    <w:p w14:paraId="0C07D9D1" w14:textId="77777777" w:rsidR="00067B91" w:rsidRDefault="00067B91" w:rsidP="00067B91">
      <w:pPr>
        <w:jc w:val="center"/>
        <w:rPr>
          <w:b/>
          <w:i/>
          <w:iCs/>
          <w:u w:val="single"/>
        </w:rPr>
      </w:pPr>
      <w:r w:rsidRPr="00A6751C">
        <w:rPr>
          <w:b/>
          <w:i/>
          <w:iCs/>
          <w:u w:val="single"/>
        </w:rPr>
        <w:t>Źródło: Opracowanie własne</w:t>
      </w: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383297E9" w:rsidR="00C33A43" w:rsidRPr="00182307" w:rsidRDefault="00C33A43" w:rsidP="008004CF">
      <w:pPr>
        <w:pStyle w:val="Legenda"/>
        <w:spacing w:before="0" w:after="0"/>
        <w:jc w:val="center"/>
        <w:rPr>
          <w:b w:val="0"/>
          <w:i/>
          <w:iCs/>
          <w:sz w:val="24"/>
          <w:szCs w:val="24"/>
          <w:u w:val="single"/>
        </w:rPr>
      </w:pPr>
      <w:bookmarkStart w:id="56" w:name="_Toc12266238"/>
      <w:r w:rsidRPr="00182307">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8</w:t>
      </w:r>
      <w:r w:rsidR="00D337B2">
        <w:rPr>
          <w:i/>
          <w:iCs/>
          <w:sz w:val="24"/>
          <w:szCs w:val="24"/>
          <w:u w:val="single"/>
        </w:rPr>
        <w:fldChar w:fldCharType="end"/>
      </w:r>
      <w:r w:rsidR="009740C3">
        <w:rPr>
          <w:i/>
          <w:iCs/>
          <w:sz w:val="24"/>
          <w:szCs w:val="24"/>
          <w:u w:val="single"/>
        </w:rPr>
        <w:t xml:space="preserve"> Maszyna stanó</w:t>
      </w:r>
      <w:r w:rsidR="009C29F9">
        <w:rPr>
          <w:i/>
          <w:iCs/>
          <w:sz w:val="24"/>
          <w:szCs w:val="24"/>
          <w:u w:val="single"/>
        </w:rPr>
        <w:t>w obsługi drzwi</w:t>
      </w:r>
      <w:bookmarkEnd w:id="56"/>
    </w:p>
    <w:p w14:paraId="4F82B8F4" w14:textId="77777777" w:rsidR="009C30CF" w:rsidRDefault="009C30CF" w:rsidP="008004CF">
      <w:pPr>
        <w:pStyle w:val="Tekstpodstawowyzwciciem"/>
        <w:spacing w:after="0"/>
        <w:ind w:firstLine="0"/>
        <w:jc w:val="center"/>
        <w:rPr>
          <w:b/>
          <w:i/>
          <w:iCs/>
          <w:u w:val="single"/>
        </w:rPr>
      </w:pPr>
      <w:r w:rsidRPr="00A6751C">
        <w:rPr>
          <w:b/>
          <w:i/>
          <w:iCs/>
          <w:u w:val="single"/>
        </w:rPr>
        <w:t>Źródło: Opracowanie własne</w:t>
      </w:r>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7" w:name="_Toc12272409"/>
      <w:r>
        <w:lastRenderedPageBreak/>
        <w:t>W</w:t>
      </w:r>
      <w:r w:rsidR="00704A40">
        <w:t>eryfikac</w:t>
      </w:r>
      <w:r w:rsidR="00F30729">
        <w:t>ja</w:t>
      </w:r>
      <w:r w:rsidR="00704A40">
        <w:t xml:space="preserve"> kodu</w:t>
      </w:r>
      <w:bookmarkEnd w:id="57"/>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77777777"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analysis)</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8" w:name="_Toc12272410"/>
      <w:r w:rsidRPr="00112A5C">
        <w:rPr>
          <w:sz w:val="24"/>
          <w:szCs w:val="24"/>
        </w:rPr>
        <w:t>Przypadki testowe</w:t>
      </w:r>
      <w:bookmarkEnd w:id="58"/>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69EECB88" w:rsidR="00095556" w:rsidRPr="00A6751C" w:rsidRDefault="002B3963" w:rsidP="002B3963">
      <w:pPr>
        <w:pStyle w:val="Legenda"/>
        <w:spacing w:before="0" w:after="0"/>
        <w:jc w:val="center"/>
        <w:rPr>
          <w:i/>
          <w:iCs/>
          <w:sz w:val="24"/>
          <w:szCs w:val="24"/>
          <w:u w:val="single"/>
        </w:rPr>
      </w:pPr>
      <w:bookmarkStart w:id="59" w:name="_Toc12266239"/>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5D715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5D7159">
        <w:rPr>
          <w:i/>
          <w:iCs/>
          <w:noProof/>
          <w:sz w:val="24"/>
          <w:szCs w:val="24"/>
          <w:u w:val="single"/>
        </w:rPr>
        <w:t>9</w:t>
      </w:r>
      <w:r w:rsidR="00D337B2">
        <w:rPr>
          <w:i/>
          <w:iCs/>
          <w:sz w:val="24"/>
          <w:szCs w:val="24"/>
          <w:u w:val="single"/>
        </w:rPr>
        <w:fldChar w:fldCharType="end"/>
      </w:r>
      <w:r w:rsidR="00BC65C8">
        <w:rPr>
          <w:i/>
          <w:iCs/>
          <w:sz w:val="24"/>
          <w:szCs w:val="24"/>
          <w:u w:val="single"/>
        </w:rPr>
        <w:t xml:space="preserve"> Przykładowy testbench</w:t>
      </w:r>
      <w:bookmarkEnd w:id="59"/>
      <w:r w:rsidR="00BC65C8">
        <w:rPr>
          <w:i/>
          <w:iCs/>
          <w:sz w:val="24"/>
          <w:szCs w:val="24"/>
          <w:u w:val="single"/>
        </w:rPr>
        <w:t xml:space="preserve"> </w:t>
      </w:r>
    </w:p>
    <w:p w14:paraId="69B678DC" w14:textId="77777777" w:rsidR="002B3963" w:rsidRPr="00A6751C" w:rsidRDefault="002B3963" w:rsidP="002B3963">
      <w:pPr>
        <w:jc w:val="center"/>
        <w:rPr>
          <w:b/>
        </w:rPr>
      </w:pPr>
      <w:r w:rsidRPr="00A6751C">
        <w:rPr>
          <w:b/>
          <w:i/>
          <w:iCs/>
          <w:u w:val="single"/>
        </w:rPr>
        <w:t>Źródło: Opracowanie własne</w:t>
      </w:r>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pPr>
        <w:pStyle w:val="Nagwek1"/>
      </w:pPr>
      <w:bookmarkStart w:id="60" w:name="_Toc65426908"/>
      <w:bookmarkStart w:id="61" w:name="_Toc65427141"/>
      <w:r w:rsidRPr="00A6751C">
        <w:lastRenderedPageBreak/>
        <w:br/>
      </w:r>
      <w:bookmarkStart w:id="62" w:name="_Toc12272411"/>
      <w:bookmarkEnd w:id="60"/>
      <w:bookmarkEnd w:id="61"/>
      <w:r w:rsidR="001841AC" w:rsidRPr="00A6751C">
        <w:t>Projektowanie układu scalonego</w:t>
      </w:r>
      <w:bookmarkEnd w:id="62"/>
    </w:p>
    <w:p w14:paraId="77BFB76D" w14:textId="77777777" w:rsidR="00796B9E" w:rsidRPr="00A6751C" w:rsidRDefault="00DB4B51" w:rsidP="00796B9E">
      <w:pPr>
        <w:pStyle w:val="Nagwek2"/>
      </w:pPr>
      <w:bookmarkStart w:id="63" w:name="_Toc12272412"/>
      <w:r w:rsidRPr="00A6751C">
        <w:t>Generacja</w:t>
      </w:r>
      <w:bookmarkEnd w:id="63"/>
      <w:r w:rsidRPr="00A6751C">
        <w:t xml:space="preserve"> </w:t>
      </w:r>
    </w:p>
    <w:p w14:paraId="10ECD1C7" w14:textId="77777777" w:rsidR="001E7DBF" w:rsidRPr="00A6751C" w:rsidRDefault="00535281" w:rsidP="00730C32">
      <w:pPr>
        <w:pStyle w:val="Nagwek2"/>
      </w:pPr>
      <w:bookmarkStart w:id="64" w:name="_Toc12272413"/>
      <w:bookmarkStart w:id="65" w:name="_Toc65426909"/>
      <w:bookmarkStart w:id="66" w:name="_Toc65427142"/>
      <w:r w:rsidRPr="00A6751C">
        <w:t>Synteza</w:t>
      </w:r>
      <w:bookmarkEnd w:id="64"/>
      <w:r w:rsidRPr="00A6751C">
        <w:t xml:space="preserve"> </w:t>
      </w:r>
    </w:p>
    <w:p w14:paraId="68387876" w14:textId="77777777" w:rsidR="003B28A9" w:rsidRPr="00A6751C" w:rsidRDefault="00E74303" w:rsidP="007D5833">
      <w:pPr>
        <w:pStyle w:val="Nagwek2"/>
      </w:pPr>
      <w:bookmarkStart w:id="67" w:name="_Toc12272414"/>
      <w:r w:rsidRPr="00A6751C">
        <w:t>Tworzenie layoutu</w:t>
      </w:r>
      <w:bookmarkEnd w:id="67"/>
    </w:p>
    <w:p w14:paraId="59723769" w14:textId="77777777" w:rsidR="007741F3" w:rsidRPr="00A6751C" w:rsidRDefault="007741F3" w:rsidP="00C81242">
      <w:pPr>
        <w:pStyle w:val="Tekstpodstawowyzwciciem"/>
      </w:pPr>
    </w:p>
    <w:p w14:paraId="0DC48A3E" w14:textId="77777777" w:rsidR="003B28A9" w:rsidRPr="00A6751C" w:rsidRDefault="003B28A9" w:rsidP="003B28A9">
      <w:pPr>
        <w:pStyle w:val="Nagwek1"/>
        <w:numPr>
          <w:ilvl w:val="0"/>
          <w:numId w:val="0"/>
        </w:numPr>
      </w:pPr>
      <w:bookmarkStart w:id="68" w:name="_Toc12272415"/>
      <w:r w:rsidRPr="00A6751C">
        <w:lastRenderedPageBreak/>
        <w:t>Podsumowanie i wnioski</w:t>
      </w:r>
      <w:bookmarkEnd w:id="68"/>
    </w:p>
    <w:p w14:paraId="47F830DC" w14:textId="77777777" w:rsidR="00F44E53" w:rsidRPr="00A6751C" w:rsidRDefault="00F44E53" w:rsidP="00F44E53">
      <w:pPr>
        <w:pStyle w:val="Nagwek1"/>
        <w:numPr>
          <w:ilvl w:val="0"/>
          <w:numId w:val="0"/>
        </w:numPr>
      </w:pPr>
      <w:bookmarkStart w:id="69" w:name="_Toc12272416"/>
      <w:r w:rsidRPr="00A6751C">
        <w:lastRenderedPageBreak/>
        <w:t>Streszczenie</w:t>
      </w:r>
      <w:bookmarkEnd w:id="69"/>
    </w:p>
    <w:p w14:paraId="17773494" w14:textId="77777777" w:rsidR="00B66C76" w:rsidRPr="00A6751C" w:rsidRDefault="00B66C76" w:rsidP="00B66C76">
      <w:pPr>
        <w:ind w:firstLine="284"/>
        <w:rPr>
          <w:color w:val="000000"/>
        </w:rPr>
      </w:pPr>
    </w:p>
    <w:p w14:paraId="5328BE46" w14:textId="77777777" w:rsidR="00D92D2E" w:rsidRPr="00A6751C" w:rsidRDefault="00D92D2E" w:rsidP="00D92D2E">
      <w:pPr>
        <w:pStyle w:val="Tekstpodstawowyzwciciem"/>
      </w:pPr>
      <w:r w:rsidRPr="00A6751C">
        <w:t xml:space="preserve"> </w:t>
      </w:r>
    </w:p>
    <w:p w14:paraId="5D185939" w14:textId="77777777" w:rsidR="00F44E53" w:rsidRPr="000E367D" w:rsidRDefault="00F44E53" w:rsidP="00F44E53">
      <w:pPr>
        <w:pStyle w:val="Nagwek1"/>
        <w:numPr>
          <w:ilvl w:val="0"/>
          <w:numId w:val="0"/>
        </w:numPr>
        <w:rPr>
          <w:lang w:val="en-US"/>
        </w:rPr>
      </w:pPr>
      <w:bookmarkStart w:id="70" w:name="_Toc12272417"/>
      <w:r w:rsidRPr="000E367D">
        <w:rPr>
          <w:lang w:val="en-US"/>
        </w:rPr>
        <w:lastRenderedPageBreak/>
        <w:t>Summary</w:t>
      </w:r>
      <w:bookmarkEnd w:id="70"/>
    </w:p>
    <w:p w14:paraId="0A23B8BA" w14:textId="77777777" w:rsidR="00F44E53" w:rsidRPr="000E367D" w:rsidRDefault="00F44E53" w:rsidP="00F44E53">
      <w:pPr>
        <w:pStyle w:val="Tekstpodstawowy"/>
        <w:rPr>
          <w:lang w:val="en-US"/>
        </w:rPr>
      </w:pPr>
      <w:bookmarkStart w:id="71" w:name="_Toc65426914"/>
      <w:bookmarkStart w:id="72" w:name="_Toc65427147"/>
    </w:p>
    <w:p w14:paraId="177262F5" w14:textId="77777777" w:rsidR="00F44E53" w:rsidRPr="00A6751C" w:rsidRDefault="00F44E53" w:rsidP="00F44E53">
      <w:pPr>
        <w:pStyle w:val="Nagwek1"/>
        <w:numPr>
          <w:ilvl w:val="0"/>
          <w:numId w:val="0"/>
        </w:numPr>
      </w:pPr>
      <w:bookmarkStart w:id="73" w:name="_Toc12272418"/>
      <w:r w:rsidRPr="00A6751C">
        <w:lastRenderedPageBreak/>
        <w:t>Spis stosowanych skrótów</w:t>
      </w:r>
      <w:bookmarkEnd w:id="73"/>
    </w:p>
    <w:p w14:paraId="1A4B0B00" w14:textId="77777777" w:rsidR="00B04BD5" w:rsidRPr="00A6751C" w:rsidRDefault="00B04BD5" w:rsidP="00F44E53">
      <w:pPr>
        <w:pStyle w:val="Tekstpodstawowyzwciciem"/>
      </w:pPr>
      <w:r w:rsidRPr="00A6751C">
        <w:t>A</w:t>
      </w:r>
      <w:r w:rsidR="00597EDE">
        <w:t>SIC</w:t>
      </w:r>
      <w:r w:rsidR="00384B44" w:rsidRPr="00A6751C">
        <w:t xml:space="preserve"> </w:t>
      </w:r>
      <w:r w:rsidR="00F83B71" w:rsidRPr="00A6751C">
        <w:t>–</w:t>
      </w:r>
      <w:r w:rsidR="00384B44" w:rsidRPr="00A6751C">
        <w:t xml:space="preserve"> </w:t>
      </w:r>
    </w:p>
    <w:p w14:paraId="4BF1C91B" w14:textId="77777777" w:rsidR="00F44E53" w:rsidRPr="000E367D" w:rsidRDefault="00597EDE" w:rsidP="00F44E53">
      <w:pPr>
        <w:pStyle w:val="Tekstpodstawowyzwciciem"/>
        <w:rPr>
          <w:lang w:val="en-US"/>
        </w:rPr>
      </w:pPr>
      <w:r>
        <w:rPr>
          <w:lang w:val="en-US"/>
        </w:rPr>
        <w:t>FDD</w:t>
      </w:r>
      <w:r w:rsidR="00F44E53" w:rsidRPr="000E367D">
        <w:rPr>
          <w:lang w:val="en-US"/>
        </w:rPr>
        <w:t xml:space="preserve"> – </w:t>
      </w:r>
    </w:p>
    <w:p w14:paraId="15BCDCF0" w14:textId="77777777"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0974ABA6" w14:textId="77777777" w:rsidR="00F44E53" w:rsidRPr="00844843" w:rsidRDefault="00F44E53" w:rsidP="00F44E53">
      <w:pPr>
        <w:pStyle w:val="Nagwek1"/>
        <w:numPr>
          <w:ilvl w:val="0"/>
          <w:numId w:val="0"/>
        </w:numPr>
        <w:rPr>
          <w:lang w:val="en-US"/>
        </w:rPr>
      </w:pPr>
      <w:bookmarkStart w:id="74" w:name="_Toc12272419"/>
      <w:bookmarkEnd w:id="71"/>
      <w:bookmarkEnd w:id="72"/>
      <w:r w:rsidRPr="00844843">
        <w:rPr>
          <w:lang w:val="en-US"/>
        </w:rPr>
        <w:lastRenderedPageBreak/>
        <w:t>Słowa kluczowe</w:t>
      </w:r>
      <w:bookmarkEnd w:id="74"/>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77777777" w:rsidR="00F44E53" w:rsidRPr="00A6751C" w:rsidRDefault="005E345E" w:rsidP="00F44E53">
      <w:pPr>
        <w:pStyle w:val="Tekstpodstawowyzwciciem"/>
        <w:numPr>
          <w:ilvl w:val="0"/>
          <w:numId w:val="6"/>
        </w:numPr>
      </w:pPr>
      <w:r>
        <w:t>winda</w:t>
      </w:r>
      <w:r w:rsidR="00F44E53" w:rsidRPr="00A6751C">
        <w:t>,</w:t>
      </w:r>
    </w:p>
    <w:p w14:paraId="5CBEB5B2" w14:textId="77777777" w:rsidR="00F44E53" w:rsidRPr="00A6751C" w:rsidRDefault="00F44E53" w:rsidP="00F44E53">
      <w:pPr>
        <w:pStyle w:val="Nagwek1"/>
        <w:numPr>
          <w:ilvl w:val="0"/>
          <w:numId w:val="0"/>
        </w:numPr>
      </w:pPr>
      <w:bookmarkStart w:id="75" w:name="_Toc12272420"/>
      <w:r w:rsidRPr="00A6751C">
        <w:lastRenderedPageBreak/>
        <w:t>Keywords</w:t>
      </w:r>
      <w:bookmarkEnd w:id="75"/>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77777777" w:rsidR="00F44E53" w:rsidRPr="00A6751C" w:rsidRDefault="00920D63" w:rsidP="00F44E53">
      <w:pPr>
        <w:pStyle w:val="Tekstpodstawowyzwciciem"/>
        <w:numPr>
          <w:ilvl w:val="0"/>
          <w:numId w:val="5"/>
        </w:numPr>
      </w:pPr>
      <w:r>
        <w:t>elevator</w:t>
      </w:r>
      <w:r w:rsidR="00F44E53" w:rsidRPr="00A6751C">
        <w:t>,</w:t>
      </w:r>
    </w:p>
    <w:p w14:paraId="2FA40A19" w14:textId="77777777" w:rsidR="00F44E53" w:rsidRPr="00A6751C" w:rsidRDefault="00F44E53" w:rsidP="00F44E53">
      <w:pPr>
        <w:pStyle w:val="Nagwek1"/>
        <w:numPr>
          <w:ilvl w:val="0"/>
          <w:numId w:val="0"/>
        </w:numPr>
      </w:pPr>
      <w:bookmarkStart w:id="76" w:name="_Ref97827699"/>
      <w:bookmarkStart w:id="77" w:name="_Toc12272421"/>
      <w:r w:rsidRPr="00A6751C">
        <w:lastRenderedPageBreak/>
        <w:t>Bibliografia</w:t>
      </w:r>
      <w:bookmarkEnd w:id="76"/>
      <w:bookmarkEnd w:id="77"/>
    </w:p>
    <w:p w14:paraId="432421E5" w14:textId="77777777" w:rsidR="00F44E53" w:rsidRPr="00A6751C" w:rsidRDefault="00F44E53" w:rsidP="00995FE3">
      <w:pPr>
        <w:pStyle w:val="Literatura"/>
      </w:pPr>
      <w:bookmarkStart w:id="78" w:name="Lit_np_ksiazka"/>
      <w:r w:rsidRPr="00A6751C">
        <w:t>A</w:t>
      </w:r>
      <w:r w:rsidR="00B04BD5" w:rsidRPr="00A6751C">
        <w:t xml:space="preserve">ntoszkiewicz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78"/>
      <w:r w:rsidR="00B04BD5" w:rsidRPr="00A6751C">
        <w:t>271</w:t>
      </w:r>
      <w:r w:rsidR="00995FE3" w:rsidRPr="00A6751C">
        <w:t>.</w:t>
      </w:r>
    </w:p>
    <w:p w14:paraId="5C352C9A" w14:textId="77777777"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14:paraId="7EFCE4B0" w14:textId="77777777"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14:paraId="46DE1E7C" w14:textId="77777777" w:rsidR="00F44E53" w:rsidRPr="000E367D" w:rsidRDefault="00B04BD5" w:rsidP="00F44E53">
      <w:pPr>
        <w:pStyle w:val="Literatura"/>
        <w:rPr>
          <w:snapToGrid w:val="0"/>
          <w:lang w:val="en-US"/>
        </w:rPr>
      </w:pPr>
      <w:bookmarkStart w:id="79"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79"/>
      <w:r w:rsidR="00995FE3" w:rsidRPr="000E367D">
        <w:rPr>
          <w:lang w:val="en-US"/>
        </w:rPr>
        <w:t>New York: Van Nostrand Reinhold Company, 1983.</w:t>
      </w:r>
    </w:p>
    <w:p w14:paraId="52446046" w14:textId="77777777" w:rsidR="00256C10" w:rsidRPr="00A6751C" w:rsidRDefault="003C0530" w:rsidP="00F44E53">
      <w:pPr>
        <w:pStyle w:val="Literatura"/>
      </w:pPr>
      <w:r w:rsidRPr="00A6751C">
        <w:t>Strakosch The verical transportation nhandbook</w:t>
      </w:r>
    </w:p>
    <w:p w14:paraId="242E467B" w14:textId="77777777" w:rsidR="00F44E53" w:rsidRPr="000E367D" w:rsidRDefault="00141D7E" w:rsidP="00204157">
      <w:pPr>
        <w:pStyle w:val="Literatura"/>
        <w:rPr>
          <w:lang w:val="en-US"/>
        </w:rPr>
      </w:pPr>
      <w:bookmarkStart w:id="80" w:name="Lit_np_www1"/>
      <w:r w:rsidRPr="000E367D">
        <w:rPr>
          <w:lang w:val="en-US"/>
        </w:rPr>
        <w:t>Elevator control strategies j axelsson,s bernlind</w:t>
      </w:r>
      <w:r w:rsidR="00204157" w:rsidRPr="000E367D">
        <w:rPr>
          <w:lang w:val="en-US"/>
        </w:rPr>
        <w:t xml:space="preserve"> </w:t>
      </w:r>
      <w:bookmarkEnd w:id="80"/>
    </w:p>
    <w:p w14:paraId="1E52A97D" w14:textId="77777777" w:rsidR="008928BF" w:rsidRPr="000E367D" w:rsidRDefault="008928BF" w:rsidP="00204157">
      <w:pPr>
        <w:pStyle w:val="Literatura"/>
        <w:rPr>
          <w:lang w:val="en-US"/>
        </w:rPr>
      </w:pPr>
      <w:r w:rsidRPr="000E367D">
        <w:rPr>
          <w:lang w:val="en-US"/>
        </w:rPr>
        <w:t>Algorytm Scan http://aragorn.pb.bialystok.pl/~wkwedlo/OS1-9.pdf</w:t>
      </w:r>
    </w:p>
    <w:p w14:paraId="643CDADA" w14:textId="77777777"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14:paraId="0DA4D11D" w14:textId="77777777" w:rsidR="00042AEC" w:rsidRPr="000E367D" w:rsidRDefault="00D36028" w:rsidP="00204157">
      <w:pPr>
        <w:pStyle w:val="Literatura"/>
        <w:rPr>
          <w:lang w:val="en-US"/>
        </w:rPr>
      </w:pPr>
      <w:r w:rsidRPr="000E367D">
        <w:rPr>
          <w:lang w:val="en-US"/>
        </w:rPr>
        <w:t xml:space="preserve">Shanghai towr </w:t>
      </w:r>
      <w:hyperlink r:id="rId31" w:history="1">
        <w:r w:rsidR="006E17B9" w:rsidRPr="000E367D">
          <w:rPr>
            <w:rStyle w:val="Hipercze"/>
            <w:lang w:val="en-US"/>
          </w:rPr>
          <w:t>https://en.wikipedia.org/wiki/Shanghai_Tower</w:t>
        </w:r>
      </w:hyperlink>
    </w:p>
    <w:p w14:paraId="06F6F8F1" w14:textId="77777777" w:rsidR="006E17B9" w:rsidRPr="000E367D" w:rsidRDefault="006E17B9" w:rsidP="00204157">
      <w:pPr>
        <w:pStyle w:val="Literatura"/>
        <w:rPr>
          <w:lang w:val="en-US"/>
        </w:rPr>
      </w:pPr>
      <w:r w:rsidRPr="000E367D">
        <w:rPr>
          <w:lang w:val="en-US"/>
        </w:rPr>
        <w:t xml:space="preserve">Elevator gruop </w:t>
      </w:r>
      <w:hyperlink r:id="rId32" w:history="1">
        <w:r w:rsidRPr="000E367D">
          <w:rPr>
            <w:rStyle w:val="Hipercze"/>
            <w:lang w:val="en-US"/>
          </w:rPr>
          <w:t>https://link.springer.com/content/pdf/10.1023%2FA%3A1007518724497.pdf</w:t>
        </w:r>
      </w:hyperlink>
    </w:p>
    <w:p w14:paraId="4BB8D9E4" w14:textId="77777777"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33"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14:paraId="0D8BDD58" w14:textId="77777777" w:rsidR="00ED3250" w:rsidRPr="000E367D" w:rsidRDefault="00ED3250" w:rsidP="00204157">
      <w:pPr>
        <w:pStyle w:val="Literatura"/>
        <w:rPr>
          <w:lang w:val="en-US"/>
        </w:rPr>
      </w:pPr>
      <w:r w:rsidRPr="000E367D">
        <w:rPr>
          <w:lang w:val="en-US"/>
        </w:rPr>
        <w:t xml:space="preserve">Elevators UE </w:t>
      </w:r>
      <w:hyperlink r:id="rId34" w:history="1">
        <w:r w:rsidR="003A36EB" w:rsidRPr="000E367D">
          <w:rPr>
            <w:rStyle w:val="Hipercze"/>
            <w:lang w:val="en-US"/>
          </w:rPr>
          <w:t>https://ec.europa.eu/growth/sectors/mechanical-engineering/lifts_en</w:t>
        </w:r>
      </w:hyperlink>
    </w:p>
    <w:p w14:paraId="49B72075" w14:textId="77777777"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14:paraId="1164F7C8" w14:textId="77777777" w:rsidR="007C2412" w:rsidRDefault="00396793" w:rsidP="00204157">
      <w:pPr>
        <w:pStyle w:val="Literatura"/>
        <w:rPr>
          <w:lang w:val="en-US"/>
        </w:rPr>
      </w:pPr>
      <w:hyperlink r:id="rId35" w:history="1">
        <w:r w:rsidR="00533A18" w:rsidRPr="00104E9D">
          <w:rPr>
            <w:rStyle w:val="Hipercze"/>
            <w:lang w:val="en-US"/>
          </w:rPr>
          <w:t>http://www.elca-eu.org/</w:t>
        </w:r>
      </w:hyperlink>
    </w:p>
    <w:p w14:paraId="69826DE0" w14:textId="77777777" w:rsidR="00533A18" w:rsidRPr="00747F75" w:rsidRDefault="00396793" w:rsidP="00204157">
      <w:pPr>
        <w:pStyle w:val="Literatura"/>
        <w:rPr>
          <w:lang w:val="en-US"/>
        </w:rPr>
      </w:pPr>
      <w:hyperlink r:id="rId36" w:history="1">
        <w:r w:rsidR="00747F75" w:rsidRPr="00104E9D">
          <w:rPr>
            <w:rStyle w:val="Hipercze"/>
            <w:i/>
            <w:iCs/>
            <w:lang w:val="en-US"/>
          </w:rPr>
          <w:t>https://www.slideshare.net/yogeshwarank1/asic-design-flow-71285160</w:t>
        </w:r>
      </w:hyperlink>
    </w:p>
    <w:p w14:paraId="4BBE0962" w14:textId="77777777" w:rsidR="00747F75" w:rsidRPr="000E367D" w:rsidRDefault="00747F75" w:rsidP="00204157">
      <w:pPr>
        <w:pStyle w:val="Literatura"/>
        <w:rPr>
          <w:lang w:val="en-US"/>
        </w:rPr>
      </w:pPr>
      <w:r w:rsidRPr="00747F75">
        <w:rPr>
          <w:i/>
          <w:iCs/>
          <w:u w:val="single"/>
          <w:lang w:val="en-US"/>
        </w:rPr>
        <w:t>http://www.abpenterprises.com/gen2-premier.html</w:t>
      </w:r>
    </w:p>
    <w:p w14:paraId="547ADABA" w14:textId="77777777"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14:paraId="08260184" w14:textId="77777777"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14:paraId="3514E6AB" w14:textId="77777777"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14:paraId="7DE1ED0F" w14:textId="77777777" w:rsidR="003E5B7B" w:rsidRPr="000E367D" w:rsidRDefault="00396793" w:rsidP="003E5B7B">
      <w:pPr>
        <w:pStyle w:val="Tekstpodstawowyzwciciem"/>
        <w:spacing w:after="0"/>
        <w:rPr>
          <w:sz w:val="20"/>
          <w:szCs w:val="20"/>
          <w:lang w:val="en-US"/>
        </w:rPr>
      </w:pPr>
      <w:hyperlink r:id="rId37" w:history="1">
        <w:r w:rsidR="003E5B7B" w:rsidRPr="000E367D">
          <w:rPr>
            <w:rStyle w:val="Hipercze"/>
            <w:sz w:val="20"/>
            <w:szCs w:val="20"/>
            <w:lang w:val="en-US"/>
          </w:rPr>
          <w:t>https://www.tripadvisor.com.au/LocationPhotoDirectLink-g53449-d294369-i310683750-Cathedral_of_Learning-Pittsburgh_Pennsylvania.html</w:t>
        </w:r>
      </w:hyperlink>
    </w:p>
    <w:p w14:paraId="5F504877" w14:textId="77777777" w:rsidR="003E5B7B" w:rsidRPr="000E367D" w:rsidRDefault="00396793" w:rsidP="003E5B7B">
      <w:pPr>
        <w:pStyle w:val="Tekstpodstawowyzwciciem"/>
        <w:rPr>
          <w:lang w:val="en-US"/>
        </w:rPr>
      </w:pPr>
      <w:hyperlink r:id="rId38" w:history="1">
        <w:r w:rsidR="00A06E1E" w:rsidRPr="000E367D">
          <w:rPr>
            <w:rStyle w:val="Hipercze"/>
            <w:lang w:val="en-US"/>
          </w:rPr>
          <w:t>https://elevation.fandom.com/wiki/Destination_dispatch</w:t>
        </w:r>
      </w:hyperlink>
    </w:p>
    <w:p w14:paraId="25F8EC5A" w14:textId="77777777" w:rsidR="00A06E1E" w:rsidRPr="000E367D" w:rsidRDefault="00396793" w:rsidP="003E5B7B">
      <w:pPr>
        <w:pStyle w:val="Tekstpodstawowyzwciciem"/>
        <w:rPr>
          <w:lang w:val="en-US"/>
        </w:rPr>
      </w:pPr>
      <w:hyperlink r:id="rId39" w:history="1">
        <w:r w:rsidR="007115BB" w:rsidRPr="000E367D">
          <w:rPr>
            <w:rStyle w:val="Hipercze"/>
            <w:lang w:val="en-US"/>
          </w:rPr>
          <w:t>https://www.retrofitmagazine.com/destination-dispatch-system-improves-buildings-elevator-performance-and-efficiency/</w:t>
        </w:r>
      </w:hyperlink>
    </w:p>
    <w:p w14:paraId="598FFA7B" w14:textId="77777777" w:rsidR="007115BB" w:rsidRPr="000E367D" w:rsidRDefault="00396793" w:rsidP="003E5B7B">
      <w:pPr>
        <w:pStyle w:val="Tekstpodstawowyzwciciem"/>
        <w:rPr>
          <w:lang w:val="en-US"/>
        </w:rPr>
      </w:pPr>
      <w:hyperlink r:id="rId40" w:history="1">
        <w:r w:rsidR="00F71652" w:rsidRPr="000E367D">
          <w:rPr>
            <w:rStyle w:val="Hipercze"/>
            <w:lang w:val="en-US"/>
          </w:rPr>
          <w:t>http://global.ctbuh.org/resources/papers/download/399-elevator-traffic-simulation-procedure.pdf</w:t>
        </w:r>
      </w:hyperlink>
    </w:p>
    <w:p w14:paraId="03892CF6" w14:textId="77777777" w:rsidR="00F71652" w:rsidRPr="000E367D" w:rsidRDefault="00F71652" w:rsidP="003E5B7B">
      <w:pPr>
        <w:pStyle w:val="Tekstpodstawowyzwciciem"/>
        <w:rPr>
          <w:lang w:val="en-US"/>
        </w:rPr>
      </w:pPr>
      <w:r w:rsidRPr="000E367D">
        <w:rPr>
          <w:lang w:val="en-US"/>
        </w:rPr>
        <w:t>https://link.springer.com/content/pdf/10.1023%2FA%3A1007518724497.pdf</w:t>
      </w:r>
    </w:p>
    <w:p w14:paraId="408E788A" w14:textId="77777777" w:rsidR="003E5B7B" w:rsidRPr="000E367D" w:rsidRDefault="003E5B7B" w:rsidP="00A57D5E">
      <w:pPr>
        <w:pStyle w:val="Tekstpodstawowyzwciciem"/>
        <w:spacing w:after="0"/>
        <w:rPr>
          <w:sz w:val="20"/>
          <w:szCs w:val="20"/>
          <w:lang w:val="en-US"/>
        </w:rPr>
      </w:pPr>
    </w:p>
    <w:p w14:paraId="34B30F30" w14:textId="77777777" w:rsidR="00B04BD5" w:rsidRPr="00A6751C" w:rsidRDefault="00B04BD5" w:rsidP="00B04BD5">
      <w:pPr>
        <w:pStyle w:val="Nagwek1"/>
        <w:numPr>
          <w:ilvl w:val="0"/>
          <w:numId w:val="0"/>
        </w:numPr>
      </w:pPr>
      <w:bookmarkStart w:id="81" w:name="_Toc12272422"/>
      <w:r w:rsidRPr="00A6751C">
        <w:rPr>
          <w:sz w:val="28"/>
        </w:rPr>
        <w:lastRenderedPageBreak/>
        <w:t>Dodatek A.</w:t>
      </w:r>
      <w:bookmarkEnd w:id="81"/>
      <w:r w:rsidRPr="00A6751C">
        <w:rPr>
          <w:sz w:val="28"/>
        </w:rPr>
        <w:t xml:space="preserve"> </w:t>
      </w:r>
      <w:r w:rsidRPr="00A6751C">
        <w:br/>
      </w:r>
    </w:p>
    <w:p w14:paraId="545A8219" w14:textId="77777777" w:rsidR="00A57D5E" w:rsidRPr="00A6751C" w:rsidRDefault="00A57D5E" w:rsidP="001A55EF">
      <w:pPr>
        <w:pStyle w:val="Tekstpodstawowyzwciciem"/>
        <w:spacing w:after="0"/>
        <w:ind w:firstLine="0"/>
        <w:jc w:val="center"/>
        <w:rPr>
          <w:sz w:val="20"/>
          <w:szCs w:val="20"/>
        </w:rPr>
      </w:pPr>
    </w:p>
    <w:p w14:paraId="2F3DD4DF" w14:textId="77777777" w:rsidR="00F44E53" w:rsidRPr="00A6751C" w:rsidRDefault="00B04BD5" w:rsidP="00F44E53">
      <w:pPr>
        <w:pStyle w:val="Nagwek1"/>
        <w:numPr>
          <w:ilvl w:val="0"/>
          <w:numId w:val="0"/>
        </w:numPr>
      </w:pPr>
      <w:bookmarkStart w:id="82" w:name="_Toc12272423"/>
      <w:r w:rsidRPr="00A6751C">
        <w:rPr>
          <w:sz w:val="28"/>
        </w:rPr>
        <w:lastRenderedPageBreak/>
        <w:t>Dodatek B</w:t>
      </w:r>
      <w:r w:rsidR="00F44E53" w:rsidRPr="00A6751C">
        <w:rPr>
          <w:sz w:val="28"/>
        </w:rPr>
        <w:t xml:space="preserve">. </w:t>
      </w:r>
      <w:r w:rsidR="00F44E53" w:rsidRPr="00A6751C">
        <w:br/>
        <w:t>Spis zawartości dołączonej płyty CD</w:t>
      </w:r>
      <w:bookmarkEnd w:id="82"/>
    </w:p>
    <w:p w14:paraId="721C360A" w14:textId="77777777" w:rsidR="000A20B4" w:rsidRPr="00A6751C" w:rsidRDefault="000A20B4" w:rsidP="000A20B4">
      <w:pPr>
        <w:pStyle w:val="Tekstpodstawowyzwciciem"/>
        <w:ind w:firstLine="0"/>
      </w:pPr>
      <w:r w:rsidRPr="00A6751C">
        <w:t>– strona internetowa zawarta w bibliografii na pozycji,</w:t>
      </w:r>
    </w:p>
    <w:p w14:paraId="3F522554" w14:textId="77777777" w:rsidR="000A20B4" w:rsidRPr="00A6751C" w:rsidRDefault="000A20B4" w:rsidP="000A20B4">
      <w:pPr>
        <w:pStyle w:val="Tekstpodstawowyzwciciem"/>
        <w:ind w:firstLine="0"/>
      </w:pPr>
      <w:r w:rsidRPr="00A6751C">
        <w:t>– strona internetowa zawarta w bibliografii na pozycji,</w:t>
      </w:r>
    </w:p>
    <w:p w14:paraId="4D6EDF8E" w14:textId="77777777"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14:paraId="318334D6" w14:textId="77777777"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14:paraId="118EBEF3" w14:textId="77777777" w:rsidR="00C54C8D" w:rsidRPr="00A6751C" w:rsidRDefault="00C54C8D" w:rsidP="00C54C8D">
      <w:pPr>
        <w:pStyle w:val="Tekstpodstawowyzwciciem"/>
      </w:pPr>
    </w:p>
    <w:p w14:paraId="2C403583" w14:textId="77777777" w:rsidR="00F44E53" w:rsidRPr="00A6751C" w:rsidRDefault="00F44E53" w:rsidP="00C54C8D">
      <w:pPr>
        <w:pStyle w:val="Nagwek1"/>
        <w:numPr>
          <w:ilvl w:val="0"/>
          <w:numId w:val="0"/>
        </w:numPr>
      </w:pPr>
      <w:bookmarkStart w:id="83" w:name="_Toc65426912"/>
      <w:bookmarkStart w:id="84" w:name="_Toc65427145"/>
      <w:bookmarkStart w:id="85" w:name="_Toc12272424"/>
      <w:r w:rsidRPr="00A6751C">
        <w:lastRenderedPageBreak/>
        <w:t>Spis ilustracji</w:t>
      </w:r>
      <w:bookmarkEnd w:id="83"/>
      <w:bookmarkEnd w:id="84"/>
      <w:bookmarkEnd w:id="85"/>
    </w:p>
    <w:p w14:paraId="3651B623" w14:textId="54523D05" w:rsidR="00FE107B"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2266223" w:history="1">
        <w:r w:rsidR="00FE107B" w:rsidRPr="00C35A81">
          <w:rPr>
            <w:rStyle w:val="Hipercze"/>
            <w:i/>
            <w:noProof/>
          </w:rPr>
          <w:t>Rysunek 1</w:t>
        </w:r>
        <w:r w:rsidR="00FE107B" w:rsidRPr="00C35A81">
          <w:rPr>
            <w:rStyle w:val="Hipercze"/>
            <w:i/>
            <w:noProof/>
          </w:rPr>
          <w:noBreakHyphen/>
          <w:t>1 Ruch głowicy dysku twardego zgodny z algorytmem SCAN</w:t>
        </w:r>
        <w:r w:rsidR="00FE107B">
          <w:rPr>
            <w:noProof/>
            <w:webHidden/>
          </w:rPr>
          <w:tab/>
        </w:r>
        <w:r w:rsidR="00FE107B">
          <w:rPr>
            <w:noProof/>
            <w:webHidden/>
          </w:rPr>
          <w:fldChar w:fldCharType="begin"/>
        </w:r>
        <w:r w:rsidR="00FE107B">
          <w:rPr>
            <w:noProof/>
            <w:webHidden/>
          </w:rPr>
          <w:instrText xml:space="preserve"> PAGEREF _Toc12266223 \h </w:instrText>
        </w:r>
        <w:r w:rsidR="00FE107B">
          <w:rPr>
            <w:noProof/>
            <w:webHidden/>
          </w:rPr>
        </w:r>
        <w:r w:rsidR="00FE107B">
          <w:rPr>
            <w:noProof/>
            <w:webHidden/>
          </w:rPr>
          <w:fldChar w:fldCharType="separate"/>
        </w:r>
        <w:r w:rsidR="005D7159">
          <w:rPr>
            <w:noProof/>
            <w:webHidden/>
          </w:rPr>
          <w:t>9</w:t>
        </w:r>
        <w:r w:rsidR="00FE107B">
          <w:rPr>
            <w:noProof/>
            <w:webHidden/>
          </w:rPr>
          <w:fldChar w:fldCharType="end"/>
        </w:r>
      </w:hyperlink>
    </w:p>
    <w:p w14:paraId="77C5247E" w14:textId="64EB5BBB"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4" w:history="1">
        <w:r w:rsidR="00FE107B" w:rsidRPr="00C35A81">
          <w:rPr>
            <w:rStyle w:val="Hipercze"/>
            <w:i/>
            <w:iCs/>
            <w:noProof/>
          </w:rPr>
          <w:t>Rysunek 1</w:t>
        </w:r>
        <w:r w:rsidR="00FE107B" w:rsidRPr="00C35A81">
          <w:rPr>
            <w:rStyle w:val="Hipercze"/>
            <w:i/>
            <w:iCs/>
            <w:noProof/>
          </w:rPr>
          <w:noBreakHyphen/>
          <w:t>2 System strefowy w budynku Shanghai Tower</w:t>
        </w:r>
        <w:r w:rsidR="00FE107B">
          <w:rPr>
            <w:noProof/>
            <w:webHidden/>
          </w:rPr>
          <w:tab/>
        </w:r>
        <w:r w:rsidR="00FE107B">
          <w:rPr>
            <w:noProof/>
            <w:webHidden/>
          </w:rPr>
          <w:fldChar w:fldCharType="begin"/>
        </w:r>
        <w:r w:rsidR="00FE107B">
          <w:rPr>
            <w:noProof/>
            <w:webHidden/>
          </w:rPr>
          <w:instrText xml:space="preserve"> PAGEREF _Toc12266224 \h </w:instrText>
        </w:r>
        <w:r w:rsidR="00FE107B">
          <w:rPr>
            <w:noProof/>
            <w:webHidden/>
          </w:rPr>
        </w:r>
        <w:r w:rsidR="00FE107B">
          <w:rPr>
            <w:noProof/>
            <w:webHidden/>
          </w:rPr>
          <w:fldChar w:fldCharType="separate"/>
        </w:r>
        <w:r w:rsidR="005D7159">
          <w:rPr>
            <w:noProof/>
            <w:webHidden/>
          </w:rPr>
          <w:t>11</w:t>
        </w:r>
        <w:r w:rsidR="00FE107B">
          <w:rPr>
            <w:noProof/>
            <w:webHidden/>
          </w:rPr>
          <w:fldChar w:fldCharType="end"/>
        </w:r>
      </w:hyperlink>
    </w:p>
    <w:p w14:paraId="6115F66C" w14:textId="736F360A"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5" w:history="1">
        <w:r w:rsidR="00FE107B" w:rsidRPr="00C35A81">
          <w:rPr>
            <w:rStyle w:val="Hipercze"/>
            <w:i/>
            <w:iCs/>
            <w:noProof/>
          </w:rPr>
          <w:t>Rysunek 1</w:t>
        </w:r>
        <w:r w:rsidR="00FE107B" w:rsidRPr="00C35A81">
          <w:rPr>
            <w:rStyle w:val="Hipercze"/>
            <w:i/>
            <w:iCs/>
            <w:noProof/>
          </w:rPr>
          <w:noBreakHyphen/>
          <w:t>3 Przykład połączenia dwóch stref</w:t>
        </w:r>
        <w:r w:rsidR="00FE107B">
          <w:rPr>
            <w:noProof/>
            <w:webHidden/>
          </w:rPr>
          <w:tab/>
        </w:r>
        <w:r w:rsidR="00FE107B">
          <w:rPr>
            <w:noProof/>
            <w:webHidden/>
          </w:rPr>
          <w:fldChar w:fldCharType="begin"/>
        </w:r>
        <w:r w:rsidR="00FE107B">
          <w:rPr>
            <w:noProof/>
            <w:webHidden/>
          </w:rPr>
          <w:instrText xml:space="preserve"> PAGEREF _Toc12266225 \h </w:instrText>
        </w:r>
        <w:r w:rsidR="00FE107B">
          <w:rPr>
            <w:noProof/>
            <w:webHidden/>
          </w:rPr>
        </w:r>
        <w:r w:rsidR="00FE107B">
          <w:rPr>
            <w:noProof/>
            <w:webHidden/>
          </w:rPr>
          <w:fldChar w:fldCharType="separate"/>
        </w:r>
        <w:r w:rsidR="005D7159">
          <w:rPr>
            <w:noProof/>
            <w:webHidden/>
          </w:rPr>
          <w:t>12</w:t>
        </w:r>
        <w:r w:rsidR="00FE107B">
          <w:rPr>
            <w:noProof/>
            <w:webHidden/>
          </w:rPr>
          <w:fldChar w:fldCharType="end"/>
        </w:r>
      </w:hyperlink>
    </w:p>
    <w:p w14:paraId="229B88CB" w14:textId="1CA5B610"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6" w:history="1">
        <w:r w:rsidR="00FE107B" w:rsidRPr="00C35A81">
          <w:rPr>
            <w:rStyle w:val="Hipercze"/>
            <w:i/>
            <w:iCs/>
            <w:noProof/>
          </w:rPr>
          <w:t>Rysunek 1</w:t>
        </w:r>
        <w:r w:rsidR="00FE107B" w:rsidRPr="00C35A81">
          <w:rPr>
            <w:rStyle w:val="Hipercze"/>
            <w:i/>
            <w:iCs/>
            <w:noProof/>
          </w:rPr>
          <w:noBreakHyphen/>
          <w:t>4 Model windy dwuprzystankowej</w:t>
        </w:r>
        <w:r w:rsidR="00FE107B">
          <w:rPr>
            <w:noProof/>
            <w:webHidden/>
          </w:rPr>
          <w:tab/>
        </w:r>
        <w:r w:rsidR="00FE107B">
          <w:rPr>
            <w:noProof/>
            <w:webHidden/>
          </w:rPr>
          <w:fldChar w:fldCharType="begin"/>
        </w:r>
        <w:r w:rsidR="00FE107B">
          <w:rPr>
            <w:noProof/>
            <w:webHidden/>
          </w:rPr>
          <w:instrText xml:space="preserve"> PAGEREF _Toc12266226 \h </w:instrText>
        </w:r>
        <w:r w:rsidR="00FE107B">
          <w:rPr>
            <w:noProof/>
            <w:webHidden/>
          </w:rPr>
        </w:r>
        <w:r w:rsidR="00FE107B">
          <w:rPr>
            <w:noProof/>
            <w:webHidden/>
          </w:rPr>
          <w:fldChar w:fldCharType="separate"/>
        </w:r>
        <w:r w:rsidR="005D7159">
          <w:rPr>
            <w:noProof/>
            <w:webHidden/>
          </w:rPr>
          <w:t>15</w:t>
        </w:r>
        <w:r w:rsidR="00FE107B">
          <w:rPr>
            <w:noProof/>
            <w:webHidden/>
          </w:rPr>
          <w:fldChar w:fldCharType="end"/>
        </w:r>
      </w:hyperlink>
    </w:p>
    <w:p w14:paraId="43DB9B61" w14:textId="4D733BAA"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7" w:history="1">
        <w:r w:rsidR="00FE107B" w:rsidRPr="00C35A81">
          <w:rPr>
            <w:rStyle w:val="Hipercze"/>
            <w:i/>
            <w:noProof/>
          </w:rPr>
          <w:t>Rysunek 1</w:t>
        </w:r>
        <w:r w:rsidR="00FE107B" w:rsidRPr="00C35A81">
          <w:rPr>
            <w:rStyle w:val="Hipercze"/>
            <w:i/>
            <w:noProof/>
          </w:rPr>
          <w:noBreakHyphen/>
          <w:t>5 Wybór piętra w systemie z wysyłką docelową</w:t>
        </w:r>
        <w:r w:rsidR="00FE107B">
          <w:rPr>
            <w:noProof/>
            <w:webHidden/>
          </w:rPr>
          <w:tab/>
        </w:r>
        <w:r w:rsidR="00FE107B">
          <w:rPr>
            <w:noProof/>
            <w:webHidden/>
          </w:rPr>
          <w:fldChar w:fldCharType="begin"/>
        </w:r>
        <w:r w:rsidR="00FE107B">
          <w:rPr>
            <w:noProof/>
            <w:webHidden/>
          </w:rPr>
          <w:instrText xml:space="preserve"> PAGEREF _Toc12266227 \h </w:instrText>
        </w:r>
        <w:r w:rsidR="00FE107B">
          <w:rPr>
            <w:noProof/>
            <w:webHidden/>
          </w:rPr>
        </w:r>
        <w:r w:rsidR="00FE107B">
          <w:rPr>
            <w:noProof/>
            <w:webHidden/>
          </w:rPr>
          <w:fldChar w:fldCharType="separate"/>
        </w:r>
        <w:r w:rsidR="005D7159">
          <w:rPr>
            <w:noProof/>
            <w:webHidden/>
          </w:rPr>
          <w:t>21</w:t>
        </w:r>
        <w:r w:rsidR="00FE107B">
          <w:rPr>
            <w:noProof/>
            <w:webHidden/>
          </w:rPr>
          <w:fldChar w:fldCharType="end"/>
        </w:r>
      </w:hyperlink>
    </w:p>
    <w:p w14:paraId="5AE4A497" w14:textId="11EB3C6B"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8" w:history="1">
        <w:r w:rsidR="00FE107B" w:rsidRPr="00C35A81">
          <w:rPr>
            <w:rStyle w:val="Hipercze"/>
            <w:i/>
            <w:noProof/>
          </w:rPr>
          <w:t>Rysunek 1</w:t>
        </w:r>
        <w:r w:rsidR="00FE107B" w:rsidRPr="00C35A81">
          <w:rPr>
            <w:rStyle w:val="Hipercze"/>
            <w:i/>
            <w:noProof/>
          </w:rPr>
          <w:noBreakHyphen/>
          <w:t>6 Przyciski żądań w windzie z wysyłką docelową i klasycznej windzie</w:t>
        </w:r>
        <w:r w:rsidR="00FE107B">
          <w:rPr>
            <w:noProof/>
            <w:webHidden/>
          </w:rPr>
          <w:tab/>
        </w:r>
        <w:r w:rsidR="00FE107B">
          <w:rPr>
            <w:noProof/>
            <w:webHidden/>
          </w:rPr>
          <w:fldChar w:fldCharType="begin"/>
        </w:r>
        <w:r w:rsidR="00FE107B">
          <w:rPr>
            <w:noProof/>
            <w:webHidden/>
          </w:rPr>
          <w:instrText xml:space="preserve"> PAGEREF _Toc12266228 \h </w:instrText>
        </w:r>
        <w:r w:rsidR="00FE107B">
          <w:rPr>
            <w:noProof/>
            <w:webHidden/>
          </w:rPr>
        </w:r>
        <w:r w:rsidR="00FE107B">
          <w:rPr>
            <w:noProof/>
            <w:webHidden/>
          </w:rPr>
          <w:fldChar w:fldCharType="separate"/>
        </w:r>
        <w:r w:rsidR="005D7159">
          <w:rPr>
            <w:noProof/>
            <w:webHidden/>
          </w:rPr>
          <w:t>22</w:t>
        </w:r>
        <w:r w:rsidR="00FE107B">
          <w:rPr>
            <w:noProof/>
            <w:webHidden/>
          </w:rPr>
          <w:fldChar w:fldCharType="end"/>
        </w:r>
      </w:hyperlink>
    </w:p>
    <w:p w14:paraId="108B1238" w14:textId="39A16DCE"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29" w:history="1">
        <w:r w:rsidR="00FE107B" w:rsidRPr="00C35A81">
          <w:rPr>
            <w:rStyle w:val="Hipercze"/>
            <w:i/>
            <w:noProof/>
          </w:rPr>
          <w:t>Rysunek 1</w:t>
        </w:r>
        <w:r w:rsidR="00FE107B" w:rsidRPr="00C35A81">
          <w:rPr>
            <w:rStyle w:val="Hipercze"/>
            <w:i/>
            <w:noProof/>
          </w:rPr>
          <w:noBreakHyphen/>
          <w:t>7 Identyfikacja wind w systemie wysyłkowym</w:t>
        </w:r>
        <w:r w:rsidR="00FE107B">
          <w:rPr>
            <w:noProof/>
            <w:webHidden/>
          </w:rPr>
          <w:tab/>
        </w:r>
        <w:r w:rsidR="00FE107B">
          <w:rPr>
            <w:noProof/>
            <w:webHidden/>
          </w:rPr>
          <w:fldChar w:fldCharType="begin"/>
        </w:r>
        <w:r w:rsidR="00FE107B">
          <w:rPr>
            <w:noProof/>
            <w:webHidden/>
          </w:rPr>
          <w:instrText xml:space="preserve"> PAGEREF _Toc12266229 \h </w:instrText>
        </w:r>
        <w:r w:rsidR="00FE107B">
          <w:rPr>
            <w:noProof/>
            <w:webHidden/>
          </w:rPr>
        </w:r>
        <w:r w:rsidR="00FE107B">
          <w:rPr>
            <w:noProof/>
            <w:webHidden/>
          </w:rPr>
          <w:fldChar w:fldCharType="separate"/>
        </w:r>
        <w:r w:rsidR="005D7159">
          <w:rPr>
            <w:noProof/>
            <w:webHidden/>
          </w:rPr>
          <w:t>23</w:t>
        </w:r>
        <w:r w:rsidR="00FE107B">
          <w:rPr>
            <w:noProof/>
            <w:webHidden/>
          </w:rPr>
          <w:fldChar w:fldCharType="end"/>
        </w:r>
      </w:hyperlink>
    </w:p>
    <w:p w14:paraId="4246AE42" w14:textId="387EC0C9"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0" w:history="1">
        <w:r w:rsidR="00FE107B" w:rsidRPr="00C35A81">
          <w:rPr>
            <w:rStyle w:val="Hipercze"/>
            <w:i/>
            <w:iCs/>
            <w:noProof/>
          </w:rPr>
          <w:t>Rysunek 1</w:t>
        </w:r>
        <w:r w:rsidR="00FE107B" w:rsidRPr="00C35A81">
          <w:rPr>
            <w:rStyle w:val="Hipercze"/>
            <w:i/>
            <w:iCs/>
            <w:noProof/>
          </w:rPr>
          <w:noBreakHyphen/>
          <w:t>8 Nowa generacja mechanizmów wind GEN2 LIFT firmy OTIS</w:t>
        </w:r>
        <w:r w:rsidR="00FE107B">
          <w:rPr>
            <w:noProof/>
            <w:webHidden/>
          </w:rPr>
          <w:tab/>
        </w:r>
        <w:r w:rsidR="00FE107B">
          <w:rPr>
            <w:noProof/>
            <w:webHidden/>
          </w:rPr>
          <w:fldChar w:fldCharType="begin"/>
        </w:r>
        <w:r w:rsidR="00FE107B">
          <w:rPr>
            <w:noProof/>
            <w:webHidden/>
          </w:rPr>
          <w:instrText xml:space="preserve"> PAGEREF _Toc12266230 \h </w:instrText>
        </w:r>
        <w:r w:rsidR="00FE107B">
          <w:rPr>
            <w:noProof/>
            <w:webHidden/>
          </w:rPr>
        </w:r>
        <w:r w:rsidR="00FE107B">
          <w:rPr>
            <w:noProof/>
            <w:webHidden/>
          </w:rPr>
          <w:fldChar w:fldCharType="separate"/>
        </w:r>
        <w:r w:rsidR="005D7159">
          <w:rPr>
            <w:noProof/>
            <w:webHidden/>
          </w:rPr>
          <w:t>24</w:t>
        </w:r>
        <w:r w:rsidR="00FE107B">
          <w:rPr>
            <w:noProof/>
            <w:webHidden/>
          </w:rPr>
          <w:fldChar w:fldCharType="end"/>
        </w:r>
      </w:hyperlink>
    </w:p>
    <w:p w14:paraId="2C97F17F" w14:textId="0A490847"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1" w:history="1">
        <w:r w:rsidR="00FE107B" w:rsidRPr="00C35A81">
          <w:rPr>
            <w:rStyle w:val="Hipercze"/>
            <w:i/>
            <w:noProof/>
          </w:rPr>
          <w:t>Rysunek 2</w:t>
        </w:r>
        <w:r w:rsidR="00FE107B" w:rsidRPr="00C35A81">
          <w:rPr>
            <w:rStyle w:val="Hipercze"/>
            <w:i/>
            <w:noProof/>
          </w:rPr>
          <w:noBreakHyphen/>
          <w:t>1 Schemat projektowania układu ASIC</w:t>
        </w:r>
        <w:r w:rsidR="00FE107B">
          <w:rPr>
            <w:noProof/>
            <w:webHidden/>
          </w:rPr>
          <w:tab/>
        </w:r>
        <w:r w:rsidR="00FE107B">
          <w:rPr>
            <w:noProof/>
            <w:webHidden/>
          </w:rPr>
          <w:fldChar w:fldCharType="begin"/>
        </w:r>
        <w:r w:rsidR="00FE107B">
          <w:rPr>
            <w:noProof/>
            <w:webHidden/>
          </w:rPr>
          <w:instrText xml:space="preserve"> PAGEREF _Toc12266231 \h </w:instrText>
        </w:r>
        <w:r w:rsidR="00FE107B">
          <w:rPr>
            <w:noProof/>
            <w:webHidden/>
          </w:rPr>
        </w:r>
        <w:r w:rsidR="00FE107B">
          <w:rPr>
            <w:noProof/>
            <w:webHidden/>
          </w:rPr>
          <w:fldChar w:fldCharType="separate"/>
        </w:r>
        <w:r w:rsidR="005D7159">
          <w:rPr>
            <w:noProof/>
            <w:webHidden/>
          </w:rPr>
          <w:t>26</w:t>
        </w:r>
        <w:r w:rsidR="00FE107B">
          <w:rPr>
            <w:noProof/>
            <w:webHidden/>
          </w:rPr>
          <w:fldChar w:fldCharType="end"/>
        </w:r>
      </w:hyperlink>
    </w:p>
    <w:p w14:paraId="5C184E9B" w14:textId="5E9B98AB"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2" w:history="1">
        <w:r w:rsidR="00FE107B" w:rsidRPr="00C35A81">
          <w:rPr>
            <w:rStyle w:val="Hipercze"/>
            <w:i/>
            <w:iCs/>
            <w:noProof/>
          </w:rPr>
          <w:t>Rysunek 2</w:t>
        </w:r>
        <w:r w:rsidR="00FE107B" w:rsidRPr="00C35A81">
          <w:rPr>
            <w:rStyle w:val="Hipercze"/>
            <w:i/>
            <w:iCs/>
            <w:noProof/>
          </w:rPr>
          <w:noBreakHyphen/>
          <w:t>2 Ruch wertykalny na końcowych platformach</w:t>
        </w:r>
        <w:r w:rsidR="00FE107B">
          <w:rPr>
            <w:noProof/>
            <w:webHidden/>
          </w:rPr>
          <w:tab/>
        </w:r>
        <w:r w:rsidR="00FE107B">
          <w:rPr>
            <w:noProof/>
            <w:webHidden/>
          </w:rPr>
          <w:fldChar w:fldCharType="begin"/>
        </w:r>
        <w:r w:rsidR="00FE107B">
          <w:rPr>
            <w:noProof/>
            <w:webHidden/>
          </w:rPr>
          <w:instrText xml:space="preserve"> PAGEREF _Toc12266232 \h </w:instrText>
        </w:r>
        <w:r w:rsidR="00FE107B">
          <w:rPr>
            <w:noProof/>
            <w:webHidden/>
          </w:rPr>
        </w:r>
        <w:r w:rsidR="00FE107B">
          <w:rPr>
            <w:noProof/>
            <w:webHidden/>
          </w:rPr>
          <w:fldChar w:fldCharType="separate"/>
        </w:r>
        <w:r w:rsidR="005D7159">
          <w:rPr>
            <w:noProof/>
            <w:webHidden/>
          </w:rPr>
          <w:t>28</w:t>
        </w:r>
        <w:r w:rsidR="00FE107B">
          <w:rPr>
            <w:noProof/>
            <w:webHidden/>
          </w:rPr>
          <w:fldChar w:fldCharType="end"/>
        </w:r>
      </w:hyperlink>
    </w:p>
    <w:p w14:paraId="2B8C765D" w14:textId="41B70BAC"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3" w:history="1">
        <w:r w:rsidR="00FE107B" w:rsidRPr="00C35A81">
          <w:rPr>
            <w:rStyle w:val="Hipercze"/>
            <w:i/>
            <w:iCs/>
            <w:noProof/>
          </w:rPr>
          <w:t>Rysunek 2</w:t>
        </w:r>
        <w:r w:rsidR="00FE107B" w:rsidRPr="00C35A81">
          <w:rPr>
            <w:rStyle w:val="Hipercze"/>
            <w:i/>
            <w:iCs/>
            <w:noProof/>
          </w:rPr>
          <w:noBreakHyphen/>
          <w:t>3 Algorytm ruchu wertykalnego dla ośmiopiętrowej windy</w:t>
        </w:r>
        <w:r w:rsidR="00FE107B">
          <w:rPr>
            <w:noProof/>
            <w:webHidden/>
          </w:rPr>
          <w:tab/>
        </w:r>
        <w:r w:rsidR="00FE107B">
          <w:rPr>
            <w:noProof/>
            <w:webHidden/>
          </w:rPr>
          <w:fldChar w:fldCharType="begin"/>
        </w:r>
        <w:r w:rsidR="00FE107B">
          <w:rPr>
            <w:noProof/>
            <w:webHidden/>
          </w:rPr>
          <w:instrText xml:space="preserve"> PAGEREF _Toc12266233 \h </w:instrText>
        </w:r>
        <w:r w:rsidR="00FE107B">
          <w:rPr>
            <w:noProof/>
            <w:webHidden/>
          </w:rPr>
        </w:r>
        <w:r w:rsidR="00FE107B">
          <w:rPr>
            <w:noProof/>
            <w:webHidden/>
          </w:rPr>
          <w:fldChar w:fldCharType="separate"/>
        </w:r>
        <w:r w:rsidR="005D7159">
          <w:rPr>
            <w:noProof/>
            <w:webHidden/>
          </w:rPr>
          <w:t>29</w:t>
        </w:r>
        <w:r w:rsidR="00FE107B">
          <w:rPr>
            <w:noProof/>
            <w:webHidden/>
          </w:rPr>
          <w:fldChar w:fldCharType="end"/>
        </w:r>
      </w:hyperlink>
    </w:p>
    <w:p w14:paraId="46A59065" w14:textId="23A4113E"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4" w:history="1">
        <w:r w:rsidR="00FE107B" w:rsidRPr="00C35A81">
          <w:rPr>
            <w:rStyle w:val="Hipercze"/>
            <w:i/>
            <w:iCs/>
            <w:noProof/>
          </w:rPr>
          <w:t>Rysunek 2</w:t>
        </w:r>
        <w:r w:rsidR="00FE107B" w:rsidRPr="00C35A81">
          <w:rPr>
            <w:rStyle w:val="Hipercze"/>
            <w:i/>
            <w:iCs/>
            <w:noProof/>
          </w:rPr>
          <w:noBreakHyphen/>
          <w:t>4 Algorytm na pełnym piętrze</w:t>
        </w:r>
        <w:r w:rsidR="00FE107B">
          <w:rPr>
            <w:noProof/>
            <w:webHidden/>
          </w:rPr>
          <w:tab/>
        </w:r>
        <w:r w:rsidR="00FE107B">
          <w:rPr>
            <w:noProof/>
            <w:webHidden/>
          </w:rPr>
          <w:fldChar w:fldCharType="begin"/>
        </w:r>
        <w:r w:rsidR="00FE107B">
          <w:rPr>
            <w:noProof/>
            <w:webHidden/>
          </w:rPr>
          <w:instrText xml:space="preserve"> PAGEREF _Toc12266234 \h </w:instrText>
        </w:r>
        <w:r w:rsidR="00FE107B">
          <w:rPr>
            <w:noProof/>
            <w:webHidden/>
          </w:rPr>
        </w:r>
        <w:r w:rsidR="00FE107B">
          <w:rPr>
            <w:noProof/>
            <w:webHidden/>
          </w:rPr>
          <w:fldChar w:fldCharType="separate"/>
        </w:r>
        <w:r w:rsidR="005D7159">
          <w:rPr>
            <w:noProof/>
            <w:webHidden/>
          </w:rPr>
          <w:t>30</w:t>
        </w:r>
        <w:r w:rsidR="00FE107B">
          <w:rPr>
            <w:noProof/>
            <w:webHidden/>
          </w:rPr>
          <w:fldChar w:fldCharType="end"/>
        </w:r>
      </w:hyperlink>
    </w:p>
    <w:p w14:paraId="58A15EE3" w14:textId="02D71CC2"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5" w:history="1">
        <w:r w:rsidR="00FE107B" w:rsidRPr="00C35A81">
          <w:rPr>
            <w:rStyle w:val="Hipercze"/>
            <w:i/>
            <w:iCs/>
            <w:noProof/>
          </w:rPr>
          <w:t>Rysunek 2</w:t>
        </w:r>
        <w:r w:rsidR="00FE107B" w:rsidRPr="00C35A81">
          <w:rPr>
            <w:rStyle w:val="Hipercze"/>
            <w:i/>
            <w:iCs/>
            <w:noProof/>
          </w:rPr>
          <w:noBreakHyphen/>
          <w:t>5 Algorytm przejazdu między piętrami</w:t>
        </w:r>
        <w:r w:rsidR="00FE107B">
          <w:rPr>
            <w:noProof/>
            <w:webHidden/>
          </w:rPr>
          <w:tab/>
        </w:r>
        <w:r w:rsidR="00FE107B">
          <w:rPr>
            <w:noProof/>
            <w:webHidden/>
          </w:rPr>
          <w:fldChar w:fldCharType="begin"/>
        </w:r>
        <w:r w:rsidR="00FE107B">
          <w:rPr>
            <w:noProof/>
            <w:webHidden/>
          </w:rPr>
          <w:instrText xml:space="preserve"> PAGEREF _Toc12266235 \h </w:instrText>
        </w:r>
        <w:r w:rsidR="00FE107B">
          <w:rPr>
            <w:noProof/>
            <w:webHidden/>
          </w:rPr>
        </w:r>
        <w:r w:rsidR="00FE107B">
          <w:rPr>
            <w:noProof/>
            <w:webHidden/>
          </w:rPr>
          <w:fldChar w:fldCharType="separate"/>
        </w:r>
        <w:r w:rsidR="005D7159">
          <w:rPr>
            <w:noProof/>
            <w:webHidden/>
          </w:rPr>
          <w:t>31</w:t>
        </w:r>
        <w:r w:rsidR="00FE107B">
          <w:rPr>
            <w:noProof/>
            <w:webHidden/>
          </w:rPr>
          <w:fldChar w:fldCharType="end"/>
        </w:r>
      </w:hyperlink>
    </w:p>
    <w:p w14:paraId="41C20F65" w14:textId="1DBC51D5"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6" w:history="1">
        <w:r w:rsidR="00FE107B" w:rsidRPr="00C35A81">
          <w:rPr>
            <w:rStyle w:val="Hipercze"/>
            <w:i/>
            <w:iCs/>
            <w:noProof/>
          </w:rPr>
          <w:t>Rysunek 2</w:t>
        </w:r>
        <w:r w:rsidR="00FE107B" w:rsidRPr="00C35A81">
          <w:rPr>
            <w:rStyle w:val="Hipercze"/>
            <w:i/>
            <w:iCs/>
            <w:noProof/>
          </w:rPr>
          <w:noBreakHyphen/>
          <w:t>6 Układ cyfrowy do rejestru przycisku zewnętrznego</w:t>
        </w:r>
        <w:r w:rsidR="00FE107B">
          <w:rPr>
            <w:noProof/>
            <w:webHidden/>
          </w:rPr>
          <w:tab/>
        </w:r>
        <w:r w:rsidR="00FE107B">
          <w:rPr>
            <w:noProof/>
            <w:webHidden/>
          </w:rPr>
          <w:fldChar w:fldCharType="begin"/>
        </w:r>
        <w:r w:rsidR="00FE107B">
          <w:rPr>
            <w:noProof/>
            <w:webHidden/>
          </w:rPr>
          <w:instrText xml:space="preserve"> PAGEREF _Toc12266236 \h </w:instrText>
        </w:r>
        <w:r w:rsidR="00FE107B">
          <w:rPr>
            <w:noProof/>
            <w:webHidden/>
          </w:rPr>
        </w:r>
        <w:r w:rsidR="00FE107B">
          <w:rPr>
            <w:noProof/>
            <w:webHidden/>
          </w:rPr>
          <w:fldChar w:fldCharType="separate"/>
        </w:r>
        <w:r w:rsidR="005D7159">
          <w:rPr>
            <w:noProof/>
            <w:webHidden/>
          </w:rPr>
          <w:t>33</w:t>
        </w:r>
        <w:r w:rsidR="00FE107B">
          <w:rPr>
            <w:noProof/>
            <w:webHidden/>
          </w:rPr>
          <w:fldChar w:fldCharType="end"/>
        </w:r>
      </w:hyperlink>
    </w:p>
    <w:p w14:paraId="4CD562DE" w14:textId="6A0C7BE4"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7" w:history="1">
        <w:r w:rsidR="00FE107B" w:rsidRPr="00C35A81">
          <w:rPr>
            <w:rStyle w:val="Hipercze"/>
            <w:i/>
            <w:noProof/>
          </w:rPr>
          <w:t>Rysunek 2</w:t>
        </w:r>
        <w:r w:rsidR="00FE107B" w:rsidRPr="00C35A81">
          <w:rPr>
            <w:rStyle w:val="Hipercze"/>
            <w:i/>
            <w:noProof/>
          </w:rPr>
          <w:noBreakHyphen/>
          <w:t>7 Kod dla resetowalnych przycisków</w:t>
        </w:r>
        <w:r w:rsidR="00FE107B">
          <w:rPr>
            <w:noProof/>
            <w:webHidden/>
          </w:rPr>
          <w:tab/>
        </w:r>
        <w:r w:rsidR="00FE107B">
          <w:rPr>
            <w:noProof/>
            <w:webHidden/>
          </w:rPr>
          <w:fldChar w:fldCharType="begin"/>
        </w:r>
        <w:r w:rsidR="00FE107B">
          <w:rPr>
            <w:noProof/>
            <w:webHidden/>
          </w:rPr>
          <w:instrText xml:space="preserve"> PAGEREF _Toc12266237 \h </w:instrText>
        </w:r>
        <w:r w:rsidR="00FE107B">
          <w:rPr>
            <w:noProof/>
            <w:webHidden/>
          </w:rPr>
        </w:r>
        <w:r w:rsidR="00FE107B">
          <w:rPr>
            <w:noProof/>
            <w:webHidden/>
          </w:rPr>
          <w:fldChar w:fldCharType="separate"/>
        </w:r>
        <w:r w:rsidR="005D7159">
          <w:rPr>
            <w:noProof/>
            <w:webHidden/>
          </w:rPr>
          <w:t>34</w:t>
        </w:r>
        <w:r w:rsidR="00FE107B">
          <w:rPr>
            <w:noProof/>
            <w:webHidden/>
          </w:rPr>
          <w:fldChar w:fldCharType="end"/>
        </w:r>
      </w:hyperlink>
    </w:p>
    <w:p w14:paraId="313EBBEF" w14:textId="3998E8D0"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8" w:history="1">
        <w:r w:rsidR="00FE107B" w:rsidRPr="00C35A81">
          <w:rPr>
            <w:rStyle w:val="Hipercze"/>
            <w:i/>
            <w:iCs/>
            <w:noProof/>
          </w:rPr>
          <w:t>Rysunek 2</w:t>
        </w:r>
        <w:r w:rsidR="00FE107B" w:rsidRPr="00C35A81">
          <w:rPr>
            <w:rStyle w:val="Hipercze"/>
            <w:i/>
            <w:iCs/>
            <w:noProof/>
          </w:rPr>
          <w:noBreakHyphen/>
          <w:t>8 Maszyna stanów obsługi drzwi</w:t>
        </w:r>
        <w:r w:rsidR="00FE107B">
          <w:rPr>
            <w:noProof/>
            <w:webHidden/>
          </w:rPr>
          <w:tab/>
        </w:r>
        <w:r w:rsidR="00FE107B">
          <w:rPr>
            <w:noProof/>
            <w:webHidden/>
          </w:rPr>
          <w:fldChar w:fldCharType="begin"/>
        </w:r>
        <w:r w:rsidR="00FE107B">
          <w:rPr>
            <w:noProof/>
            <w:webHidden/>
          </w:rPr>
          <w:instrText xml:space="preserve"> PAGEREF _Toc12266238 \h </w:instrText>
        </w:r>
        <w:r w:rsidR="00FE107B">
          <w:rPr>
            <w:noProof/>
            <w:webHidden/>
          </w:rPr>
        </w:r>
        <w:r w:rsidR="00FE107B">
          <w:rPr>
            <w:noProof/>
            <w:webHidden/>
          </w:rPr>
          <w:fldChar w:fldCharType="separate"/>
        </w:r>
        <w:r w:rsidR="005D7159">
          <w:rPr>
            <w:noProof/>
            <w:webHidden/>
          </w:rPr>
          <w:t>35</w:t>
        </w:r>
        <w:r w:rsidR="00FE107B">
          <w:rPr>
            <w:noProof/>
            <w:webHidden/>
          </w:rPr>
          <w:fldChar w:fldCharType="end"/>
        </w:r>
      </w:hyperlink>
    </w:p>
    <w:p w14:paraId="4EBC9F22" w14:textId="37F7710A" w:rsidR="00FE107B" w:rsidRDefault="00396793">
      <w:pPr>
        <w:pStyle w:val="Spisilustracji"/>
        <w:tabs>
          <w:tab w:val="right" w:leader="dot" w:pos="8493"/>
        </w:tabs>
        <w:rPr>
          <w:rFonts w:asciiTheme="minorHAnsi" w:eastAsiaTheme="minorEastAsia" w:hAnsiTheme="minorHAnsi" w:cstheme="minorBidi"/>
          <w:noProof/>
          <w:sz w:val="22"/>
          <w:szCs w:val="22"/>
        </w:rPr>
      </w:pPr>
      <w:hyperlink w:anchor="_Toc12266239" w:history="1">
        <w:r w:rsidR="00FE107B" w:rsidRPr="00C35A81">
          <w:rPr>
            <w:rStyle w:val="Hipercze"/>
            <w:i/>
            <w:iCs/>
            <w:noProof/>
          </w:rPr>
          <w:t>Rysunek 2</w:t>
        </w:r>
        <w:r w:rsidR="00FE107B" w:rsidRPr="00C35A81">
          <w:rPr>
            <w:rStyle w:val="Hipercze"/>
            <w:i/>
            <w:iCs/>
            <w:noProof/>
          </w:rPr>
          <w:noBreakHyphen/>
          <w:t>9 Przykładowy testbench</w:t>
        </w:r>
        <w:r w:rsidR="00FE107B">
          <w:rPr>
            <w:noProof/>
            <w:webHidden/>
          </w:rPr>
          <w:tab/>
        </w:r>
        <w:r w:rsidR="00FE107B">
          <w:rPr>
            <w:noProof/>
            <w:webHidden/>
          </w:rPr>
          <w:fldChar w:fldCharType="begin"/>
        </w:r>
        <w:r w:rsidR="00FE107B">
          <w:rPr>
            <w:noProof/>
            <w:webHidden/>
          </w:rPr>
          <w:instrText xml:space="preserve"> PAGEREF _Toc12266239 \h </w:instrText>
        </w:r>
        <w:r w:rsidR="00FE107B">
          <w:rPr>
            <w:noProof/>
            <w:webHidden/>
          </w:rPr>
        </w:r>
        <w:r w:rsidR="00FE107B">
          <w:rPr>
            <w:noProof/>
            <w:webHidden/>
          </w:rPr>
          <w:fldChar w:fldCharType="separate"/>
        </w:r>
        <w:r w:rsidR="005D7159">
          <w:rPr>
            <w:noProof/>
            <w:webHidden/>
          </w:rPr>
          <w:t>37</w:t>
        </w:r>
        <w:r w:rsidR="00FE107B">
          <w:rPr>
            <w:noProof/>
            <w:webHidden/>
          </w:rPr>
          <w:fldChar w:fldCharType="end"/>
        </w:r>
      </w:hyperlink>
    </w:p>
    <w:p w14:paraId="3531B6FD" w14:textId="77777777" w:rsidR="00DC124B" w:rsidRPr="00A6751C" w:rsidRDefault="00DC124B" w:rsidP="00DC124B">
      <w:pPr>
        <w:pStyle w:val="Tekstpodstawowyzwciciem"/>
      </w:pPr>
      <w:r w:rsidRPr="00A6751C">
        <w:fldChar w:fldCharType="end"/>
      </w:r>
    </w:p>
    <w:p w14:paraId="4F45E75E" w14:textId="77777777" w:rsidR="00447E21" w:rsidRPr="00A6751C" w:rsidRDefault="00447E21" w:rsidP="00447E21">
      <w:pPr>
        <w:pStyle w:val="Tekstpodstawowyzwciciem"/>
      </w:pPr>
    </w:p>
    <w:p w14:paraId="47C9EAB9" w14:textId="77777777" w:rsidR="00447E21" w:rsidRPr="00A6751C" w:rsidRDefault="00447E21" w:rsidP="00447E21">
      <w:pPr>
        <w:pStyle w:val="Tekstpodstawowyzwciciem"/>
      </w:pPr>
    </w:p>
    <w:p w14:paraId="283E926D" w14:textId="77777777" w:rsidR="00F44E53" w:rsidRPr="00A6751C" w:rsidRDefault="00F44E53" w:rsidP="00F44E53">
      <w:pPr>
        <w:pStyle w:val="Nagwek1"/>
        <w:numPr>
          <w:ilvl w:val="0"/>
          <w:numId w:val="0"/>
        </w:numPr>
      </w:pPr>
      <w:bookmarkStart w:id="86" w:name="_Toc65426913"/>
      <w:bookmarkStart w:id="87" w:name="_Toc65427146"/>
      <w:bookmarkStart w:id="88" w:name="_Toc12272425"/>
      <w:r w:rsidRPr="00A6751C">
        <w:lastRenderedPageBreak/>
        <w:t>Spis tabel</w:t>
      </w:r>
      <w:bookmarkEnd w:id="86"/>
      <w:bookmarkEnd w:id="87"/>
      <w:bookmarkEnd w:id="88"/>
    </w:p>
    <w:p w14:paraId="03842390" w14:textId="77777777" w:rsidR="00D20191" w:rsidRPr="00A6751C" w:rsidRDefault="009B3449" w:rsidP="00D20191">
      <w:pPr>
        <w:pStyle w:val="Tekstpodstawowyzwciciem"/>
      </w:pPr>
      <w:fldSimple w:instr=" TOC \h \z \c &quot;Tabela&quot; ">
        <w:r w:rsidR="00FE107B">
          <w:rPr>
            <w:b/>
            <w:bCs/>
            <w:noProof/>
          </w:rPr>
          <w:t>Nie można odnaleźć pozycji dla spisu ilustracji.</w:t>
        </w:r>
      </w:fldSimple>
      <w:bookmarkEnd w:id="8"/>
      <w:bookmarkEnd w:id="65"/>
      <w:bookmarkEnd w:id="66"/>
    </w:p>
    <w:sectPr w:rsidR="00D20191" w:rsidRPr="00A6751C">
      <w:headerReference w:type="default" r:id="rId41"/>
      <w:headerReference w:type="first" r:id="rId42"/>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332A9" w14:textId="77777777" w:rsidR="00396793" w:rsidRDefault="00396793">
      <w:r>
        <w:separator/>
      </w:r>
    </w:p>
  </w:endnote>
  <w:endnote w:type="continuationSeparator" w:id="0">
    <w:p w14:paraId="26D522F8" w14:textId="77777777" w:rsidR="00396793" w:rsidRDefault="00396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7777777" w:rsidR="007C637B" w:rsidRDefault="007C637B">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77777777" w:rsidR="007C637B" w:rsidRDefault="007C637B"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78B1F" w14:textId="77777777" w:rsidR="00396793" w:rsidRDefault="00396793">
      <w:r>
        <w:separator/>
      </w:r>
    </w:p>
  </w:footnote>
  <w:footnote w:type="continuationSeparator" w:id="0">
    <w:p w14:paraId="1E405B62" w14:textId="77777777" w:rsidR="00396793" w:rsidRDefault="00396793">
      <w:r>
        <w:continuationSeparator/>
      </w:r>
    </w:p>
  </w:footnote>
  <w:footnote w:id="1">
    <w:p w14:paraId="508B6216" w14:textId="77777777" w:rsidR="00BD38EB" w:rsidRDefault="00BD38EB" w:rsidP="00BD38EB">
      <w:pPr>
        <w:pStyle w:val="Tekstprzypisudolnego"/>
      </w:pPr>
      <w:r>
        <w:rPr>
          <w:rStyle w:val="Odwoanieprzypisudolnego"/>
        </w:rPr>
        <w:footnoteRef/>
      </w:r>
      <w:r>
        <w:t xml:space="preserve"> Norma energtyczna</w:t>
      </w:r>
      <w:r w:rsidR="0088511F">
        <w:t xml:space="preserve"> – (należy dopisać)</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7C637B" w:rsidRDefault="007C637B">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7C637B" w:rsidRDefault="007C637B">
    <w:pPr>
      <w:pStyle w:val="Nagwek"/>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7C637B" w:rsidRDefault="007C637B">
    <w:pPr>
      <w:pStyle w:val="Nagwek"/>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75D2895F" w:rsidR="007C637B" w:rsidRDefault="00396793">
    <w:pPr>
      <w:pStyle w:val="Nagwek"/>
    </w:pPr>
    <w:r>
      <w:fldChar w:fldCharType="begin"/>
    </w:r>
    <w:r>
      <w:instrText xml:space="preserve"> STYLEREF "Nagłówek 1" \* MERGEFORMAT </w:instrText>
    </w:r>
    <w:r>
      <w:fldChar w:fldCharType="separate"/>
    </w:r>
    <w:r w:rsidR="005D7159">
      <w:rPr>
        <w:noProof/>
      </w:rPr>
      <w:br/>
      <w:t>Technologia dźwigów osobowych</w:t>
    </w:r>
    <w:r>
      <w:rPr>
        <w:noProof/>
      </w:rPr>
      <w:fldChar w:fldCharType="end"/>
    </w:r>
  </w:p>
  <w:p w14:paraId="2F04134A" w14:textId="77777777" w:rsidR="007C637B" w:rsidRDefault="007C63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7C637B" w:rsidRDefault="007C637B">
    <w:pPr>
      <w:pStyle w:val="Nagwek"/>
      <w:rPr>
        <w:b/>
        <w:bCs/>
      </w:rPr>
    </w:pPr>
    <w:r>
      <w:rPr>
        <w:b/>
        <w:bCs/>
      </w:rPr>
      <w:t>Spis treści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8"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0"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3"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4"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5"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9"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0"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32"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3"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3"/>
  </w:num>
  <w:num w:numId="2">
    <w:abstractNumId w:val="31"/>
  </w:num>
  <w:num w:numId="3">
    <w:abstractNumId w:val="0"/>
  </w:num>
  <w:num w:numId="4">
    <w:abstractNumId w:val="16"/>
  </w:num>
  <w:num w:numId="5">
    <w:abstractNumId w:val="33"/>
  </w:num>
  <w:num w:numId="6">
    <w:abstractNumId w:val="32"/>
  </w:num>
  <w:num w:numId="7">
    <w:abstractNumId w:val="26"/>
  </w:num>
  <w:num w:numId="8">
    <w:abstractNumId w:val="28"/>
  </w:num>
  <w:num w:numId="9">
    <w:abstractNumId w:val="4"/>
  </w:num>
  <w:num w:numId="10">
    <w:abstractNumId w:val="17"/>
  </w:num>
  <w:num w:numId="11">
    <w:abstractNumId w:val="2"/>
  </w:num>
  <w:num w:numId="12">
    <w:abstractNumId w:val="9"/>
  </w:num>
  <w:num w:numId="13">
    <w:abstractNumId w:val="29"/>
  </w:num>
  <w:num w:numId="14">
    <w:abstractNumId w:val="27"/>
  </w:num>
  <w:num w:numId="15">
    <w:abstractNumId w:val="25"/>
  </w:num>
  <w:num w:numId="16">
    <w:abstractNumId w:val="18"/>
  </w:num>
  <w:num w:numId="17">
    <w:abstractNumId w:val="6"/>
  </w:num>
  <w:num w:numId="18">
    <w:abstractNumId w:val="7"/>
  </w:num>
  <w:num w:numId="19">
    <w:abstractNumId w:val="3"/>
  </w:num>
  <w:num w:numId="20">
    <w:abstractNumId w:val="15"/>
  </w:num>
  <w:num w:numId="21">
    <w:abstractNumId w:val="1"/>
  </w:num>
  <w:num w:numId="22">
    <w:abstractNumId w:val="8"/>
  </w:num>
  <w:num w:numId="23">
    <w:abstractNumId w:val="10"/>
  </w:num>
  <w:num w:numId="24">
    <w:abstractNumId w:val="5"/>
  </w:num>
  <w:num w:numId="25">
    <w:abstractNumId w:val="14"/>
  </w:num>
  <w:num w:numId="26">
    <w:abstractNumId w:val="13"/>
  </w:num>
  <w:num w:numId="27">
    <w:abstractNumId w:val="20"/>
  </w:num>
  <w:num w:numId="28">
    <w:abstractNumId w:val="12"/>
  </w:num>
  <w:num w:numId="29">
    <w:abstractNumId w:val="24"/>
  </w:num>
  <w:num w:numId="30">
    <w:abstractNumId w:val="11"/>
  </w:num>
  <w:num w:numId="31">
    <w:abstractNumId w:val="21"/>
  </w:num>
  <w:num w:numId="32">
    <w:abstractNumId w:val="19"/>
  </w:num>
  <w:num w:numId="33">
    <w:abstractNumId w:val="2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3687"/>
    <w:rsid w:val="00004871"/>
    <w:rsid w:val="00004FA6"/>
    <w:rsid w:val="000051DB"/>
    <w:rsid w:val="0001008E"/>
    <w:rsid w:val="000100AE"/>
    <w:rsid w:val="000108ED"/>
    <w:rsid w:val="00012964"/>
    <w:rsid w:val="00013BE2"/>
    <w:rsid w:val="00020752"/>
    <w:rsid w:val="00021C97"/>
    <w:rsid w:val="00021DDE"/>
    <w:rsid w:val="000226CE"/>
    <w:rsid w:val="00023651"/>
    <w:rsid w:val="00024892"/>
    <w:rsid w:val="00025683"/>
    <w:rsid w:val="00025BFC"/>
    <w:rsid w:val="00025E12"/>
    <w:rsid w:val="000261B7"/>
    <w:rsid w:val="000266A3"/>
    <w:rsid w:val="000266ED"/>
    <w:rsid w:val="00026B2E"/>
    <w:rsid w:val="00027DDF"/>
    <w:rsid w:val="00032D7D"/>
    <w:rsid w:val="00032FD8"/>
    <w:rsid w:val="000330BE"/>
    <w:rsid w:val="00037E2E"/>
    <w:rsid w:val="000402BF"/>
    <w:rsid w:val="00040680"/>
    <w:rsid w:val="00040D59"/>
    <w:rsid w:val="00042AEC"/>
    <w:rsid w:val="000437FA"/>
    <w:rsid w:val="00045F4F"/>
    <w:rsid w:val="00050F0E"/>
    <w:rsid w:val="00052263"/>
    <w:rsid w:val="00052BCA"/>
    <w:rsid w:val="00052FAD"/>
    <w:rsid w:val="0005381B"/>
    <w:rsid w:val="00054081"/>
    <w:rsid w:val="00054EEB"/>
    <w:rsid w:val="0005559D"/>
    <w:rsid w:val="000557FF"/>
    <w:rsid w:val="00056786"/>
    <w:rsid w:val="00056A04"/>
    <w:rsid w:val="00062876"/>
    <w:rsid w:val="000639D0"/>
    <w:rsid w:val="00064377"/>
    <w:rsid w:val="000654E0"/>
    <w:rsid w:val="00067735"/>
    <w:rsid w:val="00067868"/>
    <w:rsid w:val="00067B91"/>
    <w:rsid w:val="00067DFE"/>
    <w:rsid w:val="00070DF4"/>
    <w:rsid w:val="00072968"/>
    <w:rsid w:val="00072C31"/>
    <w:rsid w:val="00073342"/>
    <w:rsid w:val="00073917"/>
    <w:rsid w:val="00073F6F"/>
    <w:rsid w:val="00075715"/>
    <w:rsid w:val="00075E46"/>
    <w:rsid w:val="0007672A"/>
    <w:rsid w:val="0007690E"/>
    <w:rsid w:val="00077C2C"/>
    <w:rsid w:val="00077F56"/>
    <w:rsid w:val="00082317"/>
    <w:rsid w:val="00082A63"/>
    <w:rsid w:val="00083185"/>
    <w:rsid w:val="00083DEF"/>
    <w:rsid w:val="00084322"/>
    <w:rsid w:val="00085149"/>
    <w:rsid w:val="00085545"/>
    <w:rsid w:val="00086442"/>
    <w:rsid w:val="00092A2C"/>
    <w:rsid w:val="00093CBC"/>
    <w:rsid w:val="000948AB"/>
    <w:rsid w:val="00094928"/>
    <w:rsid w:val="000950AE"/>
    <w:rsid w:val="00095556"/>
    <w:rsid w:val="00095571"/>
    <w:rsid w:val="00095899"/>
    <w:rsid w:val="00096640"/>
    <w:rsid w:val="00096CCD"/>
    <w:rsid w:val="000A06E5"/>
    <w:rsid w:val="000A081D"/>
    <w:rsid w:val="000A1279"/>
    <w:rsid w:val="000A1594"/>
    <w:rsid w:val="000A20B4"/>
    <w:rsid w:val="000A246E"/>
    <w:rsid w:val="000A28D4"/>
    <w:rsid w:val="000A399C"/>
    <w:rsid w:val="000A3BB1"/>
    <w:rsid w:val="000A700B"/>
    <w:rsid w:val="000B3685"/>
    <w:rsid w:val="000B48E8"/>
    <w:rsid w:val="000B607C"/>
    <w:rsid w:val="000B627D"/>
    <w:rsid w:val="000B67BB"/>
    <w:rsid w:val="000C0E0E"/>
    <w:rsid w:val="000C0EC9"/>
    <w:rsid w:val="000C12F7"/>
    <w:rsid w:val="000C1AA3"/>
    <w:rsid w:val="000C1D03"/>
    <w:rsid w:val="000C1D22"/>
    <w:rsid w:val="000C352D"/>
    <w:rsid w:val="000C39D3"/>
    <w:rsid w:val="000C4532"/>
    <w:rsid w:val="000C4736"/>
    <w:rsid w:val="000C4ABE"/>
    <w:rsid w:val="000C5779"/>
    <w:rsid w:val="000C6071"/>
    <w:rsid w:val="000C650E"/>
    <w:rsid w:val="000C696F"/>
    <w:rsid w:val="000D1C17"/>
    <w:rsid w:val="000D2B6E"/>
    <w:rsid w:val="000D3D14"/>
    <w:rsid w:val="000D43A7"/>
    <w:rsid w:val="000E050B"/>
    <w:rsid w:val="000E1351"/>
    <w:rsid w:val="000E1A60"/>
    <w:rsid w:val="000E2B1E"/>
    <w:rsid w:val="000E310B"/>
    <w:rsid w:val="000E344D"/>
    <w:rsid w:val="000E367D"/>
    <w:rsid w:val="000E3FA3"/>
    <w:rsid w:val="000E5362"/>
    <w:rsid w:val="000E5B99"/>
    <w:rsid w:val="000E5C01"/>
    <w:rsid w:val="000E6049"/>
    <w:rsid w:val="000E656D"/>
    <w:rsid w:val="000E6B06"/>
    <w:rsid w:val="000E707A"/>
    <w:rsid w:val="000F089F"/>
    <w:rsid w:val="000F0B35"/>
    <w:rsid w:val="000F107A"/>
    <w:rsid w:val="000F11DB"/>
    <w:rsid w:val="000F188D"/>
    <w:rsid w:val="000F3D64"/>
    <w:rsid w:val="000F59FF"/>
    <w:rsid w:val="000F6052"/>
    <w:rsid w:val="000F7A72"/>
    <w:rsid w:val="000F7D64"/>
    <w:rsid w:val="00101381"/>
    <w:rsid w:val="00101801"/>
    <w:rsid w:val="0010217A"/>
    <w:rsid w:val="0010315B"/>
    <w:rsid w:val="00103FEA"/>
    <w:rsid w:val="00106A09"/>
    <w:rsid w:val="0010768B"/>
    <w:rsid w:val="00107A1A"/>
    <w:rsid w:val="001105EF"/>
    <w:rsid w:val="00112923"/>
    <w:rsid w:val="00112A5C"/>
    <w:rsid w:val="00113297"/>
    <w:rsid w:val="001154E7"/>
    <w:rsid w:val="0011556B"/>
    <w:rsid w:val="00115C78"/>
    <w:rsid w:val="0011709C"/>
    <w:rsid w:val="00120245"/>
    <w:rsid w:val="001202B8"/>
    <w:rsid w:val="001211CD"/>
    <w:rsid w:val="00121E00"/>
    <w:rsid w:val="0012224E"/>
    <w:rsid w:val="00123461"/>
    <w:rsid w:val="001236ED"/>
    <w:rsid w:val="00131427"/>
    <w:rsid w:val="001317E1"/>
    <w:rsid w:val="00131D52"/>
    <w:rsid w:val="0013213E"/>
    <w:rsid w:val="00132B7F"/>
    <w:rsid w:val="00132ED7"/>
    <w:rsid w:val="001344ED"/>
    <w:rsid w:val="00134ABB"/>
    <w:rsid w:val="001356DF"/>
    <w:rsid w:val="00135D44"/>
    <w:rsid w:val="00135D6E"/>
    <w:rsid w:val="0013651B"/>
    <w:rsid w:val="00136F5E"/>
    <w:rsid w:val="00136F90"/>
    <w:rsid w:val="001371FF"/>
    <w:rsid w:val="00141D7E"/>
    <w:rsid w:val="0014344F"/>
    <w:rsid w:val="0014430B"/>
    <w:rsid w:val="00144A9C"/>
    <w:rsid w:val="00144FD4"/>
    <w:rsid w:val="00145991"/>
    <w:rsid w:val="001463DA"/>
    <w:rsid w:val="001464D9"/>
    <w:rsid w:val="00150BAC"/>
    <w:rsid w:val="0015165F"/>
    <w:rsid w:val="00151706"/>
    <w:rsid w:val="0015177E"/>
    <w:rsid w:val="00153694"/>
    <w:rsid w:val="00153C95"/>
    <w:rsid w:val="00156FE2"/>
    <w:rsid w:val="001572B6"/>
    <w:rsid w:val="00157351"/>
    <w:rsid w:val="00157A42"/>
    <w:rsid w:val="00157E87"/>
    <w:rsid w:val="00160E4F"/>
    <w:rsid w:val="00160EC0"/>
    <w:rsid w:val="0016192B"/>
    <w:rsid w:val="00161FBC"/>
    <w:rsid w:val="00163464"/>
    <w:rsid w:val="001638E2"/>
    <w:rsid w:val="0016397E"/>
    <w:rsid w:val="00164735"/>
    <w:rsid w:val="00164DA3"/>
    <w:rsid w:val="00166407"/>
    <w:rsid w:val="001666FE"/>
    <w:rsid w:val="00166745"/>
    <w:rsid w:val="001678AE"/>
    <w:rsid w:val="00167ABC"/>
    <w:rsid w:val="00167DF0"/>
    <w:rsid w:val="00170B94"/>
    <w:rsid w:val="00171EB6"/>
    <w:rsid w:val="001731BC"/>
    <w:rsid w:val="00174847"/>
    <w:rsid w:val="00175320"/>
    <w:rsid w:val="00175B74"/>
    <w:rsid w:val="001761DC"/>
    <w:rsid w:val="00176C3F"/>
    <w:rsid w:val="00177CF1"/>
    <w:rsid w:val="00180211"/>
    <w:rsid w:val="00181AE3"/>
    <w:rsid w:val="00181C5F"/>
    <w:rsid w:val="00182307"/>
    <w:rsid w:val="00182D4A"/>
    <w:rsid w:val="00183156"/>
    <w:rsid w:val="00183546"/>
    <w:rsid w:val="00183F31"/>
    <w:rsid w:val="001841AC"/>
    <w:rsid w:val="00185B69"/>
    <w:rsid w:val="00186D80"/>
    <w:rsid w:val="001870FA"/>
    <w:rsid w:val="00187524"/>
    <w:rsid w:val="00187656"/>
    <w:rsid w:val="001902EA"/>
    <w:rsid w:val="00191F4A"/>
    <w:rsid w:val="001926AE"/>
    <w:rsid w:val="00193026"/>
    <w:rsid w:val="00193511"/>
    <w:rsid w:val="00193C39"/>
    <w:rsid w:val="001A0CA6"/>
    <w:rsid w:val="001A21DA"/>
    <w:rsid w:val="001A4894"/>
    <w:rsid w:val="001A55EF"/>
    <w:rsid w:val="001A57ED"/>
    <w:rsid w:val="001B028E"/>
    <w:rsid w:val="001B06D5"/>
    <w:rsid w:val="001B15FE"/>
    <w:rsid w:val="001B791F"/>
    <w:rsid w:val="001B7E2A"/>
    <w:rsid w:val="001C3BF6"/>
    <w:rsid w:val="001C571A"/>
    <w:rsid w:val="001C5A8D"/>
    <w:rsid w:val="001C67C2"/>
    <w:rsid w:val="001D0065"/>
    <w:rsid w:val="001D3967"/>
    <w:rsid w:val="001D3E60"/>
    <w:rsid w:val="001D4193"/>
    <w:rsid w:val="001D4B18"/>
    <w:rsid w:val="001D5539"/>
    <w:rsid w:val="001D6A64"/>
    <w:rsid w:val="001E12AE"/>
    <w:rsid w:val="001E148B"/>
    <w:rsid w:val="001E1502"/>
    <w:rsid w:val="001E1FFE"/>
    <w:rsid w:val="001E2848"/>
    <w:rsid w:val="001E4D42"/>
    <w:rsid w:val="001E5484"/>
    <w:rsid w:val="001E5921"/>
    <w:rsid w:val="001E5D8C"/>
    <w:rsid w:val="001E7DBF"/>
    <w:rsid w:val="001F16D3"/>
    <w:rsid w:val="001F364F"/>
    <w:rsid w:val="001F4F89"/>
    <w:rsid w:val="001F573A"/>
    <w:rsid w:val="00201789"/>
    <w:rsid w:val="00202E00"/>
    <w:rsid w:val="002036E0"/>
    <w:rsid w:val="002039C6"/>
    <w:rsid w:val="00204157"/>
    <w:rsid w:val="002052F0"/>
    <w:rsid w:val="0020641A"/>
    <w:rsid w:val="002068A9"/>
    <w:rsid w:val="00207903"/>
    <w:rsid w:val="00207CFF"/>
    <w:rsid w:val="00211745"/>
    <w:rsid w:val="00211A4F"/>
    <w:rsid w:val="002130E6"/>
    <w:rsid w:val="00213444"/>
    <w:rsid w:val="0021394D"/>
    <w:rsid w:val="00214801"/>
    <w:rsid w:val="002153F8"/>
    <w:rsid w:val="00215BFC"/>
    <w:rsid w:val="00216520"/>
    <w:rsid w:val="0021716B"/>
    <w:rsid w:val="00220E5B"/>
    <w:rsid w:val="00222326"/>
    <w:rsid w:val="00223C37"/>
    <w:rsid w:val="00224A09"/>
    <w:rsid w:val="00225574"/>
    <w:rsid w:val="0022690C"/>
    <w:rsid w:val="00227721"/>
    <w:rsid w:val="0022779E"/>
    <w:rsid w:val="00230249"/>
    <w:rsid w:val="00231611"/>
    <w:rsid w:val="00233D70"/>
    <w:rsid w:val="00233E2B"/>
    <w:rsid w:val="002374CC"/>
    <w:rsid w:val="00237F82"/>
    <w:rsid w:val="00242686"/>
    <w:rsid w:val="00242BEF"/>
    <w:rsid w:val="00244987"/>
    <w:rsid w:val="0024513B"/>
    <w:rsid w:val="002455EF"/>
    <w:rsid w:val="00247BFD"/>
    <w:rsid w:val="00250865"/>
    <w:rsid w:val="00251115"/>
    <w:rsid w:val="00251F2E"/>
    <w:rsid w:val="0025434C"/>
    <w:rsid w:val="002551F1"/>
    <w:rsid w:val="00256C10"/>
    <w:rsid w:val="00256FB8"/>
    <w:rsid w:val="00257316"/>
    <w:rsid w:val="00257A21"/>
    <w:rsid w:val="002606E8"/>
    <w:rsid w:val="00261E00"/>
    <w:rsid w:val="0026420F"/>
    <w:rsid w:val="00265121"/>
    <w:rsid w:val="002675E9"/>
    <w:rsid w:val="00272EDB"/>
    <w:rsid w:val="002730DC"/>
    <w:rsid w:val="002735AE"/>
    <w:rsid w:val="002738C7"/>
    <w:rsid w:val="002752BD"/>
    <w:rsid w:val="0027680B"/>
    <w:rsid w:val="00276DC5"/>
    <w:rsid w:val="002772EA"/>
    <w:rsid w:val="002778C3"/>
    <w:rsid w:val="00280127"/>
    <w:rsid w:val="00280268"/>
    <w:rsid w:val="00280940"/>
    <w:rsid w:val="00281546"/>
    <w:rsid w:val="0028217C"/>
    <w:rsid w:val="00283913"/>
    <w:rsid w:val="002848FD"/>
    <w:rsid w:val="00284B63"/>
    <w:rsid w:val="0028603E"/>
    <w:rsid w:val="00286046"/>
    <w:rsid w:val="00287452"/>
    <w:rsid w:val="002918CC"/>
    <w:rsid w:val="002919E7"/>
    <w:rsid w:val="00291B69"/>
    <w:rsid w:val="00292DFE"/>
    <w:rsid w:val="002932A3"/>
    <w:rsid w:val="00293A19"/>
    <w:rsid w:val="002958EF"/>
    <w:rsid w:val="00295B90"/>
    <w:rsid w:val="00296AB2"/>
    <w:rsid w:val="00296FCC"/>
    <w:rsid w:val="002A0AE6"/>
    <w:rsid w:val="002A45A4"/>
    <w:rsid w:val="002A4D34"/>
    <w:rsid w:val="002A6A4A"/>
    <w:rsid w:val="002A6BDC"/>
    <w:rsid w:val="002A6F7F"/>
    <w:rsid w:val="002A75D5"/>
    <w:rsid w:val="002A7E86"/>
    <w:rsid w:val="002B17DC"/>
    <w:rsid w:val="002B1AD5"/>
    <w:rsid w:val="002B321E"/>
    <w:rsid w:val="002B37CC"/>
    <w:rsid w:val="002B3963"/>
    <w:rsid w:val="002B5E4D"/>
    <w:rsid w:val="002B64D8"/>
    <w:rsid w:val="002C0F42"/>
    <w:rsid w:val="002C189E"/>
    <w:rsid w:val="002C3658"/>
    <w:rsid w:val="002C3B5C"/>
    <w:rsid w:val="002D04DC"/>
    <w:rsid w:val="002D1E15"/>
    <w:rsid w:val="002D3645"/>
    <w:rsid w:val="002D5B6E"/>
    <w:rsid w:val="002D6096"/>
    <w:rsid w:val="002D7A8F"/>
    <w:rsid w:val="002D7D98"/>
    <w:rsid w:val="002E0500"/>
    <w:rsid w:val="002E16C2"/>
    <w:rsid w:val="002E1DBF"/>
    <w:rsid w:val="002E22A1"/>
    <w:rsid w:val="002E250E"/>
    <w:rsid w:val="002E339A"/>
    <w:rsid w:val="002E396B"/>
    <w:rsid w:val="002E3E61"/>
    <w:rsid w:val="002E44F6"/>
    <w:rsid w:val="002E46CF"/>
    <w:rsid w:val="002E6E52"/>
    <w:rsid w:val="002F0407"/>
    <w:rsid w:val="002F105A"/>
    <w:rsid w:val="002F15DA"/>
    <w:rsid w:val="002F1D38"/>
    <w:rsid w:val="002F221F"/>
    <w:rsid w:val="002F2E51"/>
    <w:rsid w:val="002F3A88"/>
    <w:rsid w:val="002F3CDE"/>
    <w:rsid w:val="002F5AAE"/>
    <w:rsid w:val="002F5CDD"/>
    <w:rsid w:val="002F6A8C"/>
    <w:rsid w:val="002F772D"/>
    <w:rsid w:val="002F781E"/>
    <w:rsid w:val="002F7CE8"/>
    <w:rsid w:val="00301F65"/>
    <w:rsid w:val="003027E8"/>
    <w:rsid w:val="00302927"/>
    <w:rsid w:val="003061B9"/>
    <w:rsid w:val="003100A3"/>
    <w:rsid w:val="00312915"/>
    <w:rsid w:val="00313E0C"/>
    <w:rsid w:val="00314108"/>
    <w:rsid w:val="00314711"/>
    <w:rsid w:val="00315F19"/>
    <w:rsid w:val="0031792F"/>
    <w:rsid w:val="00317A20"/>
    <w:rsid w:val="00317A86"/>
    <w:rsid w:val="00320990"/>
    <w:rsid w:val="00321EA6"/>
    <w:rsid w:val="003238F5"/>
    <w:rsid w:val="00324FE0"/>
    <w:rsid w:val="003251E1"/>
    <w:rsid w:val="00326078"/>
    <w:rsid w:val="0032741F"/>
    <w:rsid w:val="003300D1"/>
    <w:rsid w:val="00330FBD"/>
    <w:rsid w:val="00331A04"/>
    <w:rsid w:val="00332937"/>
    <w:rsid w:val="00332BDD"/>
    <w:rsid w:val="00333EF8"/>
    <w:rsid w:val="00337530"/>
    <w:rsid w:val="00340A90"/>
    <w:rsid w:val="00342145"/>
    <w:rsid w:val="00343F57"/>
    <w:rsid w:val="00347D55"/>
    <w:rsid w:val="00351D5C"/>
    <w:rsid w:val="003539DD"/>
    <w:rsid w:val="0035559A"/>
    <w:rsid w:val="003562A9"/>
    <w:rsid w:val="00356D65"/>
    <w:rsid w:val="003570BA"/>
    <w:rsid w:val="00360045"/>
    <w:rsid w:val="003605BA"/>
    <w:rsid w:val="00361B99"/>
    <w:rsid w:val="0036257D"/>
    <w:rsid w:val="0036266C"/>
    <w:rsid w:val="00367528"/>
    <w:rsid w:val="003704EA"/>
    <w:rsid w:val="003726B4"/>
    <w:rsid w:val="00372B44"/>
    <w:rsid w:val="00372BA2"/>
    <w:rsid w:val="0037398D"/>
    <w:rsid w:val="003740EB"/>
    <w:rsid w:val="00375B12"/>
    <w:rsid w:val="00377D9F"/>
    <w:rsid w:val="00380A3F"/>
    <w:rsid w:val="003815F6"/>
    <w:rsid w:val="00382CE2"/>
    <w:rsid w:val="0038390C"/>
    <w:rsid w:val="00384B44"/>
    <w:rsid w:val="00384F28"/>
    <w:rsid w:val="00385B69"/>
    <w:rsid w:val="0038772E"/>
    <w:rsid w:val="00387FC5"/>
    <w:rsid w:val="00393F48"/>
    <w:rsid w:val="00394155"/>
    <w:rsid w:val="003941BE"/>
    <w:rsid w:val="003945D9"/>
    <w:rsid w:val="0039565F"/>
    <w:rsid w:val="00396793"/>
    <w:rsid w:val="003979AD"/>
    <w:rsid w:val="003A36EB"/>
    <w:rsid w:val="003B1311"/>
    <w:rsid w:val="003B2330"/>
    <w:rsid w:val="003B28A9"/>
    <w:rsid w:val="003B42D4"/>
    <w:rsid w:val="003B4F29"/>
    <w:rsid w:val="003B50F4"/>
    <w:rsid w:val="003B6E17"/>
    <w:rsid w:val="003B7957"/>
    <w:rsid w:val="003B7C44"/>
    <w:rsid w:val="003C0530"/>
    <w:rsid w:val="003C2A67"/>
    <w:rsid w:val="003C3C0D"/>
    <w:rsid w:val="003C3E5B"/>
    <w:rsid w:val="003C56D1"/>
    <w:rsid w:val="003C6F62"/>
    <w:rsid w:val="003D0855"/>
    <w:rsid w:val="003D59B6"/>
    <w:rsid w:val="003D5B12"/>
    <w:rsid w:val="003D6054"/>
    <w:rsid w:val="003D6177"/>
    <w:rsid w:val="003D7056"/>
    <w:rsid w:val="003D7699"/>
    <w:rsid w:val="003E1099"/>
    <w:rsid w:val="003E2852"/>
    <w:rsid w:val="003E48AF"/>
    <w:rsid w:val="003E5B7B"/>
    <w:rsid w:val="003E76FB"/>
    <w:rsid w:val="003F074B"/>
    <w:rsid w:val="003F0787"/>
    <w:rsid w:val="003F1555"/>
    <w:rsid w:val="003F168B"/>
    <w:rsid w:val="003F3FD5"/>
    <w:rsid w:val="003F528A"/>
    <w:rsid w:val="004003B1"/>
    <w:rsid w:val="004026B8"/>
    <w:rsid w:val="00403424"/>
    <w:rsid w:val="00406606"/>
    <w:rsid w:val="00411053"/>
    <w:rsid w:val="00411541"/>
    <w:rsid w:val="004115E9"/>
    <w:rsid w:val="004116D6"/>
    <w:rsid w:val="00411F1D"/>
    <w:rsid w:val="00412170"/>
    <w:rsid w:val="00412AA0"/>
    <w:rsid w:val="00414E6B"/>
    <w:rsid w:val="0041754C"/>
    <w:rsid w:val="00417829"/>
    <w:rsid w:val="00420899"/>
    <w:rsid w:val="00421F31"/>
    <w:rsid w:val="0042395E"/>
    <w:rsid w:val="004244C2"/>
    <w:rsid w:val="00424AAD"/>
    <w:rsid w:val="004261B0"/>
    <w:rsid w:val="0042753C"/>
    <w:rsid w:val="00430331"/>
    <w:rsid w:val="0043034B"/>
    <w:rsid w:val="00430E58"/>
    <w:rsid w:val="00431511"/>
    <w:rsid w:val="004360CC"/>
    <w:rsid w:val="0043718C"/>
    <w:rsid w:val="00437CEF"/>
    <w:rsid w:val="00440D74"/>
    <w:rsid w:val="00441374"/>
    <w:rsid w:val="00441C7D"/>
    <w:rsid w:val="004425DA"/>
    <w:rsid w:val="00443221"/>
    <w:rsid w:val="0044668E"/>
    <w:rsid w:val="0044704F"/>
    <w:rsid w:val="00447E21"/>
    <w:rsid w:val="004502BC"/>
    <w:rsid w:val="00450BAA"/>
    <w:rsid w:val="004510B3"/>
    <w:rsid w:val="00452A28"/>
    <w:rsid w:val="00452FAF"/>
    <w:rsid w:val="004535E2"/>
    <w:rsid w:val="00453716"/>
    <w:rsid w:val="0045428A"/>
    <w:rsid w:val="00455861"/>
    <w:rsid w:val="004569B2"/>
    <w:rsid w:val="00460021"/>
    <w:rsid w:val="00461046"/>
    <w:rsid w:val="00461DFB"/>
    <w:rsid w:val="004621E4"/>
    <w:rsid w:val="00462C9B"/>
    <w:rsid w:val="00462FAE"/>
    <w:rsid w:val="00463D73"/>
    <w:rsid w:val="0046439B"/>
    <w:rsid w:val="00465E40"/>
    <w:rsid w:val="00466B5A"/>
    <w:rsid w:val="00466F60"/>
    <w:rsid w:val="0046708F"/>
    <w:rsid w:val="0046736D"/>
    <w:rsid w:val="004726F4"/>
    <w:rsid w:val="004737AD"/>
    <w:rsid w:val="00476469"/>
    <w:rsid w:val="00477DA9"/>
    <w:rsid w:val="0048182D"/>
    <w:rsid w:val="00482ABE"/>
    <w:rsid w:val="00490C74"/>
    <w:rsid w:val="004920BF"/>
    <w:rsid w:val="004925EF"/>
    <w:rsid w:val="00493B3F"/>
    <w:rsid w:val="00493FE1"/>
    <w:rsid w:val="0049650B"/>
    <w:rsid w:val="004A0AAC"/>
    <w:rsid w:val="004A1E5B"/>
    <w:rsid w:val="004A27EC"/>
    <w:rsid w:val="004A3E3B"/>
    <w:rsid w:val="004A4272"/>
    <w:rsid w:val="004A4C86"/>
    <w:rsid w:val="004A4FB4"/>
    <w:rsid w:val="004A5443"/>
    <w:rsid w:val="004A617D"/>
    <w:rsid w:val="004A71B2"/>
    <w:rsid w:val="004B07AD"/>
    <w:rsid w:val="004B0997"/>
    <w:rsid w:val="004B261E"/>
    <w:rsid w:val="004B2BE6"/>
    <w:rsid w:val="004B3736"/>
    <w:rsid w:val="004B4ECC"/>
    <w:rsid w:val="004B5DA6"/>
    <w:rsid w:val="004B63DD"/>
    <w:rsid w:val="004C0653"/>
    <w:rsid w:val="004C0E45"/>
    <w:rsid w:val="004C28FA"/>
    <w:rsid w:val="004C29F7"/>
    <w:rsid w:val="004C3A06"/>
    <w:rsid w:val="004C3AA2"/>
    <w:rsid w:val="004C40A0"/>
    <w:rsid w:val="004C4B0D"/>
    <w:rsid w:val="004C5314"/>
    <w:rsid w:val="004C5E9C"/>
    <w:rsid w:val="004C67DC"/>
    <w:rsid w:val="004D2A1B"/>
    <w:rsid w:val="004D2BBD"/>
    <w:rsid w:val="004D4281"/>
    <w:rsid w:val="004D4A88"/>
    <w:rsid w:val="004D588A"/>
    <w:rsid w:val="004D5E05"/>
    <w:rsid w:val="004D66CE"/>
    <w:rsid w:val="004E0744"/>
    <w:rsid w:val="004E14E4"/>
    <w:rsid w:val="004E16F5"/>
    <w:rsid w:val="004E209C"/>
    <w:rsid w:val="004E45DA"/>
    <w:rsid w:val="004E596D"/>
    <w:rsid w:val="004E6F5B"/>
    <w:rsid w:val="004E6FF2"/>
    <w:rsid w:val="004E7C9F"/>
    <w:rsid w:val="004F059C"/>
    <w:rsid w:val="004F0E19"/>
    <w:rsid w:val="004F3656"/>
    <w:rsid w:val="004F42E3"/>
    <w:rsid w:val="004F67F5"/>
    <w:rsid w:val="004F78D0"/>
    <w:rsid w:val="0050051C"/>
    <w:rsid w:val="005011FD"/>
    <w:rsid w:val="00502685"/>
    <w:rsid w:val="00505581"/>
    <w:rsid w:val="00506B57"/>
    <w:rsid w:val="00512448"/>
    <w:rsid w:val="00513768"/>
    <w:rsid w:val="00513B02"/>
    <w:rsid w:val="0051404D"/>
    <w:rsid w:val="00514EBC"/>
    <w:rsid w:val="00521003"/>
    <w:rsid w:val="00522527"/>
    <w:rsid w:val="00522B73"/>
    <w:rsid w:val="00526142"/>
    <w:rsid w:val="00526363"/>
    <w:rsid w:val="00526425"/>
    <w:rsid w:val="005271A9"/>
    <w:rsid w:val="005310AA"/>
    <w:rsid w:val="00533A18"/>
    <w:rsid w:val="00533AED"/>
    <w:rsid w:val="00534194"/>
    <w:rsid w:val="00535281"/>
    <w:rsid w:val="005361D0"/>
    <w:rsid w:val="00536F9C"/>
    <w:rsid w:val="00537363"/>
    <w:rsid w:val="00537B89"/>
    <w:rsid w:val="00537CAB"/>
    <w:rsid w:val="00540023"/>
    <w:rsid w:val="00540554"/>
    <w:rsid w:val="0054195D"/>
    <w:rsid w:val="00541EB6"/>
    <w:rsid w:val="00542136"/>
    <w:rsid w:val="00543305"/>
    <w:rsid w:val="00543D67"/>
    <w:rsid w:val="0054508B"/>
    <w:rsid w:val="00547A5B"/>
    <w:rsid w:val="0055117F"/>
    <w:rsid w:val="00552C45"/>
    <w:rsid w:val="00552D14"/>
    <w:rsid w:val="00553CD8"/>
    <w:rsid w:val="00554182"/>
    <w:rsid w:val="0055575B"/>
    <w:rsid w:val="00555960"/>
    <w:rsid w:val="00556019"/>
    <w:rsid w:val="0055734D"/>
    <w:rsid w:val="00560669"/>
    <w:rsid w:val="00561D02"/>
    <w:rsid w:val="0056319E"/>
    <w:rsid w:val="00563814"/>
    <w:rsid w:val="0056489E"/>
    <w:rsid w:val="005663B1"/>
    <w:rsid w:val="00566612"/>
    <w:rsid w:val="00566BBB"/>
    <w:rsid w:val="00570B48"/>
    <w:rsid w:val="00571904"/>
    <w:rsid w:val="00573EC7"/>
    <w:rsid w:val="00574ECE"/>
    <w:rsid w:val="00575444"/>
    <w:rsid w:val="00575B51"/>
    <w:rsid w:val="0057655F"/>
    <w:rsid w:val="00580E09"/>
    <w:rsid w:val="00581326"/>
    <w:rsid w:val="00585D74"/>
    <w:rsid w:val="00590E8D"/>
    <w:rsid w:val="005917FF"/>
    <w:rsid w:val="0059447D"/>
    <w:rsid w:val="005944AD"/>
    <w:rsid w:val="0059482A"/>
    <w:rsid w:val="00594B40"/>
    <w:rsid w:val="00594D17"/>
    <w:rsid w:val="00594DAA"/>
    <w:rsid w:val="0059529B"/>
    <w:rsid w:val="0059638D"/>
    <w:rsid w:val="00596464"/>
    <w:rsid w:val="00596E97"/>
    <w:rsid w:val="005972E6"/>
    <w:rsid w:val="00597EDE"/>
    <w:rsid w:val="005A26CF"/>
    <w:rsid w:val="005A322B"/>
    <w:rsid w:val="005A399F"/>
    <w:rsid w:val="005A39A8"/>
    <w:rsid w:val="005A3AA0"/>
    <w:rsid w:val="005A54AF"/>
    <w:rsid w:val="005A72EC"/>
    <w:rsid w:val="005B006D"/>
    <w:rsid w:val="005B2AF3"/>
    <w:rsid w:val="005B3547"/>
    <w:rsid w:val="005B46E3"/>
    <w:rsid w:val="005B4C31"/>
    <w:rsid w:val="005B5840"/>
    <w:rsid w:val="005B6132"/>
    <w:rsid w:val="005C208F"/>
    <w:rsid w:val="005C3AA0"/>
    <w:rsid w:val="005C429C"/>
    <w:rsid w:val="005C5E04"/>
    <w:rsid w:val="005D01C0"/>
    <w:rsid w:val="005D05CF"/>
    <w:rsid w:val="005D08A4"/>
    <w:rsid w:val="005D0A18"/>
    <w:rsid w:val="005D10ED"/>
    <w:rsid w:val="005D1107"/>
    <w:rsid w:val="005D61AC"/>
    <w:rsid w:val="005D6754"/>
    <w:rsid w:val="005D68D5"/>
    <w:rsid w:val="005D70FE"/>
    <w:rsid w:val="005D7159"/>
    <w:rsid w:val="005D7625"/>
    <w:rsid w:val="005D7C7B"/>
    <w:rsid w:val="005E2837"/>
    <w:rsid w:val="005E284B"/>
    <w:rsid w:val="005E345E"/>
    <w:rsid w:val="005E39C6"/>
    <w:rsid w:val="005E613F"/>
    <w:rsid w:val="005F1F93"/>
    <w:rsid w:val="005F1FC9"/>
    <w:rsid w:val="005F2845"/>
    <w:rsid w:val="005F4D0D"/>
    <w:rsid w:val="005F530C"/>
    <w:rsid w:val="005F587D"/>
    <w:rsid w:val="005F676F"/>
    <w:rsid w:val="005F6901"/>
    <w:rsid w:val="005F6977"/>
    <w:rsid w:val="00602F43"/>
    <w:rsid w:val="00604060"/>
    <w:rsid w:val="00604699"/>
    <w:rsid w:val="00606A6F"/>
    <w:rsid w:val="00607943"/>
    <w:rsid w:val="00607BE0"/>
    <w:rsid w:val="0061063A"/>
    <w:rsid w:val="00612DB6"/>
    <w:rsid w:val="0061333F"/>
    <w:rsid w:val="0061491D"/>
    <w:rsid w:val="00616C59"/>
    <w:rsid w:val="00620057"/>
    <w:rsid w:val="00620EF7"/>
    <w:rsid w:val="00621994"/>
    <w:rsid w:val="0062205B"/>
    <w:rsid w:val="006235AA"/>
    <w:rsid w:val="00623E66"/>
    <w:rsid w:val="00624062"/>
    <w:rsid w:val="00624DF6"/>
    <w:rsid w:val="00627AC1"/>
    <w:rsid w:val="00630B96"/>
    <w:rsid w:val="00631E8E"/>
    <w:rsid w:val="0063251B"/>
    <w:rsid w:val="00633549"/>
    <w:rsid w:val="00634CBD"/>
    <w:rsid w:val="006358C0"/>
    <w:rsid w:val="00635C14"/>
    <w:rsid w:val="00635FDD"/>
    <w:rsid w:val="006363E5"/>
    <w:rsid w:val="00636D0A"/>
    <w:rsid w:val="00640B04"/>
    <w:rsid w:val="0064177D"/>
    <w:rsid w:val="0064229C"/>
    <w:rsid w:val="00642487"/>
    <w:rsid w:val="006424FB"/>
    <w:rsid w:val="00643EB7"/>
    <w:rsid w:val="006451CE"/>
    <w:rsid w:val="006452E9"/>
    <w:rsid w:val="00645525"/>
    <w:rsid w:val="00645C2E"/>
    <w:rsid w:val="0064613D"/>
    <w:rsid w:val="00646F83"/>
    <w:rsid w:val="0065034E"/>
    <w:rsid w:val="00650CFE"/>
    <w:rsid w:val="00650D3A"/>
    <w:rsid w:val="00650E50"/>
    <w:rsid w:val="00651805"/>
    <w:rsid w:val="00652AD0"/>
    <w:rsid w:val="0065346C"/>
    <w:rsid w:val="0065438D"/>
    <w:rsid w:val="0065498E"/>
    <w:rsid w:val="00654C48"/>
    <w:rsid w:val="0065623F"/>
    <w:rsid w:val="00657EA7"/>
    <w:rsid w:val="00657F6E"/>
    <w:rsid w:val="006604AE"/>
    <w:rsid w:val="00662726"/>
    <w:rsid w:val="006638C5"/>
    <w:rsid w:val="00664434"/>
    <w:rsid w:val="00665D96"/>
    <w:rsid w:val="00665E16"/>
    <w:rsid w:val="006661A5"/>
    <w:rsid w:val="006669E5"/>
    <w:rsid w:val="00667095"/>
    <w:rsid w:val="00670272"/>
    <w:rsid w:val="00670C4D"/>
    <w:rsid w:val="0067110A"/>
    <w:rsid w:val="00674BE3"/>
    <w:rsid w:val="0067768B"/>
    <w:rsid w:val="00680065"/>
    <w:rsid w:val="00681C57"/>
    <w:rsid w:val="00682847"/>
    <w:rsid w:val="00682B1F"/>
    <w:rsid w:val="00682F1A"/>
    <w:rsid w:val="00682F4F"/>
    <w:rsid w:val="00684584"/>
    <w:rsid w:val="00684CB9"/>
    <w:rsid w:val="006868DA"/>
    <w:rsid w:val="00686F30"/>
    <w:rsid w:val="0068725F"/>
    <w:rsid w:val="00687EA8"/>
    <w:rsid w:val="00691ED6"/>
    <w:rsid w:val="0069255F"/>
    <w:rsid w:val="006927D1"/>
    <w:rsid w:val="00692AB4"/>
    <w:rsid w:val="006936AD"/>
    <w:rsid w:val="00694A1C"/>
    <w:rsid w:val="00695058"/>
    <w:rsid w:val="00695598"/>
    <w:rsid w:val="00696779"/>
    <w:rsid w:val="006A0BA0"/>
    <w:rsid w:val="006A1827"/>
    <w:rsid w:val="006A1981"/>
    <w:rsid w:val="006A1D6E"/>
    <w:rsid w:val="006A26B3"/>
    <w:rsid w:val="006A40D7"/>
    <w:rsid w:val="006A4675"/>
    <w:rsid w:val="006A59BE"/>
    <w:rsid w:val="006A5CCF"/>
    <w:rsid w:val="006A7974"/>
    <w:rsid w:val="006A7E5D"/>
    <w:rsid w:val="006B109D"/>
    <w:rsid w:val="006B121B"/>
    <w:rsid w:val="006B159C"/>
    <w:rsid w:val="006B1DC5"/>
    <w:rsid w:val="006B2189"/>
    <w:rsid w:val="006B261B"/>
    <w:rsid w:val="006B2E2A"/>
    <w:rsid w:val="006B31C4"/>
    <w:rsid w:val="006C1B1D"/>
    <w:rsid w:val="006C2C43"/>
    <w:rsid w:val="006C36D2"/>
    <w:rsid w:val="006C393A"/>
    <w:rsid w:val="006C393C"/>
    <w:rsid w:val="006C6646"/>
    <w:rsid w:val="006C6B4B"/>
    <w:rsid w:val="006C7373"/>
    <w:rsid w:val="006C7962"/>
    <w:rsid w:val="006D0016"/>
    <w:rsid w:val="006D031D"/>
    <w:rsid w:val="006D17EC"/>
    <w:rsid w:val="006D1837"/>
    <w:rsid w:val="006D2620"/>
    <w:rsid w:val="006D2F1A"/>
    <w:rsid w:val="006E07AF"/>
    <w:rsid w:val="006E17AB"/>
    <w:rsid w:val="006E17B9"/>
    <w:rsid w:val="006E1C06"/>
    <w:rsid w:val="006E2F1A"/>
    <w:rsid w:val="006E3B58"/>
    <w:rsid w:val="006E44F7"/>
    <w:rsid w:val="006E4EB9"/>
    <w:rsid w:val="006E527A"/>
    <w:rsid w:val="006E611F"/>
    <w:rsid w:val="006E6E02"/>
    <w:rsid w:val="006E6F86"/>
    <w:rsid w:val="006E72CE"/>
    <w:rsid w:val="006E742B"/>
    <w:rsid w:val="006F34EC"/>
    <w:rsid w:val="006F4AFF"/>
    <w:rsid w:val="006F68A5"/>
    <w:rsid w:val="006F68BA"/>
    <w:rsid w:val="006F6ADB"/>
    <w:rsid w:val="006F773A"/>
    <w:rsid w:val="00700702"/>
    <w:rsid w:val="00701A2C"/>
    <w:rsid w:val="0070235D"/>
    <w:rsid w:val="007031AE"/>
    <w:rsid w:val="007042FC"/>
    <w:rsid w:val="00704A40"/>
    <w:rsid w:val="00705D44"/>
    <w:rsid w:val="00710B99"/>
    <w:rsid w:val="007115BB"/>
    <w:rsid w:val="0071240E"/>
    <w:rsid w:val="00712FDA"/>
    <w:rsid w:val="007135BE"/>
    <w:rsid w:val="00714412"/>
    <w:rsid w:val="00714BA4"/>
    <w:rsid w:val="0071524A"/>
    <w:rsid w:val="00716399"/>
    <w:rsid w:val="007207D3"/>
    <w:rsid w:val="00720895"/>
    <w:rsid w:val="00720B00"/>
    <w:rsid w:val="00721D3C"/>
    <w:rsid w:val="00721E0B"/>
    <w:rsid w:val="007227E9"/>
    <w:rsid w:val="00722976"/>
    <w:rsid w:val="00723606"/>
    <w:rsid w:val="00724185"/>
    <w:rsid w:val="0072482D"/>
    <w:rsid w:val="007263A6"/>
    <w:rsid w:val="00727992"/>
    <w:rsid w:val="00730C32"/>
    <w:rsid w:val="00731177"/>
    <w:rsid w:val="00731BEC"/>
    <w:rsid w:val="007325E0"/>
    <w:rsid w:val="00734BF1"/>
    <w:rsid w:val="00735FDF"/>
    <w:rsid w:val="00742872"/>
    <w:rsid w:val="0074483B"/>
    <w:rsid w:val="00745D06"/>
    <w:rsid w:val="00745EEA"/>
    <w:rsid w:val="00746277"/>
    <w:rsid w:val="007469DB"/>
    <w:rsid w:val="0074796D"/>
    <w:rsid w:val="00747D6B"/>
    <w:rsid w:val="00747F75"/>
    <w:rsid w:val="00752B6C"/>
    <w:rsid w:val="00752EF5"/>
    <w:rsid w:val="007536EB"/>
    <w:rsid w:val="007539AE"/>
    <w:rsid w:val="00754B84"/>
    <w:rsid w:val="00754D18"/>
    <w:rsid w:val="00755F13"/>
    <w:rsid w:val="007563D9"/>
    <w:rsid w:val="00756BF1"/>
    <w:rsid w:val="0075709D"/>
    <w:rsid w:val="007620D4"/>
    <w:rsid w:val="00762791"/>
    <w:rsid w:val="00764AD1"/>
    <w:rsid w:val="007659B8"/>
    <w:rsid w:val="007660B0"/>
    <w:rsid w:val="0076630E"/>
    <w:rsid w:val="00766A44"/>
    <w:rsid w:val="007677F6"/>
    <w:rsid w:val="007719F5"/>
    <w:rsid w:val="007741F3"/>
    <w:rsid w:val="007747EF"/>
    <w:rsid w:val="007758FE"/>
    <w:rsid w:val="00775A84"/>
    <w:rsid w:val="00775D0F"/>
    <w:rsid w:val="00777EB3"/>
    <w:rsid w:val="00780C78"/>
    <w:rsid w:val="00780D09"/>
    <w:rsid w:val="00787B3F"/>
    <w:rsid w:val="007906D9"/>
    <w:rsid w:val="0079154C"/>
    <w:rsid w:val="00792483"/>
    <w:rsid w:val="007945E9"/>
    <w:rsid w:val="00794604"/>
    <w:rsid w:val="00796B9E"/>
    <w:rsid w:val="007A3821"/>
    <w:rsid w:val="007A3A82"/>
    <w:rsid w:val="007A55C8"/>
    <w:rsid w:val="007A6E5C"/>
    <w:rsid w:val="007A70BE"/>
    <w:rsid w:val="007A739E"/>
    <w:rsid w:val="007B0837"/>
    <w:rsid w:val="007B1409"/>
    <w:rsid w:val="007B2E80"/>
    <w:rsid w:val="007B3AD6"/>
    <w:rsid w:val="007B3BCD"/>
    <w:rsid w:val="007B507D"/>
    <w:rsid w:val="007B6C97"/>
    <w:rsid w:val="007B7AA5"/>
    <w:rsid w:val="007C0DD1"/>
    <w:rsid w:val="007C2412"/>
    <w:rsid w:val="007C40D8"/>
    <w:rsid w:val="007C464D"/>
    <w:rsid w:val="007C48A3"/>
    <w:rsid w:val="007C6219"/>
    <w:rsid w:val="007C637B"/>
    <w:rsid w:val="007C654F"/>
    <w:rsid w:val="007D0841"/>
    <w:rsid w:val="007D0FB3"/>
    <w:rsid w:val="007D2ABB"/>
    <w:rsid w:val="007D351E"/>
    <w:rsid w:val="007D3885"/>
    <w:rsid w:val="007D3B8D"/>
    <w:rsid w:val="007D3CBA"/>
    <w:rsid w:val="007D5833"/>
    <w:rsid w:val="007D60B2"/>
    <w:rsid w:val="007D628E"/>
    <w:rsid w:val="007D6366"/>
    <w:rsid w:val="007D6FB7"/>
    <w:rsid w:val="007E064F"/>
    <w:rsid w:val="007E1201"/>
    <w:rsid w:val="007E4E55"/>
    <w:rsid w:val="007E5B49"/>
    <w:rsid w:val="007E5EB0"/>
    <w:rsid w:val="007E63B4"/>
    <w:rsid w:val="007F0F5A"/>
    <w:rsid w:val="007F1AAC"/>
    <w:rsid w:val="007F228F"/>
    <w:rsid w:val="007F3778"/>
    <w:rsid w:val="007F531D"/>
    <w:rsid w:val="007F5DDE"/>
    <w:rsid w:val="007F5E5F"/>
    <w:rsid w:val="007F638E"/>
    <w:rsid w:val="007F7539"/>
    <w:rsid w:val="007F75ED"/>
    <w:rsid w:val="008004CF"/>
    <w:rsid w:val="00800EFD"/>
    <w:rsid w:val="00801C90"/>
    <w:rsid w:val="00802099"/>
    <w:rsid w:val="008031E0"/>
    <w:rsid w:val="00803A35"/>
    <w:rsid w:val="00805A96"/>
    <w:rsid w:val="0081029D"/>
    <w:rsid w:val="00810BAD"/>
    <w:rsid w:val="00811D15"/>
    <w:rsid w:val="00812A7E"/>
    <w:rsid w:val="00814EAC"/>
    <w:rsid w:val="00816CFF"/>
    <w:rsid w:val="00816E46"/>
    <w:rsid w:val="00817908"/>
    <w:rsid w:val="0082486C"/>
    <w:rsid w:val="00824D1E"/>
    <w:rsid w:val="00826839"/>
    <w:rsid w:val="00827526"/>
    <w:rsid w:val="00827AE1"/>
    <w:rsid w:val="00830374"/>
    <w:rsid w:val="0083061A"/>
    <w:rsid w:val="00831725"/>
    <w:rsid w:val="00831A94"/>
    <w:rsid w:val="00831DE8"/>
    <w:rsid w:val="0083255C"/>
    <w:rsid w:val="00832BDC"/>
    <w:rsid w:val="00832F33"/>
    <w:rsid w:val="008356D4"/>
    <w:rsid w:val="00837522"/>
    <w:rsid w:val="008401FA"/>
    <w:rsid w:val="00840881"/>
    <w:rsid w:val="00840D0F"/>
    <w:rsid w:val="00840DDF"/>
    <w:rsid w:val="00840FCD"/>
    <w:rsid w:val="008411C5"/>
    <w:rsid w:val="00841589"/>
    <w:rsid w:val="00841817"/>
    <w:rsid w:val="0084190A"/>
    <w:rsid w:val="00842429"/>
    <w:rsid w:val="0084382E"/>
    <w:rsid w:val="00843C70"/>
    <w:rsid w:val="00844843"/>
    <w:rsid w:val="008478BC"/>
    <w:rsid w:val="00851EA0"/>
    <w:rsid w:val="0085211F"/>
    <w:rsid w:val="00852643"/>
    <w:rsid w:val="00854D02"/>
    <w:rsid w:val="00856326"/>
    <w:rsid w:val="00857121"/>
    <w:rsid w:val="00857D59"/>
    <w:rsid w:val="008602DF"/>
    <w:rsid w:val="00860AD4"/>
    <w:rsid w:val="00860F08"/>
    <w:rsid w:val="00861B41"/>
    <w:rsid w:val="008626F2"/>
    <w:rsid w:val="00863ED6"/>
    <w:rsid w:val="00864411"/>
    <w:rsid w:val="00864EAD"/>
    <w:rsid w:val="00866947"/>
    <w:rsid w:val="00866BA3"/>
    <w:rsid w:val="008670F3"/>
    <w:rsid w:val="00867353"/>
    <w:rsid w:val="008708B4"/>
    <w:rsid w:val="008710DF"/>
    <w:rsid w:val="008710FA"/>
    <w:rsid w:val="00872785"/>
    <w:rsid w:val="00872BBA"/>
    <w:rsid w:val="0087550E"/>
    <w:rsid w:val="008759FC"/>
    <w:rsid w:val="00875EA7"/>
    <w:rsid w:val="00875F56"/>
    <w:rsid w:val="00876B47"/>
    <w:rsid w:val="0087717D"/>
    <w:rsid w:val="008775AD"/>
    <w:rsid w:val="00881129"/>
    <w:rsid w:val="00882264"/>
    <w:rsid w:val="008828C1"/>
    <w:rsid w:val="00882CB5"/>
    <w:rsid w:val="00882DA0"/>
    <w:rsid w:val="00884128"/>
    <w:rsid w:val="00885100"/>
    <w:rsid w:val="0088511F"/>
    <w:rsid w:val="008865C5"/>
    <w:rsid w:val="00887239"/>
    <w:rsid w:val="0089007E"/>
    <w:rsid w:val="0089020C"/>
    <w:rsid w:val="008910A9"/>
    <w:rsid w:val="008913F0"/>
    <w:rsid w:val="008928BF"/>
    <w:rsid w:val="008932F3"/>
    <w:rsid w:val="008943C5"/>
    <w:rsid w:val="00894F67"/>
    <w:rsid w:val="00895AFE"/>
    <w:rsid w:val="008978E6"/>
    <w:rsid w:val="008A1667"/>
    <w:rsid w:val="008A2933"/>
    <w:rsid w:val="008A3604"/>
    <w:rsid w:val="008A566C"/>
    <w:rsid w:val="008A5DF7"/>
    <w:rsid w:val="008A5FF4"/>
    <w:rsid w:val="008A6441"/>
    <w:rsid w:val="008A66CB"/>
    <w:rsid w:val="008A7B6B"/>
    <w:rsid w:val="008B09E9"/>
    <w:rsid w:val="008B1D9B"/>
    <w:rsid w:val="008B5185"/>
    <w:rsid w:val="008B647A"/>
    <w:rsid w:val="008B64AC"/>
    <w:rsid w:val="008B7A7F"/>
    <w:rsid w:val="008B7DC8"/>
    <w:rsid w:val="008C19A9"/>
    <w:rsid w:val="008C1A9E"/>
    <w:rsid w:val="008C349D"/>
    <w:rsid w:val="008C5B26"/>
    <w:rsid w:val="008C7096"/>
    <w:rsid w:val="008C7097"/>
    <w:rsid w:val="008C7732"/>
    <w:rsid w:val="008C7BC6"/>
    <w:rsid w:val="008D452A"/>
    <w:rsid w:val="008D51F8"/>
    <w:rsid w:val="008D72CD"/>
    <w:rsid w:val="008E003E"/>
    <w:rsid w:val="008E146B"/>
    <w:rsid w:val="008E1DE1"/>
    <w:rsid w:val="008E2AB0"/>
    <w:rsid w:val="008E5A00"/>
    <w:rsid w:val="008E5A57"/>
    <w:rsid w:val="008E5ACF"/>
    <w:rsid w:val="008E7573"/>
    <w:rsid w:val="008E7C22"/>
    <w:rsid w:val="008F03DF"/>
    <w:rsid w:val="008F0A37"/>
    <w:rsid w:val="008F5C27"/>
    <w:rsid w:val="008F6CD2"/>
    <w:rsid w:val="008F7D57"/>
    <w:rsid w:val="00902312"/>
    <w:rsid w:val="009031DD"/>
    <w:rsid w:val="00903FB9"/>
    <w:rsid w:val="00904575"/>
    <w:rsid w:val="00905127"/>
    <w:rsid w:val="009061AD"/>
    <w:rsid w:val="009062C9"/>
    <w:rsid w:val="00906D2F"/>
    <w:rsid w:val="00907044"/>
    <w:rsid w:val="00907910"/>
    <w:rsid w:val="0091131F"/>
    <w:rsid w:val="0091327E"/>
    <w:rsid w:val="009139D2"/>
    <w:rsid w:val="00913FB8"/>
    <w:rsid w:val="009143EE"/>
    <w:rsid w:val="00914AC9"/>
    <w:rsid w:val="00914B20"/>
    <w:rsid w:val="00914B7F"/>
    <w:rsid w:val="009162EA"/>
    <w:rsid w:val="00916881"/>
    <w:rsid w:val="00916BD5"/>
    <w:rsid w:val="0091739E"/>
    <w:rsid w:val="00920D63"/>
    <w:rsid w:val="009224D3"/>
    <w:rsid w:val="00922CDA"/>
    <w:rsid w:val="0092472B"/>
    <w:rsid w:val="009335B6"/>
    <w:rsid w:val="00934A43"/>
    <w:rsid w:val="0093656E"/>
    <w:rsid w:val="00936A9B"/>
    <w:rsid w:val="00937EF6"/>
    <w:rsid w:val="009420D1"/>
    <w:rsid w:val="00942A82"/>
    <w:rsid w:val="00942E01"/>
    <w:rsid w:val="00943AA4"/>
    <w:rsid w:val="00943D31"/>
    <w:rsid w:val="00944700"/>
    <w:rsid w:val="009449FE"/>
    <w:rsid w:val="00946AD8"/>
    <w:rsid w:val="00946D77"/>
    <w:rsid w:val="00952895"/>
    <w:rsid w:val="00952D25"/>
    <w:rsid w:val="00953024"/>
    <w:rsid w:val="00953DEA"/>
    <w:rsid w:val="0095528A"/>
    <w:rsid w:val="009574C9"/>
    <w:rsid w:val="009619AF"/>
    <w:rsid w:val="009623CC"/>
    <w:rsid w:val="009724F4"/>
    <w:rsid w:val="00972812"/>
    <w:rsid w:val="009730F4"/>
    <w:rsid w:val="00973AB7"/>
    <w:rsid w:val="009740C3"/>
    <w:rsid w:val="009752D7"/>
    <w:rsid w:val="00975822"/>
    <w:rsid w:val="00975957"/>
    <w:rsid w:val="00977959"/>
    <w:rsid w:val="00977E45"/>
    <w:rsid w:val="00981766"/>
    <w:rsid w:val="00981AC6"/>
    <w:rsid w:val="00981D15"/>
    <w:rsid w:val="009831C3"/>
    <w:rsid w:val="009843BD"/>
    <w:rsid w:val="009849F5"/>
    <w:rsid w:val="00984C0C"/>
    <w:rsid w:val="00984F1D"/>
    <w:rsid w:val="00985726"/>
    <w:rsid w:val="00985776"/>
    <w:rsid w:val="00985850"/>
    <w:rsid w:val="00985BD2"/>
    <w:rsid w:val="009914D5"/>
    <w:rsid w:val="00991871"/>
    <w:rsid w:val="00992A83"/>
    <w:rsid w:val="00992D60"/>
    <w:rsid w:val="00995FE3"/>
    <w:rsid w:val="00996A1B"/>
    <w:rsid w:val="009A082D"/>
    <w:rsid w:val="009A0A6A"/>
    <w:rsid w:val="009A1CD6"/>
    <w:rsid w:val="009A21FC"/>
    <w:rsid w:val="009A3C25"/>
    <w:rsid w:val="009A4550"/>
    <w:rsid w:val="009A523D"/>
    <w:rsid w:val="009A6550"/>
    <w:rsid w:val="009B00DC"/>
    <w:rsid w:val="009B0778"/>
    <w:rsid w:val="009B1A26"/>
    <w:rsid w:val="009B3449"/>
    <w:rsid w:val="009B5EBB"/>
    <w:rsid w:val="009B63F0"/>
    <w:rsid w:val="009C0CCA"/>
    <w:rsid w:val="009C140C"/>
    <w:rsid w:val="009C16A4"/>
    <w:rsid w:val="009C29F9"/>
    <w:rsid w:val="009C30CF"/>
    <w:rsid w:val="009C4A4E"/>
    <w:rsid w:val="009C4A88"/>
    <w:rsid w:val="009C4F0A"/>
    <w:rsid w:val="009C5624"/>
    <w:rsid w:val="009C7F23"/>
    <w:rsid w:val="009D026A"/>
    <w:rsid w:val="009D0487"/>
    <w:rsid w:val="009D06F5"/>
    <w:rsid w:val="009D145D"/>
    <w:rsid w:val="009D2893"/>
    <w:rsid w:val="009D39A9"/>
    <w:rsid w:val="009D3AFB"/>
    <w:rsid w:val="009D3B88"/>
    <w:rsid w:val="009D6040"/>
    <w:rsid w:val="009D62EB"/>
    <w:rsid w:val="009D7A4A"/>
    <w:rsid w:val="009E053C"/>
    <w:rsid w:val="009E1665"/>
    <w:rsid w:val="009E3A45"/>
    <w:rsid w:val="009E43DA"/>
    <w:rsid w:val="009E4A7C"/>
    <w:rsid w:val="009E5E38"/>
    <w:rsid w:val="009E636E"/>
    <w:rsid w:val="009E7DAE"/>
    <w:rsid w:val="009E7F3F"/>
    <w:rsid w:val="009F27A8"/>
    <w:rsid w:val="009F3950"/>
    <w:rsid w:val="009F3FDE"/>
    <w:rsid w:val="009F4B59"/>
    <w:rsid w:val="009F5455"/>
    <w:rsid w:val="009F69CD"/>
    <w:rsid w:val="009F6A4C"/>
    <w:rsid w:val="009F6DA9"/>
    <w:rsid w:val="009F7B72"/>
    <w:rsid w:val="00A004CC"/>
    <w:rsid w:val="00A006DB"/>
    <w:rsid w:val="00A00ADD"/>
    <w:rsid w:val="00A00BCB"/>
    <w:rsid w:val="00A00EF5"/>
    <w:rsid w:val="00A067FC"/>
    <w:rsid w:val="00A06E1E"/>
    <w:rsid w:val="00A1016F"/>
    <w:rsid w:val="00A103DB"/>
    <w:rsid w:val="00A11B9C"/>
    <w:rsid w:val="00A12620"/>
    <w:rsid w:val="00A137D5"/>
    <w:rsid w:val="00A14315"/>
    <w:rsid w:val="00A14573"/>
    <w:rsid w:val="00A151FB"/>
    <w:rsid w:val="00A15C15"/>
    <w:rsid w:val="00A163AE"/>
    <w:rsid w:val="00A22936"/>
    <w:rsid w:val="00A22B40"/>
    <w:rsid w:val="00A22F68"/>
    <w:rsid w:val="00A2421B"/>
    <w:rsid w:val="00A24C05"/>
    <w:rsid w:val="00A24C16"/>
    <w:rsid w:val="00A253BA"/>
    <w:rsid w:val="00A25F12"/>
    <w:rsid w:val="00A26003"/>
    <w:rsid w:val="00A265AE"/>
    <w:rsid w:val="00A26764"/>
    <w:rsid w:val="00A32765"/>
    <w:rsid w:val="00A3423B"/>
    <w:rsid w:val="00A34F52"/>
    <w:rsid w:val="00A34F80"/>
    <w:rsid w:val="00A35868"/>
    <w:rsid w:val="00A36C12"/>
    <w:rsid w:val="00A40388"/>
    <w:rsid w:val="00A4043F"/>
    <w:rsid w:val="00A40E6B"/>
    <w:rsid w:val="00A41B3D"/>
    <w:rsid w:val="00A42CF7"/>
    <w:rsid w:val="00A44746"/>
    <w:rsid w:val="00A45A74"/>
    <w:rsid w:val="00A4621C"/>
    <w:rsid w:val="00A463BE"/>
    <w:rsid w:val="00A472FE"/>
    <w:rsid w:val="00A4737A"/>
    <w:rsid w:val="00A50300"/>
    <w:rsid w:val="00A52293"/>
    <w:rsid w:val="00A52965"/>
    <w:rsid w:val="00A52FF9"/>
    <w:rsid w:val="00A55134"/>
    <w:rsid w:val="00A55817"/>
    <w:rsid w:val="00A562AD"/>
    <w:rsid w:val="00A5706F"/>
    <w:rsid w:val="00A57887"/>
    <w:rsid w:val="00A57D5E"/>
    <w:rsid w:val="00A609F6"/>
    <w:rsid w:val="00A61381"/>
    <w:rsid w:val="00A63F33"/>
    <w:rsid w:val="00A65109"/>
    <w:rsid w:val="00A6556E"/>
    <w:rsid w:val="00A6751C"/>
    <w:rsid w:val="00A70B1F"/>
    <w:rsid w:val="00A71471"/>
    <w:rsid w:val="00A718D2"/>
    <w:rsid w:val="00A71EB7"/>
    <w:rsid w:val="00A725AD"/>
    <w:rsid w:val="00A736D2"/>
    <w:rsid w:val="00A760A0"/>
    <w:rsid w:val="00A76C6D"/>
    <w:rsid w:val="00A81163"/>
    <w:rsid w:val="00A81750"/>
    <w:rsid w:val="00A81E85"/>
    <w:rsid w:val="00A8214B"/>
    <w:rsid w:val="00A823ED"/>
    <w:rsid w:val="00A82C12"/>
    <w:rsid w:val="00A82F8E"/>
    <w:rsid w:val="00A838D4"/>
    <w:rsid w:val="00A84131"/>
    <w:rsid w:val="00A84250"/>
    <w:rsid w:val="00A846C0"/>
    <w:rsid w:val="00A870C1"/>
    <w:rsid w:val="00A87958"/>
    <w:rsid w:val="00A87994"/>
    <w:rsid w:val="00A924E1"/>
    <w:rsid w:val="00A957A6"/>
    <w:rsid w:val="00A9752B"/>
    <w:rsid w:val="00A97729"/>
    <w:rsid w:val="00AA00BE"/>
    <w:rsid w:val="00AA0BBA"/>
    <w:rsid w:val="00AA1AE2"/>
    <w:rsid w:val="00AA5495"/>
    <w:rsid w:val="00AA601F"/>
    <w:rsid w:val="00AA6BEA"/>
    <w:rsid w:val="00AA6EAC"/>
    <w:rsid w:val="00AB1CED"/>
    <w:rsid w:val="00AB2D99"/>
    <w:rsid w:val="00AB362B"/>
    <w:rsid w:val="00AB43C8"/>
    <w:rsid w:val="00AB5630"/>
    <w:rsid w:val="00AB7FC4"/>
    <w:rsid w:val="00AC121F"/>
    <w:rsid w:val="00AC4B25"/>
    <w:rsid w:val="00AC50DC"/>
    <w:rsid w:val="00AC65C6"/>
    <w:rsid w:val="00AC6BDF"/>
    <w:rsid w:val="00AC6DC1"/>
    <w:rsid w:val="00AC73A2"/>
    <w:rsid w:val="00AD0163"/>
    <w:rsid w:val="00AD0A47"/>
    <w:rsid w:val="00AD103C"/>
    <w:rsid w:val="00AD1570"/>
    <w:rsid w:val="00AD3B8E"/>
    <w:rsid w:val="00AD4584"/>
    <w:rsid w:val="00AD6101"/>
    <w:rsid w:val="00AD689B"/>
    <w:rsid w:val="00AD7837"/>
    <w:rsid w:val="00AE1AFD"/>
    <w:rsid w:val="00AE652B"/>
    <w:rsid w:val="00AE667D"/>
    <w:rsid w:val="00AE6838"/>
    <w:rsid w:val="00AE7CEF"/>
    <w:rsid w:val="00AF1A7B"/>
    <w:rsid w:val="00AF3156"/>
    <w:rsid w:val="00AF37AB"/>
    <w:rsid w:val="00AF3B90"/>
    <w:rsid w:val="00AF57F9"/>
    <w:rsid w:val="00AF6A0E"/>
    <w:rsid w:val="00AF6ECF"/>
    <w:rsid w:val="00AF75ED"/>
    <w:rsid w:val="00B010C1"/>
    <w:rsid w:val="00B01729"/>
    <w:rsid w:val="00B0374B"/>
    <w:rsid w:val="00B03D3E"/>
    <w:rsid w:val="00B04362"/>
    <w:rsid w:val="00B0454C"/>
    <w:rsid w:val="00B04791"/>
    <w:rsid w:val="00B04BD5"/>
    <w:rsid w:val="00B06814"/>
    <w:rsid w:val="00B06CAA"/>
    <w:rsid w:val="00B07F26"/>
    <w:rsid w:val="00B1099D"/>
    <w:rsid w:val="00B11567"/>
    <w:rsid w:val="00B116CD"/>
    <w:rsid w:val="00B11BF2"/>
    <w:rsid w:val="00B124EC"/>
    <w:rsid w:val="00B13512"/>
    <w:rsid w:val="00B135DA"/>
    <w:rsid w:val="00B13AB2"/>
    <w:rsid w:val="00B16C7B"/>
    <w:rsid w:val="00B23B0B"/>
    <w:rsid w:val="00B23B21"/>
    <w:rsid w:val="00B23F93"/>
    <w:rsid w:val="00B24334"/>
    <w:rsid w:val="00B24C63"/>
    <w:rsid w:val="00B26194"/>
    <w:rsid w:val="00B2654A"/>
    <w:rsid w:val="00B268B1"/>
    <w:rsid w:val="00B269DB"/>
    <w:rsid w:val="00B26BCA"/>
    <w:rsid w:val="00B30BA7"/>
    <w:rsid w:val="00B31580"/>
    <w:rsid w:val="00B332D4"/>
    <w:rsid w:val="00B36323"/>
    <w:rsid w:val="00B40975"/>
    <w:rsid w:val="00B40C00"/>
    <w:rsid w:val="00B42289"/>
    <w:rsid w:val="00B43877"/>
    <w:rsid w:val="00B43DDA"/>
    <w:rsid w:val="00B44C66"/>
    <w:rsid w:val="00B4668D"/>
    <w:rsid w:val="00B47EBD"/>
    <w:rsid w:val="00B51862"/>
    <w:rsid w:val="00B51A73"/>
    <w:rsid w:val="00B52887"/>
    <w:rsid w:val="00B54336"/>
    <w:rsid w:val="00B54600"/>
    <w:rsid w:val="00B54C4F"/>
    <w:rsid w:val="00B561D8"/>
    <w:rsid w:val="00B57995"/>
    <w:rsid w:val="00B57DCA"/>
    <w:rsid w:val="00B609E3"/>
    <w:rsid w:val="00B618B3"/>
    <w:rsid w:val="00B64961"/>
    <w:rsid w:val="00B654E6"/>
    <w:rsid w:val="00B6596D"/>
    <w:rsid w:val="00B664F5"/>
    <w:rsid w:val="00B66B0D"/>
    <w:rsid w:val="00B66C76"/>
    <w:rsid w:val="00B70FDB"/>
    <w:rsid w:val="00B7132B"/>
    <w:rsid w:val="00B717CB"/>
    <w:rsid w:val="00B72556"/>
    <w:rsid w:val="00B736D3"/>
    <w:rsid w:val="00B7407C"/>
    <w:rsid w:val="00B74AC9"/>
    <w:rsid w:val="00B76811"/>
    <w:rsid w:val="00B7761B"/>
    <w:rsid w:val="00B77994"/>
    <w:rsid w:val="00B77B8D"/>
    <w:rsid w:val="00B82FB4"/>
    <w:rsid w:val="00B85229"/>
    <w:rsid w:val="00B85701"/>
    <w:rsid w:val="00B90075"/>
    <w:rsid w:val="00B90370"/>
    <w:rsid w:val="00B9073A"/>
    <w:rsid w:val="00B9112C"/>
    <w:rsid w:val="00B93133"/>
    <w:rsid w:val="00B9547F"/>
    <w:rsid w:val="00B956AC"/>
    <w:rsid w:val="00B975A6"/>
    <w:rsid w:val="00BA3BDE"/>
    <w:rsid w:val="00BA6B2E"/>
    <w:rsid w:val="00BB029B"/>
    <w:rsid w:val="00BB1AEE"/>
    <w:rsid w:val="00BB3C89"/>
    <w:rsid w:val="00BB3CD5"/>
    <w:rsid w:val="00BB4066"/>
    <w:rsid w:val="00BB4ECF"/>
    <w:rsid w:val="00BC1AF5"/>
    <w:rsid w:val="00BC65C8"/>
    <w:rsid w:val="00BC7406"/>
    <w:rsid w:val="00BC7EE9"/>
    <w:rsid w:val="00BD0FD9"/>
    <w:rsid w:val="00BD1013"/>
    <w:rsid w:val="00BD3880"/>
    <w:rsid w:val="00BD38EB"/>
    <w:rsid w:val="00BD4163"/>
    <w:rsid w:val="00BD4DF2"/>
    <w:rsid w:val="00BD5F5C"/>
    <w:rsid w:val="00BD646A"/>
    <w:rsid w:val="00BD7922"/>
    <w:rsid w:val="00BE03AE"/>
    <w:rsid w:val="00BE0C46"/>
    <w:rsid w:val="00BE1119"/>
    <w:rsid w:val="00BE1CCE"/>
    <w:rsid w:val="00BE31C0"/>
    <w:rsid w:val="00BE4322"/>
    <w:rsid w:val="00BE53EB"/>
    <w:rsid w:val="00BE5754"/>
    <w:rsid w:val="00BE58C4"/>
    <w:rsid w:val="00BE6281"/>
    <w:rsid w:val="00BE74EB"/>
    <w:rsid w:val="00BE78EB"/>
    <w:rsid w:val="00BE7A6A"/>
    <w:rsid w:val="00BF03CE"/>
    <w:rsid w:val="00BF2804"/>
    <w:rsid w:val="00BF5314"/>
    <w:rsid w:val="00BF5C92"/>
    <w:rsid w:val="00BF6E4C"/>
    <w:rsid w:val="00BF72CA"/>
    <w:rsid w:val="00BF7AFC"/>
    <w:rsid w:val="00BF7DC5"/>
    <w:rsid w:val="00C012F8"/>
    <w:rsid w:val="00C02993"/>
    <w:rsid w:val="00C02AD5"/>
    <w:rsid w:val="00C03084"/>
    <w:rsid w:val="00C041DB"/>
    <w:rsid w:val="00C04F23"/>
    <w:rsid w:val="00C06B78"/>
    <w:rsid w:val="00C10FE8"/>
    <w:rsid w:val="00C11BC0"/>
    <w:rsid w:val="00C11DF6"/>
    <w:rsid w:val="00C126DD"/>
    <w:rsid w:val="00C1334C"/>
    <w:rsid w:val="00C156CD"/>
    <w:rsid w:val="00C157C6"/>
    <w:rsid w:val="00C16D8C"/>
    <w:rsid w:val="00C213F3"/>
    <w:rsid w:val="00C23985"/>
    <w:rsid w:val="00C241F1"/>
    <w:rsid w:val="00C308BD"/>
    <w:rsid w:val="00C3292B"/>
    <w:rsid w:val="00C329B3"/>
    <w:rsid w:val="00C333FB"/>
    <w:rsid w:val="00C33A43"/>
    <w:rsid w:val="00C33B66"/>
    <w:rsid w:val="00C35843"/>
    <w:rsid w:val="00C40EDB"/>
    <w:rsid w:val="00C411EE"/>
    <w:rsid w:val="00C44218"/>
    <w:rsid w:val="00C473E5"/>
    <w:rsid w:val="00C47C4A"/>
    <w:rsid w:val="00C507B0"/>
    <w:rsid w:val="00C50D11"/>
    <w:rsid w:val="00C51534"/>
    <w:rsid w:val="00C51657"/>
    <w:rsid w:val="00C516C8"/>
    <w:rsid w:val="00C51746"/>
    <w:rsid w:val="00C53176"/>
    <w:rsid w:val="00C545D9"/>
    <w:rsid w:val="00C54BFF"/>
    <w:rsid w:val="00C54C8D"/>
    <w:rsid w:val="00C55749"/>
    <w:rsid w:val="00C5592B"/>
    <w:rsid w:val="00C57F17"/>
    <w:rsid w:val="00C6145B"/>
    <w:rsid w:val="00C6165B"/>
    <w:rsid w:val="00C61A91"/>
    <w:rsid w:val="00C6210A"/>
    <w:rsid w:val="00C64B31"/>
    <w:rsid w:val="00C65DD8"/>
    <w:rsid w:val="00C664EC"/>
    <w:rsid w:val="00C713F6"/>
    <w:rsid w:val="00C7179F"/>
    <w:rsid w:val="00C72F12"/>
    <w:rsid w:val="00C730E0"/>
    <w:rsid w:val="00C73FDD"/>
    <w:rsid w:val="00C741F9"/>
    <w:rsid w:val="00C74754"/>
    <w:rsid w:val="00C751F6"/>
    <w:rsid w:val="00C757A1"/>
    <w:rsid w:val="00C7592A"/>
    <w:rsid w:val="00C76332"/>
    <w:rsid w:val="00C77E2C"/>
    <w:rsid w:val="00C8060F"/>
    <w:rsid w:val="00C81242"/>
    <w:rsid w:val="00C81D56"/>
    <w:rsid w:val="00C82084"/>
    <w:rsid w:val="00C8352D"/>
    <w:rsid w:val="00C83EB9"/>
    <w:rsid w:val="00C84293"/>
    <w:rsid w:val="00C8510D"/>
    <w:rsid w:val="00C853EC"/>
    <w:rsid w:val="00C8589D"/>
    <w:rsid w:val="00C86A7D"/>
    <w:rsid w:val="00C86AEE"/>
    <w:rsid w:val="00C86B09"/>
    <w:rsid w:val="00C87298"/>
    <w:rsid w:val="00C87EB3"/>
    <w:rsid w:val="00C902F1"/>
    <w:rsid w:val="00C90F5F"/>
    <w:rsid w:val="00C93E33"/>
    <w:rsid w:val="00C94A0B"/>
    <w:rsid w:val="00C94BC0"/>
    <w:rsid w:val="00C952E9"/>
    <w:rsid w:val="00C95B43"/>
    <w:rsid w:val="00C9623D"/>
    <w:rsid w:val="00C96A88"/>
    <w:rsid w:val="00CA09E7"/>
    <w:rsid w:val="00CA1D74"/>
    <w:rsid w:val="00CA2A06"/>
    <w:rsid w:val="00CA2AC4"/>
    <w:rsid w:val="00CA4310"/>
    <w:rsid w:val="00CA5664"/>
    <w:rsid w:val="00CA64EE"/>
    <w:rsid w:val="00CA660B"/>
    <w:rsid w:val="00CA7511"/>
    <w:rsid w:val="00CB154D"/>
    <w:rsid w:val="00CB35F0"/>
    <w:rsid w:val="00CB3A64"/>
    <w:rsid w:val="00CB416C"/>
    <w:rsid w:val="00CB42A4"/>
    <w:rsid w:val="00CB5811"/>
    <w:rsid w:val="00CB5EAB"/>
    <w:rsid w:val="00CB6EA5"/>
    <w:rsid w:val="00CB6F20"/>
    <w:rsid w:val="00CB7CC3"/>
    <w:rsid w:val="00CC0FCD"/>
    <w:rsid w:val="00CC1161"/>
    <w:rsid w:val="00CC1350"/>
    <w:rsid w:val="00CC3903"/>
    <w:rsid w:val="00CC3B9D"/>
    <w:rsid w:val="00CC4962"/>
    <w:rsid w:val="00CC5C0F"/>
    <w:rsid w:val="00CC61E6"/>
    <w:rsid w:val="00CC6575"/>
    <w:rsid w:val="00CD37CB"/>
    <w:rsid w:val="00CD5863"/>
    <w:rsid w:val="00CD6333"/>
    <w:rsid w:val="00CD707B"/>
    <w:rsid w:val="00CE439A"/>
    <w:rsid w:val="00CE50FC"/>
    <w:rsid w:val="00CE6B2A"/>
    <w:rsid w:val="00CE70BF"/>
    <w:rsid w:val="00CE73E8"/>
    <w:rsid w:val="00CF05B9"/>
    <w:rsid w:val="00CF0D84"/>
    <w:rsid w:val="00CF527C"/>
    <w:rsid w:val="00D00A4C"/>
    <w:rsid w:val="00D01FC2"/>
    <w:rsid w:val="00D02543"/>
    <w:rsid w:val="00D02658"/>
    <w:rsid w:val="00D02757"/>
    <w:rsid w:val="00D040BC"/>
    <w:rsid w:val="00D045DB"/>
    <w:rsid w:val="00D049CC"/>
    <w:rsid w:val="00D057D1"/>
    <w:rsid w:val="00D06071"/>
    <w:rsid w:val="00D06A3A"/>
    <w:rsid w:val="00D07670"/>
    <w:rsid w:val="00D10D0B"/>
    <w:rsid w:val="00D1109B"/>
    <w:rsid w:val="00D11661"/>
    <w:rsid w:val="00D12F0A"/>
    <w:rsid w:val="00D149F8"/>
    <w:rsid w:val="00D14E44"/>
    <w:rsid w:val="00D16AC2"/>
    <w:rsid w:val="00D17A66"/>
    <w:rsid w:val="00D20191"/>
    <w:rsid w:val="00D2030B"/>
    <w:rsid w:val="00D20C42"/>
    <w:rsid w:val="00D223DF"/>
    <w:rsid w:val="00D2412B"/>
    <w:rsid w:val="00D261C1"/>
    <w:rsid w:val="00D264F4"/>
    <w:rsid w:val="00D324DA"/>
    <w:rsid w:val="00D3259D"/>
    <w:rsid w:val="00D337B2"/>
    <w:rsid w:val="00D3447C"/>
    <w:rsid w:val="00D3452F"/>
    <w:rsid w:val="00D34AA3"/>
    <w:rsid w:val="00D35AE5"/>
    <w:rsid w:val="00D36028"/>
    <w:rsid w:val="00D37023"/>
    <w:rsid w:val="00D377AF"/>
    <w:rsid w:val="00D4009B"/>
    <w:rsid w:val="00D403C8"/>
    <w:rsid w:val="00D43F0E"/>
    <w:rsid w:val="00D4400D"/>
    <w:rsid w:val="00D44575"/>
    <w:rsid w:val="00D445B8"/>
    <w:rsid w:val="00D44CEC"/>
    <w:rsid w:val="00D45AFC"/>
    <w:rsid w:val="00D46A9E"/>
    <w:rsid w:val="00D46BB9"/>
    <w:rsid w:val="00D50CFC"/>
    <w:rsid w:val="00D51419"/>
    <w:rsid w:val="00D5178A"/>
    <w:rsid w:val="00D51F83"/>
    <w:rsid w:val="00D520B8"/>
    <w:rsid w:val="00D53436"/>
    <w:rsid w:val="00D54100"/>
    <w:rsid w:val="00D55CE5"/>
    <w:rsid w:val="00D60B49"/>
    <w:rsid w:val="00D60C32"/>
    <w:rsid w:val="00D6277B"/>
    <w:rsid w:val="00D6290F"/>
    <w:rsid w:val="00D633A4"/>
    <w:rsid w:val="00D66B3A"/>
    <w:rsid w:val="00D679D3"/>
    <w:rsid w:val="00D71779"/>
    <w:rsid w:val="00D75BCD"/>
    <w:rsid w:val="00D76063"/>
    <w:rsid w:val="00D76159"/>
    <w:rsid w:val="00D76EA1"/>
    <w:rsid w:val="00D81271"/>
    <w:rsid w:val="00D82407"/>
    <w:rsid w:val="00D8299A"/>
    <w:rsid w:val="00D82E11"/>
    <w:rsid w:val="00D837CA"/>
    <w:rsid w:val="00D8635D"/>
    <w:rsid w:val="00D865EA"/>
    <w:rsid w:val="00D867F0"/>
    <w:rsid w:val="00D8695C"/>
    <w:rsid w:val="00D8759A"/>
    <w:rsid w:val="00D87E9D"/>
    <w:rsid w:val="00D917FB"/>
    <w:rsid w:val="00D924C3"/>
    <w:rsid w:val="00D92AC6"/>
    <w:rsid w:val="00D92D2E"/>
    <w:rsid w:val="00D92D6E"/>
    <w:rsid w:val="00D941A6"/>
    <w:rsid w:val="00D952E9"/>
    <w:rsid w:val="00D96981"/>
    <w:rsid w:val="00D979EA"/>
    <w:rsid w:val="00D97F03"/>
    <w:rsid w:val="00DA04E0"/>
    <w:rsid w:val="00DA36F2"/>
    <w:rsid w:val="00DA3D94"/>
    <w:rsid w:val="00DA537B"/>
    <w:rsid w:val="00DA5F72"/>
    <w:rsid w:val="00DB05C4"/>
    <w:rsid w:val="00DB32F3"/>
    <w:rsid w:val="00DB4B51"/>
    <w:rsid w:val="00DB4E08"/>
    <w:rsid w:val="00DB5BF8"/>
    <w:rsid w:val="00DB5D7B"/>
    <w:rsid w:val="00DB6542"/>
    <w:rsid w:val="00DB6DF7"/>
    <w:rsid w:val="00DB7F9D"/>
    <w:rsid w:val="00DC0794"/>
    <w:rsid w:val="00DC0AA6"/>
    <w:rsid w:val="00DC0D9F"/>
    <w:rsid w:val="00DC124B"/>
    <w:rsid w:val="00DC14A2"/>
    <w:rsid w:val="00DC168F"/>
    <w:rsid w:val="00DC40DE"/>
    <w:rsid w:val="00DC5016"/>
    <w:rsid w:val="00DC5236"/>
    <w:rsid w:val="00DC5B6F"/>
    <w:rsid w:val="00DC6567"/>
    <w:rsid w:val="00DD0524"/>
    <w:rsid w:val="00DD1661"/>
    <w:rsid w:val="00DD1664"/>
    <w:rsid w:val="00DD1A0D"/>
    <w:rsid w:val="00DD39D8"/>
    <w:rsid w:val="00DD3BE5"/>
    <w:rsid w:val="00DD3D11"/>
    <w:rsid w:val="00DD53FE"/>
    <w:rsid w:val="00DD5AE1"/>
    <w:rsid w:val="00DD5E82"/>
    <w:rsid w:val="00DD628B"/>
    <w:rsid w:val="00DD6916"/>
    <w:rsid w:val="00DE024F"/>
    <w:rsid w:val="00DE0830"/>
    <w:rsid w:val="00DE0A31"/>
    <w:rsid w:val="00DE1753"/>
    <w:rsid w:val="00DE1952"/>
    <w:rsid w:val="00DE3BF7"/>
    <w:rsid w:val="00DE514F"/>
    <w:rsid w:val="00DF0310"/>
    <w:rsid w:val="00DF1E49"/>
    <w:rsid w:val="00DF1EEA"/>
    <w:rsid w:val="00DF206C"/>
    <w:rsid w:val="00DF394C"/>
    <w:rsid w:val="00DF3EE9"/>
    <w:rsid w:val="00DF4624"/>
    <w:rsid w:val="00DF48C9"/>
    <w:rsid w:val="00DF4B73"/>
    <w:rsid w:val="00DF5DC8"/>
    <w:rsid w:val="00DF63E1"/>
    <w:rsid w:val="00E01533"/>
    <w:rsid w:val="00E01EDD"/>
    <w:rsid w:val="00E0206D"/>
    <w:rsid w:val="00E038DE"/>
    <w:rsid w:val="00E05012"/>
    <w:rsid w:val="00E05C3B"/>
    <w:rsid w:val="00E05C6A"/>
    <w:rsid w:val="00E07D9D"/>
    <w:rsid w:val="00E07DAA"/>
    <w:rsid w:val="00E108B0"/>
    <w:rsid w:val="00E1130A"/>
    <w:rsid w:val="00E11FFC"/>
    <w:rsid w:val="00E1255A"/>
    <w:rsid w:val="00E146DA"/>
    <w:rsid w:val="00E148CD"/>
    <w:rsid w:val="00E15F3D"/>
    <w:rsid w:val="00E169E7"/>
    <w:rsid w:val="00E175FC"/>
    <w:rsid w:val="00E17FC3"/>
    <w:rsid w:val="00E22B54"/>
    <w:rsid w:val="00E23665"/>
    <w:rsid w:val="00E238BE"/>
    <w:rsid w:val="00E242DA"/>
    <w:rsid w:val="00E24829"/>
    <w:rsid w:val="00E251BD"/>
    <w:rsid w:val="00E32370"/>
    <w:rsid w:val="00E3267F"/>
    <w:rsid w:val="00E33760"/>
    <w:rsid w:val="00E34345"/>
    <w:rsid w:val="00E34685"/>
    <w:rsid w:val="00E34B90"/>
    <w:rsid w:val="00E34DC1"/>
    <w:rsid w:val="00E35A0D"/>
    <w:rsid w:val="00E35CD6"/>
    <w:rsid w:val="00E35F21"/>
    <w:rsid w:val="00E4067C"/>
    <w:rsid w:val="00E41108"/>
    <w:rsid w:val="00E4285C"/>
    <w:rsid w:val="00E42A7B"/>
    <w:rsid w:val="00E4348D"/>
    <w:rsid w:val="00E44C61"/>
    <w:rsid w:val="00E44FC7"/>
    <w:rsid w:val="00E46A58"/>
    <w:rsid w:val="00E51C57"/>
    <w:rsid w:val="00E529DB"/>
    <w:rsid w:val="00E53CEF"/>
    <w:rsid w:val="00E54551"/>
    <w:rsid w:val="00E5605C"/>
    <w:rsid w:val="00E5748C"/>
    <w:rsid w:val="00E578BA"/>
    <w:rsid w:val="00E61572"/>
    <w:rsid w:val="00E62C00"/>
    <w:rsid w:val="00E6580E"/>
    <w:rsid w:val="00E66AC2"/>
    <w:rsid w:val="00E70D8E"/>
    <w:rsid w:val="00E71395"/>
    <w:rsid w:val="00E71D1A"/>
    <w:rsid w:val="00E7296D"/>
    <w:rsid w:val="00E74303"/>
    <w:rsid w:val="00E74D09"/>
    <w:rsid w:val="00E75228"/>
    <w:rsid w:val="00E75244"/>
    <w:rsid w:val="00E77764"/>
    <w:rsid w:val="00E80CF0"/>
    <w:rsid w:val="00E813F4"/>
    <w:rsid w:val="00E835C0"/>
    <w:rsid w:val="00E84CCA"/>
    <w:rsid w:val="00E852D9"/>
    <w:rsid w:val="00E85CC4"/>
    <w:rsid w:val="00E8656A"/>
    <w:rsid w:val="00E90A8A"/>
    <w:rsid w:val="00E9103D"/>
    <w:rsid w:val="00E91B1F"/>
    <w:rsid w:val="00E91EE7"/>
    <w:rsid w:val="00E92024"/>
    <w:rsid w:val="00E920A2"/>
    <w:rsid w:val="00E92745"/>
    <w:rsid w:val="00E9349F"/>
    <w:rsid w:val="00E93BB9"/>
    <w:rsid w:val="00E947E6"/>
    <w:rsid w:val="00E961AB"/>
    <w:rsid w:val="00EA0A11"/>
    <w:rsid w:val="00EA11CD"/>
    <w:rsid w:val="00EA1749"/>
    <w:rsid w:val="00EA191A"/>
    <w:rsid w:val="00EA2113"/>
    <w:rsid w:val="00EA216B"/>
    <w:rsid w:val="00EA3E64"/>
    <w:rsid w:val="00EA453E"/>
    <w:rsid w:val="00EA6AF9"/>
    <w:rsid w:val="00EA7A93"/>
    <w:rsid w:val="00EB012C"/>
    <w:rsid w:val="00EB2FAA"/>
    <w:rsid w:val="00EB2FC4"/>
    <w:rsid w:val="00EB3ED4"/>
    <w:rsid w:val="00EB51DA"/>
    <w:rsid w:val="00EB6582"/>
    <w:rsid w:val="00EB6FBB"/>
    <w:rsid w:val="00EB70D0"/>
    <w:rsid w:val="00EB733F"/>
    <w:rsid w:val="00EC155A"/>
    <w:rsid w:val="00EC406C"/>
    <w:rsid w:val="00EC4080"/>
    <w:rsid w:val="00EC44C8"/>
    <w:rsid w:val="00EC6C5E"/>
    <w:rsid w:val="00ED0E78"/>
    <w:rsid w:val="00ED196E"/>
    <w:rsid w:val="00ED3250"/>
    <w:rsid w:val="00ED4EEB"/>
    <w:rsid w:val="00ED50CE"/>
    <w:rsid w:val="00ED684C"/>
    <w:rsid w:val="00ED72E7"/>
    <w:rsid w:val="00EE028C"/>
    <w:rsid w:val="00EE12A3"/>
    <w:rsid w:val="00EE26B4"/>
    <w:rsid w:val="00EE2EE7"/>
    <w:rsid w:val="00EE4B56"/>
    <w:rsid w:val="00EE786D"/>
    <w:rsid w:val="00EF037A"/>
    <w:rsid w:val="00EF0A6E"/>
    <w:rsid w:val="00EF4002"/>
    <w:rsid w:val="00EF453E"/>
    <w:rsid w:val="00EF5E72"/>
    <w:rsid w:val="00EF6C26"/>
    <w:rsid w:val="00EF76FA"/>
    <w:rsid w:val="00F00D82"/>
    <w:rsid w:val="00F01073"/>
    <w:rsid w:val="00F01905"/>
    <w:rsid w:val="00F01E73"/>
    <w:rsid w:val="00F0261E"/>
    <w:rsid w:val="00F02DB6"/>
    <w:rsid w:val="00F02F9C"/>
    <w:rsid w:val="00F0515B"/>
    <w:rsid w:val="00F05396"/>
    <w:rsid w:val="00F05BDB"/>
    <w:rsid w:val="00F07CBD"/>
    <w:rsid w:val="00F100BF"/>
    <w:rsid w:val="00F10CDC"/>
    <w:rsid w:val="00F10D93"/>
    <w:rsid w:val="00F13936"/>
    <w:rsid w:val="00F1545F"/>
    <w:rsid w:val="00F16896"/>
    <w:rsid w:val="00F171CD"/>
    <w:rsid w:val="00F21E0B"/>
    <w:rsid w:val="00F21E54"/>
    <w:rsid w:val="00F21F86"/>
    <w:rsid w:val="00F22A02"/>
    <w:rsid w:val="00F22C14"/>
    <w:rsid w:val="00F22C37"/>
    <w:rsid w:val="00F24352"/>
    <w:rsid w:val="00F243F1"/>
    <w:rsid w:val="00F248CE"/>
    <w:rsid w:val="00F2656C"/>
    <w:rsid w:val="00F2788F"/>
    <w:rsid w:val="00F30729"/>
    <w:rsid w:val="00F32338"/>
    <w:rsid w:val="00F34691"/>
    <w:rsid w:val="00F36059"/>
    <w:rsid w:val="00F3654D"/>
    <w:rsid w:val="00F409D3"/>
    <w:rsid w:val="00F4112E"/>
    <w:rsid w:val="00F41ED4"/>
    <w:rsid w:val="00F4217B"/>
    <w:rsid w:val="00F424EF"/>
    <w:rsid w:val="00F44737"/>
    <w:rsid w:val="00F44B3F"/>
    <w:rsid w:val="00F44E53"/>
    <w:rsid w:val="00F4630A"/>
    <w:rsid w:val="00F46776"/>
    <w:rsid w:val="00F46B16"/>
    <w:rsid w:val="00F46BA6"/>
    <w:rsid w:val="00F47AB4"/>
    <w:rsid w:val="00F504A9"/>
    <w:rsid w:val="00F50F76"/>
    <w:rsid w:val="00F51C0D"/>
    <w:rsid w:val="00F53A3F"/>
    <w:rsid w:val="00F5457F"/>
    <w:rsid w:val="00F54E43"/>
    <w:rsid w:val="00F54F74"/>
    <w:rsid w:val="00F55C47"/>
    <w:rsid w:val="00F55CDF"/>
    <w:rsid w:val="00F55FAD"/>
    <w:rsid w:val="00F5650E"/>
    <w:rsid w:val="00F56FDB"/>
    <w:rsid w:val="00F610D9"/>
    <w:rsid w:val="00F63B6A"/>
    <w:rsid w:val="00F641F1"/>
    <w:rsid w:val="00F64FDA"/>
    <w:rsid w:val="00F65D89"/>
    <w:rsid w:val="00F66FFA"/>
    <w:rsid w:val="00F707B3"/>
    <w:rsid w:val="00F708D9"/>
    <w:rsid w:val="00F70B4B"/>
    <w:rsid w:val="00F71652"/>
    <w:rsid w:val="00F72B68"/>
    <w:rsid w:val="00F744C1"/>
    <w:rsid w:val="00F74BA6"/>
    <w:rsid w:val="00F75C16"/>
    <w:rsid w:val="00F76D33"/>
    <w:rsid w:val="00F77080"/>
    <w:rsid w:val="00F80709"/>
    <w:rsid w:val="00F83B71"/>
    <w:rsid w:val="00F84F41"/>
    <w:rsid w:val="00F85385"/>
    <w:rsid w:val="00F87ECE"/>
    <w:rsid w:val="00F90230"/>
    <w:rsid w:val="00F91301"/>
    <w:rsid w:val="00F9205B"/>
    <w:rsid w:val="00F924F8"/>
    <w:rsid w:val="00F928A5"/>
    <w:rsid w:val="00F9303D"/>
    <w:rsid w:val="00F93B0C"/>
    <w:rsid w:val="00F93DA7"/>
    <w:rsid w:val="00F95C95"/>
    <w:rsid w:val="00F95DB6"/>
    <w:rsid w:val="00F969B4"/>
    <w:rsid w:val="00F96AE0"/>
    <w:rsid w:val="00F96ED7"/>
    <w:rsid w:val="00F97267"/>
    <w:rsid w:val="00F9780D"/>
    <w:rsid w:val="00FA049A"/>
    <w:rsid w:val="00FA1F87"/>
    <w:rsid w:val="00FA287A"/>
    <w:rsid w:val="00FA2FAC"/>
    <w:rsid w:val="00FA3A22"/>
    <w:rsid w:val="00FA6C96"/>
    <w:rsid w:val="00FA705B"/>
    <w:rsid w:val="00FB077E"/>
    <w:rsid w:val="00FB0FB8"/>
    <w:rsid w:val="00FB2554"/>
    <w:rsid w:val="00FB2C9F"/>
    <w:rsid w:val="00FB35AD"/>
    <w:rsid w:val="00FB42CD"/>
    <w:rsid w:val="00FB6E24"/>
    <w:rsid w:val="00FC2C71"/>
    <w:rsid w:val="00FC2DEA"/>
    <w:rsid w:val="00FC33BB"/>
    <w:rsid w:val="00FC4237"/>
    <w:rsid w:val="00FC5E31"/>
    <w:rsid w:val="00FC62A3"/>
    <w:rsid w:val="00FC6357"/>
    <w:rsid w:val="00FC7616"/>
    <w:rsid w:val="00FD08CC"/>
    <w:rsid w:val="00FD0DDD"/>
    <w:rsid w:val="00FD0FB8"/>
    <w:rsid w:val="00FD133E"/>
    <w:rsid w:val="00FD1ADA"/>
    <w:rsid w:val="00FD2215"/>
    <w:rsid w:val="00FD2244"/>
    <w:rsid w:val="00FD3E25"/>
    <w:rsid w:val="00FD5C2E"/>
    <w:rsid w:val="00FD65EA"/>
    <w:rsid w:val="00FD6FE2"/>
    <w:rsid w:val="00FE08A5"/>
    <w:rsid w:val="00FE107B"/>
    <w:rsid w:val="00FE1A93"/>
    <w:rsid w:val="00FE1AC0"/>
    <w:rsid w:val="00FE3A6E"/>
    <w:rsid w:val="00FE40DA"/>
    <w:rsid w:val="00FE432F"/>
    <w:rsid w:val="00FE6121"/>
    <w:rsid w:val="00FF106E"/>
    <w:rsid w:val="00FF175B"/>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www.retrofitmagazine.com/destination-dispatch-system-improves-buildings-elevator-performance-and-efficiency/"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ec.europa.eu/growth/sectors/mechanical-engineering/lifts_en"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38" Type="http://schemas.openxmlformats.org/officeDocument/2006/relationships/hyperlink" Target="https://elevation.fandom.com/wiki/Destination_dispatch"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link.springer.com/content/pdf/10.1023%2FA%3A1007518724497.pdf" TargetMode="External"/><Relationship Id="rId37" Type="http://schemas.openxmlformats.org/officeDocument/2006/relationships/hyperlink" Target="https://www.tripadvisor.com.au/LocationPhotoDirectLink-g53449-d294369-i310683750-Cathedral_of_Learning-Pittsburgh_Pennsylvania.html" TargetMode="External"/><Relationship Id="rId40" Type="http://schemas.openxmlformats.org/officeDocument/2006/relationships/hyperlink" Target="http://global.ctbuh.org/resources/papers/download/399-elevator-traffic-simulation-procedure.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lideshare.net/yogeshwarank1/asic-design-flow-71285160"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en.wikipedia.org/wiki/Shanghai_Tow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elca-eu.org/"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450AD-45DE-4DBA-B0A3-9A0F2055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1941</TotalTime>
  <Pages>1</Pages>
  <Words>9567</Words>
  <Characters>57404</Characters>
  <Application>Microsoft Office Word</Application>
  <DocSecurity>0</DocSecurity>
  <Lines>478</Lines>
  <Paragraphs>133</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66838</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FysekPC</cp:lastModifiedBy>
  <cp:revision>1879</cp:revision>
  <cp:lastPrinted>2019-06-24T10:45:00Z</cp:lastPrinted>
  <dcterms:created xsi:type="dcterms:W3CDTF">2017-12-14T21:19:00Z</dcterms:created>
  <dcterms:modified xsi:type="dcterms:W3CDTF">2019-06-24T10:46:00Z</dcterms:modified>
  <cp:category>Praca dyplomowa</cp:category>
</cp:coreProperties>
</file>