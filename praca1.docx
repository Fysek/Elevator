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33A8DAE8" w14:textId="77777777" w:rsidR="008B64AC" w:rsidRPr="00A6751C" w:rsidRDefault="008B64AC" w:rsidP="008B64AC">
      <w:pPr>
        <w:spacing w:before="100" w:beforeAutospacing="1" w:after="100" w:afterAutospacing="1" w:line="240" w:lineRule="auto"/>
      </w:pPr>
      <w:r w:rsidRPr="00A6751C">
        <w:t>Uprzedzony o odpowiedzialności karnej na podstawie art. 115 ust. 1 i 2 ustawy z dnia 4 lutego 1994 r. o prawie autorskim i prawach pokrewnych (</w:t>
      </w:r>
      <w:proofErr w:type="spellStart"/>
      <w:r w:rsidRPr="00A6751C">
        <w:t>t.j</w:t>
      </w:r>
      <w:proofErr w:type="spellEnd"/>
      <w:r w:rsidRPr="00A6751C">
        <w:t xml:space="preserve">. Dz.U. z 2006 r. Nr 90, poz.631 z </w:t>
      </w:r>
      <w:proofErr w:type="spellStart"/>
      <w:r w:rsidRPr="00A6751C">
        <w:t>późn</w:t>
      </w:r>
      <w:proofErr w:type="spellEnd"/>
      <w:r w:rsidRPr="00A6751C">
        <w:t>.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A6751C">
        <w:t>t.j</w:t>
      </w:r>
      <w:proofErr w:type="spellEnd"/>
      <w:r w:rsidRPr="00A6751C">
        <w:t xml:space="preserve">. Dz. U. z 2012 r. poz. 572, z </w:t>
      </w:r>
      <w:proofErr w:type="spellStart"/>
      <w:r w:rsidRPr="00A6751C">
        <w:t>późn</w:t>
      </w:r>
      <w:proofErr w:type="spellEnd"/>
      <w:r w:rsidRPr="00A6751C">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14:paraId="6FE2BAEA" w14:textId="77777777" w:rsidR="008B64AC" w:rsidRPr="00A6751C" w:rsidRDefault="008B64AC" w:rsidP="008B64AC">
      <w:pPr>
        <w:autoSpaceDE w:val="0"/>
        <w:autoSpaceDN w:val="0"/>
        <w:adjustRightInd w:val="0"/>
        <w:ind w:left="4994" w:firstLine="454"/>
        <w:jc w:val="center"/>
        <w:rPr>
          <w:rFonts w:eastAsia="Calibri"/>
          <w:i/>
        </w:rPr>
      </w:pP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i/>
        </w:rPr>
        <w:tab/>
      </w:r>
      <w:r w:rsidRPr="00A6751C">
        <w:rPr>
          <w:rFonts w:eastAsia="Calibri"/>
          <w:i/>
        </w:rPr>
        <w:tab/>
      </w:r>
    </w:p>
    <w:p w14:paraId="68298B88" w14:textId="77777777" w:rsidR="008B64AC" w:rsidRPr="00A6751C" w:rsidRDefault="008B64AC" w:rsidP="008B64AC">
      <w:pPr>
        <w:autoSpaceDE w:val="0"/>
        <w:autoSpaceDN w:val="0"/>
        <w:adjustRightInd w:val="0"/>
        <w:ind w:left="4994" w:firstLine="454"/>
        <w:jc w:val="center"/>
        <w:rPr>
          <w:rFonts w:eastAsia="Calibri"/>
          <w:i/>
        </w:rPr>
      </w:pPr>
    </w:p>
    <w:p w14:paraId="1CDAC93C" w14:textId="77777777" w:rsidR="008B64AC" w:rsidRPr="00A6751C" w:rsidRDefault="008B64AC" w:rsidP="008B64AC">
      <w:pPr>
        <w:autoSpaceDE w:val="0"/>
        <w:autoSpaceDN w:val="0"/>
        <w:adjustRightInd w:val="0"/>
        <w:spacing w:line="240" w:lineRule="auto"/>
        <w:ind w:left="4994" w:firstLine="454"/>
        <w:jc w:val="center"/>
      </w:pPr>
      <w:r w:rsidRPr="00A6751C">
        <w:t>……………………………….</w:t>
      </w:r>
      <w:r w:rsidRPr="00A6751C">
        <w:rPr>
          <w:i/>
          <w:iCs/>
        </w:rPr>
        <w:t>podpis dyplomanta</w:t>
      </w:r>
    </w:p>
    <w:p w14:paraId="1066BAB2" w14:textId="77777777" w:rsidR="008B64AC" w:rsidRPr="00A6751C" w:rsidRDefault="008B64AC" w:rsidP="008B64AC">
      <w:pPr>
        <w:spacing w:beforeAutospacing="1" w:afterAutospacing="1" w:line="240" w:lineRule="auto"/>
        <w:ind w:firstLine="207"/>
        <w:rPr>
          <w:i/>
          <w:iCs/>
        </w:rPr>
      </w:pPr>
    </w:p>
    <w:p w14:paraId="50150578" w14:textId="77777777"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r w:rsidRPr="00A6751C">
        <w:br w:type="page"/>
      </w:r>
    </w:p>
    <w:p w14:paraId="517FBF62" w14:textId="77777777" w:rsidR="00607943" w:rsidRPr="00A6751C" w:rsidRDefault="00607943">
      <w:pPr>
        <w:spacing w:after="720" w:line="560" w:lineRule="exact"/>
        <w:jc w:val="left"/>
        <w:rPr>
          <w:b/>
          <w:bCs/>
          <w:sz w:val="32"/>
        </w:rPr>
      </w:pPr>
      <w:r w:rsidRPr="00A6751C">
        <w:rPr>
          <w:b/>
          <w:bCs/>
          <w:sz w:val="32"/>
        </w:rPr>
        <w:lastRenderedPageBreak/>
        <w:t>Spis treści</w:t>
      </w:r>
    </w:p>
    <w:p w14:paraId="2CDDF6EF" w14:textId="6801B315" w:rsidR="008C349D"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2272386" w:history="1">
        <w:r w:rsidR="008C349D" w:rsidRPr="00FC5898">
          <w:rPr>
            <w:rStyle w:val="Hipercze"/>
            <w:noProof/>
          </w:rPr>
          <w:t>Wstęp</w:t>
        </w:r>
        <w:r w:rsidR="008C349D">
          <w:rPr>
            <w:noProof/>
            <w:webHidden/>
          </w:rPr>
          <w:tab/>
        </w:r>
        <w:r w:rsidR="008C349D">
          <w:rPr>
            <w:noProof/>
            <w:webHidden/>
          </w:rPr>
          <w:fldChar w:fldCharType="begin"/>
        </w:r>
        <w:r w:rsidR="008C349D">
          <w:rPr>
            <w:noProof/>
            <w:webHidden/>
          </w:rPr>
          <w:instrText xml:space="preserve"> PAGEREF _Toc12272386 \h </w:instrText>
        </w:r>
        <w:r w:rsidR="008C349D">
          <w:rPr>
            <w:noProof/>
            <w:webHidden/>
          </w:rPr>
        </w:r>
        <w:r w:rsidR="008C349D">
          <w:rPr>
            <w:noProof/>
            <w:webHidden/>
          </w:rPr>
          <w:fldChar w:fldCharType="separate"/>
        </w:r>
        <w:r w:rsidR="005D7159">
          <w:rPr>
            <w:noProof/>
            <w:webHidden/>
          </w:rPr>
          <w:t>5</w:t>
        </w:r>
        <w:r w:rsidR="008C349D">
          <w:rPr>
            <w:noProof/>
            <w:webHidden/>
          </w:rPr>
          <w:fldChar w:fldCharType="end"/>
        </w:r>
      </w:hyperlink>
    </w:p>
    <w:p w14:paraId="5A56EA9E" w14:textId="03172B09"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387" w:history="1">
        <w:r w:rsidR="008C349D" w:rsidRPr="00FC5898">
          <w:rPr>
            <w:rStyle w:val="Hipercze"/>
            <w:noProof/>
          </w:rPr>
          <w:t>Cel pracy</w:t>
        </w:r>
        <w:r w:rsidR="008C349D">
          <w:rPr>
            <w:noProof/>
            <w:webHidden/>
          </w:rPr>
          <w:tab/>
        </w:r>
        <w:r w:rsidR="008C349D">
          <w:rPr>
            <w:noProof/>
            <w:webHidden/>
          </w:rPr>
          <w:fldChar w:fldCharType="begin"/>
        </w:r>
        <w:r w:rsidR="008C349D">
          <w:rPr>
            <w:noProof/>
            <w:webHidden/>
          </w:rPr>
          <w:instrText xml:space="preserve"> PAGEREF _Toc12272387 \h </w:instrText>
        </w:r>
        <w:r w:rsidR="008C349D">
          <w:rPr>
            <w:noProof/>
            <w:webHidden/>
          </w:rPr>
        </w:r>
        <w:r w:rsidR="008C349D">
          <w:rPr>
            <w:noProof/>
            <w:webHidden/>
          </w:rPr>
          <w:fldChar w:fldCharType="separate"/>
        </w:r>
        <w:r w:rsidR="005D7159">
          <w:rPr>
            <w:noProof/>
            <w:webHidden/>
          </w:rPr>
          <w:t>6</w:t>
        </w:r>
        <w:r w:rsidR="008C349D">
          <w:rPr>
            <w:noProof/>
            <w:webHidden/>
          </w:rPr>
          <w:fldChar w:fldCharType="end"/>
        </w:r>
      </w:hyperlink>
    </w:p>
    <w:p w14:paraId="5373874A" w14:textId="2309C3E8"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388" w:history="1">
        <w:r w:rsidR="008C349D" w:rsidRPr="00FC5898">
          <w:rPr>
            <w:rStyle w:val="Hipercze"/>
            <w:noProof/>
          </w:rPr>
          <w:t>Rozdział 1 Technologia dźwigów osobowych</w:t>
        </w:r>
        <w:r w:rsidR="008C349D">
          <w:rPr>
            <w:noProof/>
            <w:webHidden/>
          </w:rPr>
          <w:tab/>
        </w:r>
        <w:r w:rsidR="008C349D">
          <w:rPr>
            <w:noProof/>
            <w:webHidden/>
          </w:rPr>
          <w:fldChar w:fldCharType="begin"/>
        </w:r>
        <w:r w:rsidR="008C349D">
          <w:rPr>
            <w:noProof/>
            <w:webHidden/>
          </w:rPr>
          <w:instrText xml:space="preserve"> PAGEREF _Toc12272388 \h </w:instrText>
        </w:r>
        <w:r w:rsidR="008C349D">
          <w:rPr>
            <w:noProof/>
            <w:webHidden/>
          </w:rPr>
        </w:r>
        <w:r w:rsidR="008C349D">
          <w:rPr>
            <w:noProof/>
            <w:webHidden/>
          </w:rPr>
          <w:fldChar w:fldCharType="separate"/>
        </w:r>
        <w:r w:rsidR="005D7159">
          <w:rPr>
            <w:noProof/>
            <w:webHidden/>
          </w:rPr>
          <w:t>7</w:t>
        </w:r>
        <w:r w:rsidR="008C349D">
          <w:rPr>
            <w:noProof/>
            <w:webHidden/>
          </w:rPr>
          <w:fldChar w:fldCharType="end"/>
        </w:r>
      </w:hyperlink>
    </w:p>
    <w:p w14:paraId="1219FE33" w14:textId="3E84B9B0"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89" w:history="1">
        <w:r w:rsidR="008C349D" w:rsidRPr="00FC5898">
          <w:rPr>
            <w:rStyle w:val="Hipercze"/>
            <w:noProof/>
          </w:rPr>
          <w:t>1.1</w:t>
        </w:r>
        <w:r w:rsidR="008C349D">
          <w:rPr>
            <w:rFonts w:asciiTheme="minorHAnsi" w:eastAsiaTheme="minorEastAsia" w:hAnsiTheme="minorHAnsi" w:cstheme="minorBidi"/>
            <w:smallCaps w:val="0"/>
            <w:noProof/>
            <w:sz w:val="22"/>
            <w:szCs w:val="22"/>
          </w:rPr>
          <w:tab/>
        </w:r>
        <w:r w:rsidR="008C349D" w:rsidRPr="00FC5898">
          <w:rPr>
            <w:rStyle w:val="Hipercze"/>
            <w:noProof/>
          </w:rPr>
          <w:t>Pierwsze systemy dźwigowe</w:t>
        </w:r>
        <w:r w:rsidR="008C349D">
          <w:rPr>
            <w:noProof/>
            <w:webHidden/>
          </w:rPr>
          <w:tab/>
        </w:r>
        <w:r w:rsidR="008C349D">
          <w:rPr>
            <w:noProof/>
            <w:webHidden/>
          </w:rPr>
          <w:fldChar w:fldCharType="begin"/>
        </w:r>
        <w:r w:rsidR="008C349D">
          <w:rPr>
            <w:noProof/>
            <w:webHidden/>
          </w:rPr>
          <w:instrText xml:space="preserve"> PAGEREF _Toc12272389 \h </w:instrText>
        </w:r>
        <w:r w:rsidR="008C349D">
          <w:rPr>
            <w:noProof/>
            <w:webHidden/>
          </w:rPr>
        </w:r>
        <w:r w:rsidR="008C349D">
          <w:rPr>
            <w:noProof/>
            <w:webHidden/>
          </w:rPr>
          <w:fldChar w:fldCharType="separate"/>
        </w:r>
        <w:r w:rsidR="005D7159">
          <w:rPr>
            <w:noProof/>
            <w:webHidden/>
          </w:rPr>
          <w:t>7</w:t>
        </w:r>
        <w:r w:rsidR="008C349D">
          <w:rPr>
            <w:noProof/>
            <w:webHidden/>
          </w:rPr>
          <w:fldChar w:fldCharType="end"/>
        </w:r>
      </w:hyperlink>
    </w:p>
    <w:p w14:paraId="0A39959D" w14:textId="64CFF848"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0" w:history="1">
        <w:r w:rsidR="008C349D" w:rsidRPr="00FC5898">
          <w:rPr>
            <w:rStyle w:val="Hipercze"/>
            <w:noProof/>
          </w:rPr>
          <w:t>1.2</w:t>
        </w:r>
        <w:r w:rsidR="008C349D">
          <w:rPr>
            <w:rFonts w:asciiTheme="minorHAnsi" w:eastAsiaTheme="minorEastAsia" w:hAnsiTheme="minorHAnsi" w:cstheme="minorBidi"/>
            <w:smallCaps w:val="0"/>
            <w:noProof/>
            <w:sz w:val="22"/>
            <w:szCs w:val="22"/>
          </w:rPr>
          <w:tab/>
        </w:r>
        <w:r w:rsidR="008C349D" w:rsidRPr="00FC5898">
          <w:rPr>
            <w:rStyle w:val="Hipercze"/>
            <w:noProof/>
          </w:rPr>
          <w:t>Strategie sterowania windą</w:t>
        </w:r>
        <w:r w:rsidR="008C349D">
          <w:rPr>
            <w:noProof/>
            <w:webHidden/>
          </w:rPr>
          <w:tab/>
        </w:r>
        <w:r w:rsidR="008C349D">
          <w:rPr>
            <w:noProof/>
            <w:webHidden/>
          </w:rPr>
          <w:fldChar w:fldCharType="begin"/>
        </w:r>
        <w:r w:rsidR="008C349D">
          <w:rPr>
            <w:noProof/>
            <w:webHidden/>
          </w:rPr>
          <w:instrText xml:space="preserve"> PAGEREF _Toc12272390 \h </w:instrText>
        </w:r>
        <w:r w:rsidR="008C349D">
          <w:rPr>
            <w:noProof/>
            <w:webHidden/>
          </w:rPr>
        </w:r>
        <w:r w:rsidR="008C349D">
          <w:rPr>
            <w:noProof/>
            <w:webHidden/>
          </w:rPr>
          <w:fldChar w:fldCharType="separate"/>
        </w:r>
        <w:r w:rsidR="005D7159">
          <w:rPr>
            <w:noProof/>
            <w:webHidden/>
          </w:rPr>
          <w:t>8</w:t>
        </w:r>
        <w:r w:rsidR="008C349D">
          <w:rPr>
            <w:noProof/>
            <w:webHidden/>
          </w:rPr>
          <w:fldChar w:fldCharType="end"/>
        </w:r>
      </w:hyperlink>
    </w:p>
    <w:p w14:paraId="5E2D6C85" w14:textId="31C3F020"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1" w:history="1">
        <w:r w:rsidR="008C349D" w:rsidRPr="00FC5898">
          <w:rPr>
            <w:rStyle w:val="Hipercze"/>
            <w:noProof/>
          </w:rPr>
          <w:t>1.2.1</w:t>
        </w:r>
        <w:r w:rsidR="008C349D">
          <w:rPr>
            <w:rFonts w:asciiTheme="minorHAnsi" w:eastAsiaTheme="minorEastAsia" w:hAnsiTheme="minorHAnsi" w:cstheme="minorBidi"/>
            <w:i w:val="0"/>
            <w:iCs w:val="0"/>
            <w:noProof/>
            <w:sz w:val="22"/>
            <w:szCs w:val="22"/>
          </w:rPr>
          <w:tab/>
        </w:r>
        <w:r w:rsidR="008C349D" w:rsidRPr="00FC5898">
          <w:rPr>
            <w:rStyle w:val="Hipercze"/>
            <w:noProof/>
          </w:rPr>
          <w:t>Strategia zbiorowej kontroli</w:t>
        </w:r>
        <w:r w:rsidR="008C349D">
          <w:rPr>
            <w:noProof/>
            <w:webHidden/>
          </w:rPr>
          <w:tab/>
        </w:r>
        <w:r w:rsidR="008C349D">
          <w:rPr>
            <w:noProof/>
            <w:webHidden/>
          </w:rPr>
          <w:fldChar w:fldCharType="begin"/>
        </w:r>
        <w:r w:rsidR="008C349D">
          <w:rPr>
            <w:noProof/>
            <w:webHidden/>
          </w:rPr>
          <w:instrText xml:space="preserve"> PAGEREF _Toc12272391 \h </w:instrText>
        </w:r>
        <w:r w:rsidR="008C349D">
          <w:rPr>
            <w:noProof/>
            <w:webHidden/>
          </w:rPr>
        </w:r>
        <w:r w:rsidR="008C349D">
          <w:rPr>
            <w:noProof/>
            <w:webHidden/>
          </w:rPr>
          <w:fldChar w:fldCharType="separate"/>
        </w:r>
        <w:r w:rsidR="005D7159">
          <w:rPr>
            <w:noProof/>
            <w:webHidden/>
          </w:rPr>
          <w:t>8</w:t>
        </w:r>
        <w:r w:rsidR="008C349D">
          <w:rPr>
            <w:noProof/>
            <w:webHidden/>
          </w:rPr>
          <w:fldChar w:fldCharType="end"/>
        </w:r>
      </w:hyperlink>
    </w:p>
    <w:p w14:paraId="0FA904E8" w14:textId="56D40D05"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2" w:history="1">
        <w:r w:rsidR="008C349D" w:rsidRPr="00FC5898">
          <w:rPr>
            <w:rStyle w:val="Hipercze"/>
            <w:noProof/>
          </w:rPr>
          <w:t>1.2.2</w:t>
        </w:r>
        <w:r w:rsidR="008C349D">
          <w:rPr>
            <w:rFonts w:asciiTheme="minorHAnsi" w:eastAsiaTheme="minorEastAsia" w:hAnsiTheme="minorHAnsi" w:cstheme="minorBidi"/>
            <w:i w:val="0"/>
            <w:iCs w:val="0"/>
            <w:noProof/>
            <w:sz w:val="22"/>
            <w:szCs w:val="22"/>
          </w:rPr>
          <w:tab/>
        </w:r>
        <w:r w:rsidR="008C349D" w:rsidRPr="00FC5898">
          <w:rPr>
            <w:rStyle w:val="Hipercze"/>
            <w:noProof/>
          </w:rPr>
          <w:t>Strategia strefowa</w:t>
        </w:r>
        <w:r w:rsidR="008C349D">
          <w:rPr>
            <w:noProof/>
            <w:webHidden/>
          </w:rPr>
          <w:tab/>
        </w:r>
        <w:r w:rsidR="008C349D">
          <w:rPr>
            <w:noProof/>
            <w:webHidden/>
          </w:rPr>
          <w:fldChar w:fldCharType="begin"/>
        </w:r>
        <w:r w:rsidR="008C349D">
          <w:rPr>
            <w:noProof/>
            <w:webHidden/>
          </w:rPr>
          <w:instrText xml:space="preserve"> PAGEREF _Toc12272392 \h </w:instrText>
        </w:r>
        <w:r w:rsidR="008C349D">
          <w:rPr>
            <w:noProof/>
            <w:webHidden/>
          </w:rPr>
        </w:r>
        <w:r w:rsidR="008C349D">
          <w:rPr>
            <w:noProof/>
            <w:webHidden/>
          </w:rPr>
          <w:fldChar w:fldCharType="separate"/>
        </w:r>
        <w:r w:rsidR="005D7159">
          <w:rPr>
            <w:noProof/>
            <w:webHidden/>
          </w:rPr>
          <w:t>10</w:t>
        </w:r>
        <w:r w:rsidR="008C349D">
          <w:rPr>
            <w:noProof/>
            <w:webHidden/>
          </w:rPr>
          <w:fldChar w:fldCharType="end"/>
        </w:r>
      </w:hyperlink>
    </w:p>
    <w:p w14:paraId="622E02E8" w14:textId="5FD874BB"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3" w:history="1">
        <w:r w:rsidR="008C349D" w:rsidRPr="00FC5898">
          <w:rPr>
            <w:rStyle w:val="Hipercze"/>
            <w:noProof/>
          </w:rPr>
          <w:t>1.2.3</w:t>
        </w:r>
        <w:r w:rsidR="008C349D">
          <w:rPr>
            <w:rFonts w:asciiTheme="minorHAnsi" w:eastAsiaTheme="minorEastAsia" w:hAnsiTheme="minorHAnsi" w:cstheme="minorBidi"/>
            <w:i w:val="0"/>
            <w:iCs w:val="0"/>
            <w:noProof/>
            <w:sz w:val="22"/>
            <w:szCs w:val="22"/>
          </w:rPr>
          <w:tab/>
        </w:r>
        <w:r w:rsidR="008C349D" w:rsidRPr="00FC5898">
          <w:rPr>
            <w:rStyle w:val="Hipercze"/>
            <w:noProof/>
          </w:rPr>
          <w:t>Strategia oparta na wyszukiwaniu</w:t>
        </w:r>
        <w:r w:rsidR="008C349D">
          <w:rPr>
            <w:noProof/>
            <w:webHidden/>
          </w:rPr>
          <w:tab/>
        </w:r>
        <w:r w:rsidR="008C349D">
          <w:rPr>
            <w:noProof/>
            <w:webHidden/>
          </w:rPr>
          <w:fldChar w:fldCharType="begin"/>
        </w:r>
        <w:r w:rsidR="008C349D">
          <w:rPr>
            <w:noProof/>
            <w:webHidden/>
          </w:rPr>
          <w:instrText xml:space="preserve"> PAGEREF _Toc12272393 \h </w:instrText>
        </w:r>
        <w:r w:rsidR="008C349D">
          <w:rPr>
            <w:noProof/>
            <w:webHidden/>
          </w:rPr>
        </w:r>
        <w:r w:rsidR="008C349D">
          <w:rPr>
            <w:noProof/>
            <w:webHidden/>
          </w:rPr>
          <w:fldChar w:fldCharType="separate"/>
        </w:r>
        <w:r w:rsidR="005D7159">
          <w:rPr>
            <w:noProof/>
            <w:webHidden/>
          </w:rPr>
          <w:t>12</w:t>
        </w:r>
        <w:r w:rsidR="008C349D">
          <w:rPr>
            <w:noProof/>
            <w:webHidden/>
          </w:rPr>
          <w:fldChar w:fldCharType="end"/>
        </w:r>
      </w:hyperlink>
    </w:p>
    <w:p w14:paraId="1A327B30" w14:textId="2494F607"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4" w:history="1">
        <w:r w:rsidR="008C349D" w:rsidRPr="00FC5898">
          <w:rPr>
            <w:rStyle w:val="Hipercze"/>
            <w:noProof/>
          </w:rPr>
          <w:t>1.3</w:t>
        </w:r>
        <w:r w:rsidR="008C349D">
          <w:rPr>
            <w:rFonts w:asciiTheme="minorHAnsi" w:eastAsiaTheme="minorEastAsia" w:hAnsiTheme="minorHAnsi" w:cstheme="minorBidi"/>
            <w:smallCaps w:val="0"/>
            <w:noProof/>
            <w:sz w:val="22"/>
            <w:szCs w:val="22"/>
          </w:rPr>
          <w:tab/>
        </w:r>
        <w:r w:rsidR="008C349D" w:rsidRPr="00FC5898">
          <w:rPr>
            <w:rStyle w:val="Hipercze"/>
            <w:noProof/>
          </w:rPr>
          <w:t>Cechy standardowej windy</w:t>
        </w:r>
        <w:r w:rsidR="008C349D">
          <w:rPr>
            <w:noProof/>
            <w:webHidden/>
          </w:rPr>
          <w:tab/>
        </w:r>
        <w:r w:rsidR="008C349D">
          <w:rPr>
            <w:noProof/>
            <w:webHidden/>
          </w:rPr>
          <w:fldChar w:fldCharType="begin"/>
        </w:r>
        <w:r w:rsidR="008C349D">
          <w:rPr>
            <w:noProof/>
            <w:webHidden/>
          </w:rPr>
          <w:instrText xml:space="preserve"> PAGEREF _Toc12272394 \h </w:instrText>
        </w:r>
        <w:r w:rsidR="008C349D">
          <w:rPr>
            <w:noProof/>
            <w:webHidden/>
          </w:rPr>
        </w:r>
        <w:r w:rsidR="008C349D">
          <w:rPr>
            <w:noProof/>
            <w:webHidden/>
          </w:rPr>
          <w:fldChar w:fldCharType="separate"/>
        </w:r>
        <w:r w:rsidR="005D7159">
          <w:rPr>
            <w:noProof/>
            <w:webHidden/>
          </w:rPr>
          <w:t>13</w:t>
        </w:r>
        <w:r w:rsidR="008C349D">
          <w:rPr>
            <w:noProof/>
            <w:webHidden/>
          </w:rPr>
          <w:fldChar w:fldCharType="end"/>
        </w:r>
      </w:hyperlink>
    </w:p>
    <w:p w14:paraId="1DACB269" w14:textId="37198C3D"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5" w:history="1">
        <w:r w:rsidR="008C349D" w:rsidRPr="00FC5898">
          <w:rPr>
            <w:rStyle w:val="Hipercze"/>
            <w:noProof/>
          </w:rPr>
          <w:t>1.3.1</w:t>
        </w:r>
        <w:r w:rsidR="008C349D">
          <w:rPr>
            <w:rFonts w:asciiTheme="minorHAnsi" w:eastAsiaTheme="minorEastAsia" w:hAnsiTheme="minorHAnsi" w:cstheme="minorBidi"/>
            <w:i w:val="0"/>
            <w:iCs w:val="0"/>
            <w:noProof/>
            <w:sz w:val="22"/>
            <w:szCs w:val="22"/>
          </w:rPr>
          <w:tab/>
        </w:r>
        <w:r w:rsidR="008C349D" w:rsidRPr="00FC5898">
          <w:rPr>
            <w:rStyle w:val="Hipercze"/>
            <w:noProof/>
          </w:rPr>
          <w:t>Zależności czasowe</w:t>
        </w:r>
        <w:r w:rsidR="008C349D">
          <w:rPr>
            <w:noProof/>
            <w:webHidden/>
          </w:rPr>
          <w:tab/>
        </w:r>
        <w:r w:rsidR="008C349D">
          <w:rPr>
            <w:noProof/>
            <w:webHidden/>
          </w:rPr>
          <w:fldChar w:fldCharType="begin"/>
        </w:r>
        <w:r w:rsidR="008C349D">
          <w:rPr>
            <w:noProof/>
            <w:webHidden/>
          </w:rPr>
          <w:instrText xml:space="preserve"> PAGEREF _Toc12272395 \h </w:instrText>
        </w:r>
        <w:r w:rsidR="008C349D">
          <w:rPr>
            <w:noProof/>
            <w:webHidden/>
          </w:rPr>
        </w:r>
        <w:r w:rsidR="008C349D">
          <w:rPr>
            <w:noProof/>
            <w:webHidden/>
          </w:rPr>
          <w:fldChar w:fldCharType="separate"/>
        </w:r>
        <w:r w:rsidR="005D7159">
          <w:rPr>
            <w:noProof/>
            <w:webHidden/>
          </w:rPr>
          <w:t>15</w:t>
        </w:r>
        <w:r w:rsidR="008C349D">
          <w:rPr>
            <w:noProof/>
            <w:webHidden/>
          </w:rPr>
          <w:fldChar w:fldCharType="end"/>
        </w:r>
      </w:hyperlink>
    </w:p>
    <w:p w14:paraId="0545350C" w14:textId="471B1257"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6" w:history="1">
        <w:r w:rsidR="008C349D" w:rsidRPr="00FC5898">
          <w:rPr>
            <w:rStyle w:val="Hipercze"/>
            <w:noProof/>
          </w:rPr>
          <w:t>1.3.2</w:t>
        </w:r>
        <w:r w:rsidR="008C349D">
          <w:rPr>
            <w:rFonts w:asciiTheme="minorHAnsi" w:eastAsiaTheme="minorEastAsia" w:hAnsiTheme="minorHAnsi" w:cstheme="minorBidi"/>
            <w:i w:val="0"/>
            <w:iCs w:val="0"/>
            <w:noProof/>
            <w:sz w:val="22"/>
            <w:szCs w:val="22"/>
          </w:rPr>
          <w:tab/>
        </w:r>
        <w:r w:rsidR="008C349D" w:rsidRPr="00FC5898">
          <w:rPr>
            <w:rStyle w:val="Hipercze"/>
            <w:noProof/>
          </w:rPr>
          <w:t>Interfejs użytkownika w standardowej windzie</w:t>
        </w:r>
        <w:r w:rsidR="008C349D">
          <w:rPr>
            <w:noProof/>
            <w:webHidden/>
          </w:rPr>
          <w:tab/>
        </w:r>
        <w:r w:rsidR="008C349D">
          <w:rPr>
            <w:noProof/>
            <w:webHidden/>
          </w:rPr>
          <w:fldChar w:fldCharType="begin"/>
        </w:r>
        <w:r w:rsidR="008C349D">
          <w:rPr>
            <w:noProof/>
            <w:webHidden/>
          </w:rPr>
          <w:instrText xml:space="preserve"> PAGEREF _Toc12272396 \h </w:instrText>
        </w:r>
        <w:r w:rsidR="008C349D">
          <w:rPr>
            <w:noProof/>
            <w:webHidden/>
          </w:rPr>
        </w:r>
        <w:r w:rsidR="008C349D">
          <w:rPr>
            <w:noProof/>
            <w:webHidden/>
          </w:rPr>
          <w:fldChar w:fldCharType="separate"/>
        </w:r>
        <w:r w:rsidR="005D7159">
          <w:rPr>
            <w:noProof/>
            <w:webHidden/>
          </w:rPr>
          <w:t>16</w:t>
        </w:r>
        <w:r w:rsidR="008C349D">
          <w:rPr>
            <w:noProof/>
            <w:webHidden/>
          </w:rPr>
          <w:fldChar w:fldCharType="end"/>
        </w:r>
      </w:hyperlink>
    </w:p>
    <w:p w14:paraId="4B10CB1A" w14:textId="0C1E24EE"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7" w:history="1">
        <w:r w:rsidR="008C349D" w:rsidRPr="00FC5898">
          <w:rPr>
            <w:rStyle w:val="Hipercze"/>
            <w:noProof/>
          </w:rPr>
          <w:t>1.4</w:t>
        </w:r>
        <w:r w:rsidR="008C349D">
          <w:rPr>
            <w:rFonts w:asciiTheme="minorHAnsi" w:eastAsiaTheme="minorEastAsia" w:hAnsiTheme="minorHAnsi" w:cstheme="minorBidi"/>
            <w:smallCaps w:val="0"/>
            <w:noProof/>
            <w:sz w:val="22"/>
            <w:szCs w:val="22"/>
          </w:rPr>
          <w:tab/>
        </w:r>
        <w:r w:rsidR="008C349D" w:rsidRPr="00FC5898">
          <w:rPr>
            <w:rStyle w:val="Hipercze"/>
            <w:noProof/>
          </w:rPr>
          <w:t>Układy elektroniczne sterujące windą</w:t>
        </w:r>
        <w:r w:rsidR="008C349D">
          <w:rPr>
            <w:noProof/>
            <w:webHidden/>
          </w:rPr>
          <w:tab/>
        </w:r>
        <w:r w:rsidR="008C349D">
          <w:rPr>
            <w:noProof/>
            <w:webHidden/>
          </w:rPr>
          <w:fldChar w:fldCharType="begin"/>
        </w:r>
        <w:r w:rsidR="008C349D">
          <w:rPr>
            <w:noProof/>
            <w:webHidden/>
          </w:rPr>
          <w:instrText xml:space="preserve"> PAGEREF _Toc12272397 \h </w:instrText>
        </w:r>
        <w:r w:rsidR="008C349D">
          <w:rPr>
            <w:noProof/>
            <w:webHidden/>
          </w:rPr>
        </w:r>
        <w:r w:rsidR="008C349D">
          <w:rPr>
            <w:noProof/>
            <w:webHidden/>
          </w:rPr>
          <w:fldChar w:fldCharType="separate"/>
        </w:r>
        <w:r w:rsidR="005D7159">
          <w:rPr>
            <w:noProof/>
            <w:webHidden/>
          </w:rPr>
          <w:t>17</w:t>
        </w:r>
        <w:r w:rsidR="008C349D">
          <w:rPr>
            <w:noProof/>
            <w:webHidden/>
          </w:rPr>
          <w:fldChar w:fldCharType="end"/>
        </w:r>
      </w:hyperlink>
    </w:p>
    <w:p w14:paraId="5E4C71B2" w14:textId="4C473968"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8" w:history="1">
        <w:r w:rsidR="008C349D" w:rsidRPr="00FC5898">
          <w:rPr>
            <w:rStyle w:val="Hipercze"/>
            <w:noProof/>
          </w:rPr>
          <w:t>1.5</w:t>
        </w:r>
        <w:r w:rsidR="008C349D">
          <w:rPr>
            <w:rFonts w:asciiTheme="minorHAnsi" w:eastAsiaTheme="minorEastAsia" w:hAnsiTheme="minorHAnsi" w:cstheme="minorBidi"/>
            <w:smallCaps w:val="0"/>
            <w:noProof/>
            <w:sz w:val="22"/>
            <w:szCs w:val="22"/>
          </w:rPr>
          <w:tab/>
        </w:r>
        <w:r w:rsidR="008C349D" w:rsidRPr="00FC5898">
          <w:rPr>
            <w:rStyle w:val="Hipercze"/>
            <w:noProof/>
          </w:rPr>
          <w:t>Przepisy prawne i normy</w:t>
        </w:r>
        <w:r w:rsidR="008C349D">
          <w:rPr>
            <w:noProof/>
            <w:webHidden/>
          </w:rPr>
          <w:tab/>
        </w:r>
        <w:r w:rsidR="008C349D">
          <w:rPr>
            <w:noProof/>
            <w:webHidden/>
          </w:rPr>
          <w:fldChar w:fldCharType="begin"/>
        </w:r>
        <w:r w:rsidR="008C349D">
          <w:rPr>
            <w:noProof/>
            <w:webHidden/>
          </w:rPr>
          <w:instrText xml:space="preserve"> PAGEREF _Toc12272398 \h </w:instrText>
        </w:r>
        <w:r w:rsidR="008C349D">
          <w:rPr>
            <w:noProof/>
            <w:webHidden/>
          </w:rPr>
        </w:r>
        <w:r w:rsidR="008C349D">
          <w:rPr>
            <w:noProof/>
            <w:webHidden/>
          </w:rPr>
          <w:fldChar w:fldCharType="separate"/>
        </w:r>
        <w:r w:rsidR="005D7159">
          <w:rPr>
            <w:noProof/>
            <w:webHidden/>
          </w:rPr>
          <w:t>18</w:t>
        </w:r>
        <w:r w:rsidR="008C349D">
          <w:rPr>
            <w:noProof/>
            <w:webHidden/>
          </w:rPr>
          <w:fldChar w:fldCharType="end"/>
        </w:r>
      </w:hyperlink>
    </w:p>
    <w:p w14:paraId="35B29DEB" w14:textId="2F04A1A4"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9" w:history="1">
        <w:r w:rsidR="008C349D" w:rsidRPr="00FC5898">
          <w:rPr>
            <w:rStyle w:val="Hipercze"/>
            <w:noProof/>
          </w:rPr>
          <w:t>1.6</w:t>
        </w:r>
        <w:r w:rsidR="008C349D">
          <w:rPr>
            <w:rFonts w:asciiTheme="minorHAnsi" w:eastAsiaTheme="minorEastAsia" w:hAnsiTheme="minorHAnsi" w:cstheme="minorBidi"/>
            <w:smallCaps w:val="0"/>
            <w:noProof/>
            <w:sz w:val="22"/>
            <w:szCs w:val="22"/>
          </w:rPr>
          <w:tab/>
        </w:r>
        <w:r w:rsidR="008C349D" w:rsidRPr="00FC5898">
          <w:rPr>
            <w:rStyle w:val="Hipercze"/>
            <w:noProof/>
          </w:rPr>
          <w:t>System przyszłości</w:t>
        </w:r>
        <w:r w:rsidR="008C349D">
          <w:rPr>
            <w:noProof/>
            <w:webHidden/>
          </w:rPr>
          <w:tab/>
        </w:r>
        <w:r w:rsidR="008C349D">
          <w:rPr>
            <w:noProof/>
            <w:webHidden/>
          </w:rPr>
          <w:fldChar w:fldCharType="begin"/>
        </w:r>
        <w:r w:rsidR="008C349D">
          <w:rPr>
            <w:noProof/>
            <w:webHidden/>
          </w:rPr>
          <w:instrText xml:space="preserve"> PAGEREF _Toc12272399 \h </w:instrText>
        </w:r>
        <w:r w:rsidR="008C349D">
          <w:rPr>
            <w:noProof/>
            <w:webHidden/>
          </w:rPr>
        </w:r>
        <w:r w:rsidR="008C349D">
          <w:rPr>
            <w:noProof/>
            <w:webHidden/>
          </w:rPr>
          <w:fldChar w:fldCharType="separate"/>
        </w:r>
        <w:r w:rsidR="005D7159">
          <w:rPr>
            <w:noProof/>
            <w:webHidden/>
          </w:rPr>
          <w:t>20</w:t>
        </w:r>
        <w:r w:rsidR="008C349D">
          <w:rPr>
            <w:noProof/>
            <w:webHidden/>
          </w:rPr>
          <w:fldChar w:fldCharType="end"/>
        </w:r>
      </w:hyperlink>
    </w:p>
    <w:p w14:paraId="20611B90" w14:textId="75EAD003"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0" w:history="1">
        <w:r w:rsidR="008C349D" w:rsidRPr="00FC5898">
          <w:rPr>
            <w:rStyle w:val="Hipercze"/>
            <w:noProof/>
          </w:rPr>
          <w:t>1.6.1</w:t>
        </w:r>
        <w:r w:rsidR="008C349D">
          <w:rPr>
            <w:rFonts w:asciiTheme="minorHAnsi" w:eastAsiaTheme="minorEastAsia" w:hAnsiTheme="minorHAnsi" w:cstheme="minorBidi"/>
            <w:i w:val="0"/>
            <w:iCs w:val="0"/>
            <w:noProof/>
            <w:sz w:val="22"/>
            <w:szCs w:val="22"/>
          </w:rPr>
          <w:tab/>
        </w:r>
        <w:r w:rsidR="008C349D" w:rsidRPr="00FC5898">
          <w:rPr>
            <w:rStyle w:val="Hipercze"/>
            <w:noProof/>
          </w:rPr>
          <w:t>Algorytm wysyłki docelowej</w:t>
        </w:r>
        <w:r w:rsidR="008C349D">
          <w:rPr>
            <w:noProof/>
            <w:webHidden/>
          </w:rPr>
          <w:tab/>
        </w:r>
        <w:r w:rsidR="008C349D">
          <w:rPr>
            <w:noProof/>
            <w:webHidden/>
          </w:rPr>
          <w:fldChar w:fldCharType="begin"/>
        </w:r>
        <w:r w:rsidR="008C349D">
          <w:rPr>
            <w:noProof/>
            <w:webHidden/>
          </w:rPr>
          <w:instrText xml:space="preserve"> PAGEREF _Toc12272400 \h </w:instrText>
        </w:r>
        <w:r w:rsidR="008C349D">
          <w:rPr>
            <w:noProof/>
            <w:webHidden/>
          </w:rPr>
        </w:r>
        <w:r w:rsidR="008C349D">
          <w:rPr>
            <w:noProof/>
            <w:webHidden/>
          </w:rPr>
          <w:fldChar w:fldCharType="separate"/>
        </w:r>
        <w:r w:rsidR="005D7159">
          <w:rPr>
            <w:noProof/>
            <w:webHidden/>
          </w:rPr>
          <w:t>20</w:t>
        </w:r>
        <w:r w:rsidR="008C349D">
          <w:rPr>
            <w:noProof/>
            <w:webHidden/>
          </w:rPr>
          <w:fldChar w:fldCharType="end"/>
        </w:r>
      </w:hyperlink>
    </w:p>
    <w:p w14:paraId="486B18F6" w14:textId="0D7EB711"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1" w:history="1">
        <w:r w:rsidR="008C349D" w:rsidRPr="00FC5898">
          <w:rPr>
            <w:rStyle w:val="Hipercze"/>
            <w:noProof/>
          </w:rPr>
          <w:t>1.6.2</w:t>
        </w:r>
        <w:r w:rsidR="008C349D">
          <w:rPr>
            <w:rFonts w:asciiTheme="minorHAnsi" w:eastAsiaTheme="minorEastAsia" w:hAnsiTheme="minorHAnsi" w:cstheme="minorBidi"/>
            <w:i w:val="0"/>
            <w:iCs w:val="0"/>
            <w:noProof/>
            <w:sz w:val="22"/>
            <w:szCs w:val="22"/>
          </w:rPr>
          <w:tab/>
        </w:r>
        <w:r w:rsidR="008C349D" w:rsidRPr="00FC5898">
          <w:rPr>
            <w:rStyle w:val="Hipercze"/>
            <w:noProof/>
          </w:rPr>
          <w:t>Kierunki rozwoju technologii</w:t>
        </w:r>
        <w:r w:rsidR="008C349D">
          <w:rPr>
            <w:noProof/>
            <w:webHidden/>
          </w:rPr>
          <w:tab/>
        </w:r>
        <w:r w:rsidR="008C349D">
          <w:rPr>
            <w:noProof/>
            <w:webHidden/>
          </w:rPr>
          <w:fldChar w:fldCharType="begin"/>
        </w:r>
        <w:r w:rsidR="008C349D">
          <w:rPr>
            <w:noProof/>
            <w:webHidden/>
          </w:rPr>
          <w:instrText xml:space="preserve"> PAGEREF _Toc12272401 \h </w:instrText>
        </w:r>
        <w:r w:rsidR="008C349D">
          <w:rPr>
            <w:noProof/>
            <w:webHidden/>
          </w:rPr>
        </w:r>
        <w:r w:rsidR="008C349D">
          <w:rPr>
            <w:noProof/>
            <w:webHidden/>
          </w:rPr>
          <w:fldChar w:fldCharType="separate"/>
        </w:r>
        <w:r w:rsidR="005D7159">
          <w:rPr>
            <w:noProof/>
            <w:webHidden/>
          </w:rPr>
          <w:t>23</w:t>
        </w:r>
        <w:r w:rsidR="008C349D">
          <w:rPr>
            <w:noProof/>
            <w:webHidden/>
          </w:rPr>
          <w:fldChar w:fldCharType="end"/>
        </w:r>
      </w:hyperlink>
    </w:p>
    <w:p w14:paraId="4FA9714E" w14:textId="63A4F330"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02" w:history="1">
        <w:r w:rsidR="008C349D" w:rsidRPr="00FC5898">
          <w:rPr>
            <w:rStyle w:val="Hipercze"/>
            <w:noProof/>
          </w:rPr>
          <w:t>Rozdział 2 Opis algorytmu w języku Verilog</w:t>
        </w:r>
        <w:r w:rsidR="008C349D">
          <w:rPr>
            <w:noProof/>
            <w:webHidden/>
          </w:rPr>
          <w:tab/>
        </w:r>
        <w:r w:rsidR="008C349D">
          <w:rPr>
            <w:noProof/>
            <w:webHidden/>
          </w:rPr>
          <w:fldChar w:fldCharType="begin"/>
        </w:r>
        <w:r w:rsidR="008C349D">
          <w:rPr>
            <w:noProof/>
            <w:webHidden/>
          </w:rPr>
          <w:instrText xml:space="preserve"> PAGEREF _Toc12272402 \h </w:instrText>
        </w:r>
        <w:r w:rsidR="008C349D">
          <w:rPr>
            <w:noProof/>
            <w:webHidden/>
          </w:rPr>
        </w:r>
        <w:r w:rsidR="008C349D">
          <w:rPr>
            <w:noProof/>
            <w:webHidden/>
          </w:rPr>
          <w:fldChar w:fldCharType="separate"/>
        </w:r>
        <w:r w:rsidR="005D7159">
          <w:rPr>
            <w:noProof/>
            <w:webHidden/>
          </w:rPr>
          <w:t>25</w:t>
        </w:r>
        <w:r w:rsidR="008C349D">
          <w:rPr>
            <w:noProof/>
            <w:webHidden/>
          </w:rPr>
          <w:fldChar w:fldCharType="end"/>
        </w:r>
      </w:hyperlink>
    </w:p>
    <w:p w14:paraId="326C924E" w14:textId="40496D28"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03" w:history="1">
        <w:r w:rsidR="008C349D" w:rsidRPr="00FC5898">
          <w:rPr>
            <w:rStyle w:val="Hipercze"/>
            <w:noProof/>
          </w:rPr>
          <w:t>2.1</w:t>
        </w:r>
        <w:r w:rsidR="008C349D">
          <w:rPr>
            <w:rFonts w:asciiTheme="minorHAnsi" w:eastAsiaTheme="minorEastAsia" w:hAnsiTheme="minorHAnsi" w:cstheme="minorBidi"/>
            <w:smallCaps w:val="0"/>
            <w:noProof/>
            <w:sz w:val="22"/>
            <w:szCs w:val="22"/>
          </w:rPr>
          <w:tab/>
        </w:r>
        <w:r w:rsidR="008C349D" w:rsidRPr="00FC5898">
          <w:rPr>
            <w:rStyle w:val="Hipercze"/>
            <w:noProof/>
          </w:rPr>
          <w:t>Tworzenie modułów z wykorzystaniem języka Verilog</w:t>
        </w:r>
        <w:r w:rsidR="008C349D">
          <w:rPr>
            <w:noProof/>
            <w:webHidden/>
          </w:rPr>
          <w:tab/>
        </w:r>
        <w:r w:rsidR="008C349D">
          <w:rPr>
            <w:noProof/>
            <w:webHidden/>
          </w:rPr>
          <w:fldChar w:fldCharType="begin"/>
        </w:r>
        <w:r w:rsidR="008C349D">
          <w:rPr>
            <w:noProof/>
            <w:webHidden/>
          </w:rPr>
          <w:instrText xml:space="preserve"> PAGEREF _Toc12272403 \h </w:instrText>
        </w:r>
        <w:r w:rsidR="008C349D">
          <w:rPr>
            <w:noProof/>
            <w:webHidden/>
          </w:rPr>
        </w:r>
        <w:r w:rsidR="008C349D">
          <w:rPr>
            <w:noProof/>
            <w:webHidden/>
          </w:rPr>
          <w:fldChar w:fldCharType="separate"/>
        </w:r>
        <w:r w:rsidR="005D7159">
          <w:rPr>
            <w:noProof/>
            <w:webHidden/>
          </w:rPr>
          <w:t>25</w:t>
        </w:r>
        <w:r w:rsidR="008C349D">
          <w:rPr>
            <w:noProof/>
            <w:webHidden/>
          </w:rPr>
          <w:fldChar w:fldCharType="end"/>
        </w:r>
      </w:hyperlink>
    </w:p>
    <w:p w14:paraId="0A35936E" w14:textId="404B2DDD"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04" w:history="1">
        <w:r w:rsidR="008C349D" w:rsidRPr="00FC5898">
          <w:rPr>
            <w:rStyle w:val="Hipercze"/>
            <w:noProof/>
          </w:rPr>
          <w:t>2.2</w:t>
        </w:r>
        <w:r w:rsidR="008C349D">
          <w:rPr>
            <w:rFonts w:asciiTheme="minorHAnsi" w:eastAsiaTheme="minorEastAsia" w:hAnsiTheme="minorHAnsi" w:cstheme="minorBidi"/>
            <w:smallCaps w:val="0"/>
            <w:noProof/>
            <w:sz w:val="22"/>
            <w:szCs w:val="22"/>
          </w:rPr>
          <w:tab/>
        </w:r>
        <w:r w:rsidR="008C349D" w:rsidRPr="00FC5898">
          <w:rPr>
            <w:rStyle w:val="Hipercze"/>
            <w:noProof/>
          </w:rPr>
          <w:t>Rozwój oprogramowania w oparciu o cechy użytkowe</w:t>
        </w:r>
        <w:r w:rsidR="008C349D">
          <w:rPr>
            <w:noProof/>
            <w:webHidden/>
          </w:rPr>
          <w:tab/>
        </w:r>
        <w:r w:rsidR="008C349D">
          <w:rPr>
            <w:noProof/>
            <w:webHidden/>
          </w:rPr>
          <w:fldChar w:fldCharType="begin"/>
        </w:r>
        <w:r w:rsidR="008C349D">
          <w:rPr>
            <w:noProof/>
            <w:webHidden/>
          </w:rPr>
          <w:instrText xml:space="preserve"> PAGEREF _Toc12272404 \h </w:instrText>
        </w:r>
        <w:r w:rsidR="008C349D">
          <w:rPr>
            <w:noProof/>
            <w:webHidden/>
          </w:rPr>
        </w:r>
        <w:r w:rsidR="008C349D">
          <w:rPr>
            <w:noProof/>
            <w:webHidden/>
          </w:rPr>
          <w:fldChar w:fldCharType="separate"/>
        </w:r>
        <w:r w:rsidR="005D7159">
          <w:rPr>
            <w:noProof/>
            <w:webHidden/>
          </w:rPr>
          <w:t>26</w:t>
        </w:r>
        <w:r w:rsidR="008C349D">
          <w:rPr>
            <w:noProof/>
            <w:webHidden/>
          </w:rPr>
          <w:fldChar w:fldCharType="end"/>
        </w:r>
      </w:hyperlink>
    </w:p>
    <w:p w14:paraId="44659550" w14:textId="5B63EF57"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05" w:history="1">
        <w:r w:rsidR="008C349D" w:rsidRPr="00FC5898">
          <w:rPr>
            <w:rStyle w:val="Hipercze"/>
            <w:noProof/>
          </w:rPr>
          <w:t>2.3</w:t>
        </w:r>
        <w:r w:rsidR="008C349D">
          <w:rPr>
            <w:rFonts w:asciiTheme="minorHAnsi" w:eastAsiaTheme="minorEastAsia" w:hAnsiTheme="minorHAnsi" w:cstheme="minorBidi"/>
            <w:smallCaps w:val="0"/>
            <w:noProof/>
            <w:sz w:val="22"/>
            <w:szCs w:val="22"/>
          </w:rPr>
          <w:tab/>
        </w:r>
        <w:r w:rsidR="008C349D" w:rsidRPr="00FC5898">
          <w:rPr>
            <w:rStyle w:val="Hipercze"/>
            <w:noProof/>
          </w:rPr>
          <w:t>Architektura systemu</w:t>
        </w:r>
        <w:r w:rsidR="008C349D">
          <w:rPr>
            <w:noProof/>
            <w:webHidden/>
          </w:rPr>
          <w:tab/>
        </w:r>
        <w:r w:rsidR="008C349D">
          <w:rPr>
            <w:noProof/>
            <w:webHidden/>
          </w:rPr>
          <w:fldChar w:fldCharType="begin"/>
        </w:r>
        <w:r w:rsidR="008C349D">
          <w:rPr>
            <w:noProof/>
            <w:webHidden/>
          </w:rPr>
          <w:instrText xml:space="preserve"> PAGEREF _Toc12272405 \h </w:instrText>
        </w:r>
        <w:r w:rsidR="008C349D">
          <w:rPr>
            <w:noProof/>
            <w:webHidden/>
          </w:rPr>
        </w:r>
        <w:r w:rsidR="008C349D">
          <w:rPr>
            <w:noProof/>
            <w:webHidden/>
          </w:rPr>
          <w:fldChar w:fldCharType="separate"/>
        </w:r>
        <w:r w:rsidR="005D7159">
          <w:rPr>
            <w:noProof/>
            <w:webHidden/>
          </w:rPr>
          <w:t>28</w:t>
        </w:r>
        <w:r w:rsidR="008C349D">
          <w:rPr>
            <w:noProof/>
            <w:webHidden/>
          </w:rPr>
          <w:fldChar w:fldCharType="end"/>
        </w:r>
      </w:hyperlink>
    </w:p>
    <w:p w14:paraId="081DFA4E" w14:textId="26269952"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6" w:history="1">
        <w:r w:rsidR="008C349D" w:rsidRPr="00FC5898">
          <w:rPr>
            <w:rStyle w:val="Hipercze"/>
            <w:noProof/>
          </w:rPr>
          <w:t>2.3.1</w:t>
        </w:r>
        <w:r w:rsidR="008C349D">
          <w:rPr>
            <w:rFonts w:asciiTheme="minorHAnsi" w:eastAsiaTheme="minorEastAsia" w:hAnsiTheme="minorHAnsi" w:cstheme="minorBidi"/>
            <w:i w:val="0"/>
            <w:iCs w:val="0"/>
            <w:noProof/>
            <w:sz w:val="22"/>
            <w:szCs w:val="22"/>
          </w:rPr>
          <w:tab/>
        </w:r>
        <w:r w:rsidR="008C349D" w:rsidRPr="00FC5898">
          <w:rPr>
            <w:rStyle w:val="Hipercze"/>
            <w:noProof/>
          </w:rPr>
          <w:t>Moduł pełnego piętra</w:t>
        </w:r>
        <w:r w:rsidR="008C349D">
          <w:rPr>
            <w:noProof/>
            <w:webHidden/>
          </w:rPr>
          <w:tab/>
        </w:r>
        <w:r w:rsidR="008C349D">
          <w:rPr>
            <w:noProof/>
            <w:webHidden/>
          </w:rPr>
          <w:fldChar w:fldCharType="begin"/>
        </w:r>
        <w:r w:rsidR="008C349D">
          <w:rPr>
            <w:noProof/>
            <w:webHidden/>
          </w:rPr>
          <w:instrText xml:space="preserve"> PAGEREF _Toc12272406 \h </w:instrText>
        </w:r>
        <w:r w:rsidR="008C349D">
          <w:rPr>
            <w:noProof/>
            <w:webHidden/>
          </w:rPr>
        </w:r>
        <w:r w:rsidR="008C349D">
          <w:rPr>
            <w:noProof/>
            <w:webHidden/>
          </w:rPr>
          <w:fldChar w:fldCharType="separate"/>
        </w:r>
        <w:r w:rsidR="005D7159">
          <w:rPr>
            <w:noProof/>
            <w:webHidden/>
          </w:rPr>
          <w:t>30</w:t>
        </w:r>
        <w:r w:rsidR="008C349D">
          <w:rPr>
            <w:noProof/>
            <w:webHidden/>
          </w:rPr>
          <w:fldChar w:fldCharType="end"/>
        </w:r>
      </w:hyperlink>
    </w:p>
    <w:p w14:paraId="01182675" w14:textId="44355E47"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7" w:history="1">
        <w:r w:rsidR="008C349D" w:rsidRPr="00FC5898">
          <w:rPr>
            <w:rStyle w:val="Hipercze"/>
            <w:noProof/>
          </w:rPr>
          <w:t>2.3.2</w:t>
        </w:r>
        <w:r w:rsidR="008C349D">
          <w:rPr>
            <w:rFonts w:asciiTheme="minorHAnsi" w:eastAsiaTheme="minorEastAsia" w:hAnsiTheme="minorHAnsi" w:cstheme="minorBidi"/>
            <w:i w:val="0"/>
            <w:iCs w:val="0"/>
            <w:noProof/>
            <w:sz w:val="22"/>
            <w:szCs w:val="22"/>
          </w:rPr>
          <w:tab/>
        </w:r>
        <w:r w:rsidR="008C349D" w:rsidRPr="00FC5898">
          <w:rPr>
            <w:rStyle w:val="Hipercze"/>
            <w:noProof/>
          </w:rPr>
          <w:t>Moduł piętra przejściowego</w:t>
        </w:r>
        <w:r w:rsidR="008C349D">
          <w:rPr>
            <w:noProof/>
            <w:webHidden/>
          </w:rPr>
          <w:tab/>
        </w:r>
        <w:r w:rsidR="008C349D">
          <w:rPr>
            <w:noProof/>
            <w:webHidden/>
          </w:rPr>
          <w:fldChar w:fldCharType="begin"/>
        </w:r>
        <w:r w:rsidR="008C349D">
          <w:rPr>
            <w:noProof/>
            <w:webHidden/>
          </w:rPr>
          <w:instrText xml:space="preserve"> PAGEREF _Toc12272407 \h </w:instrText>
        </w:r>
        <w:r w:rsidR="008C349D">
          <w:rPr>
            <w:noProof/>
            <w:webHidden/>
          </w:rPr>
        </w:r>
        <w:r w:rsidR="008C349D">
          <w:rPr>
            <w:noProof/>
            <w:webHidden/>
          </w:rPr>
          <w:fldChar w:fldCharType="separate"/>
        </w:r>
        <w:r w:rsidR="005D7159">
          <w:rPr>
            <w:noProof/>
            <w:webHidden/>
          </w:rPr>
          <w:t>31</w:t>
        </w:r>
        <w:r w:rsidR="008C349D">
          <w:rPr>
            <w:noProof/>
            <w:webHidden/>
          </w:rPr>
          <w:fldChar w:fldCharType="end"/>
        </w:r>
      </w:hyperlink>
    </w:p>
    <w:p w14:paraId="1687F8C0" w14:textId="07235D09"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8" w:history="1">
        <w:r w:rsidR="008C349D" w:rsidRPr="00FC5898">
          <w:rPr>
            <w:rStyle w:val="Hipercze"/>
            <w:noProof/>
          </w:rPr>
          <w:t>2.3.3</w:t>
        </w:r>
        <w:r w:rsidR="008C349D">
          <w:rPr>
            <w:rFonts w:asciiTheme="minorHAnsi" w:eastAsiaTheme="minorEastAsia" w:hAnsiTheme="minorHAnsi" w:cstheme="minorBidi"/>
            <w:i w:val="0"/>
            <w:iCs w:val="0"/>
            <w:noProof/>
            <w:sz w:val="22"/>
            <w:szCs w:val="22"/>
          </w:rPr>
          <w:tab/>
        </w:r>
        <w:r w:rsidR="008C349D" w:rsidRPr="00FC5898">
          <w:rPr>
            <w:rStyle w:val="Hipercze"/>
            <w:noProof/>
          </w:rPr>
          <w:t>Interfejs użytkownika</w:t>
        </w:r>
        <w:r w:rsidR="008C349D">
          <w:rPr>
            <w:noProof/>
            <w:webHidden/>
          </w:rPr>
          <w:tab/>
        </w:r>
        <w:r w:rsidR="008C349D">
          <w:rPr>
            <w:noProof/>
            <w:webHidden/>
          </w:rPr>
          <w:fldChar w:fldCharType="begin"/>
        </w:r>
        <w:r w:rsidR="008C349D">
          <w:rPr>
            <w:noProof/>
            <w:webHidden/>
          </w:rPr>
          <w:instrText xml:space="preserve"> PAGEREF _Toc12272408 \h </w:instrText>
        </w:r>
        <w:r w:rsidR="008C349D">
          <w:rPr>
            <w:noProof/>
            <w:webHidden/>
          </w:rPr>
        </w:r>
        <w:r w:rsidR="008C349D">
          <w:rPr>
            <w:noProof/>
            <w:webHidden/>
          </w:rPr>
          <w:fldChar w:fldCharType="separate"/>
        </w:r>
        <w:r w:rsidR="005D7159">
          <w:rPr>
            <w:noProof/>
            <w:webHidden/>
          </w:rPr>
          <w:t>32</w:t>
        </w:r>
        <w:r w:rsidR="008C349D">
          <w:rPr>
            <w:noProof/>
            <w:webHidden/>
          </w:rPr>
          <w:fldChar w:fldCharType="end"/>
        </w:r>
      </w:hyperlink>
    </w:p>
    <w:p w14:paraId="795E9199" w14:textId="1C53CAC3"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09" w:history="1">
        <w:r w:rsidR="008C349D" w:rsidRPr="00FC5898">
          <w:rPr>
            <w:rStyle w:val="Hipercze"/>
            <w:noProof/>
          </w:rPr>
          <w:t>2.4</w:t>
        </w:r>
        <w:r w:rsidR="008C349D">
          <w:rPr>
            <w:rFonts w:asciiTheme="minorHAnsi" w:eastAsiaTheme="minorEastAsia" w:hAnsiTheme="minorHAnsi" w:cstheme="minorBidi"/>
            <w:smallCaps w:val="0"/>
            <w:noProof/>
            <w:sz w:val="22"/>
            <w:szCs w:val="22"/>
          </w:rPr>
          <w:tab/>
        </w:r>
        <w:r w:rsidR="008C349D" w:rsidRPr="00FC5898">
          <w:rPr>
            <w:rStyle w:val="Hipercze"/>
            <w:noProof/>
          </w:rPr>
          <w:t>Weryfikacja kodu</w:t>
        </w:r>
        <w:r w:rsidR="008C349D">
          <w:rPr>
            <w:noProof/>
            <w:webHidden/>
          </w:rPr>
          <w:tab/>
        </w:r>
        <w:r w:rsidR="008C349D">
          <w:rPr>
            <w:noProof/>
            <w:webHidden/>
          </w:rPr>
          <w:fldChar w:fldCharType="begin"/>
        </w:r>
        <w:r w:rsidR="008C349D">
          <w:rPr>
            <w:noProof/>
            <w:webHidden/>
          </w:rPr>
          <w:instrText xml:space="preserve"> PAGEREF _Toc12272409 \h </w:instrText>
        </w:r>
        <w:r w:rsidR="008C349D">
          <w:rPr>
            <w:noProof/>
            <w:webHidden/>
          </w:rPr>
        </w:r>
        <w:r w:rsidR="008C349D">
          <w:rPr>
            <w:noProof/>
            <w:webHidden/>
          </w:rPr>
          <w:fldChar w:fldCharType="separate"/>
        </w:r>
        <w:r w:rsidR="005D7159">
          <w:rPr>
            <w:noProof/>
            <w:webHidden/>
          </w:rPr>
          <w:t>36</w:t>
        </w:r>
        <w:r w:rsidR="008C349D">
          <w:rPr>
            <w:noProof/>
            <w:webHidden/>
          </w:rPr>
          <w:fldChar w:fldCharType="end"/>
        </w:r>
      </w:hyperlink>
    </w:p>
    <w:p w14:paraId="3C049A99" w14:textId="0532A97A" w:rsidR="008C349D" w:rsidRDefault="00AF087F">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10" w:history="1">
        <w:r w:rsidR="008C349D" w:rsidRPr="00FC5898">
          <w:rPr>
            <w:rStyle w:val="Hipercze"/>
            <w:noProof/>
          </w:rPr>
          <w:t>2.4.1</w:t>
        </w:r>
        <w:r w:rsidR="008C349D">
          <w:rPr>
            <w:rFonts w:asciiTheme="minorHAnsi" w:eastAsiaTheme="minorEastAsia" w:hAnsiTheme="minorHAnsi" w:cstheme="minorBidi"/>
            <w:i w:val="0"/>
            <w:iCs w:val="0"/>
            <w:noProof/>
            <w:sz w:val="22"/>
            <w:szCs w:val="22"/>
          </w:rPr>
          <w:tab/>
        </w:r>
        <w:r w:rsidR="008C349D" w:rsidRPr="00FC5898">
          <w:rPr>
            <w:rStyle w:val="Hipercze"/>
            <w:noProof/>
          </w:rPr>
          <w:t>Przypadki testowe</w:t>
        </w:r>
        <w:r w:rsidR="008C349D">
          <w:rPr>
            <w:noProof/>
            <w:webHidden/>
          </w:rPr>
          <w:tab/>
        </w:r>
        <w:r w:rsidR="008C349D">
          <w:rPr>
            <w:noProof/>
            <w:webHidden/>
          </w:rPr>
          <w:fldChar w:fldCharType="begin"/>
        </w:r>
        <w:r w:rsidR="008C349D">
          <w:rPr>
            <w:noProof/>
            <w:webHidden/>
          </w:rPr>
          <w:instrText xml:space="preserve"> PAGEREF _Toc12272410 \h </w:instrText>
        </w:r>
        <w:r w:rsidR="008C349D">
          <w:rPr>
            <w:noProof/>
            <w:webHidden/>
          </w:rPr>
        </w:r>
        <w:r w:rsidR="008C349D">
          <w:rPr>
            <w:noProof/>
            <w:webHidden/>
          </w:rPr>
          <w:fldChar w:fldCharType="separate"/>
        </w:r>
        <w:r w:rsidR="005D7159">
          <w:rPr>
            <w:noProof/>
            <w:webHidden/>
          </w:rPr>
          <w:t>37</w:t>
        </w:r>
        <w:r w:rsidR="008C349D">
          <w:rPr>
            <w:noProof/>
            <w:webHidden/>
          </w:rPr>
          <w:fldChar w:fldCharType="end"/>
        </w:r>
      </w:hyperlink>
    </w:p>
    <w:p w14:paraId="17ABB321" w14:textId="21907FE7"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1" w:history="1">
        <w:r w:rsidR="008C349D" w:rsidRPr="00FC5898">
          <w:rPr>
            <w:rStyle w:val="Hipercze"/>
            <w:noProof/>
          </w:rPr>
          <w:t>Rozdział 3 Projektowanie układu scalonego</w:t>
        </w:r>
        <w:r w:rsidR="008C349D">
          <w:rPr>
            <w:noProof/>
            <w:webHidden/>
          </w:rPr>
          <w:tab/>
        </w:r>
        <w:r w:rsidR="008C349D">
          <w:rPr>
            <w:noProof/>
            <w:webHidden/>
          </w:rPr>
          <w:fldChar w:fldCharType="begin"/>
        </w:r>
        <w:r w:rsidR="008C349D">
          <w:rPr>
            <w:noProof/>
            <w:webHidden/>
          </w:rPr>
          <w:instrText xml:space="preserve"> PAGEREF _Toc12272411 \h </w:instrText>
        </w:r>
        <w:r w:rsidR="008C349D">
          <w:rPr>
            <w:noProof/>
            <w:webHidden/>
          </w:rPr>
        </w:r>
        <w:r w:rsidR="008C349D">
          <w:rPr>
            <w:noProof/>
            <w:webHidden/>
          </w:rPr>
          <w:fldChar w:fldCharType="separate"/>
        </w:r>
        <w:r w:rsidR="005D7159">
          <w:rPr>
            <w:noProof/>
            <w:webHidden/>
          </w:rPr>
          <w:t>39</w:t>
        </w:r>
        <w:r w:rsidR="008C349D">
          <w:rPr>
            <w:noProof/>
            <w:webHidden/>
          </w:rPr>
          <w:fldChar w:fldCharType="end"/>
        </w:r>
      </w:hyperlink>
    </w:p>
    <w:p w14:paraId="3103C0C5" w14:textId="4EEFE5AB"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12" w:history="1">
        <w:r w:rsidR="008C349D" w:rsidRPr="00FC5898">
          <w:rPr>
            <w:rStyle w:val="Hipercze"/>
            <w:noProof/>
          </w:rPr>
          <w:t>3.1</w:t>
        </w:r>
        <w:r w:rsidR="008C349D">
          <w:rPr>
            <w:rFonts w:asciiTheme="minorHAnsi" w:eastAsiaTheme="minorEastAsia" w:hAnsiTheme="minorHAnsi" w:cstheme="minorBidi"/>
            <w:smallCaps w:val="0"/>
            <w:noProof/>
            <w:sz w:val="22"/>
            <w:szCs w:val="22"/>
          </w:rPr>
          <w:tab/>
        </w:r>
        <w:r w:rsidR="008C349D" w:rsidRPr="00FC5898">
          <w:rPr>
            <w:rStyle w:val="Hipercze"/>
            <w:noProof/>
          </w:rPr>
          <w:t>Generacja</w:t>
        </w:r>
        <w:r w:rsidR="008C349D">
          <w:rPr>
            <w:noProof/>
            <w:webHidden/>
          </w:rPr>
          <w:tab/>
        </w:r>
        <w:r w:rsidR="008C349D">
          <w:rPr>
            <w:noProof/>
            <w:webHidden/>
          </w:rPr>
          <w:fldChar w:fldCharType="begin"/>
        </w:r>
        <w:r w:rsidR="008C349D">
          <w:rPr>
            <w:noProof/>
            <w:webHidden/>
          </w:rPr>
          <w:instrText xml:space="preserve"> PAGEREF _Toc12272412 \h </w:instrText>
        </w:r>
        <w:r w:rsidR="008C349D">
          <w:rPr>
            <w:noProof/>
            <w:webHidden/>
          </w:rPr>
        </w:r>
        <w:r w:rsidR="008C349D">
          <w:rPr>
            <w:noProof/>
            <w:webHidden/>
          </w:rPr>
          <w:fldChar w:fldCharType="separate"/>
        </w:r>
        <w:r w:rsidR="005D7159">
          <w:rPr>
            <w:noProof/>
            <w:webHidden/>
          </w:rPr>
          <w:t>39</w:t>
        </w:r>
        <w:r w:rsidR="008C349D">
          <w:rPr>
            <w:noProof/>
            <w:webHidden/>
          </w:rPr>
          <w:fldChar w:fldCharType="end"/>
        </w:r>
      </w:hyperlink>
    </w:p>
    <w:p w14:paraId="78071FDA" w14:textId="1EDB390F"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13" w:history="1">
        <w:r w:rsidR="008C349D" w:rsidRPr="00FC5898">
          <w:rPr>
            <w:rStyle w:val="Hipercze"/>
            <w:noProof/>
          </w:rPr>
          <w:t>3.2</w:t>
        </w:r>
        <w:r w:rsidR="008C349D">
          <w:rPr>
            <w:rFonts w:asciiTheme="minorHAnsi" w:eastAsiaTheme="minorEastAsia" w:hAnsiTheme="minorHAnsi" w:cstheme="minorBidi"/>
            <w:smallCaps w:val="0"/>
            <w:noProof/>
            <w:sz w:val="22"/>
            <w:szCs w:val="22"/>
          </w:rPr>
          <w:tab/>
        </w:r>
        <w:r w:rsidR="008C349D" w:rsidRPr="00FC5898">
          <w:rPr>
            <w:rStyle w:val="Hipercze"/>
            <w:noProof/>
          </w:rPr>
          <w:t>Synteza</w:t>
        </w:r>
        <w:r w:rsidR="008C349D">
          <w:rPr>
            <w:noProof/>
            <w:webHidden/>
          </w:rPr>
          <w:tab/>
        </w:r>
        <w:r w:rsidR="008C349D">
          <w:rPr>
            <w:noProof/>
            <w:webHidden/>
          </w:rPr>
          <w:fldChar w:fldCharType="begin"/>
        </w:r>
        <w:r w:rsidR="008C349D">
          <w:rPr>
            <w:noProof/>
            <w:webHidden/>
          </w:rPr>
          <w:instrText xml:space="preserve"> PAGEREF _Toc12272413 \h </w:instrText>
        </w:r>
        <w:r w:rsidR="008C349D">
          <w:rPr>
            <w:noProof/>
            <w:webHidden/>
          </w:rPr>
        </w:r>
        <w:r w:rsidR="008C349D">
          <w:rPr>
            <w:noProof/>
            <w:webHidden/>
          </w:rPr>
          <w:fldChar w:fldCharType="separate"/>
        </w:r>
        <w:r w:rsidR="005D7159">
          <w:rPr>
            <w:noProof/>
            <w:webHidden/>
          </w:rPr>
          <w:t>39</w:t>
        </w:r>
        <w:r w:rsidR="008C349D">
          <w:rPr>
            <w:noProof/>
            <w:webHidden/>
          </w:rPr>
          <w:fldChar w:fldCharType="end"/>
        </w:r>
      </w:hyperlink>
    </w:p>
    <w:p w14:paraId="445DE9AD" w14:textId="457955D5" w:rsidR="008C349D" w:rsidRDefault="00AF087F">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14" w:history="1">
        <w:r w:rsidR="008C349D" w:rsidRPr="00FC5898">
          <w:rPr>
            <w:rStyle w:val="Hipercze"/>
            <w:noProof/>
          </w:rPr>
          <w:t>3.3</w:t>
        </w:r>
        <w:r w:rsidR="008C349D">
          <w:rPr>
            <w:rFonts w:asciiTheme="minorHAnsi" w:eastAsiaTheme="minorEastAsia" w:hAnsiTheme="minorHAnsi" w:cstheme="minorBidi"/>
            <w:smallCaps w:val="0"/>
            <w:noProof/>
            <w:sz w:val="22"/>
            <w:szCs w:val="22"/>
          </w:rPr>
          <w:tab/>
        </w:r>
        <w:r w:rsidR="008C349D" w:rsidRPr="00FC5898">
          <w:rPr>
            <w:rStyle w:val="Hipercze"/>
            <w:noProof/>
          </w:rPr>
          <w:t>Tworzenie layoutu</w:t>
        </w:r>
        <w:r w:rsidR="008C349D">
          <w:rPr>
            <w:noProof/>
            <w:webHidden/>
          </w:rPr>
          <w:tab/>
        </w:r>
        <w:r w:rsidR="008C349D">
          <w:rPr>
            <w:noProof/>
            <w:webHidden/>
          </w:rPr>
          <w:fldChar w:fldCharType="begin"/>
        </w:r>
        <w:r w:rsidR="008C349D">
          <w:rPr>
            <w:noProof/>
            <w:webHidden/>
          </w:rPr>
          <w:instrText xml:space="preserve"> PAGEREF _Toc12272414 \h </w:instrText>
        </w:r>
        <w:r w:rsidR="008C349D">
          <w:rPr>
            <w:noProof/>
            <w:webHidden/>
          </w:rPr>
        </w:r>
        <w:r w:rsidR="008C349D">
          <w:rPr>
            <w:noProof/>
            <w:webHidden/>
          </w:rPr>
          <w:fldChar w:fldCharType="separate"/>
        </w:r>
        <w:r w:rsidR="005D7159">
          <w:rPr>
            <w:noProof/>
            <w:webHidden/>
          </w:rPr>
          <w:t>39</w:t>
        </w:r>
        <w:r w:rsidR="008C349D">
          <w:rPr>
            <w:noProof/>
            <w:webHidden/>
          </w:rPr>
          <w:fldChar w:fldCharType="end"/>
        </w:r>
      </w:hyperlink>
    </w:p>
    <w:p w14:paraId="61DA78DF" w14:textId="2C78AE8D"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5" w:history="1">
        <w:r w:rsidR="008C349D" w:rsidRPr="00FC5898">
          <w:rPr>
            <w:rStyle w:val="Hipercze"/>
            <w:noProof/>
          </w:rPr>
          <w:t>Podsumowanie i wnioski</w:t>
        </w:r>
        <w:r w:rsidR="008C349D">
          <w:rPr>
            <w:noProof/>
            <w:webHidden/>
          </w:rPr>
          <w:tab/>
        </w:r>
        <w:r w:rsidR="008C349D">
          <w:rPr>
            <w:noProof/>
            <w:webHidden/>
          </w:rPr>
          <w:fldChar w:fldCharType="begin"/>
        </w:r>
        <w:r w:rsidR="008C349D">
          <w:rPr>
            <w:noProof/>
            <w:webHidden/>
          </w:rPr>
          <w:instrText xml:space="preserve"> PAGEREF _Toc12272415 \h </w:instrText>
        </w:r>
        <w:r w:rsidR="008C349D">
          <w:rPr>
            <w:noProof/>
            <w:webHidden/>
          </w:rPr>
        </w:r>
        <w:r w:rsidR="008C349D">
          <w:rPr>
            <w:noProof/>
            <w:webHidden/>
          </w:rPr>
          <w:fldChar w:fldCharType="separate"/>
        </w:r>
        <w:r w:rsidR="005D7159">
          <w:rPr>
            <w:noProof/>
            <w:webHidden/>
          </w:rPr>
          <w:t>40</w:t>
        </w:r>
        <w:r w:rsidR="008C349D">
          <w:rPr>
            <w:noProof/>
            <w:webHidden/>
          </w:rPr>
          <w:fldChar w:fldCharType="end"/>
        </w:r>
      </w:hyperlink>
    </w:p>
    <w:p w14:paraId="155BF9DA" w14:textId="52063C5A"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6" w:history="1">
        <w:r w:rsidR="008C349D" w:rsidRPr="00FC5898">
          <w:rPr>
            <w:rStyle w:val="Hipercze"/>
            <w:noProof/>
          </w:rPr>
          <w:t>Streszczenie</w:t>
        </w:r>
        <w:r w:rsidR="008C349D">
          <w:rPr>
            <w:noProof/>
            <w:webHidden/>
          </w:rPr>
          <w:tab/>
        </w:r>
        <w:r w:rsidR="008C349D">
          <w:rPr>
            <w:noProof/>
            <w:webHidden/>
          </w:rPr>
          <w:fldChar w:fldCharType="begin"/>
        </w:r>
        <w:r w:rsidR="008C349D">
          <w:rPr>
            <w:noProof/>
            <w:webHidden/>
          </w:rPr>
          <w:instrText xml:space="preserve"> PAGEREF _Toc12272416 \h </w:instrText>
        </w:r>
        <w:r w:rsidR="008C349D">
          <w:rPr>
            <w:noProof/>
            <w:webHidden/>
          </w:rPr>
        </w:r>
        <w:r w:rsidR="008C349D">
          <w:rPr>
            <w:noProof/>
            <w:webHidden/>
          </w:rPr>
          <w:fldChar w:fldCharType="separate"/>
        </w:r>
        <w:r w:rsidR="005D7159">
          <w:rPr>
            <w:noProof/>
            <w:webHidden/>
          </w:rPr>
          <w:t>41</w:t>
        </w:r>
        <w:r w:rsidR="008C349D">
          <w:rPr>
            <w:noProof/>
            <w:webHidden/>
          </w:rPr>
          <w:fldChar w:fldCharType="end"/>
        </w:r>
      </w:hyperlink>
    </w:p>
    <w:p w14:paraId="048CD6D2" w14:textId="23EC5952"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7" w:history="1">
        <w:r w:rsidR="008C349D" w:rsidRPr="00FC5898">
          <w:rPr>
            <w:rStyle w:val="Hipercze"/>
            <w:noProof/>
            <w:lang w:val="en-US"/>
          </w:rPr>
          <w:t>Summary</w:t>
        </w:r>
        <w:r w:rsidR="008C349D">
          <w:rPr>
            <w:noProof/>
            <w:webHidden/>
          </w:rPr>
          <w:tab/>
        </w:r>
        <w:r w:rsidR="008C349D">
          <w:rPr>
            <w:noProof/>
            <w:webHidden/>
          </w:rPr>
          <w:fldChar w:fldCharType="begin"/>
        </w:r>
        <w:r w:rsidR="008C349D">
          <w:rPr>
            <w:noProof/>
            <w:webHidden/>
          </w:rPr>
          <w:instrText xml:space="preserve"> PAGEREF _Toc12272417 \h </w:instrText>
        </w:r>
        <w:r w:rsidR="008C349D">
          <w:rPr>
            <w:noProof/>
            <w:webHidden/>
          </w:rPr>
        </w:r>
        <w:r w:rsidR="008C349D">
          <w:rPr>
            <w:noProof/>
            <w:webHidden/>
          </w:rPr>
          <w:fldChar w:fldCharType="separate"/>
        </w:r>
        <w:r w:rsidR="005D7159">
          <w:rPr>
            <w:noProof/>
            <w:webHidden/>
          </w:rPr>
          <w:t>42</w:t>
        </w:r>
        <w:r w:rsidR="008C349D">
          <w:rPr>
            <w:noProof/>
            <w:webHidden/>
          </w:rPr>
          <w:fldChar w:fldCharType="end"/>
        </w:r>
      </w:hyperlink>
    </w:p>
    <w:p w14:paraId="2A19F9BA" w14:textId="43A9393C"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8" w:history="1">
        <w:r w:rsidR="008C349D" w:rsidRPr="00FC5898">
          <w:rPr>
            <w:rStyle w:val="Hipercze"/>
            <w:noProof/>
          </w:rPr>
          <w:t>Spis stosowanych skrótów</w:t>
        </w:r>
        <w:r w:rsidR="008C349D">
          <w:rPr>
            <w:noProof/>
            <w:webHidden/>
          </w:rPr>
          <w:tab/>
        </w:r>
        <w:r w:rsidR="008C349D">
          <w:rPr>
            <w:noProof/>
            <w:webHidden/>
          </w:rPr>
          <w:fldChar w:fldCharType="begin"/>
        </w:r>
        <w:r w:rsidR="008C349D">
          <w:rPr>
            <w:noProof/>
            <w:webHidden/>
          </w:rPr>
          <w:instrText xml:space="preserve"> PAGEREF _Toc12272418 \h </w:instrText>
        </w:r>
        <w:r w:rsidR="008C349D">
          <w:rPr>
            <w:noProof/>
            <w:webHidden/>
          </w:rPr>
        </w:r>
        <w:r w:rsidR="008C349D">
          <w:rPr>
            <w:noProof/>
            <w:webHidden/>
          </w:rPr>
          <w:fldChar w:fldCharType="separate"/>
        </w:r>
        <w:r w:rsidR="005D7159">
          <w:rPr>
            <w:noProof/>
            <w:webHidden/>
          </w:rPr>
          <w:t>43</w:t>
        </w:r>
        <w:r w:rsidR="008C349D">
          <w:rPr>
            <w:noProof/>
            <w:webHidden/>
          </w:rPr>
          <w:fldChar w:fldCharType="end"/>
        </w:r>
      </w:hyperlink>
    </w:p>
    <w:p w14:paraId="418E1A54" w14:textId="467554F0"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9" w:history="1">
        <w:r w:rsidR="008C349D" w:rsidRPr="00FC5898">
          <w:rPr>
            <w:rStyle w:val="Hipercze"/>
            <w:noProof/>
            <w:lang w:val="en-US"/>
          </w:rPr>
          <w:t>Słowa kluczowe</w:t>
        </w:r>
        <w:r w:rsidR="008C349D">
          <w:rPr>
            <w:noProof/>
            <w:webHidden/>
          </w:rPr>
          <w:tab/>
        </w:r>
        <w:r w:rsidR="008C349D">
          <w:rPr>
            <w:noProof/>
            <w:webHidden/>
          </w:rPr>
          <w:fldChar w:fldCharType="begin"/>
        </w:r>
        <w:r w:rsidR="008C349D">
          <w:rPr>
            <w:noProof/>
            <w:webHidden/>
          </w:rPr>
          <w:instrText xml:space="preserve"> PAGEREF _Toc12272419 \h </w:instrText>
        </w:r>
        <w:r w:rsidR="008C349D">
          <w:rPr>
            <w:noProof/>
            <w:webHidden/>
          </w:rPr>
        </w:r>
        <w:r w:rsidR="008C349D">
          <w:rPr>
            <w:noProof/>
            <w:webHidden/>
          </w:rPr>
          <w:fldChar w:fldCharType="separate"/>
        </w:r>
        <w:r w:rsidR="005D7159">
          <w:rPr>
            <w:noProof/>
            <w:webHidden/>
          </w:rPr>
          <w:t>44</w:t>
        </w:r>
        <w:r w:rsidR="008C349D">
          <w:rPr>
            <w:noProof/>
            <w:webHidden/>
          </w:rPr>
          <w:fldChar w:fldCharType="end"/>
        </w:r>
      </w:hyperlink>
    </w:p>
    <w:p w14:paraId="0394E67B" w14:textId="5837BC1C"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0" w:history="1">
        <w:r w:rsidR="008C349D" w:rsidRPr="00FC5898">
          <w:rPr>
            <w:rStyle w:val="Hipercze"/>
            <w:noProof/>
          </w:rPr>
          <w:t>Keywords</w:t>
        </w:r>
        <w:r w:rsidR="008C349D">
          <w:rPr>
            <w:noProof/>
            <w:webHidden/>
          </w:rPr>
          <w:tab/>
        </w:r>
        <w:r w:rsidR="008C349D">
          <w:rPr>
            <w:noProof/>
            <w:webHidden/>
          </w:rPr>
          <w:fldChar w:fldCharType="begin"/>
        </w:r>
        <w:r w:rsidR="008C349D">
          <w:rPr>
            <w:noProof/>
            <w:webHidden/>
          </w:rPr>
          <w:instrText xml:space="preserve"> PAGEREF _Toc12272420 \h </w:instrText>
        </w:r>
        <w:r w:rsidR="008C349D">
          <w:rPr>
            <w:noProof/>
            <w:webHidden/>
          </w:rPr>
        </w:r>
        <w:r w:rsidR="008C349D">
          <w:rPr>
            <w:noProof/>
            <w:webHidden/>
          </w:rPr>
          <w:fldChar w:fldCharType="separate"/>
        </w:r>
        <w:r w:rsidR="005D7159">
          <w:rPr>
            <w:noProof/>
            <w:webHidden/>
          </w:rPr>
          <w:t>45</w:t>
        </w:r>
        <w:r w:rsidR="008C349D">
          <w:rPr>
            <w:noProof/>
            <w:webHidden/>
          </w:rPr>
          <w:fldChar w:fldCharType="end"/>
        </w:r>
      </w:hyperlink>
    </w:p>
    <w:p w14:paraId="025AA79F" w14:textId="27F0E19B"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1" w:history="1">
        <w:r w:rsidR="008C349D" w:rsidRPr="00FC5898">
          <w:rPr>
            <w:rStyle w:val="Hipercze"/>
            <w:noProof/>
          </w:rPr>
          <w:t>Bibliografia</w:t>
        </w:r>
        <w:r w:rsidR="008C349D">
          <w:rPr>
            <w:noProof/>
            <w:webHidden/>
          </w:rPr>
          <w:tab/>
        </w:r>
        <w:r w:rsidR="008C349D">
          <w:rPr>
            <w:noProof/>
            <w:webHidden/>
          </w:rPr>
          <w:fldChar w:fldCharType="begin"/>
        </w:r>
        <w:r w:rsidR="008C349D">
          <w:rPr>
            <w:noProof/>
            <w:webHidden/>
          </w:rPr>
          <w:instrText xml:space="preserve"> PAGEREF _Toc12272421 \h </w:instrText>
        </w:r>
        <w:r w:rsidR="008C349D">
          <w:rPr>
            <w:noProof/>
            <w:webHidden/>
          </w:rPr>
        </w:r>
        <w:r w:rsidR="008C349D">
          <w:rPr>
            <w:noProof/>
            <w:webHidden/>
          </w:rPr>
          <w:fldChar w:fldCharType="separate"/>
        </w:r>
        <w:r w:rsidR="005D7159">
          <w:rPr>
            <w:noProof/>
            <w:webHidden/>
          </w:rPr>
          <w:t>46</w:t>
        </w:r>
        <w:r w:rsidR="008C349D">
          <w:rPr>
            <w:noProof/>
            <w:webHidden/>
          </w:rPr>
          <w:fldChar w:fldCharType="end"/>
        </w:r>
      </w:hyperlink>
    </w:p>
    <w:p w14:paraId="6ADD354F" w14:textId="601C163D"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2" w:history="1">
        <w:r w:rsidR="008C349D" w:rsidRPr="00FC5898">
          <w:rPr>
            <w:rStyle w:val="Hipercze"/>
            <w:noProof/>
          </w:rPr>
          <w:t>Dodatek A.</w:t>
        </w:r>
        <w:r w:rsidR="008C349D">
          <w:rPr>
            <w:noProof/>
            <w:webHidden/>
          </w:rPr>
          <w:tab/>
        </w:r>
        <w:r w:rsidR="008C349D">
          <w:rPr>
            <w:noProof/>
            <w:webHidden/>
          </w:rPr>
          <w:fldChar w:fldCharType="begin"/>
        </w:r>
        <w:r w:rsidR="008C349D">
          <w:rPr>
            <w:noProof/>
            <w:webHidden/>
          </w:rPr>
          <w:instrText xml:space="preserve"> PAGEREF _Toc12272422 \h </w:instrText>
        </w:r>
        <w:r w:rsidR="008C349D">
          <w:rPr>
            <w:noProof/>
            <w:webHidden/>
          </w:rPr>
        </w:r>
        <w:r w:rsidR="008C349D">
          <w:rPr>
            <w:noProof/>
            <w:webHidden/>
          </w:rPr>
          <w:fldChar w:fldCharType="separate"/>
        </w:r>
        <w:r w:rsidR="005D7159">
          <w:rPr>
            <w:noProof/>
            <w:webHidden/>
          </w:rPr>
          <w:t>48</w:t>
        </w:r>
        <w:r w:rsidR="008C349D">
          <w:rPr>
            <w:noProof/>
            <w:webHidden/>
          </w:rPr>
          <w:fldChar w:fldCharType="end"/>
        </w:r>
      </w:hyperlink>
    </w:p>
    <w:p w14:paraId="4352FA88" w14:textId="54148622"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3" w:history="1">
        <w:r w:rsidR="008C349D" w:rsidRPr="00FC5898">
          <w:rPr>
            <w:rStyle w:val="Hipercze"/>
            <w:noProof/>
          </w:rPr>
          <w:t>Dodatek B.  Spis zawartości dołączonej płyty CD</w:t>
        </w:r>
        <w:r w:rsidR="008C349D">
          <w:rPr>
            <w:noProof/>
            <w:webHidden/>
          </w:rPr>
          <w:tab/>
        </w:r>
        <w:r w:rsidR="008C349D">
          <w:rPr>
            <w:noProof/>
            <w:webHidden/>
          </w:rPr>
          <w:fldChar w:fldCharType="begin"/>
        </w:r>
        <w:r w:rsidR="008C349D">
          <w:rPr>
            <w:noProof/>
            <w:webHidden/>
          </w:rPr>
          <w:instrText xml:space="preserve"> PAGEREF _Toc12272423 \h </w:instrText>
        </w:r>
        <w:r w:rsidR="008C349D">
          <w:rPr>
            <w:noProof/>
            <w:webHidden/>
          </w:rPr>
        </w:r>
        <w:r w:rsidR="008C349D">
          <w:rPr>
            <w:noProof/>
            <w:webHidden/>
          </w:rPr>
          <w:fldChar w:fldCharType="separate"/>
        </w:r>
        <w:r w:rsidR="005D7159">
          <w:rPr>
            <w:noProof/>
            <w:webHidden/>
          </w:rPr>
          <w:t>49</w:t>
        </w:r>
        <w:r w:rsidR="008C349D">
          <w:rPr>
            <w:noProof/>
            <w:webHidden/>
          </w:rPr>
          <w:fldChar w:fldCharType="end"/>
        </w:r>
      </w:hyperlink>
    </w:p>
    <w:p w14:paraId="61621449" w14:textId="42142C81"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4" w:history="1">
        <w:r w:rsidR="008C349D" w:rsidRPr="00FC5898">
          <w:rPr>
            <w:rStyle w:val="Hipercze"/>
            <w:noProof/>
          </w:rPr>
          <w:t>Spis ilustracji</w:t>
        </w:r>
        <w:r w:rsidR="008C349D">
          <w:rPr>
            <w:noProof/>
            <w:webHidden/>
          </w:rPr>
          <w:tab/>
        </w:r>
        <w:r w:rsidR="008C349D">
          <w:rPr>
            <w:noProof/>
            <w:webHidden/>
          </w:rPr>
          <w:fldChar w:fldCharType="begin"/>
        </w:r>
        <w:r w:rsidR="008C349D">
          <w:rPr>
            <w:noProof/>
            <w:webHidden/>
          </w:rPr>
          <w:instrText xml:space="preserve"> PAGEREF _Toc12272424 \h </w:instrText>
        </w:r>
        <w:r w:rsidR="008C349D">
          <w:rPr>
            <w:noProof/>
            <w:webHidden/>
          </w:rPr>
        </w:r>
        <w:r w:rsidR="008C349D">
          <w:rPr>
            <w:noProof/>
            <w:webHidden/>
          </w:rPr>
          <w:fldChar w:fldCharType="separate"/>
        </w:r>
        <w:r w:rsidR="005D7159">
          <w:rPr>
            <w:noProof/>
            <w:webHidden/>
          </w:rPr>
          <w:t>50</w:t>
        </w:r>
        <w:r w:rsidR="008C349D">
          <w:rPr>
            <w:noProof/>
            <w:webHidden/>
          </w:rPr>
          <w:fldChar w:fldCharType="end"/>
        </w:r>
      </w:hyperlink>
    </w:p>
    <w:p w14:paraId="0AB12F68" w14:textId="5691D1FA" w:rsidR="008C349D" w:rsidRDefault="00AF087F">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5" w:history="1">
        <w:r w:rsidR="008C349D" w:rsidRPr="00FC5898">
          <w:rPr>
            <w:rStyle w:val="Hipercze"/>
            <w:noProof/>
          </w:rPr>
          <w:t>Spis tabel</w:t>
        </w:r>
        <w:r w:rsidR="008C349D">
          <w:rPr>
            <w:noProof/>
            <w:webHidden/>
          </w:rPr>
          <w:tab/>
        </w:r>
        <w:r w:rsidR="008C349D">
          <w:rPr>
            <w:noProof/>
            <w:webHidden/>
          </w:rPr>
          <w:fldChar w:fldCharType="begin"/>
        </w:r>
        <w:r w:rsidR="008C349D">
          <w:rPr>
            <w:noProof/>
            <w:webHidden/>
          </w:rPr>
          <w:instrText xml:space="preserve"> PAGEREF _Toc12272425 \h </w:instrText>
        </w:r>
        <w:r w:rsidR="008C349D">
          <w:rPr>
            <w:noProof/>
            <w:webHidden/>
          </w:rPr>
        </w:r>
        <w:r w:rsidR="008C349D">
          <w:rPr>
            <w:noProof/>
            <w:webHidden/>
          </w:rPr>
          <w:fldChar w:fldCharType="separate"/>
        </w:r>
        <w:r w:rsidR="005D7159">
          <w:rPr>
            <w:noProof/>
            <w:webHidden/>
          </w:rPr>
          <w:t>51</w:t>
        </w:r>
        <w:r w:rsidR="008C349D">
          <w:rPr>
            <w:noProof/>
            <w:webHidden/>
          </w:rPr>
          <w:fldChar w:fldCharType="end"/>
        </w:r>
      </w:hyperlink>
    </w:p>
    <w:p w14:paraId="4A745810" w14:textId="77777777"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12272386"/>
      <w:bookmarkStart w:id="5" w:name="_Toc65426898"/>
      <w:bookmarkStart w:id="6" w:name="_Toc65427131"/>
      <w:bookmarkStart w:id="7" w:name="_Toc39028589"/>
      <w:r w:rsidRPr="00A6751C">
        <w:lastRenderedPageBreak/>
        <w:t>Wstęp</w:t>
      </w:r>
      <w:bookmarkEnd w:id="0"/>
      <w:bookmarkEnd w:id="1"/>
      <w:bookmarkEnd w:id="2"/>
      <w:bookmarkEnd w:id="3"/>
      <w:bookmarkEnd w:id="4"/>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77777777"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 trzeba dopasować odpowiednie podejście</w:t>
      </w:r>
      <w:r w:rsidRPr="006868DA">
        <w:t>.</w:t>
      </w:r>
      <w:r w:rsidR="00021DDE">
        <w:t xml:space="preserve"> </w:t>
      </w:r>
      <w:r w:rsidR="009F6DA9">
        <w:t>Z</w:t>
      </w:r>
      <w:r w:rsidRPr="006868DA">
        <w:t>większ</w:t>
      </w:r>
      <w:r w:rsidR="009F6DA9">
        <w:t>enie</w:t>
      </w:r>
      <w:r w:rsidRPr="006868DA">
        <w:t xml:space="preserve"> poziom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pPr>
        <w:pStyle w:val="Nagwek1"/>
        <w:numPr>
          <w:ilvl w:val="0"/>
          <w:numId w:val="0"/>
        </w:numPr>
      </w:pPr>
      <w:bookmarkStart w:id="8" w:name="_Toc12272387"/>
      <w:r w:rsidRPr="00A6751C">
        <w:lastRenderedPageBreak/>
        <w:t>Cel pracy</w:t>
      </w:r>
      <w:bookmarkEnd w:id="5"/>
      <w:bookmarkEnd w:id="6"/>
      <w:bookmarkEnd w:id="8"/>
    </w:p>
    <w:p w14:paraId="2C27207F" w14:textId="77777777"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77777777"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w:t>
      </w:r>
      <w:r w:rsidR="001D4B18">
        <w:rPr>
          <w:color w:val="000000"/>
        </w:rPr>
        <w:t xml:space="preserve"> zgodnie ze strategią </w:t>
      </w:r>
      <w:r w:rsidR="00093CBC">
        <w:rPr>
          <w:color w:val="000000"/>
        </w:rPr>
        <w:t>zbiorowej kontroli</w:t>
      </w:r>
      <w:r w:rsidR="00590E8D" w:rsidRPr="00A6751C">
        <w:rPr>
          <w:color w:val="000000"/>
        </w:rPr>
        <w:t xml:space="preserve"> będzie odbywać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 xml:space="preserve">Analogiczna funkcjonalność </w:t>
      </w:r>
      <w:r w:rsidR="001D4B18">
        <w:t>pięter</w:t>
      </w:r>
      <w:r w:rsidR="000E5C01">
        <w:t xml:space="preserve"> skłoniła autora pracy do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BD38EB" w:rsidRPr="00A6751C">
        <w:rPr>
          <w:rStyle w:val="Odwoanieprzypisudolnego"/>
          <w:bCs/>
        </w:rPr>
        <w:footnoteReference w:id="1"/>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w:t>
      </w:r>
      <w:proofErr w:type="spellStart"/>
      <w:r w:rsidR="006F34EC">
        <w:t>Cadence</w:t>
      </w:r>
      <w:proofErr w:type="spellEnd"/>
      <w:r w:rsidR="006F34EC">
        <w:t xml:space="preserv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12272388"/>
      <w:bookmarkStart w:id="12" w:name="_Toc65426900"/>
      <w:bookmarkStart w:id="13" w:name="_Toc65427133"/>
      <w:bookmarkEnd w:id="9"/>
      <w:bookmarkEnd w:id="10"/>
      <w:r w:rsidR="000B627D" w:rsidRPr="00A6751C">
        <w:t xml:space="preserve">Technologia </w:t>
      </w:r>
      <w:r w:rsidR="00E54551" w:rsidRPr="00A6751C">
        <w:t>dźwigów osobowych</w:t>
      </w:r>
      <w:bookmarkEnd w:id="11"/>
    </w:p>
    <w:p w14:paraId="15855CCC" w14:textId="77777777" w:rsidR="005D1107" w:rsidRPr="00A6751C" w:rsidRDefault="007D3CBA" w:rsidP="003D6177">
      <w:pPr>
        <w:pStyle w:val="Nagwek2"/>
        <w:rPr>
          <w:rFonts w:cs="Times New Roman"/>
        </w:rPr>
      </w:pPr>
      <w:bookmarkStart w:id="14" w:name="_Toc12272389"/>
      <w:r w:rsidRPr="00A6751C">
        <w:rPr>
          <w:rFonts w:cs="Times New Roman"/>
        </w:rPr>
        <w:t>Pierwsze systemy dźwigowe</w:t>
      </w:r>
      <w:bookmarkEnd w:id="14"/>
    </w:p>
    <w:p w14:paraId="3845C2E5" w14:textId="77777777"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Prymitywne windy były używane już w III wieku </w:t>
      </w:r>
      <w:proofErr w:type="spellStart"/>
      <w:r w:rsidRPr="00A6751C">
        <w:rPr>
          <w:rFonts w:ascii="Times New Roman" w:hAnsi="Times New Roman" w:cs="Times New Roman"/>
          <w:sz w:val="24"/>
        </w:rPr>
        <w:t>pne</w:t>
      </w:r>
      <w:proofErr w:type="spellEnd"/>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jedno z najważniejszych wynalazków wind, sprzęgło, które uniemożliwił</w:t>
      </w:r>
      <w:r w:rsidR="00604699">
        <w:rPr>
          <w:rFonts w:ascii="Times New Roman" w:hAnsi="Times New Roman" w:cs="Times New Roman"/>
          <w:sz w:val="24"/>
        </w:rPr>
        <w:t>o</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 xml:space="preserve">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77777777"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77777777"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osobowo-towarowe to z kolei urządzenie, które nadaje się zarówno do przewozu osób, jak i towaru,</w:t>
      </w:r>
    </w:p>
    <w:p w14:paraId="4285E443" w14:textId="77777777"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02AF5F10" w14:textId="77777777"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1CDE9CBE" w14:textId="77777777" w:rsidR="00560669" w:rsidRPr="00A6751C" w:rsidRDefault="00560669" w:rsidP="00560669">
      <w:pPr>
        <w:autoSpaceDE w:val="0"/>
        <w:autoSpaceDN w:val="0"/>
        <w:adjustRightInd w:val="0"/>
        <w:ind w:firstLine="357"/>
      </w:pPr>
    </w:p>
    <w:p w14:paraId="232FD3C8" w14:textId="77777777" w:rsidR="00581326" w:rsidRPr="00A6751C" w:rsidRDefault="00581326" w:rsidP="00581326">
      <w:pPr>
        <w:pStyle w:val="Nagwek2"/>
      </w:pPr>
      <w:bookmarkStart w:id="15" w:name="_Toc501052346"/>
      <w:bookmarkStart w:id="16" w:name="_Toc12272390"/>
      <w:r w:rsidRPr="00A6751C">
        <w:rPr>
          <w:rFonts w:cs="Times New Roman"/>
        </w:rPr>
        <w:t>S</w:t>
      </w:r>
      <w:bookmarkEnd w:id="15"/>
      <w:r w:rsidR="00163464" w:rsidRPr="00A6751C">
        <w:rPr>
          <w:rFonts w:cs="Times New Roman"/>
        </w:rPr>
        <w:t>trategie sterowania windą</w:t>
      </w:r>
      <w:bookmarkEnd w:id="16"/>
    </w:p>
    <w:p w14:paraId="7CDC7752" w14:textId="77777777"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0F107A">
      <w:pPr>
        <w:pStyle w:val="Nagwek3"/>
        <w:rPr>
          <w:sz w:val="24"/>
          <w:szCs w:val="24"/>
        </w:rPr>
      </w:pPr>
      <w:bookmarkStart w:id="17" w:name="_Toc12272391"/>
      <w:bookmarkStart w:id="18" w:name="_Toc65426907"/>
      <w:bookmarkStart w:id="19" w:name="_Toc65427140"/>
      <w:bookmarkEnd w:id="12"/>
      <w:bookmarkEnd w:id="13"/>
      <w:r w:rsidRPr="00A6751C">
        <w:rPr>
          <w:rFonts w:cs="Times New Roman"/>
          <w:sz w:val="24"/>
          <w:szCs w:val="24"/>
        </w:rPr>
        <w:t>Strategia zbiorowej kontroli</w:t>
      </w:r>
      <w:bookmarkEnd w:id="17"/>
    </w:p>
    <w:p w14:paraId="4769B5D6" w14:textId="77777777"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Polega na 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w:t>
      </w:r>
      <w:r w:rsidR="00317A86" w:rsidRPr="00A6751C">
        <w:rPr>
          <w:color w:val="000000"/>
        </w:rPr>
        <w:lastRenderedPageBreak/>
        <w:t>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pasażer [</w:t>
      </w:r>
      <w:r w:rsidRPr="00A6751C">
        <w:rPr>
          <w:color w:val="000000"/>
        </w:rPr>
        <w:t>5].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 xml:space="preserve">. </w:t>
      </w:r>
    </w:p>
    <w:p w14:paraId="3D719D12" w14:textId="77777777"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6242F0C3" w:rsidR="00731177" w:rsidRPr="00A6751C" w:rsidRDefault="00731177" w:rsidP="00FD2244">
      <w:pPr>
        <w:pStyle w:val="Legenda"/>
        <w:spacing w:before="0" w:after="0"/>
        <w:jc w:val="center"/>
        <w:rPr>
          <w:i/>
          <w:sz w:val="24"/>
          <w:u w:val="single"/>
        </w:rPr>
      </w:pPr>
      <w:bookmarkStart w:id="20" w:name="_Toc12266223"/>
      <w:r w:rsidRPr="00A6751C">
        <w:rPr>
          <w:i/>
          <w:sz w:val="24"/>
          <w:u w:val="single"/>
        </w:rPr>
        <w:t xml:space="preserve">Rysunek </w:t>
      </w:r>
      <w:r w:rsidR="00D10AD3">
        <w:rPr>
          <w:i/>
          <w:sz w:val="24"/>
          <w:u w:val="single"/>
        </w:rPr>
        <w:fldChar w:fldCharType="begin"/>
      </w:r>
      <w:r w:rsidR="00D10AD3">
        <w:rPr>
          <w:i/>
          <w:sz w:val="24"/>
          <w:u w:val="single"/>
        </w:rPr>
        <w:instrText xml:space="preserve"> STYLEREF 1 \s </w:instrText>
      </w:r>
      <w:r w:rsidR="00D10AD3">
        <w:rPr>
          <w:i/>
          <w:sz w:val="24"/>
          <w:u w:val="single"/>
        </w:rPr>
        <w:fldChar w:fldCharType="separate"/>
      </w:r>
      <w:r w:rsidR="00D10AD3">
        <w:rPr>
          <w:i/>
          <w:noProof/>
          <w:sz w:val="24"/>
          <w:u w:val="single"/>
        </w:rPr>
        <w:t>1</w:t>
      </w:r>
      <w:r w:rsidR="00D10AD3">
        <w:rPr>
          <w:i/>
          <w:sz w:val="24"/>
          <w:u w:val="single"/>
        </w:rPr>
        <w:fldChar w:fldCharType="end"/>
      </w:r>
      <w:r w:rsidR="00D10AD3">
        <w:rPr>
          <w:i/>
          <w:sz w:val="24"/>
          <w:u w:val="single"/>
        </w:rPr>
        <w:noBreakHyphen/>
      </w:r>
      <w:r w:rsidR="00D10AD3">
        <w:rPr>
          <w:i/>
          <w:sz w:val="24"/>
          <w:u w:val="single"/>
        </w:rPr>
        <w:fldChar w:fldCharType="begin"/>
      </w:r>
      <w:r w:rsidR="00D10AD3">
        <w:rPr>
          <w:i/>
          <w:sz w:val="24"/>
          <w:u w:val="single"/>
        </w:rPr>
        <w:instrText xml:space="preserve"> SEQ Rysunek \* ARABIC \s 1 </w:instrText>
      </w:r>
      <w:r w:rsidR="00D10AD3">
        <w:rPr>
          <w:i/>
          <w:sz w:val="24"/>
          <w:u w:val="single"/>
        </w:rPr>
        <w:fldChar w:fldCharType="separate"/>
      </w:r>
      <w:r w:rsidR="00D10AD3">
        <w:rPr>
          <w:i/>
          <w:noProof/>
          <w:sz w:val="24"/>
          <w:u w:val="single"/>
        </w:rPr>
        <w:t>1</w:t>
      </w:r>
      <w:r w:rsidR="00D10AD3">
        <w:rPr>
          <w:i/>
          <w:sz w:val="24"/>
          <w:u w:val="single"/>
        </w:rPr>
        <w:fldChar w:fldCharType="end"/>
      </w:r>
      <w:r w:rsidRPr="00A6751C">
        <w:rPr>
          <w:i/>
          <w:sz w:val="24"/>
          <w:u w:val="single"/>
        </w:rPr>
        <w:t xml:space="preserve"> Ruch głowicy dysku twardego zgodny z algorytmem SCAN</w:t>
      </w:r>
      <w:bookmarkEnd w:id="20"/>
    </w:p>
    <w:p w14:paraId="7FA401F6" w14:textId="77777777"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7</w:t>
      </w:r>
      <w:r w:rsidRPr="00A6751C">
        <w:rPr>
          <w:b/>
          <w:bCs/>
          <w:i/>
          <w:iCs/>
          <w:u w:val="single"/>
        </w:rPr>
        <w:t>]</w:t>
      </w:r>
    </w:p>
    <w:p w14:paraId="51EC2451" w14:textId="77777777"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0F107A">
      <w:pPr>
        <w:pStyle w:val="Nagwek3"/>
        <w:rPr>
          <w:sz w:val="24"/>
          <w:szCs w:val="24"/>
        </w:rPr>
      </w:pPr>
      <w:bookmarkStart w:id="21" w:name="_Toc12272392"/>
      <w:bookmarkStart w:id="22" w:name="_Toc65426902"/>
      <w:bookmarkStart w:id="23" w:name="_Toc65427135"/>
      <w:r w:rsidRPr="00A6751C">
        <w:rPr>
          <w:rFonts w:cs="Times New Roman"/>
          <w:sz w:val="24"/>
          <w:szCs w:val="24"/>
        </w:rPr>
        <w:lastRenderedPageBreak/>
        <w:t>Strategia strefowa</w:t>
      </w:r>
      <w:bookmarkEnd w:id="21"/>
    </w:p>
    <w:p w14:paraId="2CCF39B9" w14:textId="77777777" w:rsidR="00831725" w:rsidRDefault="00670272" w:rsidP="00A82C12">
      <w:pPr>
        <w:autoSpaceDE w:val="0"/>
        <w:autoSpaceDN w:val="0"/>
        <w:adjustRightInd w:val="0"/>
        <w:ind w:firstLine="284"/>
        <w:rPr>
          <w:color w:val="000000"/>
        </w:rPr>
      </w:pPr>
      <w:bookmarkStart w:id="24" w:name="_Toc501052349"/>
      <w:bookmarkEnd w:id="22"/>
      <w:bookmarkEnd w:id="23"/>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Transportation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256FB8" w:rsidRPr="00A6751C">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4E6382A" w14:textId="77777777" w:rsidR="00F63B6A" w:rsidRPr="00A6751C" w:rsidRDefault="00F63B6A" w:rsidP="00A82C12">
      <w:pPr>
        <w:autoSpaceDE w:val="0"/>
        <w:autoSpaceDN w:val="0"/>
        <w:adjustRightInd w:val="0"/>
        <w:ind w:firstLine="284"/>
        <w:rPr>
          <w:color w:val="000000"/>
        </w:rPr>
      </w:pPr>
    </w:p>
    <w:p w14:paraId="2F056173" w14:textId="77777777" w:rsidR="006C1B1D" w:rsidRPr="00A6751C" w:rsidRDefault="00256FB8" w:rsidP="00A82C12">
      <w:pPr>
        <w:autoSpaceDE w:val="0"/>
        <w:autoSpaceDN w:val="0"/>
        <w:adjustRightInd w:val="0"/>
        <w:ind w:firstLine="284"/>
        <w:rPr>
          <w:color w:val="000000"/>
        </w:rPr>
      </w:pPr>
      <w:r w:rsidRPr="00A6751C">
        <w:rPr>
          <w:color w:val="000000"/>
        </w:rPr>
        <w:t>Ta strategia ma na celu utrzymanie samochodów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 [6] od samochodów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Pr="00A6751C">
        <w:rPr>
          <w:color w:val="000000"/>
        </w:rPr>
        <w:t xml:space="preserve"> [7].</w:t>
      </w:r>
      <w:r w:rsidR="00756BF1" w:rsidRPr="00A6751C">
        <w:rPr>
          <w:color w:val="000000"/>
        </w:rPr>
        <w:t xml:space="preserve"> </w:t>
      </w:r>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28099B4F" w:rsidR="00FD2244" w:rsidRPr="00A6751C" w:rsidRDefault="00032D7D" w:rsidP="00FD2244">
      <w:pPr>
        <w:pStyle w:val="Legenda"/>
        <w:spacing w:before="0" w:after="0"/>
        <w:jc w:val="center"/>
        <w:rPr>
          <w:i/>
          <w:iCs/>
          <w:sz w:val="24"/>
          <w:szCs w:val="24"/>
          <w:u w:val="single"/>
        </w:rPr>
      </w:pPr>
      <w:bookmarkStart w:id="25" w:name="_Toc12266224"/>
      <w:r w:rsidRPr="00A6751C">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1</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2</w:t>
      </w:r>
      <w:r w:rsidR="00D10AD3">
        <w:rPr>
          <w:i/>
          <w:iCs/>
          <w:sz w:val="24"/>
          <w:szCs w:val="24"/>
          <w:u w:val="single"/>
        </w:rPr>
        <w:fldChar w:fldCharType="end"/>
      </w:r>
      <w:r w:rsidR="00231611" w:rsidRPr="00A6751C">
        <w:rPr>
          <w:i/>
          <w:iCs/>
          <w:sz w:val="24"/>
          <w:szCs w:val="24"/>
          <w:u w:val="single"/>
        </w:rPr>
        <w:t xml:space="preserve"> System strefowy w budynku Shanghai Tower</w:t>
      </w:r>
      <w:bookmarkEnd w:id="25"/>
      <w:r w:rsidR="00FD2244" w:rsidRPr="00A6751C">
        <w:rPr>
          <w:i/>
          <w:iCs/>
          <w:sz w:val="24"/>
          <w:szCs w:val="24"/>
          <w:u w:val="single"/>
        </w:rPr>
        <w:t xml:space="preserve"> </w:t>
      </w:r>
    </w:p>
    <w:p w14:paraId="119F9A45" w14:textId="77777777"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8</w:t>
      </w:r>
      <w:r w:rsidRPr="00A6751C">
        <w:rPr>
          <w:b/>
          <w:bCs/>
          <w:i/>
          <w:iCs/>
          <w:u w:val="single"/>
        </w:rPr>
        <w:t>]</w:t>
      </w:r>
    </w:p>
    <w:p w14:paraId="32EE0FF3" w14:textId="77777777"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1E6B0AB" w14:textId="77777777"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14:anchorId="058E5D9F" wp14:editId="41AA612C">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14:paraId="3A1496B1" w14:textId="62EFE4F2" w:rsidR="008928BF" w:rsidRPr="00A6751C" w:rsidRDefault="008928BF" w:rsidP="008928BF">
      <w:pPr>
        <w:pStyle w:val="Legenda"/>
        <w:spacing w:before="0" w:after="0"/>
        <w:jc w:val="center"/>
        <w:rPr>
          <w:b w:val="0"/>
          <w:bCs w:val="0"/>
          <w:i/>
          <w:iCs/>
          <w:sz w:val="24"/>
          <w:szCs w:val="24"/>
          <w:u w:val="single"/>
        </w:rPr>
      </w:pPr>
      <w:bookmarkStart w:id="26" w:name="_Toc12266225"/>
      <w:r w:rsidRPr="00A6751C">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1</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3</w:t>
      </w:r>
      <w:r w:rsidR="00D10AD3">
        <w:rPr>
          <w:i/>
          <w:iCs/>
          <w:sz w:val="24"/>
          <w:szCs w:val="24"/>
          <w:u w:val="single"/>
        </w:rPr>
        <w:fldChar w:fldCharType="end"/>
      </w:r>
      <w:r w:rsidRPr="00A6751C">
        <w:rPr>
          <w:i/>
          <w:iCs/>
          <w:sz w:val="24"/>
          <w:szCs w:val="24"/>
          <w:u w:val="single"/>
        </w:rPr>
        <w:t xml:space="preserve"> Przykład połączenia dwóch stref</w:t>
      </w:r>
      <w:bookmarkEnd w:id="26"/>
    </w:p>
    <w:p w14:paraId="42E5E6D5" w14:textId="77777777" w:rsidR="008928BF" w:rsidRPr="00A6751C" w:rsidRDefault="008928BF" w:rsidP="008928BF">
      <w:pPr>
        <w:jc w:val="center"/>
        <w:rPr>
          <w:b/>
          <w:bCs/>
          <w:i/>
          <w:iCs/>
          <w:u w:val="single"/>
        </w:rPr>
      </w:pPr>
      <w:r w:rsidRPr="00A6751C">
        <w:rPr>
          <w:b/>
          <w:bCs/>
          <w:i/>
          <w:iCs/>
          <w:u w:val="single"/>
        </w:rPr>
        <w:t>Źródło: [8]</w:t>
      </w:r>
    </w:p>
    <w:p w14:paraId="08D54DC0" w14:textId="77777777"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0654E0" w:rsidRPr="00A6751C">
        <w:rPr>
          <w:color w:val="000000"/>
        </w:rPr>
        <w:t xml:space="preserve"> [</w:t>
      </w:r>
      <w:r w:rsidR="00826839" w:rsidRPr="00A6751C">
        <w:rPr>
          <w:color w:val="000000"/>
        </w:rPr>
        <w:t>9</w:t>
      </w:r>
      <w:r w:rsidR="000654E0" w:rsidRPr="00A6751C">
        <w:rPr>
          <w:color w:val="000000"/>
        </w:rPr>
        <w:t>]</w:t>
      </w:r>
      <w:r w:rsidRPr="00A6751C">
        <w:rPr>
          <w:color w:val="000000"/>
        </w:rPr>
        <w:t>.</w:t>
      </w:r>
    </w:p>
    <w:p w14:paraId="7A148674" w14:textId="77777777" w:rsidR="007B1409" w:rsidRPr="00A6751C" w:rsidRDefault="007B1409" w:rsidP="007B1409">
      <w:pPr>
        <w:autoSpaceDE w:val="0"/>
        <w:autoSpaceDN w:val="0"/>
        <w:adjustRightInd w:val="0"/>
        <w:spacing w:line="240" w:lineRule="auto"/>
        <w:rPr>
          <w:color w:val="000000"/>
          <w:szCs w:val="22"/>
        </w:rPr>
      </w:pPr>
    </w:p>
    <w:p w14:paraId="007709D4" w14:textId="77777777" w:rsidR="000F107A" w:rsidRPr="00A6751C" w:rsidRDefault="00A151FB" w:rsidP="000F107A">
      <w:pPr>
        <w:pStyle w:val="Nagwek3"/>
        <w:rPr>
          <w:sz w:val="24"/>
          <w:szCs w:val="24"/>
        </w:rPr>
      </w:pPr>
      <w:bookmarkStart w:id="27" w:name="_Toc12272393"/>
      <w:bookmarkEnd w:id="24"/>
      <w:r w:rsidRPr="00A6751C">
        <w:rPr>
          <w:sz w:val="24"/>
          <w:szCs w:val="24"/>
        </w:rPr>
        <w:t>S</w:t>
      </w:r>
      <w:r w:rsidR="0072482D" w:rsidRPr="00A6751C">
        <w:rPr>
          <w:sz w:val="24"/>
          <w:szCs w:val="24"/>
        </w:rPr>
        <w:t>trategia oparta na wyszukiwaniu</w:t>
      </w:r>
      <w:bookmarkEnd w:id="27"/>
    </w:p>
    <w:p w14:paraId="71C0BCE4" w14:textId="77777777"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612DB6" w:rsidRPr="00A6751C">
        <w:t xml:space="preserve"> [5].</w:t>
      </w:r>
    </w:p>
    <w:p w14:paraId="0A1B5D7C" w14:textId="77777777"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187524" w:rsidRPr="00A6751C">
        <w:t xml:space="preserve"> [6]</w:t>
      </w:r>
      <w:r w:rsidR="0072482D" w:rsidRPr="00A6751C">
        <w:t>.</w:t>
      </w:r>
    </w:p>
    <w:p w14:paraId="56DE1737" w14:textId="77777777" w:rsidR="00526363" w:rsidRPr="00A6751C" w:rsidRDefault="00526363" w:rsidP="00526363">
      <w:pPr>
        <w:pStyle w:val="NormalnyWeb"/>
        <w:spacing w:before="0" w:beforeAutospacing="0" w:after="0" w:afterAutospacing="0" w:line="360" w:lineRule="auto"/>
        <w:ind w:firstLine="284"/>
        <w:jc w:val="both"/>
      </w:pPr>
    </w:p>
    <w:p w14:paraId="212D8986" w14:textId="77777777" w:rsidR="00163464" w:rsidRPr="00A6751C" w:rsidRDefault="002130E6" w:rsidP="00163464">
      <w:pPr>
        <w:pStyle w:val="Nagwek2"/>
        <w:rPr>
          <w:rFonts w:cs="Times New Roman"/>
        </w:rPr>
      </w:pPr>
      <w:bookmarkStart w:id="28" w:name="_Toc12272394"/>
      <w:r w:rsidRPr="00A6751C">
        <w:rPr>
          <w:rFonts w:cs="Times New Roman"/>
        </w:rPr>
        <w:t>Cechy standardowej windy</w:t>
      </w:r>
      <w:bookmarkEnd w:id="28"/>
    </w:p>
    <w:p w14:paraId="6B01ACC6" w14:textId="77777777"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746277" w:rsidRPr="00A6751C">
        <w:rPr>
          <w:szCs w:val="28"/>
        </w:rPr>
        <w:t xml:space="preserve"> [11]</w:t>
      </w:r>
      <w:r w:rsidRPr="00A6751C">
        <w:rPr>
          <w:szCs w:val="28"/>
        </w:rPr>
        <w:t>.</w:t>
      </w:r>
    </w:p>
    <w:p w14:paraId="3A4E12A1" w14:textId="77777777"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77777777"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77777777"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77777777"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p>
    <w:p w14:paraId="03374D8F" w14:textId="77777777" w:rsidR="00720895" w:rsidRPr="00992D60" w:rsidRDefault="00083185" w:rsidP="00720895">
      <w:pPr>
        <w:pStyle w:val="Nagwek3"/>
        <w:rPr>
          <w:rFonts w:cs="Times New Roman"/>
          <w:bCs w:val="0"/>
          <w:sz w:val="24"/>
          <w:szCs w:val="24"/>
        </w:rPr>
      </w:pPr>
      <w:bookmarkStart w:id="29" w:name="_Toc12272395"/>
      <w:r w:rsidRPr="00992D60">
        <w:rPr>
          <w:rFonts w:cs="Times New Roman"/>
          <w:bCs w:val="0"/>
          <w:sz w:val="24"/>
          <w:szCs w:val="24"/>
        </w:rPr>
        <w:lastRenderedPageBreak/>
        <w:t>Zależności czasowe</w:t>
      </w:r>
      <w:bookmarkEnd w:id="29"/>
    </w:p>
    <w:p w14:paraId="7BA71255" w14:textId="77777777"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14:paraId="53773E3C" w14:textId="77777777" w:rsidR="00225574" w:rsidRPr="00A6751C" w:rsidRDefault="00225574" w:rsidP="002A45A4">
      <w:pPr>
        <w:pStyle w:val="Tekstpodstawowyzwciciem"/>
      </w:pPr>
    </w:p>
    <w:p w14:paraId="209B63A2" w14:textId="77777777" w:rsidR="00D045DB" w:rsidRPr="00A6751C" w:rsidRDefault="008626F2" w:rsidP="00D045DB">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0449FD8B" w14:textId="6210ADEE" w:rsidR="00D20C42" w:rsidRPr="00A6751C" w:rsidRDefault="00D045DB" w:rsidP="00D045DB">
      <w:pPr>
        <w:pStyle w:val="Legenda"/>
        <w:spacing w:before="0" w:after="0"/>
        <w:jc w:val="center"/>
        <w:rPr>
          <w:i/>
          <w:iCs/>
          <w:sz w:val="24"/>
          <w:szCs w:val="24"/>
          <w:u w:val="single"/>
        </w:rPr>
      </w:pPr>
      <w:bookmarkStart w:id="30" w:name="_Toc12266226"/>
      <w:r w:rsidRPr="00A6751C">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1</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4</w:t>
      </w:r>
      <w:r w:rsidR="00D10AD3">
        <w:rPr>
          <w:i/>
          <w:iCs/>
          <w:sz w:val="24"/>
          <w:szCs w:val="24"/>
          <w:u w:val="single"/>
        </w:rPr>
        <w:fldChar w:fldCharType="end"/>
      </w:r>
      <w:r w:rsidRPr="00A6751C">
        <w:rPr>
          <w:i/>
          <w:iCs/>
          <w:sz w:val="24"/>
          <w:szCs w:val="24"/>
          <w:u w:val="single"/>
        </w:rPr>
        <w:t xml:space="preserve"> </w:t>
      </w:r>
      <w:r w:rsidR="00020752" w:rsidRPr="00A6751C">
        <w:rPr>
          <w:i/>
          <w:iCs/>
          <w:sz w:val="24"/>
          <w:szCs w:val="24"/>
          <w:u w:val="single"/>
        </w:rPr>
        <w:t>Model windy dwuprzystankowej</w:t>
      </w:r>
      <w:bookmarkEnd w:id="30"/>
    </w:p>
    <w:p w14:paraId="2590801C" w14:textId="77777777" w:rsidR="00D20C42" w:rsidRPr="00A6751C" w:rsidRDefault="00D045DB" w:rsidP="00020752">
      <w:pPr>
        <w:jc w:val="center"/>
        <w:rPr>
          <w:b/>
          <w:bCs/>
          <w:i/>
          <w:iCs/>
          <w:u w:val="single"/>
        </w:rPr>
      </w:pPr>
      <w:r w:rsidRPr="00A6751C">
        <w:rPr>
          <w:b/>
          <w:bCs/>
          <w:i/>
          <w:iCs/>
          <w:u w:val="single"/>
        </w:rPr>
        <w:t>Źródło: [</w:t>
      </w:r>
      <w:r w:rsidR="00EF4002" w:rsidRPr="00A6751C">
        <w:rPr>
          <w:b/>
          <w:bCs/>
          <w:i/>
          <w:iCs/>
          <w:u w:val="single"/>
        </w:rPr>
        <w:t>5</w:t>
      </w:r>
      <w:r w:rsidRPr="00A6751C">
        <w:rPr>
          <w:b/>
          <w:bCs/>
          <w:i/>
          <w:iCs/>
          <w:u w:val="single"/>
        </w:rPr>
        <w:t>]</w:t>
      </w:r>
    </w:p>
    <w:p w14:paraId="338F7802" w14:textId="77777777" w:rsidR="00020752" w:rsidRPr="00A6751C" w:rsidRDefault="00020752" w:rsidP="00020752">
      <w:pPr>
        <w:jc w:val="center"/>
        <w:rPr>
          <w:b/>
          <w:bCs/>
          <w:i/>
          <w:iCs/>
          <w:u w:val="single"/>
        </w:rPr>
      </w:pPr>
    </w:p>
    <w:p w14:paraId="21FBA34B" w14:textId="77777777"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AE1AFD" w:rsidRPr="00A6751C">
        <w:t>s)</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lastRenderedPageBreak/>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DB4416C" w14:textId="77777777"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 xml:space="preserve">. </w:t>
      </w:r>
    </w:p>
    <w:p w14:paraId="173EA986" w14:textId="77777777" w:rsidR="00720895" w:rsidRPr="00F97267" w:rsidRDefault="002A45A4" w:rsidP="004B3736">
      <w:pPr>
        <w:pStyle w:val="Nagwek3"/>
        <w:rPr>
          <w:sz w:val="24"/>
          <w:szCs w:val="24"/>
        </w:rPr>
      </w:pPr>
      <w:bookmarkStart w:id="31" w:name="_Toc12272396"/>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14:paraId="59FA32A0" w14:textId="77777777"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xml:space="preserve">. Pasażer wchodzi i zostaje zabrany do </w:t>
      </w:r>
      <w:r w:rsidRPr="00A6751C">
        <w:rPr>
          <w:szCs w:val="28"/>
        </w:rPr>
        <w:lastRenderedPageBreak/>
        <w:t>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6E74FFC3" w14:textId="77777777" w:rsidR="0020641A" w:rsidRPr="00A6751C" w:rsidRDefault="0020641A" w:rsidP="0020641A">
      <w:pPr>
        <w:suppressAutoHyphens/>
        <w:ind w:firstLine="284"/>
        <w:rPr>
          <w:szCs w:val="28"/>
        </w:rPr>
      </w:pPr>
    </w:p>
    <w:p w14:paraId="1984BB4D" w14:textId="77777777" w:rsidR="000F107A" w:rsidRPr="00A6751C" w:rsidRDefault="00F44737" w:rsidP="000F107A">
      <w:pPr>
        <w:pStyle w:val="Nagwek2"/>
        <w:rPr>
          <w:rFonts w:cs="Times New Roman"/>
          <w:szCs w:val="32"/>
        </w:rPr>
      </w:pPr>
      <w:bookmarkStart w:id="32" w:name="_Toc12272397"/>
      <w:r w:rsidRPr="00A6751C">
        <w:rPr>
          <w:rFonts w:cs="Times New Roman"/>
          <w:szCs w:val="32"/>
        </w:rPr>
        <w:t>Układy elektroniczne</w:t>
      </w:r>
      <w:r w:rsidR="00B04791" w:rsidRPr="00A6751C">
        <w:rPr>
          <w:rFonts w:cs="Times New Roman"/>
          <w:szCs w:val="32"/>
        </w:rPr>
        <w:t xml:space="preserve"> ster</w:t>
      </w:r>
      <w:r w:rsidRPr="00A6751C">
        <w:rPr>
          <w:rFonts w:cs="Times New Roman"/>
          <w:szCs w:val="32"/>
        </w:rPr>
        <w:t>ujące</w:t>
      </w:r>
      <w:r w:rsidR="00BD7922" w:rsidRPr="00A6751C">
        <w:rPr>
          <w:rFonts w:cs="Times New Roman"/>
          <w:szCs w:val="32"/>
        </w:rPr>
        <w:t xml:space="preserve"> windą</w:t>
      </w:r>
      <w:bookmarkEnd w:id="32"/>
    </w:p>
    <w:p w14:paraId="14123C56" w14:textId="77777777"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14:paraId="1AA16E09" w14:textId="77777777"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wiele maszyn stanów</w:t>
      </w:r>
      <w:r w:rsidR="00766A44" w:rsidRPr="00A6751C">
        <w:t xml:space="preserve"> </w:t>
      </w:r>
      <w:r w:rsidRPr="00A6751C">
        <w:t xml:space="preserve">które odczytują dane wejściowe systemu i,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3E070AFD" w14:textId="77777777" w:rsidR="00CA5664" w:rsidRPr="00A6751C" w:rsidRDefault="00C53176" w:rsidP="001A21DA">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Python,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2F3D5CD6" w14:textId="77777777" w:rsidR="00863ED6" w:rsidRPr="00A6751C" w:rsidRDefault="00863ED6" w:rsidP="00796B9E">
      <w:pPr>
        <w:pStyle w:val="Akapitzlist"/>
        <w:suppressAutoHyphens/>
        <w:spacing w:line="360" w:lineRule="auto"/>
        <w:ind w:left="0" w:firstLine="284"/>
        <w:jc w:val="both"/>
        <w:rPr>
          <w:rFonts w:ascii="Times New Roman" w:hAnsi="Times New Roman" w:cs="Times New Roman"/>
          <w:bCs/>
          <w:sz w:val="24"/>
          <w:szCs w:val="24"/>
        </w:rPr>
      </w:pPr>
    </w:p>
    <w:p w14:paraId="601F37CF" w14:textId="77777777" w:rsidR="00863ED6" w:rsidRPr="00A6751C" w:rsidRDefault="00863ED6" w:rsidP="00863ED6">
      <w:pPr>
        <w:pStyle w:val="Nagwek2"/>
      </w:pPr>
      <w:bookmarkStart w:id="33" w:name="_Toc12272398"/>
      <w:r w:rsidRPr="00A6751C">
        <w:t>Przepisy prawne i normy</w:t>
      </w:r>
      <w:bookmarkEnd w:id="33"/>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77777777"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Pr="00A6751C">
        <w:rPr>
          <w:rStyle w:val="Pogrubienie0"/>
          <w:b w:val="0"/>
          <w:bCs w:val="0"/>
        </w:rPr>
        <w:t>est dostosowany do nowej polityki ram prawnych i ma zastosowanie od 20 kwietnia 2016 r., Zastępując poprzednią dyrektywę 95/16 / WE</w:t>
      </w:r>
      <w:r w:rsidR="00DA36F2" w:rsidRPr="00A6751C">
        <w:rPr>
          <w:rStyle w:val="Pogrubienie0"/>
          <w:b w:val="0"/>
          <w:bCs w:val="0"/>
        </w:rPr>
        <w:t xml:space="preserve"> [12].</w:t>
      </w:r>
    </w:p>
    <w:p w14:paraId="68A08389" w14:textId="77777777"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8865C5" w:rsidRPr="00A6751C">
        <w:rPr>
          <w:rStyle w:val="Pogrubienie0"/>
          <w:b w:val="0"/>
          <w:bCs w:val="0"/>
        </w:rPr>
        <w:t xml:space="preserve"> [13]</w:t>
      </w:r>
      <w:r w:rsidRPr="00A6751C">
        <w:rPr>
          <w:rStyle w:val="Pogrubienie0"/>
          <w:b w:val="0"/>
          <w:bCs w:val="0"/>
        </w:rPr>
        <w:t>.</w:t>
      </w:r>
    </w:p>
    <w:p w14:paraId="70E30DE3" w14:textId="77777777"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 [12].</w:t>
      </w:r>
    </w:p>
    <w:p w14:paraId="5198A59D" w14:textId="77777777"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E05012" w:rsidRPr="00A6751C">
        <w:rPr>
          <w:rStyle w:val="Pogrubienie0"/>
          <w:b w:val="0"/>
          <w:bCs w:val="0"/>
        </w:rPr>
        <w:t xml:space="preserve"> [14]</w:t>
      </w:r>
      <w:r w:rsidRPr="00A6751C">
        <w:rPr>
          <w:rStyle w:val="Pogrubienie0"/>
          <w:b w:val="0"/>
          <w:bCs w:val="0"/>
        </w:rPr>
        <w:t>.</w:t>
      </w:r>
    </w:p>
    <w:p w14:paraId="68166474" w14:textId="77777777" w:rsidR="00073917" w:rsidRPr="00A6751C" w:rsidRDefault="00BF5314" w:rsidP="00073917">
      <w:pPr>
        <w:pStyle w:val="Nagwek2"/>
      </w:pPr>
      <w:bookmarkStart w:id="34" w:name="_Toc12272399"/>
      <w:r w:rsidRPr="00A6751C">
        <w:lastRenderedPageBreak/>
        <w:t>System</w:t>
      </w:r>
      <w:r w:rsidR="00F01073" w:rsidRPr="00A6751C">
        <w:t xml:space="preserve"> przyszłości</w:t>
      </w:r>
      <w:bookmarkEnd w:id="34"/>
    </w:p>
    <w:p w14:paraId="3E18AFF9" w14:textId="77777777" w:rsidR="0016192B" w:rsidRPr="00A6751C" w:rsidRDefault="0016192B" w:rsidP="0016192B">
      <w:pPr>
        <w:pStyle w:val="Nagwek3"/>
        <w:rPr>
          <w:sz w:val="24"/>
          <w:szCs w:val="24"/>
        </w:rPr>
      </w:pPr>
      <w:bookmarkStart w:id="35" w:name="_Toc12272400"/>
      <w:r w:rsidRPr="00A6751C">
        <w:rPr>
          <w:sz w:val="24"/>
          <w:szCs w:val="24"/>
        </w:rPr>
        <w:t>Algorytm wysyłki docelowej</w:t>
      </w:r>
      <w:bookmarkEnd w:id="35"/>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77777777"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14:paraId="2D4EEA16" w14:textId="77777777"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14:paraId="47771240" w14:textId="77777777" w:rsidR="0061491D" w:rsidRPr="00A6751C" w:rsidRDefault="004A1E5B" w:rsidP="004A1E5B">
      <w:pPr>
        <w:pStyle w:val="Tekstpodstawowyzwciciem"/>
        <w:spacing w:after="0"/>
        <w:jc w:val="center"/>
      </w:pPr>
      <w:r w:rsidRPr="00A6751C">
        <w:rPr>
          <w:noProof/>
        </w:rPr>
        <w:lastRenderedPageBreak/>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3E040D4C" w14:textId="780E545A" w:rsidR="00183F31" w:rsidRPr="00A6751C" w:rsidRDefault="00183F31" w:rsidP="001C571A">
      <w:pPr>
        <w:pStyle w:val="Legenda"/>
        <w:spacing w:before="0" w:after="0"/>
        <w:jc w:val="center"/>
        <w:rPr>
          <w:i/>
          <w:sz w:val="24"/>
          <w:u w:val="single"/>
        </w:rPr>
      </w:pPr>
      <w:bookmarkStart w:id="36" w:name="_Toc12266227"/>
      <w:r w:rsidRPr="00A6751C">
        <w:rPr>
          <w:i/>
          <w:sz w:val="24"/>
          <w:u w:val="single"/>
        </w:rPr>
        <w:t xml:space="preserve">Rysunek </w:t>
      </w:r>
      <w:r w:rsidR="00D10AD3">
        <w:rPr>
          <w:i/>
          <w:sz w:val="24"/>
          <w:u w:val="single"/>
        </w:rPr>
        <w:fldChar w:fldCharType="begin"/>
      </w:r>
      <w:r w:rsidR="00D10AD3">
        <w:rPr>
          <w:i/>
          <w:sz w:val="24"/>
          <w:u w:val="single"/>
        </w:rPr>
        <w:instrText xml:space="preserve"> STYLEREF 1 \s </w:instrText>
      </w:r>
      <w:r w:rsidR="00D10AD3">
        <w:rPr>
          <w:i/>
          <w:sz w:val="24"/>
          <w:u w:val="single"/>
        </w:rPr>
        <w:fldChar w:fldCharType="separate"/>
      </w:r>
      <w:r w:rsidR="00D10AD3">
        <w:rPr>
          <w:i/>
          <w:noProof/>
          <w:sz w:val="24"/>
          <w:u w:val="single"/>
        </w:rPr>
        <w:t>1</w:t>
      </w:r>
      <w:r w:rsidR="00D10AD3">
        <w:rPr>
          <w:i/>
          <w:sz w:val="24"/>
          <w:u w:val="single"/>
        </w:rPr>
        <w:fldChar w:fldCharType="end"/>
      </w:r>
      <w:r w:rsidR="00D10AD3">
        <w:rPr>
          <w:i/>
          <w:sz w:val="24"/>
          <w:u w:val="single"/>
        </w:rPr>
        <w:noBreakHyphen/>
      </w:r>
      <w:r w:rsidR="00D10AD3">
        <w:rPr>
          <w:i/>
          <w:sz w:val="24"/>
          <w:u w:val="single"/>
        </w:rPr>
        <w:fldChar w:fldCharType="begin"/>
      </w:r>
      <w:r w:rsidR="00D10AD3">
        <w:rPr>
          <w:i/>
          <w:sz w:val="24"/>
          <w:u w:val="single"/>
        </w:rPr>
        <w:instrText xml:space="preserve"> SEQ Rysunek \* ARABIC \s 1 </w:instrText>
      </w:r>
      <w:r w:rsidR="00D10AD3">
        <w:rPr>
          <w:i/>
          <w:sz w:val="24"/>
          <w:u w:val="single"/>
        </w:rPr>
        <w:fldChar w:fldCharType="separate"/>
      </w:r>
      <w:r w:rsidR="00D10AD3">
        <w:rPr>
          <w:i/>
          <w:noProof/>
          <w:sz w:val="24"/>
          <w:u w:val="single"/>
        </w:rPr>
        <w:t>5</w:t>
      </w:r>
      <w:r w:rsidR="00D10AD3">
        <w:rPr>
          <w:i/>
          <w:sz w:val="24"/>
          <w:u w:val="single"/>
        </w:rPr>
        <w:fldChar w:fldCharType="end"/>
      </w:r>
      <w:r w:rsidRPr="00A6751C">
        <w:rPr>
          <w:i/>
          <w:sz w:val="24"/>
          <w:u w:val="single"/>
        </w:rPr>
        <w:t xml:space="preserve"> Wybór piętra w systemie z wysyłką docelową</w:t>
      </w:r>
      <w:bookmarkEnd w:id="36"/>
    </w:p>
    <w:p w14:paraId="3C7EF39A" w14:textId="77777777" w:rsidR="002A6A4A" w:rsidRPr="00A6751C" w:rsidRDefault="001C571A" w:rsidP="00F708D9">
      <w:pPr>
        <w:jc w:val="center"/>
        <w:rPr>
          <w:b/>
          <w:bCs/>
          <w:i/>
          <w:iCs/>
          <w:u w:val="single"/>
        </w:rPr>
      </w:pPr>
      <w:r w:rsidRPr="00A6751C">
        <w:rPr>
          <w:b/>
          <w:bCs/>
          <w:i/>
          <w:iCs/>
          <w:u w:val="single"/>
        </w:rPr>
        <w:t>Źródło: []</w:t>
      </w:r>
    </w:p>
    <w:p w14:paraId="6D54305C" w14:textId="77777777" w:rsidR="00F708D9" w:rsidRPr="00A6751C" w:rsidRDefault="00F708D9" w:rsidP="00F708D9">
      <w:pPr>
        <w:jc w:val="center"/>
        <w:rPr>
          <w:b/>
          <w:bCs/>
          <w:i/>
          <w:iCs/>
          <w:u w:val="single"/>
        </w:rPr>
      </w:pPr>
    </w:p>
    <w:p w14:paraId="51D03C52" w14:textId="77777777"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14:paraId="3CA6FC37" w14:textId="77777777" w:rsidR="00462C9B" w:rsidRPr="00A6751C" w:rsidRDefault="00AF6ECF" w:rsidP="00183F31">
      <w:pPr>
        <w:pStyle w:val="Legenda"/>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6D26AF6E" w14:textId="307D6AB0" w:rsidR="00214801" w:rsidRPr="00A6751C" w:rsidRDefault="003E5B7B" w:rsidP="001C571A">
      <w:pPr>
        <w:pStyle w:val="Legenda"/>
        <w:spacing w:before="0" w:after="0"/>
        <w:jc w:val="center"/>
        <w:rPr>
          <w:i/>
          <w:sz w:val="24"/>
          <w:u w:val="single"/>
        </w:rPr>
      </w:pPr>
      <w:bookmarkStart w:id="37" w:name="_Toc12266228"/>
      <w:r w:rsidRPr="00A6751C">
        <w:rPr>
          <w:i/>
          <w:sz w:val="24"/>
          <w:u w:val="single"/>
        </w:rPr>
        <w:t xml:space="preserve">Rysunek </w:t>
      </w:r>
      <w:r w:rsidR="00D10AD3">
        <w:rPr>
          <w:i/>
          <w:sz w:val="24"/>
          <w:u w:val="single"/>
        </w:rPr>
        <w:fldChar w:fldCharType="begin"/>
      </w:r>
      <w:r w:rsidR="00D10AD3">
        <w:rPr>
          <w:i/>
          <w:sz w:val="24"/>
          <w:u w:val="single"/>
        </w:rPr>
        <w:instrText xml:space="preserve"> STYLEREF 1 \s </w:instrText>
      </w:r>
      <w:r w:rsidR="00D10AD3">
        <w:rPr>
          <w:i/>
          <w:sz w:val="24"/>
          <w:u w:val="single"/>
        </w:rPr>
        <w:fldChar w:fldCharType="separate"/>
      </w:r>
      <w:r w:rsidR="00D10AD3">
        <w:rPr>
          <w:i/>
          <w:noProof/>
          <w:sz w:val="24"/>
          <w:u w:val="single"/>
        </w:rPr>
        <w:t>1</w:t>
      </w:r>
      <w:r w:rsidR="00D10AD3">
        <w:rPr>
          <w:i/>
          <w:sz w:val="24"/>
          <w:u w:val="single"/>
        </w:rPr>
        <w:fldChar w:fldCharType="end"/>
      </w:r>
      <w:r w:rsidR="00D10AD3">
        <w:rPr>
          <w:i/>
          <w:sz w:val="24"/>
          <w:u w:val="single"/>
        </w:rPr>
        <w:noBreakHyphen/>
      </w:r>
      <w:r w:rsidR="00D10AD3">
        <w:rPr>
          <w:i/>
          <w:sz w:val="24"/>
          <w:u w:val="single"/>
        </w:rPr>
        <w:fldChar w:fldCharType="begin"/>
      </w:r>
      <w:r w:rsidR="00D10AD3">
        <w:rPr>
          <w:i/>
          <w:sz w:val="24"/>
          <w:u w:val="single"/>
        </w:rPr>
        <w:instrText xml:space="preserve"> SEQ Rysunek \* ARABIC \s 1 </w:instrText>
      </w:r>
      <w:r w:rsidR="00D10AD3">
        <w:rPr>
          <w:i/>
          <w:sz w:val="24"/>
          <w:u w:val="single"/>
        </w:rPr>
        <w:fldChar w:fldCharType="separate"/>
      </w:r>
      <w:r w:rsidR="00D10AD3">
        <w:rPr>
          <w:i/>
          <w:noProof/>
          <w:sz w:val="24"/>
          <w:u w:val="single"/>
        </w:rPr>
        <w:t>6</w:t>
      </w:r>
      <w:r w:rsidR="00D10AD3">
        <w:rPr>
          <w:i/>
          <w:sz w:val="24"/>
          <w:u w:val="single"/>
        </w:rPr>
        <w:fldChar w:fldCharType="end"/>
      </w:r>
      <w:r w:rsidRPr="00A6751C">
        <w:rPr>
          <w:i/>
          <w:sz w:val="24"/>
          <w:u w:val="single"/>
        </w:rPr>
        <w:t xml:space="preserve"> </w:t>
      </w:r>
      <w:r w:rsidR="00C95B43" w:rsidRPr="00A6751C">
        <w:rPr>
          <w:i/>
          <w:sz w:val="24"/>
          <w:u w:val="single"/>
        </w:rPr>
        <w:t>Przyciski</w:t>
      </w:r>
      <w:r w:rsidR="0014430B" w:rsidRPr="00A6751C">
        <w:rPr>
          <w:i/>
          <w:sz w:val="24"/>
          <w:u w:val="single"/>
        </w:rPr>
        <w:t xml:space="preserve"> żądań</w:t>
      </w:r>
      <w:r w:rsidR="00C95B43" w:rsidRPr="00A6751C">
        <w:rPr>
          <w:i/>
          <w:sz w:val="24"/>
          <w:u w:val="single"/>
        </w:rPr>
        <w:t xml:space="preserve"> w windzie z wysyłką docelową i</w:t>
      </w:r>
      <w:r w:rsidR="00B01729" w:rsidRPr="00A6751C">
        <w:rPr>
          <w:i/>
          <w:sz w:val="24"/>
          <w:u w:val="single"/>
        </w:rPr>
        <w:t xml:space="preserve"> klasycznej </w:t>
      </w:r>
      <w:r w:rsidRPr="00A6751C">
        <w:rPr>
          <w:i/>
          <w:sz w:val="24"/>
          <w:u w:val="single"/>
        </w:rPr>
        <w:t>wind</w:t>
      </w:r>
      <w:r w:rsidR="00477DA9" w:rsidRPr="00A6751C">
        <w:rPr>
          <w:i/>
          <w:sz w:val="24"/>
          <w:u w:val="single"/>
        </w:rPr>
        <w:t>zie</w:t>
      </w:r>
      <w:bookmarkEnd w:id="37"/>
    </w:p>
    <w:p w14:paraId="00250CEB" w14:textId="77777777" w:rsidR="00214801" w:rsidRPr="00A6751C" w:rsidRDefault="00293A19" w:rsidP="00F708D9">
      <w:pPr>
        <w:jc w:val="center"/>
        <w:rPr>
          <w:b/>
          <w:bCs/>
          <w:i/>
          <w:iCs/>
          <w:u w:val="single"/>
        </w:rPr>
      </w:pPr>
      <w:r w:rsidRPr="00A6751C">
        <w:rPr>
          <w:b/>
          <w:bCs/>
          <w:i/>
          <w:iCs/>
          <w:u w:val="single"/>
        </w:rPr>
        <w:t>Źródło: []</w:t>
      </w:r>
    </w:p>
    <w:p w14:paraId="286D53E3" w14:textId="77777777" w:rsidR="00F708D9" w:rsidRPr="00A6751C" w:rsidRDefault="00F708D9" w:rsidP="00F708D9">
      <w:pPr>
        <w:jc w:val="center"/>
        <w:rPr>
          <w:b/>
          <w:bCs/>
          <w:i/>
          <w:iCs/>
          <w:u w:val="single"/>
        </w:rPr>
      </w:pPr>
    </w:p>
    <w:p w14:paraId="0537EE02" w14:textId="77777777"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214801" w:rsidRPr="00A6751C">
        <w:rPr>
          <w:rFonts w:ascii="Times New Roman" w:hAnsi="Times New Roman" w:cs="Times New Roman"/>
          <w:sz w:val="24"/>
          <w:szCs w:val="24"/>
        </w:rPr>
        <w:t xml:space="preserve">piętrze gdzie nie 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77777777"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6ECE4211" w14:textId="77777777"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79C9888C" w14:textId="6FACBE7F" w:rsidR="001356DF" w:rsidRPr="00A6751C" w:rsidRDefault="00EA0A11" w:rsidP="0087550E">
      <w:pPr>
        <w:pStyle w:val="Legenda"/>
        <w:spacing w:before="0" w:after="0"/>
        <w:jc w:val="center"/>
        <w:rPr>
          <w:i/>
          <w:sz w:val="24"/>
          <w:u w:val="single"/>
        </w:rPr>
      </w:pPr>
      <w:bookmarkStart w:id="38" w:name="_Toc12266229"/>
      <w:r w:rsidRPr="00A6751C">
        <w:rPr>
          <w:i/>
          <w:sz w:val="24"/>
          <w:u w:val="single"/>
        </w:rPr>
        <w:t xml:space="preserve">Rysunek </w:t>
      </w:r>
      <w:r w:rsidR="00D10AD3">
        <w:rPr>
          <w:i/>
          <w:sz w:val="24"/>
          <w:u w:val="single"/>
        </w:rPr>
        <w:fldChar w:fldCharType="begin"/>
      </w:r>
      <w:r w:rsidR="00D10AD3">
        <w:rPr>
          <w:i/>
          <w:sz w:val="24"/>
          <w:u w:val="single"/>
        </w:rPr>
        <w:instrText xml:space="preserve"> STYLEREF 1 \s </w:instrText>
      </w:r>
      <w:r w:rsidR="00D10AD3">
        <w:rPr>
          <w:i/>
          <w:sz w:val="24"/>
          <w:u w:val="single"/>
        </w:rPr>
        <w:fldChar w:fldCharType="separate"/>
      </w:r>
      <w:r w:rsidR="00D10AD3">
        <w:rPr>
          <w:i/>
          <w:noProof/>
          <w:sz w:val="24"/>
          <w:u w:val="single"/>
        </w:rPr>
        <w:t>1</w:t>
      </w:r>
      <w:r w:rsidR="00D10AD3">
        <w:rPr>
          <w:i/>
          <w:sz w:val="24"/>
          <w:u w:val="single"/>
        </w:rPr>
        <w:fldChar w:fldCharType="end"/>
      </w:r>
      <w:r w:rsidR="00D10AD3">
        <w:rPr>
          <w:i/>
          <w:sz w:val="24"/>
          <w:u w:val="single"/>
        </w:rPr>
        <w:noBreakHyphen/>
      </w:r>
      <w:r w:rsidR="00D10AD3">
        <w:rPr>
          <w:i/>
          <w:sz w:val="24"/>
          <w:u w:val="single"/>
        </w:rPr>
        <w:fldChar w:fldCharType="begin"/>
      </w:r>
      <w:r w:rsidR="00D10AD3">
        <w:rPr>
          <w:i/>
          <w:sz w:val="24"/>
          <w:u w:val="single"/>
        </w:rPr>
        <w:instrText xml:space="preserve"> SEQ Rysunek \* ARABIC \s 1 </w:instrText>
      </w:r>
      <w:r w:rsidR="00D10AD3">
        <w:rPr>
          <w:i/>
          <w:sz w:val="24"/>
          <w:u w:val="single"/>
        </w:rPr>
        <w:fldChar w:fldCharType="separate"/>
      </w:r>
      <w:r w:rsidR="00D10AD3">
        <w:rPr>
          <w:i/>
          <w:noProof/>
          <w:sz w:val="24"/>
          <w:u w:val="single"/>
        </w:rPr>
        <w:t>7</w:t>
      </w:r>
      <w:r w:rsidR="00D10AD3">
        <w:rPr>
          <w:i/>
          <w:sz w:val="24"/>
          <w:u w:val="single"/>
        </w:rPr>
        <w:fldChar w:fldCharType="end"/>
      </w:r>
      <w:r w:rsidRPr="00A6751C">
        <w:rPr>
          <w:i/>
          <w:sz w:val="24"/>
          <w:u w:val="single"/>
        </w:rPr>
        <w:t xml:space="preserve"> Identyfikacja wind w systemie </w:t>
      </w:r>
      <w:r w:rsidR="00326078" w:rsidRPr="00A6751C">
        <w:rPr>
          <w:i/>
          <w:sz w:val="24"/>
          <w:u w:val="single"/>
        </w:rPr>
        <w:t>wysyłkowym</w:t>
      </w:r>
      <w:bookmarkEnd w:id="38"/>
    </w:p>
    <w:p w14:paraId="43886529" w14:textId="77777777" w:rsidR="0087550E" w:rsidRPr="00A6751C" w:rsidRDefault="0087550E" w:rsidP="008775AD">
      <w:pPr>
        <w:jc w:val="center"/>
        <w:rPr>
          <w:b/>
          <w:bCs/>
          <w:i/>
          <w:iCs/>
          <w:u w:val="single"/>
        </w:rPr>
      </w:pPr>
      <w:r w:rsidRPr="00A6751C">
        <w:rPr>
          <w:b/>
          <w:bCs/>
          <w:i/>
          <w:iCs/>
          <w:u w:val="single"/>
        </w:rPr>
        <w:t>Źródło: []</w:t>
      </w:r>
    </w:p>
    <w:p w14:paraId="629DAAF0" w14:textId="77777777" w:rsidR="008775AD" w:rsidRPr="00A6751C" w:rsidRDefault="008775AD" w:rsidP="008775AD">
      <w:pPr>
        <w:jc w:val="center"/>
        <w:rPr>
          <w:b/>
          <w:bCs/>
          <w:i/>
          <w:iCs/>
          <w:u w:val="single"/>
        </w:rPr>
      </w:pPr>
    </w:p>
    <w:p w14:paraId="55B3993F" w14:textId="77777777"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286046">
      <w:pPr>
        <w:pStyle w:val="Nagwek3"/>
        <w:spacing w:after="200"/>
        <w:rPr>
          <w:sz w:val="24"/>
          <w:szCs w:val="24"/>
        </w:rPr>
      </w:pPr>
      <w:bookmarkStart w:id="39" w:name="_Toc12272401"/>
      <w:r w:rsidRPr="00A4737A">
        <w:rPr>
          <w:sz w:val="24"/>
          <w:szCs w:val="24"/>
        </w:rPr>
        <w:t>Kierunki rozwoju technologii</w:t>
      </w:r>
      <w:bookmarkEnd w:id="39"/>
    </w:p>
    <w:p w14:paraId="496C7D4B" w14:textId="77777777"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0A9CFC0B" w14:textId="77777777" w:rsidR="00C65DD8" w:rsidRPr="00A6751C" w:rsidRDefault="00C65DD8" w:rsidP="00C65DD8">
      <w:pPr>
        <w:pStyle w:val="Tekstpodstawowyzwciciem"/>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437DE7B8" w14:textId="5C706618" w:rsidR="00145991" w:rsidRPr="00A6751C" w:rsidRDefault="00145991" w:rsidP="00145991">
      <w:pPr>
        <w:pStyle w:val="Legenda"/>
        <w:jc w:val="center"/>
        <w:rPr>
          <w:i/>
          <w:iCs/>
          <w:sz w:val="24"/>
          <w:szCs w:val="24"/>
          <w:u w:val="single"/>
        </w:rPr>
      </w:pPr>
      <w:bookmarkStart w:id="40" w:name="_Toc12266230"/>
      <w:r w:rsidRPr="00A6751C">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1</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8</w:t>
      </w:r>
      <w:r w:rsidR="00D10AD3">
        <w:rPr>
          <w:i/>
          <w:iCs/>
          <w:sz w:val="24"/>
          <w:szCs w:val="24"/>
          <w:u w:val="single"/>
        </w:rPr>
        <w:fldChar w:fldCharType="end"/>
      </w:r>
      <w:r w:rsidR="000C4532" w:rsidRPr="00A6751C">
        <w:rPr>
          <w:i/>
          <w:iCs/>
          <w:sz w:val="24"/>
          <w:szCs w:val="24"/>
          <w:u w:val="single"/>
        </w:rPr>
        <w:t xml:space="preserve"> Nowa generacja mechanizmów wind GEN2 LIFT firmy OTIS</w:t>
      </w:r>
      <w:bookmarkEnd w:id="40"/>
    </w:p>
    <w:p w14:paraId="502F60C0" w14:textId="77777777" w:rsidR="00C65DD8" w:rsidRPr="00A6751C" w:rsidRDefault="00145991" w:rsidP="000A3BB1">
      <w:pPr>
        <w:pStyle w:val="Legenda"/>
        <w:jc w:val="center"/>
        <w:rPr>
          <w:i/>
          <w:iCs/>
          <w:sz w:val="24"/>
          <w:szCs w:val="24"/>
          <w:u w:val="single"/>
        </w:rPr>
      </w:pPr>
      <w:r w:rsidRPr="00A6751C">
        <w:rPr>
          <w:i/>
          <w:iCs/>
          <w:sz w:val="24"/>
          <w:szCs w:val="24"/>
          <w:u w:val="single"/>
        </w:rPr>
        <w:t>Źródło: [</w:t>
      </w:r>
      <w:r w:rsidR="00913FB8">
        <w:rPr>
          <w:i/>
          <w:iCs/>
          <w:sz w:val="24"/>
          <w:szCs w:val="24"/>
          <w:u w:val="single"/>
        </w:rPr>
        <w:t>16</w:t>
      </w:r>
      <w:r w:rsidRPr="00A6751C">
        <w:rPr>
          <w:i/>
          <w:iCs/>
          <w:sz w:val="24"/>
          <w:szCs w:val="24"/>
          <w:u w:val="single"/>
        </w:rPr>
        <w:t>]</w:t>
      </w:r>
    </w:p>
    <w:p w14:paraId="449F7699" w14:textId="77777777"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1" w:name="_Toc12272402"/>
      <w:bookmarkEnd w:id="18"/>
      <w:bookmarkEnd w:id="19"/>
      <w:r w:rsidR="00321EA6" w:rsidRPr="00A6751C">
        <w:t>Opis algorytmu w języku Verilog</w:t>
      </w:r>
      <w:bookmarkEnd w:id="41"/>
      <w:r w:rsidR="00827526" w:rsidRPr="00A6751C">
        <w:t xml:space="preserve"> </w:t>
      </w:r>
    </w:p>
    <w:p w14:paraId="7AA81937" w14:textId="77777777" w:rsidR="00FC33BB" w:rsidRPr="00A6751C" w:rsidRDefault="00C51534" w:rsidP="00286046">
      <w:pPr>
        <w:pStyle w:val="Nagwek2"/>
        <w:spacing w:afterLines="200" w:after="480"/>
      </w:pPr>
      <w:bookmarkStart w:id="42" w:name="_Toc12272403"/>
      <w:r w:rsidRPr="00A6751C">
        <w:t>Tworzenie modułów z wykorzystaniem języka Verilog</w:t>
      </w:r>
      <w:bookmarkEnd w:id="42"/>
    </w:p>
    <w:p w14:paraId="1DDC45B3" w14:textId="77777777"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266A9B1A" w14:textId="77777777" w:rsidR="0092472B"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r w:rsidR="00665E16">
        <w:rPr>
          <w:rFonts w:ascii="Times New Roman" w:hAnsi="Times New Roman" w:cs="Times New Roman"/>
          <w:sz w:val="24"/>
        </w:rPr>
        <w:t>Icarus V</w:t>
      </w:r>
      <w:r>
        <w:rPr>
          <w:rFonts w:ascii="Times New Roman" w:hAnsi="Times New Roman" w:cs="Times New Roman"/>
          <w:sz w:val="24"/>
        </w:rPr>
        <w:t>erilog</w:t>
      </w:r>
      <w:r w:rsidR="00665D96">
        <w:rPr>
          <w:rFonts w:ascii="Times New Roman" w:hAnsi="Times New Roman" w:cs="Times New Roman"/>
          <w:sz w:val="24"/>
        </w:rPr>
        <w:t xml:space="preserve"> (</w:t>
      </w:r>
      <w:proofErr w:type="spellStart"/>
      <w:r w:rsidR="00665D96">
        <w:rPr>
          <w:rFonts w:ascii="Times New Roman" w:hAnsi="Times New Roman" w:cs="Times New Roman"/>
          <w:sz w:val="24"/>
        </w:rPr>
        <w:t>iverilog</w:t>
      </w:r>
      <w:proofErr w:type="spellEnd"/>
      <w:r w:rsidR="00665D96">
        <w:rPr>
          <w:rFonts w:ascii="Times New Roman" w:hAnsi="Times New Roman" w:cs="Times New Roman"/>
          <w:sz w:val="24"/>
        </w:rPr>
        <w:t>)</w:t>
      </w:r>
      <w:r>
        <w:rPr>
          <w:rFonts w:ascii="Times New Roman" w:hAnsi="Times New Roman" w:cs="Times New Roman"/>
          <w:sz w:val="24"/>
        </w:rPr>
        <w:t xml:space="preserve"> z pakietem </w:t>
      </w:r>
      <w:proofErr w:type="spellStart"/>
      <w:r>
        <w:rPr>
          <w:rFonts w:ascii="Times New Roman" w:hAnsi="Times New Roman" w:cs="Times New Roman"/>
          <w:sz w:val="24"/>
        </w:rPr>
        <w:t>GTKWave</w:t>
      </w:r>
      <w:proofErr w:type="spellEnd"/>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w:t>
      </w:r>
      <w:proofErr w:type="spellStart"/>
      <w:r w:rsidR="00665D96">
        <w:rPr>
          <w:rFonts w:ascii="Times New Roman" w:hAnsi="Times New Roman" w:cs="Times New Roman"/>
          <w:sz w:val="24"/>
        </w:rPr>
        <w:t>Aldec</w:t>
      </w:r>
      <w:proofErr w:type="spellEnd"/>
      <w:r w:rsidR="00665D96">
        <w:rPr>
          <w:rFonts w:ascii="Times New Roman" w:hAnsi="Times New Roman" w:cs="Times New Roman"/>
          <w:sz w:val="24"/>
        </w:rPr>
        <w:t xml:space="preserve">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r w:rsidR="000B607C">
        <w:rPr>
          <w:rFonts w:ascii="Times New Roman" w:hAnsi="Times New Roman" w:cs="Times New Roman"/>
          <w:sz w:val="24"/>
        </w:rPr>
        <w:t xml:space="preserve">Iverilog </w:t>
      </w:r>
      <w:proofErr w:type="spellStart"/>
      <w:r w:rsidR="006C7962">
        <w:rPr>
          <w:rFonts w:ascii="Times New Roman" w:hAnsi="Times New Roman" w:cs="Times New Roman"/>
          <w:sz w:val="24"/>
        </w:rPr>
        <w:t>jet</w:t>
      </w:r>
      <w:proofErr w:type="spellEnd"/>
      <w:r w:rsidR="006C7962">
        <w:rPr>
          <w:rFonts w:ascii="Times New Roman" w:hAnsi="Times New Roman" w:cs="Times New Roman"/>
          <w:sz w:val="24"/>
        </w:rPr>
        <w:t xml:space="preserve">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xml:space="preserve">. Z kolei firma </w:t>
      </w:r>
      <w:proofErr w:type="spellStart"/>
      <w:r w:rsidR="00664434">
        <w:rPr>
          <w:rFonts w:ascii="Times New Roman" w:hAnsi="Times New Roman" w:cs="Times New Roman"/>
          <w:sz w:val="24"/>
        </w:rPr>
        <w:t>Aldec</w:t>
      </w:r>
      <w:proofErr w:type="spellEnd"/>
      <w:r w:rsidR="00664434">
        <w:rPr>
          <w:rFonts w:ascii="Times New Roman" w:hAnsi="Times New Roman" w:cs="Times New Roman"/>
          <w:sz w:val="24"/>
        </w:rPr>
        <w:t xml:space="preserve">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Icarus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 xml:space="preserve">Creative </w:t>
      </w:r>
      <w:proofErr w:type="spellStart"/>
      <w:r w:rsidR="006C2C43" w:rsidRPr="006C2C43">
        <w:rPr>
          <w:rFonts w:ascii="Times New Roman" w:hAnsi="Times New Roman" w:cs="Times New Roman"/>
          <w:i/>
          <w:iCs/>
          <w:sz w:val="24"/>
        </w:rPr>
        <w:t>Commons</w:t>
      </w:r>
      <w:proofErr w:type="spellEnd"/>
      <w:r w:rsidR="006C2C43" w:rsidRPr="006C2C43">
        <w:rPr>
          <w:rFonts w:ascii="Times New Roman" w:hAnsi="Times New Roman" w:cs="Times New Roman"/>
          <w:i/>
          <w:iCs/>
          <w:sz w:val="24"/>
        </w:rPr>
        <w:t xml:space="preserve"> </w:t>
      </w:r>
      <w:proofErr w:type="spellStart"/>
      <w:r w:rsidR="006C2C43" w:rsidRPr="006C2C43">
        <w:rPr>
          <w:rFonts w:ascii="Times New Roman" w:hAnsi="Times New Roman" w:cs="Times New Roman"/>
          <w:i/>
          <w:iCs/>
          <w:sz w:val="24"/>
        </w:rPr>
        <w:t>Attribution</w:t>
      </w:r>
      <w:proofErr w:type="spellEnd"/>
      <w:r w:rsidR="006C2C43" w:rsidRPr="006C2C43">
        <w:rPr>
          <w:rFonts w:ascii="Times New Roman" w:hAnsi="Times New Roman" w:cs="Times New Roman"/>
          <w:i/>
          <w:iCs/>
          <w:sz w:val="24"/>
        </w:rPr>
        <w:t xml:space="preserve"> 3.0 </w:t>
      </w:r>
      <w:proofErr w:type="spellStart"/>
      <w:r w:rsidR="006C2C43" w:rsidRPr="006C2C43">
        <w:rPr>
          <w:rFonts w:ascii="Times New Roman" w:hAnsi="Times New Roman" w:cs="Times New Roman"/>
          <w:i/>
          <w:iCs/>
          <w:sz w:val="24"/>
        </w:rPr>
        <w:t>Unported</w:t>
      </w:r>
      <w:proofErr w:type="spellEnd"/>
      <w:r w:rsidR="006C2C43" w:rsidRPr="006C2C43">
        <w:rPr>
          <w:rFonts w:ascii="Times New Roman" w:hAnsi="Times New Roman" w:cs="Times New Roman"/>
          <w:i/>
          <w:iCs/>
          <w:sz w:val="24"/>
        </w:rPr>
        <w:t xml:space="preserve">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2CCFB53" w14:textId="77777777" w:rsidR="00443221" w:rsidRPr="006C2C43" w:rsidRDefault="00443221" w:rsidP="00136F90">
      <w:pPr>
        <w:pStyle w:val="HTML-wstpniesformatowany"/>
        <w:spacing w:afterLines="200" w:after="480" w:line="360" w:lineRule="auto"/>
        <w:ind w:firstLine="284"/>
        <w:jc w:val="both"/>
        <w:rPr>
          <w:rFonts w:ascii="Times New Roman" w:hAnsi="Times New Roman" w:cs="Times New Roman"/>
          <w:sz w:val="24"/>
        </w:rPr>
      </w:pP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025A6C3D" w:rsidR="00B06CAA" w:rsidRPr="00A6751C" w:rsidRDefault="00792483" w:rsidP="00AA6EAC">
      <w:pPr>
        <w:pStyle w:val="Legenda"/>
        <w:spacing w:before="0" w:after="0"/>
        <w:jc w:val="center"/>
        <w:rPr>
          <w:i/>
          <w:sz w:val="32"/>
          <w:u w:val="single"/>
        </w:rPr>
      </w:pPr>
      <w:bookmarkStart w:id="43" w:name="_Toc12266231"/>
      <w:r w:rsidRPr="00A6751C">
        <w:rPr>
          <w:i/>
          <w:sz w:val="24"/>
          <w:u w:val="single"/>
        </w:rPr>
        <w:t xml:space="preserve">Rysunek </w:t>
      </w:r>
      <w:r w:rsidR="00D10AD3">
        <w:rPr>
          <w:i/>
          <w:sz w:val="24"/>
          <w:u w:val="single"/>
        </w:rPr>
        <w:fldChar w:fldCharType="begin"/>
      </w:r>
      <w:r w:rsidR="00D10AD3">
        <w:rPr>
          <w:i/>
          <w:sz w:val="24"/>
          <w:u w:val="single"/>
        </w:rPr>
        <w:instrText xml:space="preserve"> STYLEREF 1 \s </w:instrText>
      </w:r>
      <w:r w:rsidR="00D10AD3">
        <w:rPr>
          <w:i/>
          <w:sz w:val="24"/>
          <w:u w:val="single"/>
        </w:rPr>
        <w:fldChar w:fldCharType="separate"/>
      </w:r>
      <w:r w:rsidR="00D10AD3">
        <w:rPr>
          <w:i/>
          <w:noProof/>
          <w:sz w:val="24"/>
          <w:u w:val="single"/>
        </w:rPr>
        <w:t>2</w:t>
      </w:r>
      <w:r w:rsidR="00D10AD3">
        <w:rPr>
          <w:i/>
          <w:sz w:val="24"/>
          <w:u w:val="single"/>
        </w:rPr>
        <w:fldChar w:fldCharType="end"/>
      </w:r>
      <w:r w:rsidR="00D10AD3">
        <w:rPr>
          <w:i/>
          <w:sz w:val="24"/>
          <w:u w:val="single"/>
        </w:rPr>
        <w:noBreakHyphen/>
      </w:r>
      <w:r w:rsidR="00D10AD3">
        <w:rPr>
          <w:i/>
          <w:sz w:val="24"/>
          <w:u w:val="single"/>
        </w:rPr>
        <w:fldChar w:fldCharType="begin"/>
      </w:r>
      <w:r w:rsidR="00D10AD3">
        <w:rPr>
          <w:i/>
          <w:sz w:val="24"/>
          <w:u w:val="single"/>
        </w:rPr>
        <w:instrText xml:space="preserve"> SEQ Rysunek \* ARABIC \s 1 </w:instrText>
      </w:r>
      <w:r w:rsidR="00D10AD3">
        <w:rPr>
          <w:i/>
          <w:sz w:val="24"/>
          <w:u w:val="single"/>
        </w:rPr>
        <w:fldChar w:fldCharType="separate"/>
      </w:r>
      <w:r w:rsidR="00D10AD3">
        <w:rPr>
          <w:i/>
          <w:noProof/>
          <w:sz w:val="24"/>
          <w:u w:val="single"/>
        </w:rPr>
        <w:t>1</w:t>
      </w:r>
      <w:r w:rsidR="00D10AD3">
        <w:rPr>
          <w:i/>
          <w:sz w:val="24"/>
          <w:u w:val="single"/>
        </w:rPr>
        <w:fldChar w:fldCharType="end"/>
      </w:r>
      <w:r w:rsidR="00875F56" w:rsidRPr="00A6751C">
        <w:rPr>
          <w:i/>
          <w:sz w:val="24"/>
          <w:u w:val="single"/>
        </w:rPr>
        <w:t xml:space="preserve"> Schemat projektowania układu ASIC</w:t>
      </w:r>
      <w:bookmarkEnd w:id="43"/>
    </w:p>
    <w:p w14:paraId="671747B9" w14:textId="77777777" w:rsidR="00B06CAA" w:rsidRPr="005D01C0" w:rsidRDefault="00F77080" w:rsidP="005D01C0">
      <w:pPr>
        <w:pStyle w:val="Legenda"/>
        <w:spacing w:before="0" w:after="0"/>
        <w:jc w:val="center"/>
        <w:rPr>
          <w:i/>
          <w:iCs/>
          <w:sz w:val="24"/>
          <w:szCs w:val="24"/>
          <w:u w:val="single"/>
        </w:rPr>
      </w:pPr>
      <w:r w:rsidRPr="00A6751C">
        <w:rPr>
          <w:i/>
          <w:iCs/>
          <w:sz w:val="24"/>
          <w:szCs w:val="24"/>
          <w:u w:val="single"/>
        </w:rPr>
        <w:t>Źródło: [</w:t>
      </w:r>
      <w:r w:rsidR="006D17EC">
        <w:rPr>
          <w:i/>
          <w:iCs/>
          <w:sz w:val="24"/>
          <w:szCs w:val="24"/>
          <w:u w:val="single"/>
        </w:rPr>
        <w:t>15</w:t>
      </w:r>
      <w:r w:rsidRPr="00A6751C">
        <w:rPr>
          <w:i/>
          <w:iCs/>
          <w:sz w:val="24"/>
          <w:szCs w:val="24"/>
          <w:u w:val="single"/>
        </w:rPr>
        <w:t>]</w:t>
      </w:r>
    </w:p>
    <w:p w14:paraId="03277EF2" w14:textId="77777777" w:rsidR="00B40C00" w:rsidRPr="00A6751C" w:rsidRDefault="00B40C00" w:rsidP="00B40C00">
      <w:pPr>
        <w:pStyle w:val="Nagwek2"/>
      </w:pPr>
      <w:bookmarkStart w:id="44" w:name="_Toc12272404"/>
      <w:r w:rsidRPr="00A6751C">
        <w:t xml:space="preserve">Rozwój </w:t>
      </w:r>
      <w:r w:rsidR="000C1AA3" w:rsidRPr="00A6751C">
        <w:t>oprogramowania</w:t>
      </w:r>
      <w:r w:rsidRPr="00A6751C">
        <w:t xml:space="preserve"> w oparciu o cechy</w:t>
      </w:r>
      <w:r w:rsidR="00D82407" w:rsidRPr="00A6751C">
        <w:t xml:space="preserve"> użytkowe</w:t>
      </w:r>
      <w:bookmarkEnd w:id="44"/>
    </w:p>
    <w:p w14:paraId="1D3DAB42" w14:textId="77777777" w:rsidR="00B06CAA" w:rsidRPr="00A6751C" w:rsidRDefault="00636D0A" w:rsidP="00C55749">
      <w:pPr>
        <w:pStyle w:val="HTML-wstpniesformatowany"/>
        <w:spacing w:after="200"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Wybraną metodologia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B64961">
      <w:pPr>
        <w:pStyle w:val="HTML-wstpniesformatowany"/>
        <w:spacing w:after="200"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w:t>
      </w:r>
      <w:r w:rsidR="001C3BF6" w:rsidRPr="00113297">
        <w:rPr>
          <w:rFonts w:ascii="Times New Roman" w:hAnsi="Times New Roman" w:cs="Times New Roman"/>
          <w:sz w:val="24"/>
          <w:szCs w:val="24"/>
        </w:rPr>
        <w:lastRenderedPageBreak/>
        <w:t xml:space="preserve">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77777777"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 jako z</w:t>
      </w:r>
      <w:r w:rsidR="002D3645">
        <w:rPr>
          <w:rFonts w:ascii="Times New Roman" w:hAnsi="Times New Roman" w:cs="Times New Roman"/>
          <w:sz w:val="24"/>
          <w:szCs w:val="24"/>
        </w:rPr>
        <w:t>winne (ang. agile)</w:t>
      </w:r>
    </w:p>
    <w:p w14:paraId="2E0842D9" w14:textId="77777777"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p>
    <w:p w14:paraId="0DF95561" w14:textId="77777777" w:rsidR="007F0F5A" w:rsidRDefault="007F0F5A" w:rsidP="007F0F5A">
      <w:pPr>
        <w:pStyle w:val="Nagwek2"/>
      </w:pPr>
      <w:bookmarkStart w:id="45" w:name="_Toc12272405"/>
      <w:r w:rsidRPr="00A6751C">
        <w:lastRenderedPageBreak/>
        <w:t>Architektura systemu</w:t>
      </w:r>
      <w:bookmarkEnd w:id="45"/>
    </w:p>
    <w:p w14:paraId="314D15D9" w14:textId="77777777"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26BA0B43" w:rsidR="00D76EA1" w:rsidRPr="00C157C6" w:rsidRDefault="002C189E" w:rsidP="00C157C6">
      <w:pPr>
        <w:pStyle w:val="Legenda"/>
        <w:spacing w:before="0" w:after="0"/>
        <w:jc w:val="center"/>
        <w:rPr>
          <w:i/>
          <w:iCs/>
          <w:sz w:val="24"/>
          <w:szCs w:val="24"/>
          <w:u w:val="single"/>
        </w:rPr>
      </w:pPr>
      <w:bookmarkStart w:id="46" w:name="_Toc12266232"/>
      <w:r w:rsidRPr="00C157C6">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2</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2</w:t>
      </w:r>
      <w:r w:rsidR="00D10AD3">
        <w:rPr>
          <w:i/>
          <w:iCs/>
          <w:sz w:val="24"/>
          <w:szCs w:val="24"/>
          <w:u w:val="single"/>
        </w:rPr>
        <w:fldChar w:fldCharType="end"/>
      </w:r>
      <w:r w:rsidR="000E344D">
        <w:rPr>
          <w:i/>
          <w:iCs/>
          <w:sz w:val="24"/>
          <w:szCs w:val="24"/>
          <w:u w:val="single"/>
        </w:rPr>
        <w:t xml:space="preserve"> </w:t>
      </w:r>
      <w:r w:rsidR="00F3654D">
        <w:rPr>
          <w:i/>
          <w:iCs/>
          <w:sz w:val="24"/>
          <w:szCs w:val="24"/>
          <w:u w:val="single"/>
        </w:rPr>
        <w:t xml:space="preserve">Ruch </w:t>
      </w:r>
      <w:r w:rsidR="007620D4">
        <w:rPr>
          <w:i/>
          <w:iCs/>
          <w:sz w:val="24"/>
          <w:szCs w:val="24"/>
          <w:u w:val="single"/>
        </w:rPr>
        <w:t>wertykalny</w:t>
      </w:r>
      <w:r w:rsidR="00F3654D">
        <w:rPr>
          <w:i/>
          <w:iCs/>
          <w:sz w:val="24"/>
          <w:szCs w:val="24"/>
          <w:u w:val="single"/>
        </w:rPr>
        <w:t xml:space="preserve"> na końcowych platformach</w:t>
      </w:r>
      <w:bookmarkEnd w:id="46"/>
      <w:r w:rsidR="00F3654D">
        <w:rPr>
          <w:i/>
          <w:iCs/>
          <w:sz w:val="24"/>
          <w:szCs w:val="24"/>
          <w:u w:val="single"/>
        </w:rPr>
        <w:t xml:space="preserve"> </w:t>
      </w:r>
    </w:p>
    <w:p w14:paraId="69A5DC6E" w14:textId="77777777" w:rsidR="00BE0C46" w:rsidRDefault="00BE0C46" w:rsidP="00C157C6">
      <w:pPr>
        <w:jc w:val="center"/>
        <w:rPr>
          <w:b/>
          <w:i/>
          <w:iCs/>
          <w:u w:val="single"/>
        </w:rPr>
      </w:pPr>
      <w:r w:rsidRPr="00C157C6">
        <w:rPr>
          <w:b/>
          <w:i/>
          <w:iCs/>
          <w:u w:val="single"/>
        </w:rPr>
        <w:t>Źródło: Opracowanie własne</w:t>
      </w:r>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6ED274AE" w:rsidR="00A5706F" w:rsidRPr="00CF05B9" w:rsidRDefault="00D337B2" w:rsidP="00CF05B9">
      <w:pPr>
        <w:pStyle w:val="Legenda"/>
        <w:spacing w:before="0" w:after="0"/>
        <w:jc w:val="center"/>
        <w:rPr>
          <w:i/>
          <w:iCs/>
          <w:sz w:val="24"/>
          <w:szCs w:val="24"/>
          <w:u w:val="single"/>
        </w:rPr>
      </w:pPr>
      <w:bookmarkStart w:id="47" w:name="_Toc12266233"/>
      <w:r w:rsidRPr="00CF05B9">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2</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3</w:t>
      </w:r>
      <w:r w:rsidR="00D10AD3">
        <w:rPr>
          <w:i/>
          <w:iCs/>
          <w:sz w:val="24"/>
          <w:szCs w:val="24"/>
          <w:u w:val="single"/>
        </w:rPr>
        <w:fldChar w:fldCharType="end"/>
      </w:r>
      <w:r w:rsidR="002D7D98">
        <w:rPr>
          <w:i/>
          <w:iCs/>
          <w:sz w:val="24"/>
          <w:szCs w:val="24"/>
          <w:u w:val="single"/>
        </w:rPr>
        <w:t xml:space="preserve"> Algorytm</w:t>
      </w:r>
      <w:r w:rsidR="00134ABB">
        <w:rPr>
          <w:i/>
          <w:iCs/>
          <w:sz w:val="24"/>
          <w:szCs w:val="24"/>
          <w:u w:val="single"/>
        </w:rPr>
        <w:t xml:space="preserve"> ruchu </w:t>
      </w:r>
      <w:r w:rsidR="00361B99">
        <w:rPr>
          <w:i/>
          <w:iCs/>
          <w:sz w:val="24"/>
          <w:szCs w:val="24"/>
          <w:u w:val="single"/>
        </w:rPr>
        <w:t>wertykalnego</w:t>
      </w:r>
      <w:r w:rsidR="002D7D98">
        <w:rPr>
          <w:i/>
          <w:iCs/>
          <w:sz w:val="24"/>
          <w:szCs w:val="24"/>
          <w:u w:val="single"/>
        </w:rPr>
        <w:t xml:space="preserve"> dla </w:t>
      </w:r>
      <w:r w:rsidR="00360045">
        <w:rPr>
          <w:i/>
          <w:iCs/>
          <w:sz w:val="24"/>
          <w:szCs w:val="24"/>
          <w:u w:val="single"/>
        </w:rPr>
        <w:t>ośmi</w:t>
      </w:r>
      <w:r w:rsidR="008B7DC8">
        <w:rPr>
          <w:i/>
          <w:iCs/>
          <w:sz w:val="24"/>
          <w:szCs w:val="24"/>
          <w:u w:val="single"/>
        </w:rPr>
        <w:t>o</w:t>
      </w:r>
      <w:r w:rsidR="002D7D98">
        <w:rPr>
          <w:i/>
          <w:iCs/>
          <w:sz w:val="24"/>
          <w:szCs w:val="24"/>
          <w:u w:val="single"/>
        </w:rPr>
        <w:t>piętrowej windy</w:t>
      </w:r>
      <w:bookmarkEnd w:id="47"/>
    </w:p>
    <w:p w14:paraId="4E66567C" w14:textId="77777777" w:rsidR="00D337B2" w:rsidRPr="00CF05B9" w:rsidRDefault="00D337B2" w:rsidP="00CF05B9">
      <w:pPr>
        <w:jc w:val="center"/>
        <w:rPr>
          <w:b/>
          <w:i/>
          <w:iCs/>
          <w:u w:val="single"/>
        </w:rPr>
      </w:pPr>
      <w:r w:rsidRPr="00CF05B9">
        <w:rPr>
          <w:b/>
          <w:i/>
          <w:iCs/>
          <w:u w:val="single"/>
        </w:rPr>
        <w:t>Źródło: Opracowanie własne</w:t>
      </w:r>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5D05CF">
      <w:pPr>
        <w:pStyle w:val="Nagwek3"/>
        <w:rPr>
          <w:sz w:val="24"/>
          <w:szCs w:val="24"/>
        </w:rPr>
      </w:pPr>
      <w:bookmarkStart w:id="48" w:name="_Toc12272406"/>
      <w:r w:rsidRPr="0046439B">
        <w:rPr>
          <w:sz w:val="24"/>
          <w:szCs w:val="24"/>
        </w:rPr>
        <w:lastRenderedPageBreak/>
        <w:t>Moduł pełnego piętra</w:t>
      </w:r>
      <w:bookmarkEnd w:id="48"/>
      <w:r w:rsidRPr="0046439B">
        <w:rPr>
          <w:sz w:val="24"/>
          <w:szCs w:val="24"/>
        </w:rPr>
        <w:t xml:space="preserve"> </w:t>
      </w:r>
    </w:p>
    <w:p w14:paraId="5C1A8BDF" w14:textId="77777777"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Pierwszym etapem po dotarciu na platformę jest otworzenie drzwi. Realizacja odbywa się przez ustawienie flagi „</w:t>
      </w:r>
      <w:proofErr w:type="spellStart"/>
      <w:r w:rsidR="00A84131" w:rsidRPr="008F7D57">
        <w:rPr>
          <w:i/>
          <w:iCs/>
        </w:rPr>
        <w:t>letout</w:t>
      </w:r>
      <w:proofErr w:type="spellEnd"/>
      <w:r w:rsidR="00A84131">
        <w:t>”</w:t>
      </w:r>
      <w:r w:rsidR="005A54AF">
        <w:t xml:space="preserve"> przy otwieraniu</w:t>
      </w:r>
      <w:r w:rsidR="00A84131">
        <w:t xml:space="preserve"> po pierwszej iteracji algorytmu</w:t>
      </w:r>
      <w:r w:rsidR="00905127">
        <w:t>.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proofErr w:type="spellStart"/>
      <w:r w:rsidR="00543D67">
        <w:t>FLOORx</w:t>
      </w:r>
      <w:proofErr w:type="spellEnd"/>
      <w:r w:rsidR="00543D67">
        <w:t xml:space="preserve"> i sprawdza istniejące żądania</w:t>
      </w:r>
      <w:r w:rsidR="005D61AC">
        <w:t xml:space="preserve">. Początkowo sprawdzane </w:t>
      </w:r>
      <w:r w:rsidR="00E92024">
        <w:t>jest,</w:t>
      </w:r>
      <w:r w:rsidR="005D61AC">
        <w:t xml:space="preserve"> czy kierunek będzie </w:t>
      </w:r>
      <w:r w:rsidR="00E92024">
        <w:t>kontynuowany warunkiem „</w:t>
      </w:r>
      <w:proofErr w:type="spellStart"/>
      <w:r w:rsidR="00E92024" w:rsidRPr="00585D74">
        <w:rPr>
          <w:i/>
          <w:iCs/>
        </w:rPr>
        <w:t>dir</w:t>
      </w:r>
      <w:proofErr w:type="spellEnd"/>
      <w:r w:rsidR="00E92024" w:rsidRPr="00585D74">
        <w:rPr>
          <w:i/>
          <w:iCs/>
        </w:rPr>
        <w:t>==i_dir</w:t>
      </w:r>
      <w:r w:rsidR="00E92024">
        <w:t>”</w:t>
      </w:r>
      <w:r w:rsidR="00050F0E">
        <w:t xml:space="preserve">, </w:t>
      </w:r>
      <w:r w:rsidR="00F4217B">
        <w:t xml:space="preserve">gdzie </w:t>
      </w:r>
      <w:r w:rsidR="004A3E3B">
        <w:t>„</w:t>
      </w:r>
      <w:proofErr w:type="spellStart"/>
      <w:r w:rsidR="00F4217B" w:rsidRPr="00302927">
        <w:rPr>
          <w:i/>
          <w:iCs/>
        </w:rPr>
        <w:t>dir</w:t>
      </w:r>
      <w:proofErr w:type="spellEnd"/>
      <w:r w:rsidR="004A3E3B">
        <w:rPr>
          <w:i/>
          <w:iCs/>
        </w:rPr>
        <w:t>”</w:t>
      </w:r>
      <w:r w:rsidR="00F4217B">
        <w:t xml:space="preserve"> to kierunek w ustalonym w tym stanie a </w:t>
      </w:r>
      <w:r w:rsidR="008E7C22">
        <w:t>„</w:t>
      </w:r>
      <w:r w:rsidR="00050F0E" w:rsidRPr="008E7C22">
        <w:rPr>
          <w:i/>
          <w:iCs/>
        </w:rPr>
        <w:t>i_dir</w:t>
      </w:r>
      <w:r w:rsidR="008E7C22">
        <w:rPr>
          <w:i/>
          <w:iCs/>
        </w:rPr>
        <w:t>”</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w:t>
      </w:r>
      <w:proofErr w:type="spellStart"/>
      <w:r w:rsidR="002052F0">
        <w:t>btn_up</w:t>
      </w:r>
      <w:proofErr w:type="spellEnd"/>
      <w:r w:rsidR="002052F0">
        <w:t>)</w:t>
      </w:r>
      <w:r w:rsidR="00D8299A">
        <w:t xml:space="preserve"> lub w dół</w:t>
      </w:r>
      <w:r w:rsidR="00E01533">
        <w:t xml:space="preserve"> </w:t>
      </w:r>
      <w:r w:rsidR="002052F0">
        <w:t>(</w:t>
      </w:r>
      <w:proofErr w:type="spellStart"/>
      <w:r w:rsidR="002052F0">
        <w:t>btn_dn</w:t>
      </w:r>
      <w:proofErr w:type="spellEnd"/>
      <w:r w:rsidR="002052F0">
        <w:t>)</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2E4B846F" w:rsidR="004A27EC" w:rsidRPr="00F64FDA" w:rsidRDefault="009D7A4A" w:rsidP="00F1545F">
      <w:pPr>
        <w:pStyle w:val="Legenda"/>
        <w:spacing w:before="0" w:after="0"/>
        <w:jc w:val="center"/>
        <w:rPr>
          <w:i/>
          <w:iCs/>
          <w:sz w:val="24"/>
          <w:szCs w:val="24"/>
          <w:u w:val="single"/>
        </w:rPr>
      </w:pPr>
      <w:bookmarkStart w:id="49" w:name="_Toc12266234"/>
      <w:r w:rsidRPr="00F64FDA">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2</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4</w:t>
      </w:r>
      <w:r w:rsidR="00D10AD3">
        <w:rPr>
          <w:i/>
          <w:iCs/>
          <w:sz w:val="24"/>
          <w:szCs w:val="24"/>
          <w:u w:val="single"/>
        </w:rPr>
        <w:fldChar w:fldCharType="end"/>
      </w:r>
      <w:r w:rsidR="00421F31" w:rsidRPr="00421F31">
        <w:rPr>
          <w:i/>
          <w:iCs/>
          <w:sz w:val="24"/>
          <w:szCs w:val="24"/>
          <w:u w:val="single"/>
        </w:rPr>
        <w:t xml:space="preserve"> </w:t>
      </w:r>
      <w:r w:rsidR="00421F31">
        <w:rPr>
          <w:i/>
          <w:iCs/>
          <w:sz w:val="24"/>
          <w:szCs w:val="24"/>
          <w:u w:val="single"/>
        </w:rPr>
        <w:t xml:space="preserve">Algorytm na pełnym </w:t>
      </w:r>
      <w:r w:rsidR="00131427">
        <w:rPr>
          <w:i/>
          <w:iCs/>
          <w:sz w:val="24"/>
          <w:szCs w:val="24"/>
          <w:u w:val="single"/>
        </w:rPr>
        <w:t>piętrze</w:t>
      </w:r>
      <w:bookmarkEnd w:id="49"/>
    </w:p>
    <w:p w14:paraId="1062EDB9" w14:textId="77777777" w:rsidR="004A27EC" w:rsidRDefault="004A27EC" w:rsidP="00F1545F">
      <w:pPr>
        <w:jc w:val="center"/>
        <w:rPr>
          <w:b/>
          <w:i/>
          <w:iCs/>
          <w:u w:val="single"/>
        </w:rPr>
      </w:pPr>
      <w:r w:rsidRPr="00A6751C">
        <w:rPr>
          <w:b/>
          <w:i/>
          <w:iCs/>
          <w:u w:val="single"/>
        </w:rPr>
        <w:t>Źródło: Opracowanie własne</w:t>
      </w:r>
    </w:p>
    <w:p w14:paraId="3E4681F0" w14:textId="77777777" w:rsidR="00A9752B" w:rsidRPr="00A6751C" w:rsidRDefault="00A9752B" w:rsidP="00F1545F">
      <w:pPr>
        <w:jc w:val="center"/>
        <w:rPr>
          <w:b/>
        </w:rPr>
      </w:pPr>
    </w:p>
    <w:p w14:paraId="31F3A2B7" w14:textId="77777777" w:rsidR="005B6132" w:rsidRPr="006A1827" w:rsidRDefault="00554182" w:rsidP="00554182">
      <w:pPr>
        <w:pStyle w:val="Tekstpodstawowyzwciciem"/>
        <w:ind w:firstLine="0"/>
      </w:pPr>
      <w:r>
        <w:t xml:space="preserve">Po zmianie kierunku wewnątrz stanu, algorytm kieruje się na prawą stronę </w:t>
      </w:r>
      <w:r w:rsidR="00DB05C4">
        <w:t xml:space="preserve">drzewa. </w:t>
      </w:r>
      <w:r w:rsidR="00D60B49">
        <w:t xml:space="preserve">Pierwsza sprawdzana jest kombinacja przycisków w górę choć w tej sytuacji kolejność </w:t>
      </w:r>
      <w:r w:rsidR="00D60B49">
        <w:lastRenderedPageBreak/>
        <w:t xml:space="preserve">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AD6101">
      <w:pPr>
        <w:pStyle w:val="Nagwek3"/>
        <w:rPr>
          <w:sz w:val="24"/>
          <w:szCs w:val="24"/>
        </w:rPr>
      </w:pPr>
      <w:bookmarkStart w:id="50" w:name="_Toc12272407"/>
      <w:r w:rsidRPr="00575444">
        <w:rPr>
          <w:sz w:val="24"/>
          <w:szCs w:val="24"/>
        </w:rPr>
        <w:t>Moduł piętra przejściowego</w:t>
      </w:r>
      <w:bookmarkEnd w:id="50"/>
    </w:p>
    <w:p w14:paraId="6453E5E1" w14:textId="77777777" w:rsidR="006E07AF" w:rsidRPr="00A6751C"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głownie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035CE209" w:rsidR="00B06814" w:rsidRPr="00064377" w:rsidRDefault="005F4D0D" w:rsidP="00064377">
      <w:pPr>
        <w:pStyle w:val="Legenda"/>
        <w:spacing w:before="0" w:after="0"/>
        <w:jc w:val="center"/>
        <w:rPr>
          <w:i/>
          <w:iCs/>
          <w:sz w:val="24"/>
          <w:szCs w:val="24"/>
          <w:u w:val="single"/>
        </w:rPr>
      </w:pPr>
      <w:bookmarkStart w:id="51" w:name="_Toc12266235"/>
      <w:r w:rsidRPr="00064377">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2</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5</w:t>
      </w:r>
      <w:r w:rsidR="00D10AD3">
        <w:rPr>
          <w:i/>
          <w:iCs/>
          <w:sz w:val="24"/>
          <w:szCs w:val="24"/>
          <w:u w:val="single"/>
        </w:rPr>
        <w:fldChar w:fldCharType="end"/>
      </w:r>
      <w:r w:rsidR="00E961AB">
        <w:rPr>
          <w:i/>
          <w:iCs/>
          <w:sz w:val="24"/>
          <w:szCs w:val="24"/>
          <w:u w:val="single"/>
        </w:rPr>
        <w:t xml:space="preserve"> </w:t>
      </w:r>
      <w:r w:rsidR="008A5FF4">
        <w:rPr>
          <w:i/>
          <w:iCs/>
          <w:sz w:val="24"/>
          <w:szCs w:val="24"/>
          <w:u w:val="single"/>
        </w:rPr>
        <w:t>Algorytm przejazdu między piętrami</w:t>
      </w:r>
      <w:bookmarkEnd w:id="51"/>
    </w:p>
    <w:p w14:paraId="6B31BE9D" w14:textId="77777777" w:rsidR="005D10ED" w:rsidRPr="00A6751C" w:rsidRDefault="005D10ED" w:rsidP="00064377">
      <w:pPr>
        <w:jc w:val="center"/>
        <w:rPr>
          <w:b/>
        </w:rPr>
      </w:pPr>
      <w:r w:rsidRPr="00A6751C">
        <w:rPr>
          <w:b/>
          <w:i/>
          <w:iCs/>
          <w:u w:val="single"/>
        </w:rPr>
        <w:t>Źródło: Opracowanie własne</w:t>
      </w:r>
    </w:p>
    <w:p w14:paraId="6E6A6B38" w14:textId="77777777" w:rsidR="005D10ED" w:rsidRPr="005D10ED" w:rsidRDefault="005D10ED" w:rsidP="00064377"/>
    <w:p w14:paraId="03A029A0" w14:textId="77777777" w:rsidR="00265121" w:rsidRPr="00A6751C" w:rsidRDefault="005D05CF" w:rsidP="006E07AF">
      <w:pPr>
        <w:pStyle w:val="Tekstpodstawowyzwciciem"/>
      </w:pPr>
      <w:r>
        <w:lastRenderedPageBreak/>
        <w:t>Na rysunku 2-4 nazwą FLOORxy zostały nazwane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change_dir()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14:paraId="3269905B" w14:textId="77777777" w:rsidR="007469DB" w:rsidRPr="00A6751C" w:rsidRDefault="007469DB" w:rsidP="007469DB">
      <w:pPr>
        <w:pStyle w:val="Tekstpodstawowyzwciciem"/>
        <w:spacing w:after="0"/>
      </w:pPr>
    </w:p>
    <w:p w14:paraId="16D3B380" w14:textId="77777777" w:rsidR="004425DA" w:rsidRPr="004425DA" w:rsidRDefault="00B0454C" w:rsidP="007469DB">
      <w:pPr>
        <w:pStyle w:val="Nagwek3"/>
        <w:spacing w:before="0" w:after="0"/>
      </w:pPr>
      <w:r w:rsidRPr="00A6751C">
        <w:t xml:space="preserve"> </w:t>
      </w:r>
      <w:bookmarkStart w:id="52" w:name="_Toc12272408"/>
      <w:r w:rsidR="00F22C14" w:rsidRPr="008E5ACF">
        <w:rPr>
          <w:sz w:val="24"/>
          <w:szCs w:val="24"/>
        </w:rPr>
        <w:t>Interfejs użytkownika</w:t>
      </w:r>
      <w:bookmarkEnd w:id="52"/>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4F5252BE" w:rsidR="004A5443" w:rsidRPr="00466B5A" w:rsidRDefault="003945D9" w:rsidP="003945D9">
      <w:pPr>
        <w:pStyle w:val="Legenda"/>
        <w:spacing w:before="0" w:after="0"/>
        <w:jc w:val="center"/>
        <w:rPr>
          <w:i/>
          <w:iCs/>
          <w:sz w:val="24"/>
          <w:szCs w:val="24"/>
          <w:u w:val="single"/>
        </w:rPr>
      </w:pPr>
      <w:bookmarkStart w:id="53" w:name="_Toc12266236"/>
      <w:r w:rsidRPr="00466B5A">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2</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6</w:t>
      </w:r>
      <w:r w:rsidR="00D10AD3">
        <w:rPr>
          <w:i/>
          <w:iCs/>
          <w:sz w:val="24"/>
          <w:szCs w:val="24"/>
          <w:u w:val="single"/>
        </w:rPr>
        <w:fldChar w:fldCharType="end"/>
      </w:r>
      <w:r w:rsidR="00085545" w:rsidRPr="00466B5A">
        <w:rPr>
          <w:i/>
          <w:iCs/>
          <w:sz w:val="24"/>
          <w:szCs w:val="24"/>
          <w:u w:val="single"/>
        </w:rPr>
        <w:t xml:space="preserve"> Układ cyfrowy do rejestru przycisku </w:t>
      </w:r>
      <w:r w:rsidR="001A57ED" w:rsidRPr="00466B5A">
        <w:rPr>
          <w:i/>
          <w:iCs/>
          <w:sz w:val="24"/>
          <w:szCs w:val="24"/>
          <w:u w:val="single"/>
        </w:rPr>
        <w:t>zewnętrznego</w:t>
      </w:r>
      <w:bookmarkEnd w:id="53"/>
    </w:p>
    <w:p w14:paraId="5371EE75" w14:textId="77777777" w:rsidR="003945D9" w:rsidRPr="00466B5A" w:rsidRDefault="003945D9" w:rsidP="003945D9">
      <w:pPr>
        <w:jc w:val="center"/>
        <w:rPr>
          <w:b/>
          <w:i/>
          <w:iCs/>
          <w:u w:val="single"/>
        </w:rPr>
      </w:pPr>
      <w:r w:rsidRPr="00466B5A">
        <w:rPr>
          <w:b/>
          <w:i/>
          <w:iCs/>
          <w:u w:val="single"/>
        </w:rPr>
        <w:t>Źródło: Opracowanie własne</w:t>
      </w:r>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51127509" w:rsidR="006E07AF" w:rsidRPr="00A6751C" w:rsidRDefault="00067B91" w:rsidP="00067B91">
      <w:pPr>
        <w:pStyle w:val="Legenda"/>
        <w:spacing w:before="0" w:after="0"/>
        <w:jc w:val="center"/>
        <w:rPr>
          <w:i/>
          <w:sz w:val="24"/>
          <w:u w:val="single"/>
        </w:rPr>
      </w:pPr>
      <w:bookmarkStart w:id="54" w:name="_Toc12266237"/>
      <w:r w:rsidRPr="00A6751C">
        <w:rPr>
          <w:i/>
          <w:sz w:val="24"/>
          <w:u w:val="single"/>
        </w:rPr>
        <w:t xml:space="preserve">Rysunek </w:t>
      </w:r>
      <w:r w:rsidR="00D10AD3">
        <w:rPr>
          <w:i/>
          <w:sz w:val="24"/>
          <w:u w:val="single"/>
        </w:rPr>
        <w:fldChar w:fldCharType="begin"/>
      </w:r>
      <w:r w:rsidR="00D10AD3">
        <w:rPr>
          <w:i/>
          <w:sz w:val="24"/>
          <w:u w:val="single"/>
        </w:rPr>
        <w:instrText xml:space="preserve"> STYLEREF 1 \s </w:instrText>
      </w:r>
      <w:r w:rsidR="00D10AD3">
        <w:rPr>
          <w:i/>
          <w:sz w:val="24"/>
          <w:u w:val="single"/>
        </w:rPr>
        <w:fldChar w:fldCharType="separate"/>
      </w:r>
      <w:r w:rsidR="00D10AD3">
        <w:rPr>
          <w:i/>
          <w:noProof/>
          <w:sz w:val="24"/>
          <w:u w:val="single"/>
        </w:rPr>
        <w:t>2</w:t>
      </w:r>
      <w:r w:rsidR="00D10AD3">
        <w:rPr>
          <w:i/>
          <w:sz w:val="24"/>
          <w:u w:val="single"/>
        </w:rPr>
        <w:fldChar w:fldCharType="end"/>
      </w:r>
      <w:r w:rsidR="00D10AD3">
        <w:rPr>
          <w:i/>
          <w:sz w:val="24"/>
          <w:u w:val="single"/>
        </w:rPr>
        <w:noBreakHyphen/>
      </w:r>
      <w:r w:rsidR="00D10AD3">
        <w:rPr>
          <w:i/>
          <w:sz w:val="24"/>
          <w:u w:val="single"/>
        </w:rPr>
        <w:fldChar w:fldCharType="begin"/>
      </w:r>
      <w:r w:rsidR="00D10AD3">
        <w:rPr>
          <w:i/>
          <w:sz w:val="24"/>
          <w:u w:val="single"/>
        </w:rPr>
        <w:instrText xml:space="preserve"> SEQ Rysunek \* ARABIC \s 1 </w:instrText>
      </w:r>
      <w:r w:rsidR="00D10AD3">
        <w:rPr>
          <w:i/>
          <w:sz w:val="24"/>
          <w:u w:val="single"/>
        </w:rPr>
        <w:fldChar w:fldCharType="separate"/>
      </w:r>
      <w:r w:rsidR="00D10AD3">
        <w:rPr>
          <w:i/>
          <w:noProof/>
          <w:sz w:val="24"/>
          <w:u w:val="single"/>
        </w:rPr>
        <w:t>7</w:t>
      </w:r>
      <w:r w:rsidR="00D10AD3">
        <w:rPr>
          <w:i/>
          <w:sz w:val="24"/>
          <w:u w:val="single"/>
        </w:rPr>
        <w:fldChar w:fldCharType="end"/>
      </w:r>
      <w:r w:rsidR="009D026A" w:rsidRPr="00A6751C">
        <w:rPr>
          <w:i/>
          <w:sz w:val="24"/>
          <w:u w:val="single"/>
        </w:rPr>
        <w:t xml:space="preserve"> </w:t>
      </w:r>
      <w:r w:rsidR="00C664EC" w:rsidRPr="00A6751C">
        <w:rPr>
          <w:i/>
          <w:sz w:val="24"/>
          <w:u w:val="single"/>
        </w:rPr>
        <w:t>Kod dla resetowal</w:t>
      </w:r>
      <w:r w:rsidR="00FD5C2E">
        <w:rPr>
          <w:i/>
          <w:sz w:val="24"/>
          <w:u w:val="single"/>
        </w:rPr>
        <w:t>n</w:t>
      </w:r>
      <w:r w:rsidR="00C664EC" w:rsidRPr="00A6751C">
        <w:rPr>
          <w:i/>
          <w:sz w:val="24"/>
          <w:u w:val="single"/>
        </w:rPr>
        <w:t>ych przycisków</w:t>
      </w:r>
      <w:bookmarkEnd w:id="54"/>
    </w:p>
    <w:p w14:paraId="0C07D9D1" w14:textId="77777777" w:rsidR="00067B91" w:rsidRDefault="00067B91" w:rsidP="00067B91">
      <w:pPr>
        <w:jc w:val="center"/>
        <w:rPr>
          <w:b/>
          <w:i/>
          <w:iCs/>
          <w:u w:val="single"/>
        </w:rPr>
      </w:pPr>
      <w:r w:rsidRPr="00A6751C">
        <w:rPr>
          <w:b/>
          <w:i/>
          <w:iCs/>
          <w:u w:val="single"/>
        </w:rPr>
        <w:t>Źródło: Opracowanie własne</w:t>
      </w: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7777777"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77777777"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 xml:space="preserve">zapisujący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w:t>
      </w:r>
      <w:proofErr w:type="spellStart"/>
      <w:r w:rsidR="00A24C05">
        <w:rPr>
          <w:rFonts w:ascii="Times New Roman" w:hAnsi="Times New Roman" w:cs="Times New Roman"/>
          <w:bCs/>
          <w:sz w:val="24"/>
          <w:szCs w:val="24"/>
        </w:rPr>
        <w:t>btn_in</w:t>
      </w:r>
      <w:proofErr w:type="spellEnd"/>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_levels</w:t>
      </w:r>
      <w:proofErr w:type="spellEnd"/>
      <w:r w:rsidR="0016397E" w:rsidRPr="00E35A0D">
        <w:rPr>
          <w:rFonts w:ascii="Times New Roman" w:hAnsi="Times New Roman" w:cs="Times New Roman"/>
          <w:bCs/>
          <w:sz w:val="24"/>
          <w:szCs w:val="24"/>
        </w:rPr>
        <w:t xml:space="preserve">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 xml:space="preserve">a rejestrze </w:t>
      </w:r>
      <w:proofErr w:type="spellStart"/>
      <w:r w:rsidRPr="00E35A0D">
        <w:rPr>
          <w:rFonts w:ascii="Times New Roman" w:hAnsi="Times New Roman" w:cs="Times New Roman"/>
          <w:bCs/>
          <w:sz w:val="24"/>
          <w:szCs w:val="24"/>
        </w:rPr>
        <w:t>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w:t>
      </w:r>
      <w:proofErr w:type="spellEnd"/>
      <w:r w:rsidRPr="00E35A0D">
        <w:rPr>
          <w:rFonts w:ascii="Times New Roman" w:hAnsi="Times New Roman" w:cs="Times New Roman"/>
          <w:bCs/>
          <w:sz w:val="24"/>
          <w:szCs w:val="24"/>
        </w:rPr>
        <w:t xml:space="preserve"> po wykonaniu żądania przez windę</w:t>
      </w:r>
      <w:r>
        <w:rPr>
          <w:rFonts w:ascii="Times New Roman" w:hAnsi="Times New Roman" w:cs="Times New Roman"/>
          <w:bCs/>
          <w:sz w:val="24"/>
          <w:szCs w:val="24"/>
        </w:rPr>
        <w:t>,</w:t>
      </w:r>
    </w:p>
    <w:p w14:paraId="6F8FD496" w14:textId="77777777" w:rsidR="00811D15" w:rsidRDefault="00F46BA6" w:rsidP="00F46BA6">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_levels</w:t>
      </w:r>
      <w:proofErr w:type="spellEnd"/>
      <w:r w:rsidR="00D040BC" w:rsidRPr="00E35A0D">
        <w:rPr>
          <w:rFonts w:ascii="Times New Roman" w:hAnsi="Times New Roman" w:cs="Times New Roman"/>
          <w:bCs/>
          <w:sz w:val="24"/>
          <w:szCs w:val="24"/>
        </w:rPr>
        <w:t xml:space="preserve">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proofErr w:type="spellStart"/>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_levels</w:t>
      </w:r>
      <w:proofErr w:type="spellEnd"/>
      <w:r w:rsidR="008710FA" w:rsidRPr="00E35A0D">
        <w:rPr>
          <w:rFonts w:ascii="Times New Roman" w:hAnsi="Times New Roman" w:cs="Times New Roman"/>
          <w:bCs/>
          <w:sz w:val="24"/>
          <w:szCs w:val="24"/>
        </w:rPr>
        <w:t xml:space="preserve"> </w:t>
      </w:r>
      <w:r w:rsidR="00C8060F">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481B4D64" w:rsidR="00C33A43" w:rsidRPr="00182307" w:rsidRDefault="00C33A43" w:rsidP="008004CF">
      <w:pPr>
        <w:pStyle w:val="Legenda"/>
        <w:spacing w:before="0" w:after="0"/>
        <w:jc w:val="center"/>
        <w:rPr>
          <w:b w:val="0"/>
          <w:i/>
          <w:iCs/>
          <w:sz w:val="24"/>
          <w:szCs w:val="24"/>
          <w:u w:val="single"/>
        </w:rPr>
      </w:pPr>
      <w:bookmarkStart w:id="55" w:name="_Toc12266238"/>
      <w:r w:rsidRPr="00182307">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2</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8</w:t>
      </w:r>
      <w:r w:rsidR="00D10AD3">
        <w:rPr>
          <w:i/>
          <w:iCs/>
          <w:sz w:val="24"/>
          <w:szCs w:val="24"/>
          <w:u w:val="single"/>
        </w:rPr>
        <w:fldChar w:fldCharType="end"/>
      </w:r>
      <w:r w:rsidR="009740C3">
        <w:rPr>
          <w:i/>
          <w:iCs/>
          <w:sz w:val="24"/>
          <w:szCs w:val="24"/>
          <w:u w:val="single"/>
        </w:rPr>
        <w:t xml:space="preserve"> Maszyna stanó</w:t>
      </w:r>
      <w:r w:rsidR="009C29F9">
        <w:rPr>
          <w:i/>
          <w:iCs/>
          <w:sz w:val="24"/>
          <w:szCs w:val="24"/>
          <w:u w:val="single"/>
        </w:rPr>
        <w:t>w obsługi drzwi</w:t>
      </w:r>
      <w:bookmarkEnd w:id="55"/>
    </w:p>
    <w:p w14:paraId="4F82B8F4" w14:textId="77777777" w:rsidR="009C30CF" w:rsidRDefault="009C30CF" w:rsidP="008004CF">
      <w:pPr>
        <w:pStyle w:val="Tekstpodstawowyzwciciem"/>
        <w:spacing w:after="0"/>
        <w:ind w:firstLine="0"/>
        <w:jc w:val="center"/>
        <w:rPr>
          <w:b/>
          <w:i/>
          <w:iCs/>
          <w:u w:val="single"/>
        </w:rPr>
      </w:pPr>
      <w:r w:rsidRPr="00A6751C">
        <w:rPr>
          <w:b/>
          <w:i/>
          <w:iCs/>
          <w:u w:val="single"/>
        </w:rPr>
        <w:t>Źródło: Opracowanie własne</w:t>
      </w:r>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7777777"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A6751C" w:rsidRDefault="00844843" w:rsidP="00D11661">
      <w:pPr>
        <w:pStyle w:val="Nagwek2"/>
      </w:pPr>
      <w:bookmarkStart w:id="56" w:name="_Toc12272409"/>
      <w:r>
        <w:lastRenderedPageBreak/>
        <w:t>W</w:t>
      </w:r>
      <w:r w:rsidR="00704A40">
        <w:t>eryfikac</w:t>
      </w:r>
      <w:r w:rsidR="00F30729">
        <w:t>ja</w:t>
      </w:r>
      <w:r w:rsidR="00704A40">
        <w:t xml:space="preserve"> kodu</w:t>
      </w:r>
      <w:bookmarkEnd w:id="56"/>
      <w:r w:rsidR="00704A40">
        <w:t xml:space="preserve"> </w:t>
      </w:r>
    </w:p>
    <w:p w14:paraId="28871C51" w14:textId="77777777"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r w:rsidR="00295B90" w:rsidRPr="00A463BE">
        <w:rPr>
          <w:i/>
          <w:iCs/>
        </w:rPr>
        <w:t xml:space="preserve">white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77777777"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w:t>
      </w:r>
      <w:r w:rsidR="00D837CA" w:rsidRPr="00D837CA">
        <w:rPr>
          <w:rFonts w:ascii="Times New Roman" w:hAnsi="Times New Roman" w:cs="Times New Roman"/>
          <w:sz w:val="24"/>
          <w:szCs w:val="24"/>
        </w:rPr>
        <w:lastRenderedPageBreak/>
        <w:t xml:space="preserve">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F05396">
      <w:pPr>
        <w:pStyle w:val="Nagwek3"/>
        <w:rPr>
          <w:sz w:val="24"/>
          <w:szCs w:val="24"/>
        </w:rPr>
      </w:pPr>
      <w:bookmarkStart w:id="57" w:name="_Toc12272410"/>
      <w:r w:rsidRPr="00112A5C">
        <w:rPr>
          <w:sz w:val="24"/>
          <w:szCs w:val="24"/>
        </w:rPr>
        <w:t>Przypadki testowe</w:t>
      </w:r>
      <w:bookmarkEnd w:id="57"/>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0E2ECE44" w:rsidR="00095556" w:rsidRPr="00A6751C" w:rsidRDefault="002B3963" w:rsidP="002B3963">
      <w:pPr>
        <w:pStyle w:val="Legenda"/>
        <w:spacing w:before="0" w:after="0"/>
        <w:jc w:val="center"/>
        <w:rPr>
          <w:i/>
          <w:iCs/>
          <w:sz w:val="24"/>
          <w:szCs w:val="24"/>
          <w:u w:val="single"/>
        </w:rPr>
      </w:pPr>
      <w:bookmarkStart w:id="58" w:name="_Toc12266239"/>
      <w:r w:rsidRPr="00A6751C">
        <w:rPr>
          <w:i/>
          <w:iCs/>
          <w:sz w:val="24"/>
          <w:szCs w:val="24"/>
          <w:u w:val="single"/>
        </w:rPr>
        <w:t xml:space="preserve">Rysunek </w:t>
      </w:r>
      <w:r w:rsidR="00D10AD3">
        <w:rPr>
          <w:i/>
          <w:iCs/>
          <w:sz w:val="24"/>
          <w:szCs w:val="24"/>
          <w:u w:val="single"/>
        </w:rPr>
        <w:fldChar w:fldCharType="begin"/>
      </w:r>
      <w:r w:rsidR="00D10AD3">
        <w:rPr>
          <w:i/>
          <w:iCs/>
          <w:sz w:val="24"/>
          <w:szCs w:val="24"/>
          <w:u w:val="single"/>
        </w:rPr>
        <w:instrText xml:space="preserve"> STYLEREF 1 \s </w:instrText>
      </w:r>
      <w:r w:rsidR="00D10AD3">
        <w:rPr>
          <w:i/>
          <w:iCs/>
          <w:sz w:val="24"/>
          <w:szCs w:val="24"/>
          <w:u w:val="single"/>
        </w:rPr>
        <w:fldChar w:fldCharType="separate"/>
      </w:r>
      <w:r w:rsidR="00D10AD3">
        <w:rPr>
          <w:i/>
          <w:iCs/>
          <w:noProof/>
          <w:sz w:val="24"/>
          <w:szCs w:val="24"/>
          <w:u w:val="single"/>
        </w:rPr>
        <w:t>2</w:t>
      </w:r>
      <w:r w:rsidR="00D10AD3">
        <w:rPr>
          <w:i/>
          <w:iCs/>
          <w:sz w:val="24"/>
          <w:szCs w:val="24"/>
          <w:u w:val="single"/>
        </w:rPr>
        <w:fldChar w:fldCharType="end"/>
      </w:r>
      <w:r w:rsidR="00D10AD3">
        <w:rPr>
          <w:i/>
          <w:iCs/>
          <w:sz w:val="24"/>
          <w:szCs w:val="24"/>
          <w:u w:val="single"/>
        </w:rPr>
        <w:noBreakHyphen/>
      </w:r>
      <w:r w:rsidR="00D10AD3">
        <w:rPr>
          <w:i/>
          <w:iCs/>
          <w:sz w:val="24"/>
          <w:szCs w:val="24"/>
          <w:u w:val="single"/>
        </w:rPr>
        <w:fldChar w:fldCharType="begin"/>
      </w:r>
      <w:r w:rsidR="00D10AD3">
        <w:rPr>
          <w:i/>
          <w:iCs/>
          <w:sz w:val="24"/>
          <w:szCs w:val="24"/>
          <w:u w:val="single"/>
        </w:rPr>
        <w:instrText xml:space="preserve"> SEQ Rysunek \* ARABIC \s 1 </w:instrText>
      </w:r>
      <w:r w:rsidR="00D10AD3">
        <w:rPr>
          <w:i/>
          <w:iCs/>
          <w:sz w:val="24"/>
          <w:szCs w:val="24"/>
          <w:u w:val="single"/>
        </w:rPr>
        <w:fldChar w:fldCharType="separate"/>
      </w:r>
      <w:r w:rsidR="00D10AD3">
        <w:rPr>
          <w:i/>
          <w:iCs/>
          <w:noProof/>
          <w:sz w:val="24"/>
          <w:szCs w:val="24"/>
          <w:u w:val="single"/>
        </w:rPr>
        <w:t>9</w:t>
      </w:r>
      <w:r w:rsidR="00D10AD3">
        <w:rPr>
          <w:i/>
          <w:iCs/>
          <w:sz w:val="24"/>
          <w:szCs w:val="24"/>
          <w:u w:val="single"/>
        </w:rPr>
        <w:fldChar w:fldCharType="end"/>
      </w:r>
      <w:r w:rsidR="00BC65C8">
        <w:rPr>
          <w:i/>
          <w:iCs/>
          <w:sz w:val="24"/>
          <w:szCs w:val="24"/>
          <w:u w:val="single"/>
        </w:rPr>
        <w:t xml:space="preserve"> Przykładowy testbench</w:t>
      </w:r>
      <w:bookmarkEnd w:id="58"/>
      <w:r w:rsidR="00BC65C8">
        <w:rPr>
          <w:i/>
          <w:iCs/>
          <w:sz w:val="24"/>
          <w:szCs w:val="24"/>
          <w:u w:val="single"/>
        </w:rPr>
        <w:t xml:space="preserve"> </w:t>
      </w:r>
    </w:p>
    <w:p w14:paraId="69B678DC" w14:textId="77777777" w:rsidR="002B3963" w:rsidRPr="00A6751C" w:rsidRDefault="002B3963" w:rsidP="002B3963">
      <w:pPr>
        <w:jc w:val="center"/>
        <w:rPr>
          <w:b/>
        </w:rPr>
      </w:pPr>
      <w:r w:rsidRPr="00A6751C">
        <w:rPr>
          <w:b/>
          <w:i/>
          <w:iCs/>
          <w:u w:val="single"/>
        </w:rPr>
        <w:t>Źródło: Opracowanie własne</w:t>
      </w:r>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w:t>
      </w:r>
      <w:r w:rsidR="0046708F">
        <w:lastRenderedPageBreak/>
        <w:t xml:space="preserve">oraz blokowania </w:t>
      </w:r>
      <w:r w:rsidR="00700702">
        <w:t xml:space="preserve">przycisków w czasie zagrożenia </w:t>
      </w:r>
      <w:r w:rsidR="00522527">
        <w:t>zostały wykonane w czterech osobnyc</w:t>
      </w:r>
      <w:r w:rsidR="001344ED">
        <w:t>h</w:t>
      </w:r>
      <w:r w:rsidR="00522527">
        <w:t xml:space="preserve"> 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4B0997">
      <w:pPr>
        <w:pStyle w:val="Tekstpodstawowyzwciciem"/>
        <w:jc w:val="left"/>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pPr>
        <w:pStyle w:val="Nagwek1"/>
      </w:pPr>
      <w:bookmarkStart w:id="59" w:name="_Toc65426908"/>
      <w:bookmarkStart w:id="60" w:name="_Toc65427141"/>
      <w:r w:rsidRPr="00A6751C">
        <w:lastRenderedPageBreak/>
        <w:br/>
      </w:r>
      <w:bookmarkStart w:id="61" w:name="_Toc12272411"/>
      <w:bookmarkEnd w:id="59"/>
      <w:bookmarkEnd w:id="60"/>
      <w:r w:rsidR="001841AC" w:rsidRPr="00A6751C">
        <w:t>Projektowanie układu scalonego</w:t>
      </w:r>
      <w:bookmarkEnd w:id="61"/>
    </w:p>
    <w:p w14:paraId="10ECD1C7" w14:textId="19309E3B" w:rsidR="001E7DBF" w:rsidRDefault="00535281" w:rsidP="00730C32">
      <w:pPr>
        <w:pStyle w:val="Nagwek2"/>
      </w:pPr>
      <w:bookmarkStart w:id="62" w:name="_Toc12272413"/>
      <w:bookmarkStart w:id="63" w:name="_Toc65426909"/>
      <w:bookmarkStart w:id="64" w:name="_Toc65427142"/>
      <w:r w:rsidRPr="00A6751C">
        <w:t>Synteza</w:t>
      </w:r>
      <w:bookmarkEnd w:id="62"/>
      <w:r w:rsidRPr="00A6751C">
        <w:t xml:space="preserve"> </w:t>
      </w:r>
      <w:r w:rsidR="00420374">
        <w:t>układu logicznego</w:t>
      </w:r>
    </w:p>
    <w:p w14:paraId="7933049D" w14:textId="1A3E1055" w:rsidR="00932EBE" w:rsidRDefault="00932EBE" w:rsidP="00266158">
      <w:pPr>
        <w:pStyle w:val="Tekstpodstawowyzwciciem"/>
        <w:spacing w:after="0"/>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4E1B61">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81009F">
        <w:rPr>
          <w:rStyle w:val="Odwoanieprzypisudolnego"/>
        </w:rPr>
        <w:footnoteReference w:id="2"/>
      </w:r>
      <w:r w:rsidR="00D76FE5">
        <w:t xml:space="preserve"> jest </w:t>
      </w:r>
      <w:r w:rsidR="00D76FE5" w:rsidRPr="00D76FE5">
        <w:rPr>
          <w:u w:val="single"/>
        </w:rPr>
        <w:t>syntezowane</w:t>
      </w:r>
      <w:r w:rsidR="00D76FE5">
        <w:t xml:space="preserve"> do układów cyfrowych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syntezy RTL</w:t>
      </w:r>
      <w:r w:rsidR="0049755E">
        <w:rPr>
          <w:rStyle w:val="Odwoanieprzypisudolnego"/>
        </w:rPr>
        <w:footnoteReference w:id="3"/>
      </w:r>
      <w:r w:rsidRPr="00932EBE">
        <w:t>, tworząc poziom bramki</w:t>
      </w:r>
      <w:r w:rsidR="005B089E">
        <w:t xml:space="preserve"> </w:t>
      </w:r>
      <w:r w:rsidRPr="00932EBE">
        <w:t>netlist z zachowania RTL,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 xml:space="preserve">. Obsługuje szeroki zakres płaskich i hierarchicznych 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E15983" w:rsidRPr="00932EBE">
        <w:t>powierzchni</w:t>
      </w:r>
      <w:r w:rsidR="00E15983">
        <w:t>ę</w:t>
      </w:r>
      <w:r w:rsidR="00E15983" w:rsidRPr="00932EBE">
        <w:t>,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p>
    <w:p w14:paraId="220148D4" w14:textId="0AAB1477" w:rsidR="009A47B2" w:rsidRDefault="00BE3485" w:rsidP="00FE5874">
      <w:pPr>
        <w:pStyle w:val="Tekstpodstawowyzwciciem"/>
        <w:spacing w:after="0"/>
      </w:pPr>
      <w:proofErr w:type="spellStart"/>
      <w:r>
        <w:t>Korzystajac</w:t>
      </w:r>
      <w:proofErr w:type="spellEnd"/>
      <w:r>
        <w:t xml:space="preserve"> z </w:t>
      </w:r>
      <w:proofErr w:type="spellStart"/>
      <w:r>
        <w:t>programownia</w:t>
      </w:r>
      <w:proofErr w:type="spellEnd"/>
      <w:r>
        <w:t xml:space="preserve"> </w:t>
      </w:r>
      <w:proofErr w:type="spellStart"/>
      <w:r>
        <w:t>Cadence</w:t>
      </w:r>
      <w:proofErr w:type="spellEnd"/>
      <w:r>
        <w:t xml:space="preserve"> Genus, dobrą praktyką przy </w:t>
      </w:r>
      <w:proofErr w:type="spellStart"/>
      <w:r>
        <w:t>twoerzniu</w:t>
      </w:r>
      <w:proofErr w:type="spellEnd"/>
      <w:r>
        <w:t xml:space="preserve"> dużych projektów jest </w:t>
      </w:r>
      <w:proofErr w:type="spellStart"/>
      <w:r>
        <w:t>ruvhamianie</w:t>
      </w:r>
      <w:proofErr w:type="spellEnd"/>
      <w:r>
        <w:t xml:space="preserve"> syntezy ze skryptu. Pozwala to na </w:t>
      </w:r>
      <w:proofErr w:type="spellStart"/>
      <w:r>
        <w:t>zoszczedzenie</w:t>
      </w:r>
      <w:proofErr w:type="spellEnd"/>
      <w:r>
        <w:t xml:space="preserve"> czasu a dodatkowo wykonuje wszystkie operacje za projektanta. Typowym skrypt do syntezy układu </w:t>
      </w:r>
      <w:proofErr w:type="spellStart"/>
      <w:r>
        <w:t>lgicznego</w:t>
      </w:r>
      <w:proofErr w:type="spellEnd"/>
      <w:r>
        <w:t xml:space="preserve"> </w:t>
      </w:r>
      <w:proofErr w:type="spellStart"/>
      <w:r>
        <w:t>so</w:t>
      </w:r>
      <w:proofErr w:type="spellEnd"/>
      <w:r>
        <w:t xml:space="preserve"> struktury składa się z </w:t>
      </w:r>
      <w:proofErr w:type="spellStart"/>
      <w:r>
        <w:t>nastepujacych</w:t>
      </w:r>
      <w:proofErr w:type="spellEnd"/>
      <w:r>
        <w:t xml:space="preserve"> </w:t>
      </w:r>
      <w:proofErr w:type="spellStart"/>
      <w:r>
        <w:t>polecen</w:t>
      </w:r>
      <w:proofErr w:type="spellEnd"/>
      <w:r>
        <w:t>:</w:t>
      </w:r>
    </w:p>
    <w:p w14:paraId="603CD672" w14:textId="1E8DFD84" w:rsidR="00BE3485" w:rsidRDefault="00F63F73" w:rsidP="004338ED">
      <w:pPr>
        <w:pStyle w:val="Tekstpodstawowyzwciciem"/>
        <w:numPr>
          <w:ilvl w:val="0"/>
          <w:numId w:val="35"/>
        </w:numPr>
        <w:spacing w:after="0"/>
      </w:pPr>
      <w:proofErr w:type="spellStart"/>
      <w:r>
        <w:t>Ustawenienie</w:t>
      </w:r>
      <w:proofErr w:type="spellEnd"/>
      <w:r>
        <w:t xml:space="preserve"> zmiennych i  parametrów, które będą używane do syntezowania. </w:t>
      </w:r>
      <w:proofErr w:type="spellStart"/>
      <w:r>
        <w:t>Najczesciej</w:t>
      </w:r>
      <w:proofErr w:type="spellEnd"/>
      <w:r>
        <w:t xml:space="preserve"> są to </w:t>
      </w:r>
      <w:proofErr w:type="spellStart"/>
      <w:r>
        <w:t>sciezki</w:t>
      </w:r>
      <w:proofErr w:type="spellEnd"/>
      <w:r>
        <w:t xml:space="preserve"> do plików z modułami do </w:t>
      </w:r>
      <w:proofErr w:type="spellStart"/>
      <w:r>
        <w:t>syntrezy</w:t>
      </w:r>
      <w:proofErr w:type="spellEnd"/>
      <w:r>
        <w:t xml:space="preserve"> oraz biblioteki, które zawierają opisy strukturalne</w:t>
      </w:r>
    </w:p>
    <w:p w14:paraId="48436C25" w14:textId="146CCDDF" w:rsidR="00F63F73" w:rsidRDefault="00406DCF" w:rsidP="004338ED">
      <w:pPr>
        <w:pStyle w:val="Tekstpodstawowyzwciciem"/>
        <w:numPr>
          <w:ilvl w:val="0"/>
          <w:numId w:val="35"/>
        </w:numPr>
        <w:spacing w:after="0"/>
      </w:pPr>
      <w:r>
        <w:t>Odczyt plików</w:t>
      </w:r>
      <w:r w:rsidR="001B217C">
        <w:t xml:space="preserve">, analiza pod kątem </w:t>
      </w:r>
      <w:proofErr w:type="spellStart"/>
      <w:r w:rsidR="001B217C">
        <w:t>skałdni</w:t>
      </w:r>
      <w:proofErr w:type="spellEnd"/>
      <w:r w:rsidR="001B217C">
        <w:t xml:space="preserve"> oraz translacja</w:t>
      </w:r>
    </w:p>
    <w:p w14:paraId="2D22A9C5" w14:textId="1DC2ED3A" w:rsidR="001B217C" w:rsidRDefault="005B5D0E" w:rsidP="004338ED">
      <w:pPr>
        <w:pStyle w:val="Tekstpodstawowyzwciciem"/>
        <w:numPr>
          <w:ilvl w:val="0"/>
          <w:numId w:val="35"/>
        </w:numPr>
        <w:spacing w:after="0"/>
      </w:pPr>
      <w:r>
        <w:t xml:space="preserve">Ustawienie ograniczeń </w:t>
      </w:r>
      <w:r w:rsidR="003D564B">
        <w:t xml:space="preserve">układu w </w:t>
      </w:r>
      <w:proofErr w:type="spellStart"/>
      <w:r w:rsidR="003D564B">
        <w:t>zcetstoliwosci</w:t>
      </w:r>
      <w:proofErr w:type="spellEnd"/>
      <w:r w:rsidR="003D564B">
        <w:t xml:space="preserve"> zegarowa oraz </w:t>
      </w:r>
      <w:proofErr w:type="spellStart"/>
      <w:r w:rsidR="003D564B">
        <w:t>opoznien</w:t>
      </w:r>
      <w:proofErr w:type="spellEnd"/>
      <w:r w:rsidR="003D564B">
        <w:t xml:space="preserve"> wejścia i wyjścia</w:t>
      </w:r>
    </w:p>
    <w:p w14:paraId="6244761D" w14:textId="5EB5DEFD" w:rsidR="003D564B" w:rsidRDefault="003D564B" w:rsidP="004338ED">
      <w:pPr>
        <w:pStyle w:val="Tekstpodstawowyzwciciem"/>
        <w:numPr>
          <w:ilvl w:val="0"/>
          <w:numId w:val="35"/>
        </w:numPr>
        <w:spacing w:after="0"/>
      </w:pPr>
      <w:proofErr w:type="spellStart"/>
      <w:r>
        <w:t>M</w:t>
      </w:r>
      <w:r w:rsidR="004E631F">
        <w:t>a</w:t>
      </w:r>
      <w:r>
        <w:t>p</w:t>
      </w:r>
      <w:r w:rsidR="004E631F">
        <w:t>o</w:t>
      </w:r>
      <w:r>
        <w:t>sowanie</w:t>
      </w:r>
      <w:proofErr w:type="spellEnd"/>
      <w:r>
        <w:t xml:space="preserve"> opisu w </w:t>
      </w:r>
      <w:proofErr w:type="spellStart"/>
      <w:r>
        <w:t>strukrualne</w:t>
      </w:r>
      <w:proofErr w:type="spellEnd"/>
      <w:r>
        <w:t xml:space="preserve"> układ </w:t>
      </w:r>
      <w:proofErr w:type="spellStart"/>
      <w:r>
        <w:t>cyfrwy</w:t>
      </w:r>
      <w:proofErr w:type="spellEnd"/>
    </w:p>
    <w:p w14:paraId="04D7DFE6" w14:textId="78EF6336" w:rsidR="003D564B" w:rsidRDefault="003D564B" w:rsidP="004338ED">
      <w:pPr>
        <w:pStyle w:val="Tekstpodstawowyzwciciem"/>
        <w:numPr>
          <w:ilvl w:val="0"/>
          <w:numId w:val="35"/>
        </w:numPr>
        <w:spacing w:after="0"/>
      </w:pPr>
    </w:p>
    <w:p w14:paraId="26A77B74" w14:textId="51E880C4" w:rsidR="003D564B" w:rsidRDefault="003D564B" w:rsidP="004338ED">
      <w:pPr>
        <w:pStyle w:val="Tekstpodstawowyzwciciem"/>
        <w:numPr>
          <w:ilvl w:val="0"/>
          <w:numId w:val="35"/>
        </w:numPr>
        <w:spacing w:after="0"/>
      </w:pPr>
      <w:r>
        <w:t xml:space="preserve">Zapianie </w:t>
      </w:r>
    </w:p>
    <w:p w14:paraId="75442F61" w14:textId="43AE69FC" w:rsidR="00D10AD3" w:rsidRDefault="00C73CF1" w:rsidP="002E6DE4">
      <w:pPr>
        <w:pStyle w:val="Tekstpodstawowyzwciciem"/>
        <w:spacing w:after="0"/>
      </w:pPr>
      <w:r>
        <w:lastRenderedPageBreak/>
        <w:t>Skrypt</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r w:rsidR="0038328B" w:rsidRPr="0038328B">
        <w:rPr>
          <w:b/>
          <w:bCs/>
        </w:rPr>
        <w:t>init</w:t>
      </w:r>
      <w:r w:rsidR="002D3A45" w:rsidRPr="0038328B">
        <w:rPr>
          <w:b/>
          <w:bCs/>
        </w:rPr>
        <w:t>_</w:t>
      </w:r>
      <w:r w:rsidR="002D3A45" w:rsidRPr="00C73CF1">
        <w:rPr>
          <w:b/>
          <w:bCs/>
        </w:rPr>
        <w:t>lib_search_path</w:t>
      </w:r>
      <w:r w:rsidR="002D3A45">
        <w:t xml:space="preserve"> oraz  </w:t>
      </w:r>
      <w:r w:rsidR="002D3A45" w:rsidRPr="00C73CF1">
        <w:rPr>
          <w:b/>
          <w:bCs/>
        </w:rPr>
        <w:t>init_hdl_search_path</w:t>
      </w:r>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20853204"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dużych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Genus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5FAFE9FA" w:rsidR="00BE1043" w:rsidRDefault="00633EB2" w:rsidP="00D10AD3">
      <w:pPr>
        <w:pStyle w:val="Tekstpodstawowyzwciciem"/>
        <w:spacing w:after="0"/>
      </w:pPr>
      <w:r>
        <w:t xml:space="preserve">Po </w:t>
      </w:r>
      <w:r w:rsidR="00655DF7">
        <w:t>ustawieniu</w:t>
      </w:r>
      <w:r>
        <w:t xml:space="preserve"> wszystkich pozostałych zmiennych, skrypt czyta moduł zapisany w Verilogu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r w:rsidR="0083351B" w:rsidRPr="0083351B">
        <w:rPr>
          <w:i/>
          <w:iCs/>
        </w:rPr>
        <w:t>check_design -unresolved</w:t>
      </w:r>
      <w:r w:rsidR="00D657E9">
        <w:rPr>
          <w:i/>
          <w:iCs/>
        </w:rPr>
        <w:t xml:space="preserve">. </w:t>
      </w:r>
      <w:r w:rsidR="00D657E9">
        <w:t xml:space="preserve">Ostatecznie komenda </w:t>
      </w:r>
      <w:r w:rsidR="00D657E9" w:rsidRPr="00D657E9">
        <w:rPr>
          <w:i/>
          <w:iCs/>
        </w:rPr>
        <w:t>synthesize -to_mapped</w:t>
      </w:r>
      <w:r w:rsidR="00D657E9">
        <w:t xml:space="preserve"> wykonuje właściwą syntezę. Dodatkowy argument -to_mapped wskazuje syntezerow</w:t>
      </w:r>
      <w:r w:rsidR="00C270B2">
        <w:t>i</w:t>
      </w:r>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Genus.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proofErr w:type="spellStart"/>
      <w:r w:rsidR="00300742">
        <w:t>strukutalnego</w:t>
      </w:r>
      <w:proofErr w:type="spellEnd"/>
      <w:r w:rsidR="00300742">
        <w:t xml:space="preserve"> w </w:t>
      </w:r>
      <w:proofErr w:type="spellStart"/>
      <w:r w:rsidR="00300742">
        <w:t>jezyku</w:t>
      </w:r>
      <w:proofErr w:type="spellEnd"/>
      <w:r w:rsidR="00300742">
        <w:t xml:space="preserve"> </w:t>
      </w:r>
      <w:proofErr w:type="spellStart"/>
      <w:r w:rsidR="00300742">
        <w:t>veilog</w:t>
      </w:r>
      <w:proofErr w:type="spellEnd"/>
      <w:r w:rsidR="00300742">
        <w:t>,</w:t>
      </w:r>
      <w:r w:rsidR="005805A7">
        <w:t xml:space="preserve"> </w:t>
      </w:r>
      <w:r w:rsidR="005805A7">
        <w:lastRenderedPageBreak/>
        <w:t xml:space="preserve">ograniczeń czasowych </w:t>
      </w:r>
      <w:proofErr w:type="spellStart"/>
      <w:r w:rsidR="005805A7">
        <w:t>prijktu</w:t>
      </w:r>
      <w:proofErr w:type="spellEnd"/>
      <w:r w:rsidR="005805A7">
        <w:t xml:space="preserve"> oraz plików </w:t>
      </w:r>
      <w:proofErr w:type="spellStart"/>
      <w:r w:rsidR="005805A7">
        <w:t>opsijacujacyh</w:t>
      </w:r>
      <w:proofErr w:type="spellEnd"/>
      <w:r w:rsidR="005805A7">
        <w:t xml:space="preserve"> komórki w </w:t>
      </w:r>
      <w:proofErr w:type="spellStart"/>
      <w:r w:rsidR="005805A7">
        <w:t>porgramiw</w:t>
      </w:r>
      <w:proofErr w:type="spellEnd"/>
      <w:r w:rsidR="005805A7">
        <w:t xml:space="preserve"> </w:t>
      </w:r>
      <w:proofErr w:type="spellStart"/>
      <w:r w:rsidR="005805A7">
        <w:t>Innovus</w:t>
      </w:r>
      <w:proofErr w:type="spellEnd"/>
      <w:r w:rsidR="005805A7">
        <w:t xml:space="preserve">. </w:t>
      </w:r>
      <w:r w:rsidR="00300742">
        <w:t xml:space="preserve"> Są to </w:t>
      </w:r>
      <w:proofErr w:type="spellStart"/>
      <w:r w:rsidR="00300742">
        <w:t>kluvzowe</w:t>
      </w:r>
      <w:proofErr w:type="spellEnd"/>
      <w:r w:rsidR="00300742">
        <w:t xml:space="preserve"> pliku w kolejnych etapach </w:t>
      </w:r>
      <w:proofErr w:type="spellStart"/>
      <w:r w:rsidR="00300742">
        <w:t>porjktowania</w:t>
      </w:r>
      <w:proofErr w:type="spellEnd"/>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0C4E111C" w14:textId="1F84AFA8" w:rsidR="00BF259D" w:rsidRDefault="00D10AD3" w:rsidP="000E3B9F">
      <w:pPr>
        <w:pStyle w:val="Legenda"/>
        <w:spacing w:before="0" w:after="0"/>
        <w:jc w:val="center"/>
        <w:rPr>
          <w:i/>
          <w:iCs/>
          <w:sz w:val="24"/>
          <w:szCs w:val="24"/>
          <w:u w:val="single"/>
        </w:rPr>
      </w:pPr>
      <w:r w:rsidRPr="004E4AE8">
        <w:rPr>
          <w:i/>
          <w:iCs/>
          <w:sz w:val="24"/>
          <w:szCs w:val="24"/>
          <w:u w:val="single"/>
        </w:rPr>
        <w:t xml:space="preserve">Rysunek </w:t>
      </w:r>
      <w:r w:rsidRPr="004E4AE8">
        <w:rPr>
          <w:i/>
          <w:iCs/>
          <w:sz w:val="24"/>
          <w:szCs w:val="24"/>
          <w:u w:val="single"/>
        </w:rPr>
        <w:fldChar w:fldCharType="begin"/>
      </w:r>
      <w:r w:rsidRPr="004E4AE8">
        <w:rPr>
          <w:i/>
          <w:iCs/>
          <w:sz w:val="24"/>
          <w:szCs w:val="24"/>
          <w:u w:val="single"/>
        </w:rPr>
        <w:instrText xml:space="preserve"> STYLEREF 1 \s </w:instrText>
      </w:r>
      <w:r w:rsidRPr="004E4AE8">
        <w:rPr>
          <w:i/>
          <w:iCs/>
          <w:sz w:val="24"/>
          <w:szCs w:val="24"/>
          <w:u w:val="single"/>
        </w:rPr>
        <w:fldChar w:fldCharType="separate"/>
      </w:r>
      <w:r w:rsidRPr="004E4AE8">
        <w:rPr>
          <w:i/>
          <w:iCs/>
          <w:noProof/>
          <w:sz w:val="24"/>
          <w:szCs w:val="24"/>
          <w:u w:val="single"/>
        </w:rPr>
        <w:t>3</w:t>
      </w:r>
      <w:r w:rsidRPr="004E4AE8">
        <w:rPr>
          <w:i/>
          <w:iCs/>
          <w:sz w:val="24"/>
          <w:szCs w:val="24"/>
          <w:u w:val="single"/>
        </w:rPr>
        <w:fldChar w:fldCharType="end"/>
      </w:r>
      <w:r w:rsidRPr="004E4AE8">
        <w:rPr>
          <w:i/>
          <w:iCs/>
          <w:sz w:val="24"/>
          <w:szCs w:val="24"/>
          <w:u w:val="single"/>
        </w:rPr>
        <w:noBreakHyphen/>
      </w:r>
      <w:r w:rsidRPr="004E4AE8">
        <w:rPr>
          <w:i/>
          <w:iCs/>
          <w:sz w:val="24"/>
          <w:szCs w:val="24"/>
          <w:u w:val="single"/>
        </w:rPr>
        <w:fldChar w:fldCharType="begin"/>
      </w:r>
      <w:r w:rsidRPr="004E4AE8">
        <w:rPr>
          <w:i/>
          <w:iCs/>
          <w:sz w:val="24"/>
          <w:szCs w:val="24"/>
          <w:u w:val="single"/>
        </w:rPr>
        <w:instrText xml:space="preserve"> SEQ Rysunek \* ARABIC \s 1 </w:instrText>
      </w:r>
      <w:r w:rsidRPr="004E4AE8">
        <w:rPr>
          <w:i/>
          <w:iCs/>
          <w:sz w:val="24"/>
          <w:szCs w:val="24"/>
          <w:u w:val="single"/>
        </w:rPr>
        <w:fldChar w:fldCharType="separate"/>
      </w:r>
      <w:r w:rsidRPr="004E4AE8">
        <w:rPr>
          <w:i/>
          <w:iCs/>
          <w:noProof/>
          <w:sz w:val="24"/>
          <w:szCs w:val="24"/>
          <w:u w:val="single"/>
        </w:rPr>
        <w:t>1</w:t>
      </w:r>
      <w:r w:rsidRPr="004E4AE8">
        <w:rPr>
          <w:i/>
          <w:iCs/>
          <w:sz w:val="24"/>
          <w:szCs w:val="24"/>
          <w:u w:val="single"/>
        </w:rPr>
        <w:fldChar w:fldCharType="end"/>
      </w:r>
      <w:r w:rsidR="00DC18ED" w:rsidRPr="004E4AE8">
        <w:rPr>
          <w:i/>
          <w:iCs/>
          <w:sz w:val="24"/>
          <w:szCs w:val="24"/>
          <w:u w:val="single"/>
        </w:rPr>
        <w:t xml:space="preserve"> Struktura układu po syntezie</w:t>
      </w:r>
    </w:p>
    <w:p w14:paraId="4FCC5652" w14:textId="77777777" w:rsidR="00C419DA" w:rsidRPr="00A6751C" w:rsidRDefault="00C419DA" w:rsidP="000E3B9F">
      <w:pPr>
        <w:jc w:val="center"/>
        <w:rPr>
          <w:b/>
        </w:rPr>
      </w:pPr>
      <w:r w:rsidRPr="00A6751C">
        <w:rPr>
          <w:b/>
          <w:i/>
          <w:iCs/>
          <w:u w:val="single"/>
        </w:rPr>
        <w:t>Źródło: Opracowanie własne</w:t>
      </w:r>
    </w:p>
    <w:p w14:paraId="40537C33" w14:textId="77777777" w:rsidR="00C419DA" w:rsidRPr="00C419DA" w:rsidRDefault="00C419DA" w:rsidP="00C419DA"/>
    <w:p w14:paraId="50AB1375" w14:textId="1039DC10" w:rsidR="00BF259D" w:rsidRDefault="00BF259D" w:rsidP="00FE5874">
      <w:pPr>
        <w:pStyle w:val="Tekstpodstawowyzwciciem"/>
        <w:spacing w:after="0"/>
      </w:pPr>
    </w:p>
    <w:p w14:paraId="16BC19F9" w14:textId="18CDDA33" w:rsidR="00BF259D" w:rsidRDefault="00BF259D" w:rsidP="00FE5874">
      <w:pPr>
        <w:pStyle w:val="Tekstpodstawowyzwciciem"/>
        <w:spacing w:after="0"/>
      </w:pPr>
    </w:p>
    <w:p w14:paraId="2C38A607" w14:textId="303B4331" w:rsidR="00BF259D" w:rsidRDefault="00BF259D" w:rsidP="00FE5874">
      <w:pPr>
        <w:pStyle w:val="Tekstpodstawowyzwciciem"/>
        <w:spacing w:after="0"/>
      </w:pPr>
    </w:p>
    <w:p w14:paraId="34AA5A98" w14:textId="38EDCDD3" w:rsidR="00C95E9C" w:rsidRDefault="00C95E9C" w:rsidP="00932EBE">
      <w:pPr>
        <w:pStyle w:val="Tekstpodstawowyzwciciem"/>
      </w:pPr>
    </w:p>
    <w:p w14:paraId="15FDDB04" w14:textId="4E340721" w:rsidR="00C95E9C" w:rsidRDefault="00C95E9C" w:rsidP="00932EBE">
      <w:pPr>
        <w:pStyle w:val="Tekstpodstawowyzwciciem"/>
      </w:pPr>
    </w:p>
    <w:p w14:paraId="3D024CF0" w14:textId="59EC75AB" w:rsidR="005F1B90" w:rsidRDefault="005F1B90" w:rsidP="00932EBE">
      <w:pPr>
        <w:pStyle w:val="Tekstpodstawowyzwciciem"/>
      </w:pPr>
    </w:p>
    <w:p w14:paraId="5F6AFC02" w14:textId="6B6744C8" w:rsidR="005F1B90" w:rsidRDefault="005F1B90" w:rsidP="00932EBE">
      <w:pPr>
        <w:pStyle w:val="Tekstpodstawowyzwciciem"/>
      </w:pPr>
    </w:p>
    <w:p w14:paraId="512CEFE0" w14:textId="0FE8AFA5" w:rsidR="00703255" w:rsidRDefault="00703255" w:rsidP="00703255">
      <w:pPr>
        <w:pStyle w:val="Nagwek2"/>
      </w:pPr>
      <w:proofErr w:type="spellStart"/>
      <w:r>
        <w:t>Symulacj</w:t>
      </w:r>
      <w:proofErr w:type="spellEnd"/>
      <w:r>
        <w:t xml:space="preserve"> </w:t>
      </w:r>
      <w:proofErr w:type="spellStart"/>
      <w:r>
        <w:t>apo</w:t>
      </w:r>
      <w:proofErr w:type="spellEnd"/>
      <w:r>
        <w:t xml:space="preserve"> syntezie</w:t>
      </w:r>
      <w:r w:rsidR="00980D1A">
        <w:t>?</w:t>
      </w:r>
    </w:p>
    <w:p w14:paraId="73C6ACDB" w14:textId="23F4D58C" w:rsidR="005F1B90" w:rsidRDefault="005F1B90" w:rsidP="00932EBE">
      <w:pPr>
        <w:pStyle w:val="Tekstpodstawowyzwciciem"/>
      </w:pPr>
    </w:p>
    <w:p w14:paraId="02B12B23" w14:textId="77777777" w:rsidR="005F1B90" w:rsidRPr="00932EBE" w:rsidRDefault="005F1B90" w:rsidP="00932EBE">
      <w:pPr>
        <w:pStyle w:val="Tekstpodstawowyzwciciem"/>
      </w:pPr>
    </w:p>
    <w:p w14:paraId="68387876" w14:textId="6F78C028" w:rsidR="003B28A9" w:rsidRDefault="007C2DC8" w:rsidP="007D5833">
      <w:pPr>
        <w:pStyle w:val="Nagwek2"/>
      </w:pPr>
      <w:r>
        <w:lastRenderedPageBreak/>
        <w:t xml:space="preserve">Fizyczna </w:t>
      </w:r>
      <w:proofErr w:type="spellStart"/>
      <w:r>
        <w:t>strutkura</w:t>
      </w:r>
      <w:proofErr w:type="spellEnd"/>
    </w:p>
    <w:p w14:paraId="6F2EFE17" w14:textId="1C5ADA09" w:rsidR="002B62F9" w:rsidRDefault="002B62F9" w:rsidP="002B62F9">
      <w:pPr>
        <w:pStyle w:val="Tekstpodstawowyzwciciem"/>
      </w:pPr>
      <w:r>
        <w:t xml:space="preserve">Proces polegający na </w:t>
      </w:r>
      <w:r w:rsidR="00AA10F8">
        <w:t>pobraniu</w:t>
      </w:r>
      <w:r>
        <w:t xml:space="preserve"> </w:t>
      </w:r>
      <w:proofErr w:type="spellStart"/>
      <w:r>
        <w:t>plikow</w:t>
      </w:r>
      <w:proofErr w:type="spellEnd"/>
      <w:r>
        <w:t xml:space="preserve"> z </w:t>
      </w:r>
      <w:proofErr w:type="spellStart"/>
      <w:r>
        <w:t>opsiem</w:t>
      </w:r>
      <w:proofErr w:type="spellEnd"/>
      <w:r>
        <w:t xml:space="preserve"> strukturalnym i stworzenie</w:t>
      </w:r>
      <w:r w:rsidR="00DD4C83">
        <w:t xml:space="preserve"> </w:t>
      </w:r>
      <w:r>
        <w:t xml:space="preserve">z niego </w:t>
      </w:r>
      <w:r w:rsidR="00DD4C83">
        <w:t>fizycznego</w:t>
      </w:r>
      <w:r>
        <w:t xml:space="preserve"> </w:t>
      </w:r>
      <w:proofErr w:type="spellStart"/>
      <w:r>
        <w:t>ukłądau</w:t>
      </w:r>
      <w:proofErr w:type="spellEnd"/>
      <w:r>
        <w:t xml:space="preserve"> </w:t>
      </w:r>
      <w:proofErr w:type="spellStart"/>
      <w:r>
        <w:t>nazywanemy</w:t>
      </w:r>
      <w:proofErr w:type="spellEnd"/>
      <w:r>
        <w:t xml:space="preserve"> (</w:t>
      </w:r>
      <w:proofErr w:type="spellStart"/>
      <w:r>
        <w:t>place&amp;route</w:t>
      </w:r>
      <w:proofErr w:type="spellEnd"/>
      <w:r>
        <w:t xml:space="preserve">). </w:t>
      </w:r>
    </w:p>
    <w:p w14:paraId="2CED3977" w14:textId="348C8015" w:rsidR="002B62F9" w:rsidRDefault="00250D44" w:rsidP="002B62F9">
      <w:pPr>
        <w:pStyle w:val="Tekstpodstawowyzwciciem"/>
      </w:pPr>
      <w:r>
        <w:t>A</w:t>
      </w:r>
      <w:bookmarkStart w:id="65" w:name="_GoBack"/>
      <w:bookmarkEnd w:id="65"/>
      <w:r w:rsidRPr="00250D44">
        <w:t xml:space="preserve">naliza mocy i wydajności energetycznej na wysokich poziomach abstrakcji, takich jak RTL lub </w:t>
      </w:r>
      <w:proofErr w:type="spellStart"/>
      <w:r w:rsidRPr="00250D44">
        <w:t>gatelevel</w:t>
      </w:r>
      <w:proofErr w:type="spellEnd"/>
      <w:r w:rsidRPr="00250D44">
        <w:t>, zapewnia wyniki rzędu wielkości szybsze niż analizy na poziomie fizycznym. Jednak dokładność cierpi z powodu utraty szczegółów i założeń przy wyższych poziomach abstrakcji. Aby uzyskać dokładne szacunki zużycia energii i energii, ważne jest przeprowadzenie analizy niższych poziomów w celu porównania z wynikami wyższego poziomu, co pozwoli na ustalenie błędu i poprawienie wyników analizy z powrotem do analiz wyższych poziomów. Ponadto bardziej dokładne dane dotyczące powierzchni i czasu można uzyskać z projektu po układzie, który może być również wykorzystany do poprawy dokładności szacowania poziomu RTL. W tym rozdziale opisano zarówno kroki wymagane do wykonania fizycznego układu (w tym planowanie pięter), jak i miejsce i trasa na koprocesorze na poziomie bramy wraz z analizą mocy koprocesora poziomu fizycznego.</w:t>
      </w:r>
    </w:p>
    <w:p w14:paraId="0808F723" w14:textId="585AD15B" w:rsidR="00250D44" w:rsidRDefault="00250D44" w:rsidP="002B62F9">
      <w:pPr>
        <w:pStyle w:val="Tekstpodstawowyzwciciem"/>
      </w:pPr>
    </w:p>
    <w:p w14:paraId="2F1E822D" w14:textId="77777777" w:rsidR="00250D44" w:rsidRPr="002B62F9" w:rsidRDefault="00250D44" w:rsidP="002B62F9">
      <w:pPr>
        <w:pStyle w:val="Tekstpodstawowyzwciciem"/>
      </w:pPr>
    </w:p>
    <w:p w14:paraId="44DA18DB" w14:textId="11E7A021" w:rsidR="00E52162" w:rsidRDefault="00E52162" w:rsidP="00E52162">
      <w:pPr>
        <w:pStyle w:val="Nagwek3"/>
        <w:rPr>
          <w:sz w:val="24"/>
          <w:szCs w:val="24"/>
        </w:rPr>
      </w:pPr>
      <w:r>
        <w:rPr>
          <w:sz w:val="24"/>
          <w:szCs w:val="24"/>
        </w:rPr>
        <w:t>Planowanie podłoża</w:t>
      </w:r>
    </w:p>
    <w:p w14:paraId="7DF6C097" w14:textId="60383DF2" w:rsidR="00E52162" w:rsidRDefault="00E52162" w:rsidP="00E52162">
      <w:pPr>
        <w:pStyle w:val="Tekstpodstawowyzwciciem"/>
      </w:pPr>
    </w:p>
    <w:p w14:paraId="68AD49AC" w14:textId="22A6C280" w:rsidR="00E52162" w:rsidRPr="00E52162" w:rsidRDefault="00E52162" w:rsidP="008F5AB8">
      <w:pPr>
        <w:pStyle w:val="Nagwek3"/>
      </w:pPr>
      <w:r>
        <w:rPr>
          <w:sz w:val="24"/>
          <w:szCs w:val="24"/>
        </w:rPr>
        <w:t xml:space="preserve">Układanie </w:t>
      </w:r>
    </w:p>
    <w:p w14:paraId="59723769" w14:textId="77777777" w:rsidR="007741F3" w:rsidRPr="00A6751C" w:rsidRDefault="007741F3" w:rsidP="00C81242">
      <w:pPr>
        <w:pStyle w:val="Tekstpodstawowyzwciciem"/>
      </w:pPr>
    </w:p>
    <w:p w14:paraId="0DC48A3E" w14:textId="77777777" w:rsidR="003B28A9" w:rsidRPr="00A6751C" w:rsidRDefault="003B28A9" w:rsidP="003B28A9">
      <w:pPr>
        <w:pStyle w:val="Nagwek1"/>
        <w:numPr>
          <w:ilvl w:val="0"/>
          <w:numId w:val="0"/>
        </w:numPr>
      </w:pPr>
      <w:bookmarkStart w:id="66" w:name="_Toc12272415"/>
      <w:r w:rsidRPr="00A6751C">
        <w:lastRenderedPageBreak/>
        <w:t>Podsumowanie i wnioski</w:t>
      </w:r>
      <w:bookmarkEnd w:id="66"/>
    </w:p>
    <w:p w14:paraId="47F830DC" w14:textId="77777777" w:rsidR="00F44E53" w:rsidRPr="00A6751C" w:rsidRDefault="00F44E53" w:rsidP="00F44E53">
      <w:pPr>
        <w:pStyle w:val="Nagwek1"/>
        <w:numPr>
          <w:ilvl w:val="0"/>
          <w:numId w:val="0"/>
        </w:numPr>
      </w:pPr>
      <w:bookmarkStart w:id="67" w:name="_Toc12272416"/>
      <w:r w:rsidRPr="00A6751C">
        <w:lastRenderedPageBreak/>
        <w:t>Streszczenie</w:t>
      </w:r>
      <w:bookmarkEnd w:id="67"/>
    </w:p>
    <w:p w14:paraId="17773494" w14:textId="77777777" w:rsidR="00B66C76" w:rsidRPr="00A6751C" w:rsidRDefault="00B66C76" w:rsidP="00B66C76">
      <w:pPr>
        <w:ind w:firstLine="284"/>
        <w:rPr>
          <w:color w:val="000000"/>
        </w:rPr>
      </w:pPr>
    </w:p>
    <w:p w14:paraId="5328BE46" w14:textId="77777777" w:rsidR="00D92D2E" w:rsidRPr="00A6751C" w:rsidRDefault="00D92D2E" w:rsidP="00D92D2E">
      <w:pPr>
        <w:pStyle w:val="Tekstpodstawowyzwciciem"/>
      </w:pPr>
      <w:r w:rsidRPr="00A6751C">
        <w:t xml:space="preserve"> </w:t>
      </w:r>
    </w:p>
    <w:p w14:paraId="5D185939" w14:textId="77777777" w:rsidR="00F44E53" w:rsidRPr="002B62F9" w:rsidRDefault="00F44E53" w:rsidP="00F44E53">
      <w:pPr>
        <w:pStyle w:val="Nagwek1"/>
        <w:numPr>
          <w:ilvl w:val="0"/>
          <w:numId w:val="0"/>
        </w:numPr>
      </w:pPr>
      <w:bookmarkStart w:id="68" w:name="_Toc12272417"/>
      <w:proofErr w:type="spellStart"/>
      <w:r w:rsidRPr="002B62F9">
        <w:lastRenderedPageBreak/>
        <w:t>Summary</w:t>
      </w:r>
      <w:bookmarkEnd w:id="68"/>
      <w:proofErr w:type="spellEnd"/>
    </w:p>
    <w:p w14:paraId="0A23B8BA" w14:textId="77777777" w:rsidR="00F44E53" w:rsidRPr="002B62F9" w:rsidRDefault="00F44E53" w:rsidP="00F44E53">
      <w:pPr>
        <w:pStyle w:val="Tekstpodstawowy"/>
      </w:pPr>
      <w:bookmarkStart w:id="69" w:name="_Toc65426914"/>
      <w:bookmarkStart w:id="70" w:name="_Toc65427147"/>
    </w:p>
    <w:p w14:paraId="177262F5" w14:textId="77777777" w:rsidR="00F44E53" w:rsidRPr="00A6751C" w:rsidRDefault="00F44E53" w:rsidP="00F44E53">
      <w:pPr>
        <w:pStyle w:val="Nagwek1"/>
        <w:numPr>
          <w:ilvl w:val="0"/>
          <w:numId w:val="0"/>
        </w:numPr>
      </w:pPr>
      <w:bookmarkStart w:id="71" w:name="_Toc12272418"/>
      <w:r w:rsidRPr="00A6751C">
        <w:lastRenderedPageBreak/>
        <w:t>Spis stosowanych skrótów</w:t>
      </w:r>
      <w:bookmarkEnd w:id="71"/>
    </w:p>
    <w:p w14:paraId="1A4B0B00" w14:textId="77777777"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384B44" w:rsidRPr="005F1B90">
        <w:rPr>
          <w:lang w:val="en-US"/>
        </w:rPr>
        <w:t xml:space="preserve"> </w:t>
      </w:r>
    </w:p>
    <w:p w14:paraId="4BF1C91B" w14:textId="77777777"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p>
    <w:p w14:paraId="15BCDCF0" w14:textId="77777777" w:rsidR="00C04F23" w:rsidRPr="000E367D"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0974ABA6" w14:textId="77777777" w:rsidR="00F44E53" w:rsidRPr="00844843" w:rsidRDefault="00F44E53" w:rsidP="00F44E53">
      <w:pPr>
        <w:pStyle w:val="Nagwek1"/>
        <w:numPr>
          <w:ilvl w:val="0"/>
          <w:numId w:val="0"/>
        </w:numPr>
        <w:rPr>
          <w:lang w:val="en-US"/>
        </w:rPr>
      </w:pPr>
      <w:bookmarkStart w:id="72" w:name="_Toc12272419"/>
      <w:bookmarkEnd w:id="69"/>
      <w:bookmarkEnd w:id="70"/>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72"/>
      <w:proofErr w:type="spellEnd"/>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77777777" w:rsidR="00F44E53" w:rsidRPr="00A6751C" w:rsidRDefault="005E345E" w:rsidP="00F44E53">
      <w:pPr>
        <w:pStyle w:val="Tekstpodstawowyzwciciem"/>
        <w:numPr>
          <w:ilvl w:val="0"/>
          <w:numId w:val="6"/>
        </w:numPr>
      </w:pPr>
      <w:r>
        <w:t>winda</w:t>
      </w:r>
      <w:r w:rsidR="00F44E53" w:rsidRPr="00A6751C">
        <w:t>,</w:t>
      </w:r>
    </w:p>
    <w:p w14:paraId="5CBEB5B2" w14:textId="77777777" w:rsidR="00F44E53" w:rsidRPr="00A6751C" w:rsidRDefault="00F44E53" w:rsidP="00F44E53">
      <w:pPr>
        <w:pStyle w:val="Nagwek1"/>
        <w:numPr>
          <w:ilvl w:val="0"/>
          <w:numId w:val="0"/>
        </w:numPr>
      </w:pPr>
      <w:bookmarkStart w:id="73" w:name="_Toc12272420"/>
      <w:proofErr w:type="spellStart"/>
      <w:r w:rsidRPr="00A6751C">
        <w:lastRenderedPageBreak/>
        <w:t>Keywords</w:t>
      </w:r>
      <w:bookmarkEnd w:id="73"/>
      <w:proofErr w:type="spellEnd"/>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77777777" w:rsidR="00F44E53" w:rsidRPr="00A6751C" w:rsidRDefault="00920D63" w:rsidP="00F44E53">
      <w:pPr>
        <w:pStyle w:val="Tekstpodstawowyzwciciem"/>
        <w:numPr>
          <w:ilvl w:val="0"/>
          <w:numId w:val="5"/>
        </w:numPr>
      </w:pPr>
      <w:proofErr w:type="spellStart"/>
      <w:r>
        <w:t>elevator</w:t>
      </w:r>
      <w:proofErr w:type="spellEnd"/>
      <w:r w:rsidR="00F44E53" w:rsidRPr="00A6751C">
        <w:t>,</w:t>
      </w:r>
    </w:p>
    <w:p w14:paraId="2FA40A19" w14:textId="77777777" w:rsidR="00F44E53" w:rsidRPr="00A6751C" w:rsidRDefault="00F44E53" w:rsidP="00F44E53">
      <w:pPr>
        <w:pStyle w:val="Nagwek1"/>
        <w:numPr>
          <w:ilvl w:val="0"/>
          <w:numId w:val="0"/>
        </w:numPr>
      </w:pPr>
      <w:bookmarkStart w:id="74" w:name="_Ref97827699"/>
      <w:bookmarkStart w:id="75" w:name="_Toc12272421"/>
      <w:r w:rsidRPr="00A6751C">
        <w:lastRenderedPageBreak/>
        <w:t>Bibliografia</w:t>
      </w:r>
      <w:bookmarkEnd w:id="74"/>
      <w:bookmarkEnd w:id="75"/>
    </w:p>
    <w:p w14:paraId="432421E5" w14:textId="77777777" w:rsidR="00F44E53" w:rsidRPr="00A6751C" w:rsidRDefault="00F44E53" w:rsidP="00995FE3">
      <w:pPr>
        <w:pStyle w:val="Literatura"/>
      </w:pPr>
      <w:bookmarkStart w:id="76" w:name="Lit_np_ksiazka"/>
      <w:proofErr w:type="spellStart"/>
      <w:r w:rsidRPr="00A6751C">
        <w:t>A</w:t>
      </w:r>
      <w:r w:rsidR="00B04BD5" w:rsidRPr="00A6751C">
        <w:t>ntoszkiewicz</w:t>
      </w:r>
      <w:proofErr w:type="spellEnd"/>
      <w:r w:rsidR="00B04BD5" w:rsidRPr="00A6751C">
        <w:t xml:space="preserve"> </w:t>
      </w:r>
      <w:r w:rsidRPr="00A6751C">
        <w:t xml:space="preserve">K., </w:t>
      </w:r>
      <w:r w:rsidR="00B04BD5" w:rsidRPr="00A6751C">
        <w:rPr>
          <w:i/>
          <w:iCs/>
        </w:rPr>
        <w:t>Generacja i synteza częstotliwości</w:t>
      </w:r>
      <w:r w:rsidRPr="00A6751C">
        <w:t xml:space="preserve">, </w:t>
      </w:r>
      <w:r w:rsidR="00995FE3" w:rsidRPr="00A6751C">
        <w:t>Warszawa: Oficyna Wydawnicza Politechniki Warszawskiej, 2015,</w:t>
      </w:r>
      <w:r w:rsidRPr="00A6751C">
        <w:t xml:space="preserve"> str. </w:t>
      </w:r>
      <w:r w:rsidR="00B04BD5" w:rsidRPr="00A6751C">
        <w:t>260</w:t>
      </w:r>
      <w:r w:rsidRPr="00A6751C">
        <w:t>-</w:t>
      </w:r>
      <w:bookmarkEnd w:id="76"/>
      <w:r w:rsidR="00B04BD5" w:rsidRPr="00A6751C">
        <w:t>271</w:t>
      </w:r>
      <w:r w:rsidR="00995FE3" w:rsidRPr="00A6751C">
        <w:t>.</w:t>
      </w:r>
    </w:p>
    <w:p w14:paraId="5C352C9A" w14:textId="77777777" w:rsidR="00204157" w:rsidRPr="000E367D" w:rsidRDefault="00204157" w:rsidP="00995FE3">
      <w:pPr>
        <w:pStyle w:val="Literatura"/>
        <w:rPr>
          <w:lang w:val="en-US"/>
        </w:rPr>
      </w:pPr>
      <w:r w:rsidRPr="000E367D">
        <w:rPr>
          <w:lang w:val="en-US"/>
        </w:rPr>
        <w:t xml:space="preserve">Bhasker J., </w:t>
      </w:r>
      <w:r w:rsidRPr="000E367D">
        <w:rPr>
          <w:i/>
          <w:lang w:val="en-US"/>
        </w:rPr>
        <w:t>A VHDL Primer,</w:t>
      </w:r>
      <w:r w:rsidRPr="000E367D">
        <w:rPr>
          <w:lang w:val="en-US"/>
        </w:rPr>
        <w:t xml:space="preserve"> Upper Saddle River: Prentice Hall PTR, 1999.</w:t>
      </w:r>
    </w:p>
    <w:p w14:paraId="7EFCE4B0" w14:textId="77777777" w:rsidR="00995FE3" w:rsidRPr="000E367D" w:rsidRDefault="00995FE3" w:rsidP="00995FE3">
      <w:pPr>
        <w:pStyle w:val="Literatura"/>
        <w:rPr>
          <w:lang w:val="en-US"/>
        </w:rPr>
      </w:pPr>
      <w:r w:rsidRPr="000E367D">
        <w:rPr>
          <w:lang w:val="en-US"/>
        </w:rPr>
        <w:t xml:space="preserve">Naylor D., Jones S., </w:t>
      </w:r>
      <w:r w:rsidRPr="000E367D">
        <w:rPr>
          <w:i/>
          <w:lang w:val="en-US"/>
        </w:rPr>
        <w:t>VHDL: a logic synthesis approach,</w:t>
      </w:r>
      <w:r w:rsidRPr="000E367D">
        <w:rPr>
          <w:lang w:val="en-US"/>
        </w:rPr>
        <w:t xml:space="preserve"> London: Chapman &amp; Hall, 1997.</w:t>
      </w:r>
    </w:p>
    <w:p w14:paraId="46DE1E7C" w14:textId="77777777" w:rsidR="00F44E53" w:rsidRPr="000E367D" w:rsidRDefault="00B04BD5" w:rsidP="00F44E53">
      <w:pPr>
        <w:pStyle w:val="Literatura"/>
        <w:rPr>
          <w:snapToGrid w:val="0"/>
          <w:lang w:val="en-US"/>
        </w:rPr>
      </w:pPr>
      <w:bookmarkStart w:id="77" w:name="Lit_Scherer_02_KKA"/>
      <w:r w:rsidRPr="000E367D">
        <w:rPr>
          <w:snapToGrid w:val="0"/>
          <w:lang w:val="en-US"/>
        </w:rPr>
        <w:t>Pellegrino R</w:t>
      </w:r>
      <w:r w:rsidR="00F44E53" w:rsidRPr="000E367D">
        <w:rPr>
          <w:snapToGrid w:val="0"/>
          <w:lang w:val="en-US"/>
        </w:rPr>
        <w:t xml:space="preserve">., </w:t>
      </w:r>
      <w:r w:rsidRPr="000E367D">
        <w:rPr>
          <w:i/>
          <w:iCs/>
          <w:snapToGrid w:val="0"/>
          <w:lang w:val="en-US"/>
        </w:rPr>
        <w:t>The Electronic Arts of Sound and Light</w:t>
      </w:r>
      <w:r w:rsidR="00F44E53" w:rsidRPr="000E367D">
        <w:rPr>
          <w:snapToGrid w:val="0"/>
          <w:lang w:val="en-US"/>
        </w:rPr>
        <w:t xml:space="preserve">, </w:t>
      </w:r>
      <w:bookmarkEnd w:id="77"/>
      <w:r w:rsidR="00995FE3" w:rsidRPr="000E367D">
        <w:rPr>
          <w:lang w:val="en-US"/>
        </w:rPr>
        <w:t>New York: Van Nostrand Reinhold Company, 1983.</w:t>
      </w:r>
    </w:p>
    <w:p w14:paraId="52446046" w14:textId="77777777" w:rsidR="00256C10" w:rsidRPr="00A6751C" w:rsidRDefault="003C0530" w:rsidP="00F44E53">
      <w:pPr>
        <w:pStyle w:val="Literatura"/>
      </w:pPr>
      <w:r w:rsidRPr="00A6751C">
        <w:t xml:space="preserve">Strakosch The </w:t>
      </w:r>
      <w:proofErr w:type="spellStart"/>
      <w:r w:rsidRPr="00A6751C">
        <w:t>verical</w:t>
      </w:r>
      <w:proofErr w:type="spellEnd"/>
      <w:r w:rsidRPr="00A6751C">
        <w:t xml:space="preserve"> </w:t>
      </w:r>
      <w:proofErr w:type="spellStart"/>
      <w:r w:rsidRPr="00A6751C">
        <w:t>transportation</w:t>
      </w:r>
      <w:proofErr w:type="spellEnd"/>
      <w:r w:rsidRPr="00A6751C">
        <w:t xml:space="preserve"> </w:t>
      </w:r>
      <w:proofErr w:type="spellStart"/>
      <w:r w:rsidRPr="00A6751C">
        <w:t>nhandbook</w:t>
      </w:r>
      <w:proofErr w:type="spellEnd"/>
    </w:p>
    <w:p w14:paraId="242E467B" w14:textId="77777777" w:rsidR="00F44E53" w:rsidRPr="000E367D" w:rsidRDefault="00141D7E" w:rsidP="00204157">
      <w:pPr>
        <w:pStyle w:val="Literatura"/>
        <w:rPr>
          <w:lang w:val="en-US"/>
        </w:rPr>
      </w:pPr>
      <w:bookmarkStart w:id="78" w:name="Lit_np_www1"/>
      <w:r w:rsidRPr="000E367D">
        <w:rPr>
          <w:lang w:val="en-US"/>
        </w:rPr>
        <w:t xml:space="preserve">Elevator control strategies j </w:t>
      </w:r>
      <w:proofErr w:type="spellStart"/>
      <w:r w:rsidRPr="000E367D">
        <w:rPr>
          <w:lang w:val="en-US"/>
        </w:rPr>
        <w:t>axelsson,s</w:t>
      </w:r>
      <w:proofErr w:type="spellEnd"/>
      <w:r w:rsidRPr="000E367D">
        <w:rPr>
          <w:lang w:val="en-US"/>
        </w:rPr>
        <w:t xml:space="preserve"> </w:t>
      </w:r>
      <w:proofErr w:type="spellStart"/>
      <w:r w:rsidRPr="000E367D">
        <w:rPr>
          <w:lang w:val="en-US"/>
        </w:rPr>
        <w:t>bernlind</w:t>
      </w:r>
      <w:proofErr w:type="spellEnd"/>
      <w:r w:rsidR="00204157" w:rsidRPr="000E367D">
        <w:rPr>
          <w:lang w:val="en-US"/>
        </w:rPr>
        <w:t xml:space="preserve"> </w:t>
      </w:r>
      <w:bookmarkEnd w:id="78"/>
    </w:p>
    <w:p w14:paraId="1E52A97D" w14:textId="77777777" w:rsidR="008928BF" w:rsidRPr="000E367D" w:rsidRDefault="008928BF" w:rsidP="00204157">
      <w:pPr>
        <w:pStyle w:val="Literatura"/>
        <w:rPr>
          <w:lang w:val="en-US"/>
        </w:rPr>
      </w:pPr>
      <w:proofErr w:type="spellStart"/>
      <w:r w:rsidRPr="000E367D">
        <w:rPr>
          <w:lang w:val="en-US"/>
        </w:rPr>
        <w:t>Algorytm</w:t>
      </w:r>
      <w:proofErr w:type="spellEnd"/>
      <w:r w:rsidRPr="000E367D">
        <w:rPr>
          <w:lang w:val="en-US"/>
        </w:rPr>
        <w:t xml:space="preserve"> Scan http://aragorn.pb.bialystok.pl/~wkwedlo/OS1-9.pdf</w:t>
      </w:r>
    </w:p>
    <w:p w14:paraId="643CDADA" w14:textId="77777777" w:rsidR="00042AEC" w:rsidRPr="000E367D" w:rsidRDefault="008928BF" w:rsidP="00042AEC">
      <w:pPr>
        <w:pStyle w:val="Literatura"/>
        <w:rPr>
          <w:lang w:val="en-US"/>
        </w:rPr>
      </w:pPr>
      <w:r w:rsidRPr="000E367D">
        <w:rPr>
          <w:lang w:val="en-US"/>
        </w:rPr>
        <w:t xml:space="preserve">Elevators </w:t>
      </w:r>
      <w:r w:rsidR="00042AEC" w:rsidRPr="000E367D">
        <w:rPr>
          <w:lang w:val="en-US"/>
        </w:rPr>
        <w:t>https://www.slideshare.net/saramesallam/shanghai-tower-elevator-and-escalators</w:t>
      </w:r>
    </w:p>
    <w:p w14:paraId="0DA4D11D" w14:textId="77777777" w:rsidR="00042AEC" w:rsidRPr="000E367D" w:rsidRDefault="00D36028" w:rsidP="00204157">
      <w:pPr>
        <w:pStyle w:val="Literatura"/>
        <w:rPr>
          <w:lang w:val="en-US"/>
        </w:rPr>
      </w:pPr>
      <w:r w:rsidRPr="000E367D">
        <w:rPr>
          <w:lang w:val="en-US"/>
        </w:rPr>
        <w:t xml:space="preserve">Shanghai </w:t>
      </w:r>
      <w:proofErr w:type="spellStart"/>
      <w:r w:rsidRPr="000E367D">
        <w:rPr>
          <w:lang w:val="en-US"/>
        </w:rPr>
        <w:t>towr</w:t>
      </w:r>
      <w:proofErr w:type="spellEnd"/>
      <w:r w:rsidRPr="000E367D">
        <w:rPr>
          <w:lang w:val="en-US"/>
        </w:rPr>
        <w:t xml:space="preserve"> </w:t>
      </w:r>
      <w:hyperlink r:id="rId32" w:history="1">
        <w:r w:rsidR="006E17B9" w:rsidRPr="000E367D">
          <w:rPr>
            <w:rStyle w:val="Hipercze"/>
            <w:lang w:val="en-US"/>
          </w:rPr>
          <w:t>https://en.wikipedia.org/wiki/Shanghai_Tower</w:t>
        </w:r>
      </w:hyperlink>
    </w:p>
    <w:p w14:paraId="06F6F8F1" w14:textId="77777777" w:rsidR="006E17B9" w:rsidRPr="000E367D" w:rsidRDefault="006E17B9" w:rsidP="00204157">
      <w:pPr>
        <w:pStyle w:val="Literatura"/>
        <w:rPr>
          <w:lang w:val="en-US"/>
        </w:rPr>
      </w:pPr>
      <w:r w:rsidRPr="000E367D">
        <w:rPr>
          <w:lang w:val="en-US"/>
        </w:rPr>
        <w:t xml:space="preserve">Elevator </w:t>
      </w:r>
      <w:proofErr w:type="spellStart"/>
      <w:r w:rsidRPr="000E367D">
        <w:rPr>
          <w:lang w:val="en-US"/>
        </w:rPr>
        <w:t>gruop</w:t>
      </w:r>
      <w:proofErr w:type="spellEnd"/>
      <w:r w:rsidRPr="000E367D">
        <w:rPr>
          <w:lang w:val="en-US"/>
        </w:rPr>
        <w:t xml:space="preserve"> </w:t>
      </w:r>
      <w:hyperlink r:id="rId33" w:history="1">
        <w:r w:rsidRPr="000E367D">
          <w:rPr>
            <w:rStyle w:val="Hipercze"/>
            <w:lang w:val="en-US"/>
          </w:rPr>
          <w:t>https://link.springer.com/content/pdf/10.1023%2FA%3A1007518724497.pdf</w:t>
        </w:r>
      </w:hyperlink>
    </w:p>
    <w:p w14:paraId="4BB8D9E4" w14:textId="77777777" w:rsidR="006E17B9" w:rsidRPr="000E367D" w:rsidRDefault="005E2837" w:rsidP="00204157">
      <w:pPr>
        <w:pStyle w:val="Literatura"/>
        <w:rPr>
          <w:lang w:val="en-US"/>
        </w:rPr>
      </w:pPr>
      <w:r w:rsidRPr="000E367D">
        <w:rPr>
          <w:lang w:val="en-US"/>
        </w:rPr>
        <w:t xml:space="preserve">Designing Elevator Installations Using Modern Estimates of Passenger Demand </w:t>
      </w:r>
      <w:hyperlink r:id="rId34" w:history="1">
        <w:r w:rsidR="00ED3250" w:rsidRPr="000E367D">
          <w:rPr>
            <w:rStyle w:val="Hipercze"/>
            <w:lang w:val="en-US"/>
          </w:rPr>
          <w:t>https://www.peters-research.com/index.php?option=com_content&amp;view=article&amp;id=57%3Alift-passenger-traffic-patterns-applications-current-knowledge-and-measurement&amp;catid=3%3Apapers&amp;Itemid=1</w:t>
        </w:r>
      </w:hyperlink>
    </w:p>
    <w:p w14:paraId="0D8BDD58" w14:textId="77777777" w:rsidR="00ED3250" w:rsidRPr="000E367D" w:rsidRDefault="00ED3250" w:rsidP="00204157">
      <w:pPr>
        <w:pStyle w:val="Literatura"/>
        <w:rPr>
          <w:lang w:val="en-US"/>
        </w:rPr>
      </w:pPr>
      <w:r w:rsidRPr="000E367D">
        <w:rPr>
          <w:lang w:val="en-US"/>
        </w:rPr>
        <w:t xml:space="preserve">Elevators UE </w:t>
      </w:r>
      <w:hyperlink r:id="rId35" w:history="1">
        <w:r w:rsidR="003A36EB" w:rsidRPr="000E367D">
          <w:rPr>
            <w:rStyle w:val="Hipercze"/>
            <w:lang w:val="en-US"/>
          </w:rPr>
          <w:t>https://ec.europa.eu/growth/sectors/mechanical-engineering/lifts_en</w:t>
        </w:r>
      </w:hyperlink>
    </w:p>
    <w:p w14:paraId="49B72075" w14:textId="77777777" w:rsidR="003A36EB" w:rsidRPr="000E367D" w:rsidRDefault="003A36EB" w:rsidP="00204157">
      <w:pPr>
        <w:pStyle w:val="Literatura"/>
        <w:rPr>
          <w:lang w:val="en-US"/>
        </w:rPr>
      </w:pPr>
      <w:r w:rsidRPr="000E367D">
        <w:rPr>
          <w:lang w:val="en-US"/>
        </w:rPr>
        <w:t xml:space="preserve">Directive 95/16/EC - Lifts - European standards for existing lifts </w:t>
      </w:r>
      <w:r w:rsidR="007C2412" w:rsidRPr="000E367D">
        <w:rPr>
          <w:lang w:val="en-US"/>
        </w:rPr>
        <w:t>–</w:t>
      </w:r>
      <w:r w:rsidRPr="000E367D">
        <w:rPr>
          <w:lang w:val="en-US"/>
        </w:rPr>
        <w:t xml:space="preserve"> references</w:t>
      </w:r>
    </w:p>
    <w:p w14:paraId="1164F7C8" w14:textId="77777777" w:rsidR="007C2412" w:rsidRDefault="00AF087F" w:rsidP="00204157">
      <w:pPr>
        <w:pStyle w:val="Literatura"/>
        <w:rPr>
          <w:lang w:val="en-US"/>
        </w:rPr>
      </w:pPr>
      <w:hyperlink r:id="rId36" w:history="1">
        <w:r w:rsidR="00533A18" w:rsidRPr="00104E9D">
          <w:rPr>
            <w:rStyle w:val="Hipercze"/>
            <w:lang w:val="en-US"/>
          </w:rPr>
          <w:t>http://www.elca-eu.org/</w:t>
        </w:r>
      </w:hyperlink>
    </w:p>
    <w:p w14:paraId="69826DE0" w14:textId="77777777" w:rsidR="00533A18" w:rsidRPr="00747F75" w:rsidRDefault="00AF087F" w:rsidP="00204157">
      <w:pPr>
        <w:pStyle w:val="Literatura"/>
        <w:rPr>
          <w:lang w:val="en-US"/>
        </w:rPr>
      </w:pPr>
      <w:hyperlink r:id="rId37" w:history="1">
        <w:r w:rsidR="00747F75" w:rsidRPr="00104E9D">
          <w:rPr>
            <w:rStyle w:val="Hipercze"/>
            <w:i/>
            <w:iCs/>
            <w:lang w:val="en-US"/>
          </w:rPr>
          <w:t>https://www.slideshare.net/yogeshwarank1/asic-design-flow-71285160</w:t>
        </w:r>
      </w:hyperlink>
    </w:p>
    <w:p w14:paraId="4BBE0962" w14:textId="77777777" w:rsidR="00747F75" w:rsidRPr="000E367D" w:rsidRDefault="00747F75" w:rsidP="00204157">
      <w:pPr>
        <w:pStyle w:val="Literatura"/>
        <w:rPr>
          <w:lang w:val="en-US"/>
        </w:rPr>
      </w:pPr>
      <w:r w:rsidRPr="00747F75">
        <w:rPr>
          <w:i/>
          <w:iCs/>
          <w:u w:val="single"/>
          <w:lang w:val="en-US"/>
        </w:rPr>
        <w:t>http://www.abpenterprises.com/gen2-premier.html</w:t>
      </w:r>
    </w:p>
    <w:p w14:paraId="547ADABA" w14:textId="77777777" w:rsidR="00B04BD5" w:rsidRPr="000E367D" w:rsidRDefault="00650CFE" w:rsidP="00A57D5E">
      <w:pPr>
        <w:pStyle w:val="Tekstpodstawowyzwciciem"/>
        <w:spacing w:after="0"/>
        <w:rPr>
          <w:sz w:val="20"/>
          <w:szCs w:val="20"/>
          <w:lang w:val="en-US"/>
        </w:rPr>
      </w:pPr>
      <w:r w:rsidRPr="000E367D">
        <w:rPr>
          <w:sz w:val="20"/>
          <w:szCs w:val="20"/>
          <w:lang w:val="en-US"/>
        </w:rPr>
        <w:tab/>
      </w:r>
      <w:r w:rsidR="00B72556" w:rsidRPr="000E367D">
        <w:rPr>
          <w:sz w:val="20"/>
          <w:szCs w:val="20"/>
          <w:lang w:val="en-US"/>
        </w:rPr>
        <w:t>http://www.worldofarchi.com/2012/08/shanghai-tower-elevator-system-drawings.html</w:t>
      </w:r>
      <w:r w:rsidRPr="000E367D">
        <w:rPr>
          <w:sz w:val="20"/>
          <w:szCs w:val="20"/>
          <w:lang w:val="en-US"/>
        </w:rPr>
        <w:tab/>
      </w:r>
    </w:p>
    <w:p w14:paraId="08260184" w14:textId="77777777" w:rsidR="00B04BD5" w:rsidRPr="000E367D" w:rsidRDefault="001731BC" w:rsidP="00A57D5E">
      <w:pPr>
        <w:pStyle w:val="Tekstpodstawowyzwciciem"/>
        <w:spacing w:after="0"/>
        <w:rPr>
          <w:sz w:val="20"/>
          <w:szCs w:val="20"/>
          <w:lang w:val="en-US"/>
        </w:rPr>
      </w:pPr>
      <w:r w:rsidRPr="000E367D">
        <w:rPr>
          <w:sz w:val="20"/>
          <w:szCs w:val="20"/>
          <w:lang w:val="en-US"/>
        </w:rPr>
        <w:t>https://vignette.wikia.nocookie.net/elevation/images/a/aa/BigTransit.jpg/revision/latest?cb=20130115104717&amp;format=original</w:t>
      </w:r>
    </w:p>
    <w:p w14:paraId="3514E6AB" w14:textId="77777777" w:rsidR="00B04BD5" w:rsidRPr="000E367D" w:rsidRDefault="00E71D1A" w:rsidP="00A57D5E">
      <w:pPr>
        <w:pStyle w:val="Tekstpodstawowyzwciciem"/>
        <w:spacing w:after="0"/>
        <w:rPr>
          <w:sz w:val="20"/>
          <w:szCs w:val="20"/>
          <w:lang w:val="en-US"/>
        </w:rPr>
      </w:pPr>
      <w:r w:rsidRPr="000E367D">
        <w:rPr>
          <w:sz w:val="20"/>
          <w:szCs w:val="20"/>
          <w:lang w:val="en-US"/>
        </w:rPr>
        <w:t>http://www.neii.org/destdispatch.cfm</w:t>
      </w:r>
    </w:p>
    <w:p w14:paraId="7DE1ED0F" w14:textId="77777777" w:rsidR="003E5B7B" w:rsidRPr="000E367D" w:rsidRDefault="00AF087F" w:rsidP="003E5B7B">
      <w:pPr>
        <w:pStyle w:val="Tekstpodstawowyzwciciem"/>
        <w:spacing w:after="0"/>
        <w:rPr>
          <w:sz w:val="20"/>
          <w:szCs w:val="20"/>
          <w:lang w:val="en-US"/>
        </w:rPr>
      </w:pPr>
      <w:hyperlink r:id="rId38" w:history="1">
        <w:r w:rsidR="003E5B7B" w:rsidRPr="000E367D">
          <w:rPr>
            <w:rStyle w:val="Hipercze"/>
            <w:sz w:val="20"/>
            <w:szCs w:val="20"/>
            <w:lang w:val="en-US"/>
          </w:rPr>
          <w:t>https://www.tripadvisor.com.au/LocationPhotoDirectLink-g53449-d294369-i310683750-Cathedral_of_Learning-Pittsburgh_Pennsylvania.html</w:t>
        </w:r>
      </w:hyperlink>
    </w:p>
    <w:p w14:paraId="5F504877" w14:textId="77777777" w:rsidR="003E5B7B" w:rsidRPr="000E367D" w:rsidRDefault="00AF087F" w:rsidP="003E5B7B">
      <w:pPr>
        <w:pStyle w:val="Tekstpodstawowyzwciciem"/>
        <w:rPr>
          <w:lang w:val="en-US"/>
        </w:rPr>
      </w:pPr>
      <w:hyperlink r:id="rId39" w:history="1">
        <w:r w:rsidR="00A06E1E" w:rsidRPr="000E367D">
          <w:rPr>
            <w:rStyle w:val="Hipercze"/>
            <w:lang w:val="en-US"/>
          </w:rPr>
          <w:t>https://elevation.fandom.com/wiki/Destination_dispatch</w:t>
        </w:r>
      </w:hyperlink>
    </w:p>
    <w:p w14:paraId="25F8EC5A" w14:textId="77777777" w:rsidR="00A06E1E" w:rsidRPr="000E367D" w:rsidRDefault="00AF087F" w:rsidP="003E5B7B">
      <w:pPr>
        <w:pStyle w:val="Tekstpodstawowyzwciciem"/>
        <w:rPr>
          <w:lang w:val="en-US"/>
        </w:rPr>
      </w:pPr>
      <w:hyperlink r:id="rId40" w:history="1">
        <w:r w:rsidR="007115BB" w:rsidRPr="000E367D">
          <w:rPr>
            <w:rStyle w:val="Hipercze"/>
            <w:lang w:val="en-US"/>
          </w:rPr>
          <w:t>https://www.retrofitmagazine.com/destination-dispatch-system-improves-buildings-elevator-performance-and-efficiency/</w:t>
        </w:r>
      </w:hyperlink>
    </w:p>
    <w:p w14:paraId="598FFA7B" w14:textId="77777777" w:rsidR="007115BB" w:rsidRPr="000E367D" w:rsidRDefault="00AF087F" w:rsidP="003E5B7B">
      <w:pPr>
        <w:pStyle w:val="Tekstpodstawowyzwciciem"/>
        <w:rPr>
          <w:lang w:val="en-US"/>
        </w:rPr>
      </w:pPr>
      <w:hyperlink r:id="rId41" w:history="1">
        <w:r w:rsidR="00F71652" w:rsidRPr="000E367D">
          <w:rPr>
            <w:rStyle w:val="Hipercze"/>
            <w:lang w:val="en-US"/>
          </w:rPr>
          <w:t>http://global.ctbuh.org/resources/papers/download/399-elevator-traffic-simulation-procedure.pdf</w:t>
        </w:r>
      </w:hyperlink>
    </w:p>
    <w:p w14:paraId="03892CF6" w14:textId="77777777" w:rsidR="00F71652" w:rsidRPr="000E367D" w:rsidRDefault="00F71652" w:rsidP="003E5B7B">
      <w:pPr>
        <w:pStyle w:val="Tekstpodstawowyzwciciem"/>
        <w:rPr>
          <w:lang w:val="en-US"/>
        </w:rPr>
      </w:pPr>
      <w:r w:rsidRPr="000E367D">
        <w:rPr>
          <w:lang w:val="en-US"/>
        </w:rPr>
        <w:t>https://link.springer.com/content/pdf/10.1023%2FA%3A1007518724497.pdf</w:t>
      </w:r>
    </w:p>
    <w:p w14:paraId="408E788A" w14:textId="77777777" w:rsidR="003E5B7B" w:rsidRPr="000E367D" w:rsidRDefault="003E5B7B" w:rsidP="00A57D5E">
      <w:pPr>
        <w:pStyle w:val="Tekstpodstawowyzwciciem"/>
        <w:spacing w:after="0"/>
        <w:rPr>
          <w:sz w:val="20"/>
          <w:szCs w:val="20"/>
          <w:lang w:val="en-US"/>
        </w:rPr>
      </w:pPr>
    </w:p>
    <w:p w14:paraId="51FD2946" w14:textId="7C2407D8" w:rsidR="00E77CC3" w:rsidRPr="00D10AD3" w:rsidRDefault="00B04BD5" w:rsidP="00E77CC3">
      <w:pPr>
        <w:pStyle w:val="Nagwek1"/>
        <w:numPr>
          <w:ilvl w:val="0"/>
          <w:numId w:val="0"/>
        </w:numPr>
        <w:spacing w:after="240"/>
        <w:rPr>
          <w:sz w:val="28"/>
          <w:lang w:val="en-US"/>
        </w:rPr>
      </w:pPr>
      <w:bookmarkStart w:id="79" w:name="_Toc12272422"/>
      <w:proofErr w:type="spellStart"/>
      <w:r w:rsidRPr="00D10AD3">
        <w:rPr>
          <w:sz w:val="28"/>
          <w:lang w:val="en-US"/>
        </w:rPr>
        <w:lastRenderedPageBreak/>
        <w:t>Dodatek</w:t>
      </w:r>
      <w:proofErr w:type="spellEnd"/>
      <w:r w:rsidRPr="00D10AD3">
        <w:rPr>
          <w:sz w:val="28"/>
          <w:lang w:val="en-US"/>
        </w:rPr>
        <w:t xml:space="preserve"> A.</w:t>
      </w:r>
      <w:bookmarkEnd w:id="79"/>
      <w:r w:rsidRPr="00D10AD3">
        <w:rPr>
          <w:sz w:val="28"/>
          <w:lang w:val="en-US"/>
        </w:rPr>
        <w:t xml:space="preserve"> </w:t>
      </w:r>
    </w:p>
    <w:p w14:paraId="6C60B21B"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w:t>
      </w:r>
    </w:p>
    <w:p w14:paraId="549DAF57" w14:textId="323E08D5"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 Script Name  : Genus Legacy </w:t>
      </w:r>
      <w:proofErr w:type="spellStart"/>
      <w:r w:rsidR="00B16CF5">
        <w:rPr>
          <w:rFonts w:ascii="Courier New" w:hAnsi="Courier New" w:cs="Courier New"/>
          <w:color w:val="008000"/>
          <w:sz w:val="18"/>
          <w:szCs w:val="18"/>
          <w:lang w:val="en-US"/>
        </w:rPr>
        <w:t>syntesis</w:t>
      </w:r>
      <w:proofErr w:type="spellEnd"/>
      <w:r w:rsidR="00B16CF5">
        <w:rPr>
          <w:rFonts w:ascii="Courier New" w:hAnsi="Courier New" w:cs="Courier New"/>
          <w:color w:val="008000"/>
          <w:sz w:val="18"/>
          <w:szCs w:val="18"/>
          <w:lang w:val="en-US"/>
        </w:rPr>
        <w:t xml:space="preserve"> script</w:t>
      </w:r>
    </w:p>
    <w:p w14:paraId="030F8915" w14:textId="77777777" w:rsidR="00B16CF5" w:rsidRDefault="00B16CF5" w:rsidP="00E77CC3">
      <w:pPr>
        <w:shd w:val="clear" w:color="auto" w:fill="FFFFFF"/>
        <w:spacing w:line="240" w:lineRule="auto"/>
        <w:jc w:val="left"/>
        <w:rPr>
          <w:rFonts w:ascii="Courier New" w:hAnsi="Courier New" w:cs="Courier New"/>
          <w:color w:val="008000"/>
          <w:sz w:val="18"/>
          <w:szCs w:val="18"/>
          <w:lang w:val="en-US"/>
        </w:rPr>
      </w:pPr>
    </w:p>
    <w:p w14:paraId="12F21366" w14:textId="2AD6F95D"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date</w:t>
      </w:r>
    </w:p>
    <w:p w14:paraId="6BDEDCB6"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LOCAL_DIR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 xml:space="preserve">exec </w:t>
      </w:r>
      <w:proofErr w:type="spellStart"/>
      <w:r w:rsidRPr="00E77CC3">
        <w:rPr>
          <w:rFonts w:ascii="Courier New" w:hAnsi="Courier New" w:cs="Courier New"/>
          <w:b/>
          <w:bCs/>
          <w:color w:val="000000"/>
          <w:sz w:val="18"/>
          <w:szCs w:val="18"/>
          <w:lang w:val="en-US"/>
        </w:rPr>
        <w:t>pwd</w:t>
      </w:r>
      <w:proofErr w:type="spellEnd"/>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w:t>
      </w:r>
    </w:p>
    <w:p w14:paraId="5FC615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LIB_PATH    </w:t>
      </w:r>
      <w:r w:rsidRPr="00E77CC3">
        <w:rPr>
          <w:rFonts w:ascii="Courier New" w:hAnsi="Courier New" w:cs="Courier New"/>
          <w:b/>
          <w:bCs/>
          <w:color w:val="000000"/>
          <w:sz w:val="18"/>
          <w:szCs w:val="18"/>
          <w:lang w:val="en-US"/>
        </w:rPr>
        <w:t>"/tools/</w:t>
      </w:r>
      <w:proofErr w:type="spellStart"/>
      <w:r w:rsidRPr="00E77CC3">
        <w:rPr>
          <w:rFonts w:ascii="Courier New" w:hAnsi="Courier New" w:cs="Courier New"/>
          <w:b/>
          <w:bCs/>
          <w:color w:val="000000"/>
          <w:sz w:val="18"/>
          <w:szCs w:val="18"/>
          <w:lang w:val="en-US"/>
        </w:rPr>
        <w:t>DesignKits</w:t>
      </w:r>
      <w:proofErr w:type="spellEnd"/>
      <w:r w:rsidRPr="00E77CC3">
        <w:rPr>
          <w:rFonts w:ascii="Courier New" w:hAnsi="Courier New" w:cs="Courier New"/>
          <w:b/>
          <w:bCs/>
          <w:color w:val="000000"/>
          <w:sz w:val="18"/>
          <w:szCs w:val="18"/>
          <w:lang w:val="en-US"/>
        </w:rPr>
        <w:t>/</w:t>
      </w:r>
      <w:proofErr w:type="spellStart"/>
      <w:r w:rsidRPr="00E77CC3">
        <w:rPr>
          <w:rFonts w:ascii="Courier New" w:hAnsi="Courier New" w:cs="Courier New"/>
          <w:b/>
          <w:bCs/>
          <w:color w:val="000000"/>
          <w:sz w:val="18"/>
          <w:szCs w:val="18"/>
          <w:lang w:val="en-US"/>
        </w:rPr>
        <w:t>pssw</w:t>
      </w:r>
      <w:proofErr w:type="spellEnd"/>
      <w:r w:rsidRPr="00E77CC3">
        <w:rPr>
          <w:rFonts w:ascii="Courier New" w:hAnsi="Courier New" w:cs="Courier New"/>
          <w:b/>
          <w:bCs/>
          <w:color w:val="000000"/>
          <w:sz w:val="18"/>
          <w:szCs w:val="18"/>
          <w:lang w:val="en-US"/>
        </w:rPr>
        <w:t>/TIMING13 /tools/</w:t>
      </w:r>
      <w:proofErr w:type="spellStart"/>
      <w:r w:rsidRPr="00E77CC3">
        <w:rPr>
          <w:rFonts w:ascii="Courier New" w:hAnsi="Courier New" w:cs="Courier New"/>
          <w:b/>
          <w:bCs/>
          <w:color w:val="000000"/>
          <w:sz w:val="18"/>
          <w:szCs w:val="18"/>
          <w:lang w:val="en-US"/>
        </w:rPr>
        <w:t>DesignKits</w:t>
      </w:r>
      <w:proofErr w:type="spellEnd"/>
      <w:r w:rsidRPr="00E77CC3">
        <w:rPr>
          <w:rFonts w:ascii="Courier New" w:hAnsi="Courier New" w:cs="Courier New"/>
          <w:b/>
          <w:bCs/>
          <w:color w:val="000000"/>
          <w:sz w:val="18"/>
          <w:szCs w:val="18"/>
          <w:lang w:val="en-US"/>
        </w:rPr>
        <w:t>/</w:t>
      </w:r>
      <w:proofErr w:type="spellStart"/>
      <w:r w:rsidRPr="00E77CC3">
        <w:rPr>
          <w:rFonts w:ascii="Courier New" w:hAnsi="Courier New" w:cs="Courier New"/>
          <w:b/>
          <w:bCs/>
          <w:color w:val="000000"/>
          <w:sz w:val="18"/>
          <w:szCs w:val="18"/>
          <w:lang w:val="en-US"/>
        </w:rPr>
        <w:t>pssw</w:t>
      </w:r>
      <w:proofErr w:type="spellEnd"/>
      <w:r w:rsidRPr="00E77CC3">
        <w:rPr>
          <w:rFonts w:ascii="Courier New" w:hAnsi="Courier New" w:cs="Courier New"/>
          <w:b/>
          <w:bCs/>
          <w:color w:val="000000"/>
          <w:sz w:val="18"/>
          <w:szCs w:val="18"/>
          <w:lang w:val="en-US"/>
        </w:rPr>
        <w:t>/LEF"</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myFiles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elevator.v</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buttons_res.v</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 xml:space="preserve"> elevator       ;</w:t>
      </w:r>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clock                ;</w:t>
      </w:r>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Clock period in </w:t>
      </w:r>
      <w:proofErr w:type="spellStart"/>
      <w:r w:rsidRPr="00E77CC3">
        <w:rPr>
          <w:rFonts w:ascii="Courier New" w:hAnsi="Courier New" w:cs="Courier New"/>
          <w:color w:val="008000"/>
          <w:sz w:val="18"/>
          <w:szCs w:val="18"/>
          <w:lang w:val="en-US"/>
        </w:rPr>
        <w:t>ps</w:t>
      </w:r>
      <w:proofErr w:type="spellEnd"/>
      <w:r w:rsidRPr="00E77CC3">
        <w:rPr>
          <w:rFonts w:ascii="Courier New" w:hAnsi="Courier New" w:cs="Courier New"/>
          <w:color w:val="008000"/>
          <w:sz w:val="18"/>
          <w:szCs w:val="18"/>
          <w:lang w:val="en-US"/>
        </w:rPr>
        <w:t xml:space="preserve">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output valid 2us</w:t>
      </w:r>
    </w:p>
    <w:p w14:paraId="26E4F7DC"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 xml:space="preserve"> RTL             ;</w:t>
      </w:r>
      <w:r w:rsidRPr="00E77CC3">
        <w:rPr>
          <w:rFonts w:ascii="Courier New" w:hAnsi="Courier New" w:cs="Courier New"/>
          <w:color w:val="008000"/>
          <w:sz w:val="18"/>
          <w:szCs w:val="18"/>
          <w:lang w:val="en-US"/>
        </w:rPr>
        <w:t># name appended to output files</w:t>
      </w:r>
    </w:p>
    <w:p w14:paraId="210D9385"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28B9EA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tt_g_1v20_25c.lib \</w:t>
      </w:r>
    </w:p>
    <w:p w14:paraId="7F65862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tt_hvt_1v20_25c.lib \</w:t>
      </w:r>
    </w:p>
    <w:p w14:paraId="74D8E168"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3F4C3F3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7F6F6D7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tsmc13fsg_8lm_tech.lef \</w:t>
      </w:r>
    </w:p>
    <w:p w14:paraId="70C76F0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tsmc13g_m_macros.lef \</w:t>
      </w:r>
    </w:p>
    <w:p w14:paraId="2DFB690A"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tsmc13hvt_m_macros.lef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048D955E"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CAP_TABLE_FILE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tools</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DesignKits</w:t>
      </w:r>
      <w:proofErr w:type="spellEnd"/>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pssw</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tsmc13fsg.capTbl</w:t>
      </w: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hdl_track_filename_row_col</w:t>
      </w:r>
      <w:proofErr w:type="spellEnd"/>
      <w:r w:rsidRPr="00E77CC3">
        <w:rPr>
          <w:rFonts w:ascii="Courier New" w:hAnsi="Courier New" w:cs="Courier New"/>
          <w:color w:val="000000"/>
          <w:sz w:val="18"/>
          <w:szCs w:val="18"/>
          <w:lang w:val="en-US"/>
        </w:rPr>
        <w:t xml:space="preserve">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lp_power_unit</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mW</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init_lib_search_path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init_hdl_search_path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library </w:t>
      </w:r>
      <w:r w:rsidRPr="00E77CC3">
        <w:rPr>
          <w:rFonts w:ascii="Courier New" w:hAnsi="Courier New" w:cs="Courier New"/>
          <w:color w:val="808080"/>
          <w:sz w:val="18"/>
          <w:szCs w:val="18"/>
          <w:lang w:val="en-US"/>
        </w:rPr>
        <w:t>$LIB_LIST</w:t>
      </w:r>
    </w:p>
    <w:p w14:paraId="13C6200E"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lef_library</w:t>
      </w:r>
      <w:proofErr w:type="spellEnd"/>
      <w:r w:rsidRPr="00E77CC3">
        <w:rPr>
          <w:rFonts w:ascii="Courier New" w:hAnsi="Courier New" w:cs="Courier New"/>
          <w:color w:val="000000"/>
          <w:sz w:val="18"/>
          <w:szCs w:val="18"/>
          <w:lang w:val="en-US"/>
        </w:rPr>
        <w:t xml:space="preserve"> $LEF_LIST /</w:t>
      </w:r>
    </w:p>
    <w:p w14:paraId="4E867BA6" w14:textId="38F5D0AA"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cap_table_file</w:t>
      </w:r>
      <w:proofErr w:type="spellEnd"/>
      <w:r w:rsidRPr="00E77CC3">
        <w:rPr>
          <w:rFonts w:ascii="Courier New" w:hAnsi="Courier New" w:cs="Courier New"/>
          <w:color w:val="000000"/>
          <w:sz w:val="18"/>
          <w:szCs w:val="18"/>
          <w:lang w:val="en-US"/>
        </w:rPr>
        <w:t xml:space="preserve"> $CAP_TABLE_FILE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read_hdl</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elevator.v</w:t>
      </w:r>
      <w:proofErr w:type="spellEnd"/>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w:t>
      </w:r>
      <w:proofErr w:type="spellStart"/>
      <w:r w:rsidRPr="00E77CC3">
        <w:rPr>
          <w:rFonts w:ascii="Courier New" w:hAnsi="Courier New" w:cs="Courier New"/>
          <w:color w:val="000000"/>
          <w:sz w:val="18"/>
          <w:szCs w:val="18"/>
          <w:lang w:val="en-US"/>
        </w:rPr>
        <w:t>define_clock</w:t>
      </w:r>
      <w:proofErr w:type="spellEnd"/>
      <w:r w:rsidRPr="00E77CC3">
        <w:rPr>
          <w:rFonts w:ascii="Courier New" w:hAnsi="Courier New" w:cs="Courier New"/>
          <w:color w:val="000000"/>
          <w:sz w:val="18"/>
          <w:szCs w:val="18"/>
          <w:lang w:val="en-US"/>
        </w:rPr>
        <w:t xml:space="preserve"> -period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-name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w:t>
      </w:r>
      <w:proofErr w:type="spellStart"/>
      <w:r w:rsidRPr="00E77CC3">
        <w:rPr>
          <w:rFonts w:ascii="Courier New" w:hAnsi="Courier New" w:cs="Courier New"/>
          <w:color w:val="000000"/>
          <w:sz w:val="18"/>
          <w:szCs w:val="18"/>
          <w:lang w:val="en-US"/>
        </w:rPr>
        <w:t>clock_ports</w:t>
      </w:r>
      <w:proofErr w:type="spellEnd"/>
      <w:r w:rsidRPr="00E77CC3">
        <w:rPr>
          <w:rFonts w:ascii="Courier New" w:hAnsi="Courier New" w:cs="Courier New"/>
          <w:color w:val="000000"/>
          <w:sz w:val="18"/>
          <w:szCs w:val="18"/>
          <w:lang w:val="en-US"/>
        </w:rPr>
        <w:t>]]</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-input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[find / -port </w:t>
      </w:r>
      <w:proofErr w:type="spellStart"/>
      <w:r w:rsidRPr="00E77CC3">
        <w:rPr>
          <w:rFonts w:ascii="Courier New" w:hAnsi="Courier New" w:cs="Courier New"/>
          <w:color w:val="000000"/>
          <w:sz w:val="18"/>
          <w:szCs w:val="18"/>
          <w:lang w:val="en-US"/>
        </w:rPr>
        <w:t>ports_in</w:t>
      </w:r>
      <w:proofErr w:type="spellEnd"/>
      <w:r w:rsidRPr="00E77CC3">
        <w:rPr>
          <w:rFonts w:ascii="Courier New" w:hAnsi="Courier New" w:cs="Courier New"/>
          <w:color w:val="000000"/>
          <w:sz w:val="18"/>
          <w:szCs w:val="18"/>
          <w:lang w:val="en-US"/>
        </w:rPr>
        <w:t>/*]</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-output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[find / -</w:t>
      </w:r>
      <w:proofErr w:type="spellStart"/>
      <w:r w:rsidRPr="00E77CC3">
        <w:rPr>
          <w:rFonts w:ascii="Courier New" w:hAnsi="Courier New" w:cs="Courier New"/>
          <w:color w:val="000000"/>
          <w:sz w:val="18"/>
          <w:szCs w:val="18"/>
          <w:lang w:val="en-US"/>
        </w:rPr>
        <w:t>portports_out</w:t>
      </w:r>
      <w:proofErr w:type="spellEnd"/>
      <w:r w:rsidRPr="00E77CC3">
        <w:rPr>
          <w:rFonts w:ascii="Courier New" w:hAnsi="Courier New" w:cs="Courier New"/>
          <w:color w:val="000000"/>
          <w:sz w:val="18"/>
          <w:szCs w:val="18"/>
          <w:lang w:val="en-US"/>
        </w:rPr>
        <w: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check_design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-to_mapped</w:t>
      </w:r>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timing.rep</w:t>
      </w:r>
      <w:proofErr w:type="spellEnd"/>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cell.rep</w:t>
      </w:r>
      <w:proofErr w:type="spellEnd"/>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power.rep</w:t>
      </w:r>
      <w:proofErr w:type="spellEnd"/>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 Write out the structural Verilog and </w:t>
      </w:r>
      <w:proofErr w:type="spellStart"/>
      <w:r w:rsidRPr="00E77CC3">
        <w:rPr>
          <w:rFonts w:ascii="Courier New" w:hAnsi="Courier New" w:cs="Courier New"/>
          <w:color w:val="000000"/>
          <w:sz w:val="18"/>
          <w:szCs w:val="18"/>
          <w:lang w:val="en-US"/>
        </w:rPr>
        <w:t>sdc</w:t>
      </w:r>
      <w:proofErr w:type="spellEnd"/>
      <w:r w:rsidRPr="00E77CC3">
        <w:rPr>
          <w:rFonts w:ascii="Courier New" w:hAnsi="Courier New" w:cs="Courier New"/>
          <w:color w:val="000000"/>
          <w:sz w:val="18"/>
          <w:szCs w:val="18"/>
          <w:lang w:val="en-US"/>
        </w:rPr>
        <w:t xml:space="preserve">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write_hdl</w:t>
      </w:r>
      <w:proofErr w:type="spellEnd"/>
      <w:r w:rsidRPr="00E77CC3">
        <w:rPr>
          <w:rFonts w:ascii="Courier New" w:hAnsi="Courier New" w:cs="Courier New"/>
          <w:color w:val="000000"/>
          <w:sz w:val="18"/>
          <w:szCs w:val="18"/>
          <w:lang w:val="en-US"/>
        </w:rPr>
        <w:t xml:space="preserve"> -mapped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}.v</w:t>
      </w:r>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write_sdc</w:t>
      </w:r>
      <w:proofErr w:type="spellEnd"/>
      <w:r w:rsidRPr="00E77CC3">
        <w:rPr>
          <w:rFonts w:ascii="Courier New" w:hAnsi="Courier New" w:cs="Courier New"/>
          <w:color w:val="000000"/>
          <w:sz w:val="18"/>
          <w:szCs w:val="18"/>
          <w:lang w:val="en-US"/>
        </w:rPr>
        <w:t xml:space="preserve">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w:t>
      </w:r>
      <w:proofErr w:type="spellStart"/>
      <w:r w:rsidRPr="00E77CC3">
        <w:rPr>
          <w:rFonts w:ascii="Courier New" w:hAnsi="Courier New" w:cs="Courier New"/>
          <w:color w:val="000000"/>
          <w:sz w:val="18"/>
          <w:szCs w:val="18"/>
          <w:lang w:val="en-US"/>
        </w:rPr>
        <w:t>sdc</w:t>
      </w:r>
      <w:proofErr w:type="spellEnd"/>
    </w:p>
    <w:p w14:paraId="17EDC1A8" w14:textId="6880975F" w:rsidR="0001198C" w:rsidRPr="00E77CC3" w:rsidRDefault="0001198C" w:rsidP="00E77CC3">
      <w:pPr>
        <w:shd w:val="clear" w:color="auto" w:fill="FFFFFF"/>
        <w:spacing w:line="240" w:lineRule="auto"/>
        <w:jc w:val="left"/>
        <w:rPr>
          <w:rFonts w:ascii="Courier New" w:hAnsi="Courier New" w:cs="Courier New"/>
          <w:sz w:val="18"/>
          <w:szCs w:val="18"/>
          <w:lang w:val="en-US"/>
        </w:rPr>
      </w:pPr>
      <w:proofErr w:type="spellStart"/>
      <w:r w:rsidRPr="0001198C">
        <w:rPr>
          <w:rFonts w:ascii="Courier New" w:hAnsi="Courier New" w:cs="Courier New"/>
          <w:sz w:val="18"/>
          <w:szCs w:val="18"/>
          <w:lang w:val="en-US"/>
        </w:rPr>
        <w:t>write_design</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basename</w:t>
      </w:r>
      <w:proofErr w:type="spellEnd"/>
      <w:r w:rsidRPr="0001198C">
        <w:rPr>
          <w:rFonts w:ascii="Courier New" w:hAnsi="Courier New" w:cs="Courier New"/>
          <w:sz w:val="18"/>
          <w:szCs w:val="18"/>
          <w:lang w:val="en-US"/>
        </w:rPr>
        <w:t>} -</w:t>
      </w:r>
      <w:proofErr w:type="spellStart"/>
      <w:r w:rsidRPr="0001198C">
        <w:rPr>
          <w:rFonts w:ascii="Courier New" w:hAnsi="Courier New" w:cs="Courier New"/>
          <w:sz w:val="18"/>
          <w:szCs w:val="18"/>
          <w:lang w:val="en-US"/>
        </w:rPr>
        <w:t>gzip_files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innovus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tcf</w:t>
      </w:r>
      <w:proofErr w:type="spellEnd"/>
    </w:p>
    <w:p w14:paraId="0D4DE16F" w14:textId="77777777" w:rsidR="00E77CC3" w:rsidRPr="00965233" w:rsidRDefault="00E77CC3" w:rsidP="00E77CC3">
      <w:pPr>
        <w:pStyle w:val="Tekstpodstawowyzwciciem"/>
        <w:rPr>
          <w:sz w:val="22"/>
          <w:szCs w:val="22"/>
          <w:lang w:val="en-US"/>
        </w:rPr>
      </w:pPr>
    </w:p>
    <w:p w14:paraId="2F3DD4DF" w14:textId="77777777" w:rsidR="00F44E53" w:rsidRPr="00A6751C" w:rsidRDefault="00B04BD5" w:rsidP="00F44E53">
      <w:pPr>
        <w:pStyle w:val="Nagwek1"/>
        <w:numPr>
          <w:ilvl w:val="0"/>
          <w:numId w:val="0"/>
        </w:numPr>
      </w:pPr>
      <w:bookmarkStart w:id="80" w:name="_Toc12272423"/>
      <w:r w:rsidRPr="007C2DC8">
        <w:rPr>
          <w:sz w:val="28"/>
        </w:rPr>
        <w:lastRenderedPageBreak/>
        <w:t>Dodatek B</w:t>
      </w:r>
      <w:r w:rsidR="00F44E53" w:rsidRPr="007C2DC8">
        <w:rPr>
          <w:sz w:val="28"/>
        </w:rPr>
        <w:t xml:space="preserve">. </w:t>
      </w:r>
      <w:r w:rsidR="00F44E53" w:rsidRPr="007C2DC8">
        <w:br/>
      </w:r>
      <w:r w:rsidR="00F44E53" w:rsidRPr="00A6751C">
        <w:t>Spis zawartości dołączonej płyty CD</w:t>
      </w:r>
      <w:bookmarkEnd w:id="80"/>
    </w:p>
    <w:p w14:paraId="721C360A" w14:textId="77777777" w:rsidR="000A20B4" w:rsidRPr="00A6751C" w:rsidRDefault="000A20B4" w:rsidP="000A20B4">
      <w:pPr>
        <w:pStyle w:val="Tekstpodstawowyzwciciem"/>
        <w:ind w:firstLine="0"/>
      </w:pPr>
      <w:r w:rsidRPr="00A6751C">
        <w:t>– strona internetowa zawarta w bibliografii na pozycji,</w:t>
      </w:r>
    </w:p>
    <w:p w14:paraId="3F522554" w14:textId="77777777" w:rsidR="000A20B4" w:rsidRPr="00A6751C" w:rsidRDefault="000A20B4" w:rsidP="000A20B4">
      <w:pPr>
        <w:pStyle w:val="Tekstpodstawowyzwciciem"/>
        <w:ind w:firstLine="0"/>
      </w:pPr>
      <w:r w:rsidRPr="00A6751C">
        <w:t>– strona internetowa zawarta w bibliografii na pozycji,</w:t>
      </w:r>
    </w:p>
    <w:p w14:paraId="4D6EDF8E" w14:textId="77777777"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14:paraId="318334D6" w14:textId="77777777" w:rsidR="00F44E53" w:rsidRPr="00A6751C" w:rsidRDefault="00730C32" w:rsidP="000A20B4">
      <w:pPr>
        <w:pStyle w:val="Tekstpodstawowyzwciciem"/>
        <w:ind w:firstLine="0"/>
      </w:pPr>
      <w:r w:rsidRPr="00A6751C">
        <w:t>Mateusz_Dyrdół_276528.pdf</w:t>
      </w:r>
      <w:r w:rsidR="00F44E53" w:rsidRPr="00A6751C">
        <w:t xml:space="preserve"> – Tekst pracy zapisany w formacie rozszerzonym,</w:t>
      </w:r>
    </w:p>
    <w:p w14:paraId="118EBEF3" w14:textId="77777777" w:rsidR="00C54C8D" w:rsidRPr="00A6751C" w:rsidRDefault="00C54C8D" w:rsidP="00C54C8D">
      <w:pPr>
        <w:pStyle w:val="Tekstpodstawowyzwciciem"/>
      </w:pPr>
    </w:p>
    <w:p w14:paraId="2C403583" w14:textId="77777777" w:rsidR="00F44E53" w:rsidRPr="00A6751C" w:rsidRDefault="00F44E53" w:rsidP="00C54C8D">
      <w:pPr>
        <w:pStyle w:val="Nagwek1"/>
        <w:numPr>
          <w:ilvl w:val="0"/>
          <w:numId w:val="0"/>
        </w:numPr>
      </w:pPr>
      <w:bookmarkStart w:id="81" w:name="_Toc65426912"/>
      <w:bookmarkStart w:id="82" w:name="_Toc65427145"/>
      <w:bookmarkStart w:id="83" w:name="_Toc12272424"/>
      <w:r w:rsidRPr="00A6751C">
        <w:lastRenderedPageBreak/>
        <w:t>Spis ilustracji</w:t>
      </w:r>
      <w:bookmarkEnd w:id="81"/>
      <w:bookmarkEnd w:id="82"/>
      <w:bookmarkEnd w:id="83"/>
    </w:p>
    <w:p w14:paraId="3651B623" w14:textId="54523D05" w:rsidR="00FE107B"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2266223" w:history="1">
        <w:r w:rsidR="00FE107B" w:rsidRPr="00C35A81">
          <w:rPr>
            <w:rStyle w:val="Hipercze"/>
            <w:i/>
            <w:noProof/>
          </w:rPr>
          <w:t>Rysunek 1</w:t>
        </w:r>
        <w:r w:rsidR="00FE107B" w:rsidRPr="00C35A81">
          <w:rPr>
            <w:rStyle w:val="Hipercze"/>
            <w:i/>
            <w:noProof/>
          </w:rPr>
          <w:noBreakHyphen/>
          <w:t>1 Ruch głowicy dysku twardego zgodny z algorytmem SCAN</w:t>
        </w:r>
        <w:r w:rsidR="00FE107B">
          <w:rPr>
            <w:noProof/>
            <w:webHidden/>
          </w:rPr>
          <w:tab/>
        </w:r>
        <w:r w:rsidR="00FE107B">
          <w:rPr>
            <w:noProof/>
            <w:webHidden/>
          </w:rPr>
          <w:fldChar w:fldCharType="begin"/>
        </w:r>
        <w:r w:rsidR="00FE107B">
          <w:rPr>
            <w:noProof/>
            <w:webHidden/>
          </w:rPr>
          <w:instrText xml:space="preserve"> PAGEREF _Toc12266223 \h </w:instrText>
        </w:r>
        <w:r w:rsidR="00FE107B">
          <w:rPr>
            <w:noProof/>
            <w:webHidden/>
          </w:rPr>
        </w:r>
        <w:r w:rsidR="00FE107B">
          <w:rPr>
            <w:noProof/>
            <w:webHidden/>
          </w:rPr>
          <w:fldChar w:fldCharType="separate"/>
        </w:r>
        <w:r w:rsidR="005D7159">
          <w:rPr>
            <w:noProof/>
            <w:webHidden/>
          </w:rPr>
          <w:t>9</w:t>
        </w:r>
        <w:r w:rsidR="00FE107B">
          <w:rPr>
            <w:noProof/>
            <w:webHidden/>
          </w:rPr>
          <w:fldChar w:fldCharType="end"/>
        </w:r>
      </w:hyperlink>
    </w:p>
    <w:p w14:paraId="77C5247E" w14:textId="64EB5BBB"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24" w:history="1">
        <w:r w:rsidR="00FE107B" w:rsidRPr="00C35A81">
          <w:rPr>
            <w:rStyle w:val="Hipercze"/>
            <w:i/>
            <w:iCs/>
            <w:noProof/>
          </w:rPr>
          <w:t>Rysunek 1</w:t>
        </w:r>
        <w:r w:rsidR="00FE107B" w:rsidRPr="00C35A81">
          <w:rPr>
            <w:rStyle w:val="Hipercze"/>
            <w:i/>
            <w:iCs/>
            <w:noProof/>
          </w:rPr>
          <w:noBreakHyphen/>
          <w:t>2 System strefowy w budynku Shanghai Tower</w:t>
        </w:r>
        <w:r w:rsidR="00FE107B">
          <w:rPr>
            <w:noProof/>
            <w:webHidden/>
          </w:rPr>
          <w:tab/>
        </w:r>
        <w:r w:rsidR="00FE107B">
          <w:rPr>
            <w:noProof/>
            <w:webHidden/>
          </w:rPr>
          <w:fldChar w:fldCharType="begin"/>
        </w:r>
        <w:r w:rsidR="00FE107B">
          <w:rPr>
            <w:noProof/>
            <w:webHidden/>
          </w:rPr>
          <w:instrText xml:space="preserve"> PAGEREF _Toc12266224 \h </w:instrText>
        </w:r>
        <w:r w:rsidR="00FE107B">
          <w:rPr>
            <w:noProof/>
            <w:webHidden/>
          </w:rPr>
        </w:r>
        <w:r w:rsidR="00FE107B">
          <w:rPr>
            <w:noProof/>
            <w:webHidden/>
          </w:rPr>
          <w:fldChar w:fldCharType="separate"/>
        </w:r>
        <w:r w:rsidR="005D7159">
          <w:rPr>
            <w:noProof/>
            <w:webHidden/>
          </w:rPr>
          <w:t>11</w:t>
        </w:r>
        <w:r w:rsidR="00FE107B">
          <w:rPr>
            <w:noProof/>
            <w:webHidden/>
          </w:rPr>
          <w:fldChar w:fldCharType="end"/>
        </w:r>
      </w:hyperlink>
    </w:p>
    <w:p w14:paraId="6115F66C" w14:textId="736F360A"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25" w:history="1">
        <w:r w:rsidR="00FE107B" w:rsidRPr="00C35A81">
          <w:rPr>
            <w:rStyle w:val="Hipercze"/>
            <w:i/>
            <w:iCs/>
            <w:noProof/>
          </w:rPr>
          <w:t>Rysunek 1</w:t>
        </w:r>
        <w:r w:rsidR="00FE107B" w:rsidRPr="00C35A81">
          <w:rPr>
            <w:rStyle w:val="Hipercze"/>
            <w:i/>
            <w:iCs/>
            <w:noProof/>
          </w:rPr>
          <w:noBreakHyphen/>
          <w:t>3 Przykład połączenia dwóch stref</w:t>
        </w:r>
        <w:r w:rsidR="00FE107B">
          <w:rPr>
            <w:noProof/>
            <w:webHidden/>
          </w:rPr>
          <w:tab/>
        </w:r>
        <w:r w:rsidR="00FE107B">
          <w:rPr>
            <w:noProof/>
            <w:webHidden/>
          </w:rPr>
          <w:fldChar w:fldCharType="begin"/>
        </w:r>
        <w:r w:rsidR="00FE107B">
          <w:rPr>
            <w:noProof/>
            <w:webHidden/>
          </w:rPr>
          <w:instrText xml:space="preserve"> PAGEREF _Toc12266225 \h </w:instrText>
        </w:r>
        <w:r w:rsidR="00FE107B">
          <w:rPr>
            <w:noProof/>
            <w:webHidden/>
          </w:rPr>
        </w:r>
        <w:r w:rsidR="00FE107B">
          <w:rPr>
            <w:noProof/>
            <w:webHidden/>
          </w:rPr>
          <w:fldChar w:fldCharType="separate"/>
        </w:r>
        <w:r w:rsidR="005D7159">
          <w:rPr>
            <w:noProof/>
            <w:webHidden/>
          </w:rPr>
          <w:t>12</w:t>
        </w:r>
        <w:r w:rsidR="00FE107B">
          <w:rPr>
            <w:noProof/>
            <w:webHidden/>
          </w:rPr>
          <w:fldChar w:fldCharType="end"/>
        </w:r>
      </w:hyperlink>
    </w:p>
    <w:p w14:paraId="229B88CB" w14:textId="1CA5B610"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26" w:history="1">
        <w:r w:rsidR="00FE107B" w:rsidRPr="00C35A81">
          <w:rPr>
            <w:rStyle w:val="Hipercze"/>
            <w:i/>
            <w:iCs/>
            <w:noProof/>
          </w:rPr>
          <w:t>Rysunek 1</w:t>
        </w:r>
        <w:r w:rsidR="00FE107B" w:rsidRPr="00C35A81">
          <w:rPr>
            <w:rStyle w:val="Hipercze"/>
            <w:i/>
            <w:iCs/>
            <w:noProof/>
          </w:rPr>
          <w:noBreakHyphen/>
          <w:t>4 Model windy dwuprzystankowej</w:t>
        </w:r>
        <w:r w:rsidR="00FE107B">
          <w:rPr>
            <w:noProof/>
            <w:webHidden/>
          </w:rPr>
          <w:tab/>
        </w:r>
        <w:r w:rsidR="00FE107B">
          <w:rPr>
            <w:noProof/>
            <w:webHidden/>
          </w:rPr>
          <w:fldChar w:fldCharType="begin"/>
        </w:r>
        <w:r w:rsidR="00FE107B">
          <w:rPr>
            <w:noProof/>
            <w:webHidden/>
          </w:rPr>
          <w:instrText xml:space="preserve"> PAGEREF _Toc12266226 \h </w:instrText>
        </w:r>
        <w:r w:rsidR="00FE107B">
          <w:rPr>
            <w:noProof/>
            <w:webHidden/>
          </w:rPr>
        </w:r>
        <w:r w:rsidR="00FE107B">
          <w:rPr>
            <w:noProof/>
            <w:webHidden/>
          </w:rPr>
          <w:fldChar w:fldCharType="separate"/>
        </w:r>
        <w:r w:rsidR="005D7159">
          <w:rPr>
            <w:noProof/>
            <w:webHidden/>
          </w:rPr>
          <w:t>15</w:t>
        </w:r>
        <w:r w:rsidR="00FE107B">
          <w:rPr>
            <w:noProof/>
            <w:webHidden/>
          </w:rPr>
          <w:fldChar w:fldCharType="end"/>
        </w:r>
      </w:hyperlink>
    </w:p>
    <w:p w14:paraId="43DB9B61" w14:textId="4D733BAA"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27" w:history="1">
        <w:r w:rsidR="00FE107B" w:rsidRPr="00C35A81">
          <w:rPr>
            <w:rStyle w:val="Hipercze"/>
            <w:i/>
            <w:noProof/>
          </w:rPr>
          <w:t>Rysunek 1</w:t>
        </w:r>
        <w:r w:rsidR="00FE107B" w:rsidRPr="00C35A81">
          <w:rPr>
            <w:rStyle w:val="Hipercze"/>
            <w:i/>
            <w:noProof/>
          </w:rPr>
          <w:noBreakHyphen/>
          <w:t>5 Wybór piętra w systemie z wysyłką docelową</w:t>
        </w:r>
        <w:r w:rsidR="00FE107B">
          <w:rPr>
            <w:noProof/>
            <w:webHidden/>
          </w:rPr>
          <w:tab/>
        </w:r>
        <w:r w:rsidR="00FE107B">
          <w:rPr>
            <w:noProof/>
            <w:webHidden/>
          </w:rPr>
          <w:fldChar w:fldCharType="begin"/>
        </w:r>
        <w:r w:rsidR="00FE107B">
          <w:rPr>
            <w:noProof/>
            <w:webHidden/>
          </w:rPr>
          <w:instrText xml:space="preserve"> PAGEREF _Toc12266227 \h </w:instrText>
        </w:r>
        <w:r w:rsidR="00FE107B">
          <w:rPr>
            <w:noProof/>
            <w:webHidden/>
          </w:rPr>
        </w:r>
        <w:r w:rsidR="00FE107B">
          <w:rPr>
            <w:noProof/>
            <w:webHidden/>
          </w:rPr>
          <w:fldChar w:fldCharType="separate"/>
        </w:r>
        <w:r w:rsidR="005D7159">
          <w:rPr>
            <w:noProof/>
            <w:webHidden/>
          </w:rPr>
          <w:t>21</w:t>
        </w:r>
        <w:r w:rsidR="00FE107B">
          <w:rPr>
            <w:noProof/>
            <w:webHidden/>
          </w:rPr>
          <w:fldChar w:fldCharType="end"/>
        </w:r>
      </w:hyperlink>
    </w:p>
    <w:p w14:paraId="5AE4A497" w14:textId="11EB3C6B"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28" w:history="1">
        <w:r w:rsidR="00FE107B" w:rsidRPr="00C35A81">
          <w:rPr>
            <w:rStyle w:val="Hipercze"/>
            <w:i/>
            <w:noProof/>
          </w:rPr>
          <w:t>Rysunek 1</w:t>
        </w:r>
        <w:r w:rsidR="00FE107B" w:rsidRPr="00C35A81">
          <w:rPr>
            <w:rStyle w:val="Hipercze"/>
            <w:i/>
            <w:noProof/>
          </w:rPr>
          <w:noBreakHyphen/>
          <w:t>6 Przyciski żądań w windzie z wysyłką docelową i klasycznej windzie</w:t>
        </w:r>
        <w:r w:rsidR="00FE107B">
          <w:rPr>
            <w:noProof/>
            <w:webHidden/>
          </w:rPr>
          <w:tab/>
        </w:r>
        <w:r w:rsidR="00FE107B">
          <w:rPr>
            <w:noProof/>
            <w:webHidden/>
          </w:rPr>
          <w:fldChar w:fldCharType="begin"/>
        </w:r>
        <w:r w:rsidR="00FE107B">
          <w:rPr>
            <w:noProof/>
            <w:webHidden/>
          </w:rPr>
          <w:instrText xml:space="preserve"> PAGEREF _Toc12266228 \h </w:instrText>
        </w:r>
        <w:r w:rsidR="00FE107B">
          <w:rPr>
            <w:noProof/>
            <w:webHidden/>
          </w:rPr>
        </w:r>
        <w:r w:rsidR="00FE107B">
          <w:rPr>
            <w:noProof/>
            <w:webHidden/>
          </w:rPr>
          <w:fldChar w:fldCharType="separate"/>
        </w:r>
        <w:r w:rsidR="005D7159">
          <w:rPr>
            <w:noProof/>
            <w:webHidden/>
          </w:rPr>
          <w:t>22</w:t>
        </w:r>
        <w:r w:rsidR="00FE107B">
          <w:rPr>
            <w:noProof/>
            <w:webHidden/>
          </w:rPr>
          <w:fldChar w:fldCharType="end"/>
        </w:r>
      </w:hyperlink>
    </w:p>
    <w:p w14:paraId="108B1238" w14:textId="39A16DCE"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29" w:history="1">
        <w:r w:rsidR="00FE107B" w:rsidRPr="00C35A81">
          <w:rPr>
            <w:rStyle w:val="Hipercze"/>
            <w:i/>
            <w:noProof/>
          </w:rPr>
          <w:t>Rysunek 1</w:t>
        </w:r>
        <w:r w:rsidR="00FE107B" w:rsidRPr="00C35A81">
          <w:rPr>
            <w:rStyle w:val="Hipercze"/>
            <w:i/>
            <w:noProof/>
          </w:rPr>
          <w:noBreakHyphen/>
          <w:t>7 Identyfikacja wind w systemie wysyłkowym</w:t>
        </w:r>
        <w:r w:rsidR="00FE107B">
          <w:rPr>
            <w:noProof/>
            <w:webHidden/>
          </w:rPr>
          <w:tab/>
        </w:r>
        <w:r w:rsidR="00FE107B">
          <w:rPr>
            <w:noProof/>
            <w:webHidden/>
          </w:rPr>
          <w:fldChar w:fldCharType="begin"/>
        </w:r>
        <w:r w:rsidR="00FE107B">
          <w:rPr>
            <w:noProof/>
            <w:webHidden/>
          </w:rPr>
          <w:instrText xml:space="preserve"> PAGEREF _Toc12266229 \h </w:instrText>
        </w:r>
        <w:r w:rsidR="00FE107B">
          <w:rPr>
            <w:noProof/>
            <w:webHidden/>
          </w:rPr>
        </w:r>
        <w:r w:rsidR="00FE107B">
          <w:rPr>
            <w:noProof/>
            <w:webHidden/>
          </w:rPr>
          <w:fldChar w:fldCharType="separate"/>
        </w:r>
        <w:r w:rsidR="005D7159">
          <w:rPr>
            <w:noProof/>
            <w:webHidden/>
          </w:rPr>
          <w:t>23</w:t>
        </w:r>
        <w:r w:rsidR="00FE107B">
          <w:rPr>
            <w:noProof/>
            <w:webHidden/>
          </w:rPr>
          <w:fldChar w:fldCharType="end"/>
        </w:r>
      </w:hyperlink>
    </w:p>
    <w:p w14:paraId="4246AE42" w14:textId="387EC0C9"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0" w:history="1">
        <w:r w:rsidR="00FE107B" w:rsidRPr="00C35A81">
          <w:rPr>
            <w:rStyle w:val="Hipercze"/>
            <w:i/>
            <w:iCs/>
            <w:noProof/>
          </w:rPr>
          <w:t>Rysunek 1</w:t>
        </w:r>
        <w:r w:rsidR="00FE107B" w:rsidRPr="00C35A81">
          <w:rPr>
            <w:rStyle w:val="Hipercze"/>
            <w:i/>
            <w:iCs/>
            <w:noProof/>
          </w:rPr>
          <w:noBreakHyphen/>
          <w:t>8 Nowa generacja mechanizmów wind GEN2 LIFT firmy OTIS</w:t>
        </w:r>
        <w:r w:rsidR="00FE107B">
          <w:rPr>
            <w:noProof/>
            <w:webHidden/>
          </w:rPr>
          <w:tab/>
        </w:r>
        <w:r w:rsidR="00FE107B">
          <w:rPr>
            <w:noProof/>
            <w:webHidden/>
          </w:rPr>
          <w:fldChar w:fldCharType="begin"/>
        </w:r>
        <w:r w:rsidR="00FE107B">
          <w:rPr>
            <w:noProof/>
            <w:webHidden/>
          </w:rPr>
          <w:instrText xml:space="preserve"> PAGEREF _Toc12266230 \h </w:instrText>
        </w:r>
        <w:r w:rsidR="00FE107B">
          <w:rPr>
            <w:noProof/>
            <w:webHidden/>
          </w:rPr>
        </w:r>
        <w:r w:rsidR="00FE107B">
          <w:rPr>
            <w:noProof/>
            <w:webHidden/>
          </w:rPr>
          <w:fldChar w:fldCharType="separate"/>
        </w:r>
        <w:r w:rsidR="005D7159">
          <w:rPr>
            <w:noProof/>
            <w:webHidden/>
          </w:rPr>
          <w:t>24</w:t>
        </w:r>
        <w:r w:rsidR="00FE107B">
          <w:rPr>
            <w:noProof/>
            <w:webHidden/>
          </w:rPr>
          <w:fldChar w:fldCharType="end"/>
        </w:r>
      </w:hyperlink>
    </w:p>
    <w:p w14:paraId="2C97F17F" w14:textId="0A490847"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1" w:history="1">
        <w:r w:rsidR="00FE107B" w:rsidRPr="00C35A81">
          <w:rPr>
            <w:rStyle w:val="Hipercze"/>
            <w:i/>
            <w:noProof/>
          </w:rPr>
          <w:t>Rysunek 2</w:t>
        </w:r>
        <w:r w:rsidR="00FE107B" w:rsidRPr="00C35A81">
          <w:rPr>
            <w:rStyle w:val="Hipercze"/>
            <w:i/>
            <w:noProof/>
          </w:rPr>
          <w:noBreakHyphen/>
          <w:t>1 Schemat projektowania układu ASIC</w:t>
        </w:r>
        <w:r w:rsidR="00FE107B">
          <w:rPr>
            <w:noProof/>
            <w:webHidden/>
          </w:rPr>
          <w:tab/>
        </w:r>
        <w:r w:rsidR="00FE107B">
          <w:rPr>
            <w:noProof/>
            <w:webHidden/>
          </w:rPr>
          <w:fldChar w:fldCharType="begin"/>
        </w:r>
        <w:r w:rsidR="00FE107B">
          <w:rPr>
            <w:noProof/>
            <w:webHidden/>
          </w:rPr>
          <w:instrText xml:space="preserve"> PAGEREF _Toc12266231 \h </w:instrText>
        </w:r>
        <w:r w:rsidR="00FE107B">
          <w:rPr>
            <w:noProof/>
            <w:webHidden/>
          </w:rPr>
        </w:r>
        <w:r w:rsidR="00FE107B">
          <w:rPr>
            <w:noProof/>
            <w:webHidden/>
          </w:rPr>
          <w:fldChar w:fldCharType="separate"/>
        </w:r>
        <w:r w:rsidR="005D7159">
          <w:rPr>
            <w:noProof/>
            <w:webHidden/>
          </w:rPr>
          <w:t>26</w:t>
        </w:r>
        <w:r w:rsidR="00FE107B">
          <w:rPr>
            <w:noProof/>
            <w:webHidden/>
          </w:rPr>
          <w:fldChar w:fldCharType="end"/>
        </w:r>
      </w:hyperlink>
    </w:p>
    <w:p w14:paraId="5C184E9B" w14:textId="5E9B98AB"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2" w:history="1">
        <w:r w:rsidR="00FE107B" w:rsidRPr="00C35A81">
          <w:rPr>
            <w:rStyle w:val="Hipercze"/>
            <w:i/>
            <w:iCs/>
            <w:noProof/>
          </w:rPr>
          <w:t>Rysunek 2</w:t>
        </w:r>
        <w:r w:rsidR="00FE107B" w:rsidRPr="00C35A81">
          <w:rPr>
            <w:rStyle w:val="Hipercze"/>
            <w:i/>
            <w:iCs/>
            <w:noProof/>
          </w:rPr>
          <w:noBreakHyphen/>
          <w:t>2 Ruch wertykalny na końcowych platformach</w:t>
        </w:r>
        <w:r w:rsidR="00FE107B">
          <w:rPr>
            <w:noProof/>
            <w:webHidden/>
          </w:rPr>
          <w:tab/>
        </w:r>
        <w:r w:rsidR="00FE107B">
          <w:rPr>
            <w:noProof/>
            <w:webHidden/>
          </w:rPr>
          <w:fldChar w:fldCharType="begin"/>
        </w:r>
        <w:r w:rsidR="00FE107B">
          <w:rPr>
            <w:noProof/>
            <w:webHidden/>
          </w:rPr>
          <w:instrText xml:space="preserve"> PAGEREF _Toc12266232 \h </w:instrText>
        </w:r>
        <w:r w:rsidR="00FE107B">
          <w:rPr>
            <w:noProof/>
            <w:webHidden/>
          </w:rPr>
        </w:r>
        <w:r w:rsidR="00FE107B">
          <w:rPr>
            <w:noProof/>
            <w:webHidden/>
          </w:rPr>
          <w:fldChar w:fldCharType="separate"/>
        </w:r>
        <w:r w:rsidR="005D7159">
          <w:rPr>
            <w:noProof/>
            <w:webHidden/>
          </w:rPr>
          <w:t>28</w:t>
        </w:r>
        <w:r w:rsidR="00FE107B">
          <w:rPr>
            <w:noProof/>
            <w:webHidden/>
          </w:rPr>
          <w:fldChar w:fldCharType="end"/>
        </w:r>
      </w:hyperlink>
    </w:p>
    <w:p w14:paraId="2B8C765D" w14:textId="41B70BAC"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3" w:history="1">
        <w:r w:rsidR="00FE107B" w:rsidRPr="00C35A81">
          <w:rPr>
            <w:rStyle w:val="Hipercze"/>
            <w:i/>
            <w:iCs/>
            <w:noProof/>
          </w:rPr>
          <w:t>Rysunek 2</w:t>
        </w:r>
        <w:r w:rsidR="00FE107B" w:rsidRPr="00C35A81">
          <w:rPr>
            <w:rStyle w:val="Hipercze"/>
            <w:i/>
            <w:iCs/>
            <w:noProof/>
          </w:rPr>
          <w:noBreakHyphen/>
          <w:t>3 Algorytm ruchu wertykalnego dla ośmiopiętrowej windy</w:t>
        </w:r>
        <w:r w:rsidR="00FE107B">
          <w:rPr>
            <w:noProof/>
            <w:webHidden/>
          </w:rPr>
          <w:tab/>
        </w:r>
        <w:r w:rsidR="00FE107B">
          <w:rPr>
            <w:noProof/>
            <w:webHidden/>
          </w:rPr>
          <w:fldChar w:fldCharType="begin"/>
        </w:r>
        <w:r w:rsidR="00FE107B">
          <w:rPr>
            <w:noProof/>
            <w:webHidden/>
          </w:rPr>
          <w:instrText xml:space="preserve"> PAGEREF _Toc12266233 \h </w:instrText>
        </w:r>
        <w:r w:rsidR="00FE107B">
          <w:rPr>
            <w:noProof/>
            <w:webHidden/>
          </w:rPr>
        </w:r>
        <w:r w:rsidR="00FE107B">
          <w:rPr>
            <w:noProof/>
            <w:webHidden/>
          </w:rPr>
          <w:fldChar w:fldCharType="separate"/>
        </w:r>
        <w:r w:rsidR="005D7159">
          <w:rPr>
            <w:noProof/>
            <w:webHidden/>
          </w:rPr>
          <w:t>29</w:t>
        </w:r>
        <w:r w:rsidR="00FE107B">
          <w:rPr>
            <w:noProof/>
            <w:webHidden/>
          </w:rPr>
          <w:fldChar w:fldCharType="end"/>
        </w:r>
      </w:hyperlink>
    </w:p>
    <w:p w14:paraId="46A59065" w14:textId="23A4113E"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4" w:history="1">
        <w:r w:rsidR="00FE107B" w:rsidRPr="00C35A81">
          <w:rPr>
            <w:rStyle w:val="Hipercze"/>
            <w:i/>
            <w:iCs/>
            <w:noProof/>
          </w:rPr>
          <w:t>Rysunek 2</w:t>
        </w:r>
        <w:r w:rsidR="00FE107B" w:rsidRPr="00C35A81">
          <w:rPr>
            <w:rStyle w:val="Hipercze"/>
            <w:i/>
            <w:iCs/>
            <w:noProof/>
          </w:rPr>
          <w:noBreakHyphen/>
          <w:t>4 Algorytm na pełnym piętrze</w:t>
        </w:r>
        <w:r w:rsidR="00FE107B">
          <w:rPr>
            <w:noProof/>
            <w:webHidden/>
          </w:rPr>
          <w:tab/>
        </w:r>
        <w:r w:rsidR="00FE107B">
          <w:rPr>
            <w:noProof/>
            <w:webHidden/>
          </w:rPr>
          <w:fldChar w:fldCharType="begin"/>
        </w:r>
        <w:r w:rsidR="00FE107B">
          <w:rPr>
            <w:noProof/>
            <w:webHidden/>
          </w:rPr>
          <w:instrText xml:space="preserve"> PAGEREF _Toc12266234 \h </w:instrText>
        </w:r>
        <w:r w:rsidR="00FE107B">
          <w:rPr>
            <w:noProof/>
            <w:webHidden/>
          </w:rPr>
        </w:r>
        <w:r w:rsidR="00FE107B">
          <w:rPr>
            <w:noProof/>
            <w:webHidden/>
          </w:rPr>
          <w:fldChar w:fldCharType="separate"/>
        </w:r>
        <w:r w:rsidR="005D7159">
          <w:rPr>
            <w:noProof/>
            <w:webHidden/>
          </w:rPr>
          <w:t>30</w:t>
        </w:r>
        <w:r w:rsidR="00FE107B">
          <w:rPr>
            <w:noProof/>
            <w:webHidden/>
          </w:rPr>
          <w:fldChar w:fldCharType="end"/>
        </w:r>
      </w:hyperlink>
    </w:p>
    <w:p w14:paraId="58A15EE3" w14:textId="02D71CC2"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5" w:history="1">
        <w:r w:rsidR="00FE107B" w:rsidRPr="00C35A81">
          <w:rPr>
            <w:rStyle w:val="Hipercze"/>
            <w:i/>
            <w:iCs/>
            <w:noProof/>
          </w:rPr>
          <w:t>Rysunek 2</w:t>
        </w:r>
        <w:r w:rsidR="00FE107B" w:rsidRPr="00C35A81">
          <w:rPr>
            <w:rStyle w:val="Hipercze"/>
            <w:i/>
            <w:iCs/>
            <w:noProof/>
          </w:rPr>
          <w:noBreakHyphen/>
          <w:t>5 Algorytm przejazdu między piętrami</w:t>
        </w:r>
        <w:r w:rsidR="00FE107B">
          <w:rPr>
            <w:noProof/>
            <w:webHidden/>
          </w:rPr>
          <w:tab/>
        </w:r>
        <w:r w:rsidR="00FE107B">
          <w:rPr>
            <w:noProof/>
            <w:webHidden/>
          </w:rPr>
          <w:fldChar w:fldCharType="begin"/>
        </w:r>
        <w:r w:rsidR="00FE107B">
          <w:rPr>
            <w:noProof/>
            <w:webHidden/>
          </w:rPr>
          <w:instrText xml:space="preserve"> PAGEREF _Toc12266235 \h </w:instrText>
        </w:r>
        <w:r w:rsidR="00FE107B">
          <w:rPr>
            <w:noProof/>
            <w:webHidden/>
          </w:rPr>
        </w:r>
        <w:r w:rsidR="00FE107B">
          <w:rPr>
            <w:noProof/>
            <w:webHidden/>
          </w:rPr>
          <w:fldChar w:fldCharType="separate"/>
        </w:r>
        <w:r w:rsidR="005D7159">
          <w:rPr>
            <w:noProof/>
            <w:webHidden/>
          </w:rPr>
          <w:t>31</w:t>
        </w:r>
        <w:r w:rsidR="00FE107B">
          <w:rPr>
            <w:noProof/>
            <w:webHidden/>
          </w:rPr>
          <w:fldChar w:fldCharType="end"/>
        </w:r>
      </w:hyperlink>
    </w:p>
    <w:p w14:paraId="41C20F65" w14:textId="1DBC51D5"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6" w:history="1">
        <w:r w:rsidR="00FE107B" w:rsidRPr="00C35A81">
          <w:rPr>
            <w:rStyle w:val="Hipercze"/>
            <w:i/>
            <w:iCs/>
            <w:noProof/>
          </w:rPr>
          <w:t>Rysunek 2</w:t>
        </w:r>
        <w:r w:rsidR="00FE107B" w:rsidRPr="00C35A81">
          <w:rPr>
            <w:rStyle w:val="Hipercze"/>
            <w:i/>
            <w:iCs/>
            <w:noProof/>
          </w:rPr>
          <w:noBreakHyphen/>
          <w:t>6 Układ cyfrowy do rejestru przycisku zewnętrznego</w:t>
        </w:r>
        <w:r w:rsidR="00FE107B">
          <w:rPr>
            <w:noProof/>
            <w:webHidden/>
          </w:rPr>
          <w:tab/>
        </w:r>
        <w:r w:rsidR="00FE107B">
          <w:rPr>
            <w:noProof/>
            <w:webHidden/>
          </w:rPr>
          <w:fldChar w:fldCharType="begin"/>
        </w:r>
        <w:r w:rsidR="00FE107B">
          <w:rPr>
            <w:noProof/>
            <w:webHidden/>
          </w:rPr>
          <w:instrText xml:space="preserve"> PAGEREF _Toc12266236 \h </w:instrText>
        </w:r>
        <w:r w:rsidR="00FE107B">
          <w:rPr>
            <w:noProof/>
            <w:webHidden/>
          </w:rPr>
        </w:r>
        <w:r w:rsidR="00FE107B">
          <w:rPr>
            <w:noProof/>
            <w:webHidden/>
          </w:rPr>
          <w:fldChar w:fldCharType="separate"/>
        </w:r>
        <w:r w:rsidR="005D7159">
          <w:rPr>
            <w:noProof/>
            <w:webHidden/>
          </w:rPr>
          <w:t>33</w:t>
        </w:r>
        <w:r w:rsidR="00FE107B">
          <w:rPr>
            <w:noProof/>
            <w:webHidden/>
          </w:rPr>
          <w:fldChar w:fldCharType="end"/>
        </w:r>
      </w:hyperlink>
    </w:p>
    <w:p w14:paraId="4CD562DE" w14:textId="6A0C7BE4"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7" w:history="1">
        <w:r w:rsidR="00FE107B" w:rsidRPr="00C35A81">
          <w:rPr>
            <w:rStyle w:val="Hipercze"/>
            <w:i/>
            <w:noProof/>
          </w:rPr>
          <w:t>Rysunek 2</w:t>
        </w:r>
        <w:r w:rsidR="00FE107B" w:rsidRPr="00C35A81">
          <w:rPr>
            <w:rStyle w:val="Hipercze"/>
            <w:i/>
            <w:noProof/>
          </w:rPr>
          <w:noBreakHyphen/>
          <w:t>7 Kod dla resetowalnych przycisków</w:t>
        </w:r>
        <w:r w:rsidR="00FE107B">
          <w:rPr>
            <w:noProof/>
            <w:webHidden/>
          </w:rPr>
          <w:tab/>
        </w:r>
        <w:r w:rsidR="00FE107B">
          <w:rPr>
            <w:noProof/>
            <w:webHidden/>
          </w:rPr>
          <w:fldChar w:fldCharType="begin"/>
        </w:r>
        <w:r w:rsidR="00FE107B">
          <w:rPr>
            <w:noProof/>
            <w:webHidden/>
          </w:rPr>
          <w:instrText xml:space="preserve"> PAGEREF _Toc12266237 \h </w:instrText>
        </w:r>
        <w:r w:rsidR="00FE107B">
          <w:rPr>
            <w:noProof/>
            <w:webHidden/>
          </w:rPr>
        </w:r>
        <w:r w:rsidR="00FE107B">
          <w:rPr>
            <w:noProof/>
            <w:webHidden/>
          </w:rPr>
          <w:fldChar w:fldCharType="separate"/>
        </w:r>
        <w:r w:rsidR="005D7159">
          <w:rPr>
            <w:noProof/>
            <w:webHidden/>
          </w:rPr>
          <w:t>34</w:t>
        </w:r>
        <w:r w:rsidR="00FE107B">
          <w:rPr>
            <w:noProof/>
            <w:webHidden/>
          </w:rPr>
          <w:fldChar w:fldCharType="end"/>
        </w:r>
      </w:hyperlink>
    </w:p>
    <w:p w14:paraId="313EBBEF" w14:textId="3998E8D0"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8" w:history="1">
        <w:r w:rsidR="00FE107B" w:rsidRPr="00C35A81">
          <w:rPr>
            <w:rStyle w:val="Hipercze"/>
            <w:i/>
            <w:iCs/>
            <w:noProof/>
          </w:rPr>
          <w:t>Rysunek 2</w:t>
        </w:r>
        <w:r w:rsidR="00FE107B" w:rsidRPr="00C35A81">
          <w:rPr>
            <w:rStyle w:val="Hipercze"/>
            <w:i/>
            <w:iCs/>
            <w:noProof/>
          </w:rPr>
          <w:noBreakHyphen/>
          <w:t>8 Maszyna stanów obsługi drzwi</w:t>
        </w:r>
        <w:r w:rsidR="00FE107B">
          <w:rPr>
            <w:noProof/>
            <w:webHidden/>
          </w:rPr>
          <w:tab/>
        </w:r>
        <w:r w:rsidR="00FE107B">
          <w:rPr>
            <w:noProof/>
            <w:webHidden/>
          </w:rPr>
          <w:fldChar w:fldCharType="begin"/>
        </w:r>
        <w:r w:rsidR="00FE107B">
          <w:rPr>
            <w:noProof/>
            <w:webHidden/>
          </w:rPr>
          <w:instrText xml:space="preserve"> PAGEREF _Toc12266238 \h </w:instrText>
        </w:r>
        <w:r w:rsidR="00FE107B">
          <w:rPr>
            <w:noProof/>
            <w:webHidden/>
          </w:rPr>
        </w:r>
        <w:r w:rsidR="00FE107B">
          <w:rPr>
            <w:noProof/>
            <w:webHidden/>
          </w:rPr>
          <w:fldChar w:fldCharType="separate"/>
        </w:r>
        <w:r w:rsidR="005D7159">
          <w:rPr>
            <w:noProof/>
            <w:webHidden/>
          </w:rPr>
          <w:t>35</w:t>
        </w:r>
        <w:r w:rsidR="00FE107B">
          <w:rPr>
            <w:noProof/>
            <w:webHidden/>
          </w:rPr>
          <w:fldChar w:fldCharType="end"/>
        </w:r>
      </w:hyperlink>
    </w:p>
    <w:p w14:paraId="4EBC9F22" w14:textId="37F7710A" w:rsidR="00FE107B" w:rsidRDefault="00AF087F">
      <w:pPr>
        <w:pStyle w:val="Spisilustracji"/>
        <w:tabs>
          <w:tab w:val="right" w:leader="dot" w:pos="8493"/>
        </w:tabs>
        <w:rPr>
          <w:rFonts w:asciiTheme="minorHAnsi" w:eastAsiaTheme="minorEastAsia" w:hAnsiTheme="minorHAnsi" w:cstheme="minorBidi"/>
          <w:noProof/>
          <w:sz w:val="22"/>
          <w:szCs w:val="22"/>
        </w:rPr>
      </w:pPr>
      <w:hyperlink w:anchor="_Toc12266239" w:history="1">
        <w:r w:rsidR="00FE107B" w:rsidRPr="00C35A81">
          <w:rPr>
            <w:rStyle w:val="Hipercze"/>
            <w:i/>
            <w:iCs/>
            <w:noProof/>
          </w:rPr>
          <w:t>Rysunek 2</w:t>
        </w:r>
        <w:r w:rsidR="00FE107B" w:rsidRPr="00C35A81">
          <w:rPr>
            <w:rStyle w:val="Hipercze"/>
            <w:i/>
            <w:iCs/>
            <w:noProof/>
          </w:rPr>
          <w:noBreakHyphen/>
          <w:t>9 Przykładowy testbench</w:t>
        </w:r>
        <w:r w:rsidR="00FE107B">
          <w:rPr>
            <w:noProof/>
            <w:webHidden/>
          </w:rPr>
          <w:tab/>
        </w:r>
        <w:r w:rsidR="00FE107B">
          <w:rPr>
            <w:noProof/>
            <w:webHidden/>
          </w:rPr>
          <w:fldChar w:fldCharType="begin"/>
        </w:r>
        <w:r w:rsidR="00FE107B">
          <w:rPr>
            <w:noProof/>
            <w:webHidden/>
          </w:rPr>
          <w:instrText xml:space="preserve"> PAGEREF _Toc12266239 \h </w:instrText>
        </w:r>
        <w:r w:rsidR="00FE107B">
          <w:rPr>
            <w:noProof/>
            <w:webHidden/>
          </w:rPr>
        </w:r>
        <w:r w:rsidR="00FE107B">
          <w:rPr>
            <w:noProof/>
            <w:webHidden/>
          </w:rPr>
          <w:fldChar w:fldCharType="separate"/>
        </w:r>
        <w:r w:rsidR="005D7159">
          <w:rPr>
            <w:noProof/>
            <w:webHidden/>
          </w:rPr>
          <w:t>37</w:t>
        </w:r>
        <w:r w:rsidR="00FE107B">
          <w:rPr>
            <w:noProof/>
            <w:webHidden/>
          </w:rPr>
          <w:fldChar w:fldCharType="end"/>
        </w:r>
      </w:hyperlink>
    </w:p>
    <w:p w14:paraId="3531B6FD" w14:textId="77777777" w:rsidR="00DC124B" w:rsidRPr="00A6751C" w:rsidRDefault="00DC124B" w:rsidP="00DC124B">
      <w:pPr>
        <w:pStyle w:val="Tekstpodstawowyzwciciem"/>
      </w:pPr>
      <w:r w:rsidRPr="00A6751C">
        <w:fldChar w:fldCharType="end"/>
      </w:r>
    </w:p>
    <w:p w14:paraId="4F45E75E" w14:textId="77777777" w:rsidR="00447E21" w:rsidRPr="00A6751C" w:rsidRDefault="00447E21" w:rsidP="00447E21">
      <w:pPr>
        <w:pStyle w:val="Tekstpodstawowyzwciciem"/>
      </w:pPr>
    </w:p>
    <w:p w14:paraId="47C9EAB9" w14:textId="77777777" w:rsidR="00447E21" w:rsidRPr="00A6751C" w:rsidRDefault="00447E21" w:rsidP="00447E21">
      <w:pPr>
        <w:pStyle w:val="Tekstpodstawowyzwciciem"/>
      </w:pPr>
    </w:p>
    <w:p w14:paraId="283E926D" w14:textId="77777777" w:rsidR="00F44E53" w:rsidRPr="00A6751C" w:rsidRDefault="00F44E53" w:rsidP="00F44E53">
      <w:pPr>
        <w:pStyle w:val="Nagwek1"/>
        <w:numPr>
          <w:ilvl w:val="0"/>
          <w:numId w:val="0"/>
        </w:numPr>
      </w:pPr>
      <w:bookmarkStart w:id="84" w:name="_Toc65426913"/>
      <w:bookmarkStart w:id="85" w:name="_Toc65427146"/>
      <w:bookmarkStart w:id="86" w:name="_Toc12272425"/>
      <w:r w:rsidRPr="00A6751C">
        <w:lastRenderedPageBreak/>
        <w:t>Spis tabel</w:t>
      </w:r>
      <w:bookmarkEnd w:id="84"/>
      <w:bookmarkEnd w:id="85"/>
      <w:bookmarkEnd w:id="86"/>
    </w:p>
    <w:p w14:paraId="03842390" w14:textId="77777777" w:rsidR="00D20191" w:rsidRPr="00A6751C" w:rsidRDefault="009542FA" w:rsidP="00D20191">
      <w:pPr>
        <w:pStyle w:val="Tekstpodstawowyzwciciem"/>
      </w:pPr>
      <w:fldSimple w:instr=" TOC \h \z \c &quot;Tabela&quot; ">
        <w:r w:rsidR="00FE107B">
          <w:rPr>
            <w:b/>
            <w:bCs/>
            <w:noProof/>
          </w:rPr>
          <w:t>Nie można odnaleźć pozycji dla spisu ilustracji.</w:t>
        </w:r>
      </w:fldSimple>
      <w:bookmarkEnd w:id="7"/>
      <w:bookmarkEnd w:id="63"/>
      <w:bookmarkEnd w:id="64"/>
    </w:p>
    <w:sectPr w:rsidR="00D20191" w:rsidRPr="00A6751C">
      <w:headerReference w:type="default" r:id="rId42"/>
      <w:headerReference w:type="first" r:id="rId43"/>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84BFA" w14:textId="77777777" w:rsidR="00AF087F" w:rsidRDefault="00AF087F">
      <w:r>
        <w:separator/>
      </w:r>
    </w:p>
  </w:endnote>
  <w:endnote w:type="continuationSeparator" w:id="0">
    <w:p w14:paraId="447383C7" w14:textId="77777777" w:rsidR="00AF087F" w:rsidRDefault="00AF0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77777777" w:rsidR="00472175" w:rsidRDefault="00472175">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31</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77777777" w:rsidR="00472175" w:rsidRDefault="00472175" w:rsidP="007B1409">
    <w:pPr>
      <w:pStyle w:val="Stopka"/>
      <w:ind w:left="-567"/>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29</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E73D5" w14:textId="77777777" w:rsidR="00AF087F" w:rsidRDefault="00AF087F">
      <w:r>
        <w:separator/>
      </w:r>
    </w:p>
  </w:footnote>
  <w:footnote w:type="continuationSeparator" w:id="0">
    <w:p w14:paraId="522B2BC4" w14:textId="77777777" w:rsidR="00AF087F" w:rsidRDefault="00AF087F">
      <w:r>
        <w:continuationSeparator/>
      </w:r>
    </w:p>
  </w:footnote>
  <w:footnote w:id="1">
    <w:p w14:paraId="508B6216" w14:textId="77777777" w:rsidR="00472175" w:rsidRDefault="00472175" w:rsidP="00BD38EB">
      <w:pPr>
        <w:pStyle w:val="Tekstprzypisudolnego"/>
      </w:pPr>
      <w:r>
        <w:rPr>
          <w:rStyle w:val="Odwoanieprzypisudolnego"/>
        </w:rPr>
        <w:footnoteRef/>
      </w:r>
      <w:r>
        <w:t xml:space="preserve"> Norma energtyczna – (należy dopisać)</w:t>
      </w:r>
    </w:p>
  </w:footnote>
  <w:footnote w:id="2">
    <w:p w14:paraId="55481C89" w14:textId="75D28972" w:rsidR="0081009F" w:rsidRPr="007C2DC8" w:rsidRDefault="0081009F">
      <w:pPr>
        <w:pStyle w:val="Tekstprzypisudolnego"/>
      </w:pPr>
      <w:r>
        <w:rPr>
          <w:rStyle w:val="Odwoanieprzypisudolnego"/>
        </w:rPr>
        <w:footnoteRef/>
      </w:r>
      <w:r w:rsidRPr="007C2DC8">
        <w:t xml:space="preserve"> HDL – Hardwarwe Description LAnguagr – opis jezyku sprzetu</w:t>
      </w:r>
    </w:p>
  </w:footnote>
  <w:footnote w:id="3">
    <w:p w14:paraId="08B3202C" w14:textId="0C9F8B01" w:rsidR="0049755E" w:rsidRPr="0049755E" w:rsidRDefault="0049755E">
      <w:pPr>
        <w:pStyle w:val="Tekstprzypisudolnego"/>
        <w:rPr>
          <w:lang w:val="en-US"/>
        </w:rPr>
      </w:pPr>
      <w:r>
        <w:rPr>
          <w:rStyle w:val="Odwoanieprzypisudolnego"/>
        </w:rPr>
        <w:footnoteRef/>
      </w:r>
      <w:r w:rsidRPr="0049755E">
        <w:rPr>
          <w:lang w:val="en-US"/>
        </w:rPr>
        <w:t xml:space="preserve"> R</w:t>
      </w:r>
      <w:r>
        <w:rPr>
          <w:lang w:val="en-US"/>
        </w:rPr>
        <w:t>T</w:t>
      </w:r>
      <w:r w:rsidRPr="0049755E">
        <w:rPr>
          <w:lang w:val="en-US"/>
        </w:rPr>
        <w:t>L – Register Transfer Level oznacza m</w:t>
      </w:r>
      <w:r>
        <w:rPr>
          <w:lang w:val="en-US"/>
        </w:rPr>
        <w:t xml:space="preserve">etodę proejkowania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472175" w:rsidRDefault="00472175">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472175" w:rsidRDefault="00472175">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472175" w:rsidRDefault="00472175">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245AC835" w:rsidR="00472175" w:rsidRDefault="009542FA">
    <w:pPr>
      <w:pStyle w:val="Nagwek"/>
    </w:pPr>
    <w:fldSimple w:instr=" STYLEREF &quot;Nagłówek 1&quot; \* MERGEFORMAT ">
      <w:r w:rsidR="00250D44">
        <w:rPr>
          <w:noProof/>
        </w:rPr>
        <w:t>Dodatek A.</w:t>
      </w:r>
    </w:fldSimple>
  </w:p>
  <w:p w14:paraId="2F04134A" w14:textId="77777777" w:rsidR="00472175" w:rsidRDefault="0047217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472175" w:rsidRDefault="00472175">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6DB88A48"/>
    <w:lvl w:ilvl="0">
      <w:start w:val="1"/>
      <w:numFmt w:val="decimal"/>
      <w:pStyle w:val="Nagwek1"/>
      <w:suff w:val="space"/>
      <w:lvlText w:val="Rozdział %1"/>
      <w:lvlJc w:val="left"/>
      <w:pPr>
        <w:ind w:left="0" w:firstLine="0"/>
      </w:pPr>
      <w:rPr>
        <w:rFonts w:hint="default"/>
        <w:b/>
        <w:i w:val="0"/>
        <w:sz w:val="28"/>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33" w15:restartNumberingAfterBreak="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4" w15:restartNumberingAfterBreak="0">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4"/>
  </w:num>
  <w:num w:numId="6">
    <w:abstractNumId w:val="33"/>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064"/>
    <w:rsid w:val="00001225"/>
    <w:rsid w:val="00003480"/>
    <w:rsid w:val="00003687"/>
    <w:rsid w:val="00004871"/>
    <w:rsid w:val="00004FA6"/>
    <w:rsid w:val="000051DB"/>
    <w:rsid w:val="0001008E"/>
    <w:rsid w:val="000100AE"/>
    <w:rsid w:val="000108ED"/>
    <w:rsid w:val="0001198C"/>
    <w:rsid w:val="00012964"/>
    <w:rsid w:val="00013BE2"/>
    <w:rsid w:val="000171CE"/>
    <w:rsid w:val="00020752"/>
    <w:rsid w:val="00021C97"/>
    <w:rsid w:val="00021DDE"/>
    <w:rsid w:val="000226CE"/>
    <w:rsid w:val="00023651"/>
    <w:rsid w:val="00024892"/>
    <w:rsid w:val="00025683"/>
    <w:rsid w:val="00025BFC"/>
    <w:rsid w:val="00025E12"/>
    <w:rsid w:val="00025E85"/>
    <w:rsid w:val="00025EB8"/>
    <w:rsid w:val="000261B7"/>
    <w:rsid w:val="000266A3"/>
    <w:rsid w:val="000266ED"/>
    <w:rsid w:val="00026B2E"/>
    <w:rsid w:val="00027DDF"/>
    <w:rsid w:val="000303A7"/>
    <w:rsid w:val="00032162"/>
    <w:rsid w:val="00032D7D"/>
    <w:rsid w:val="00032FD8"/>
    <w:rsid w:val="000330BE"/>
    <w:rsid w:val="00037E2E"/>
    <w:rsid w:val="000402BF"/>
    <w:rsid w:val="00040680"/>
    <w:rsid w:val="00040D59"/>
    <w:rsid w:val="00042AEC"/>
    <w:rsid w:val="000437FA"/>
    <w:rsid w:val="00045F4F"/>
    <w:rsid w:val="00050F0E"/>
    <w:rsid w:val="00052263"/>
    <w:rsid w:val="00052BCA"/>
    <w:rsid w:val="00052FAD"/>
    <w:rsid w:val="0005381B"/>
    <w:rsid w:val="00054081"/>
    <w:rsid w:val="00054EEB"/>
    <w:rsid w:val="0005559D"/>
    <w:rsid w:val="000557FF"/>
    <w:rsid w:val="00056786"/>
    <w:rsid w:val="00056A04"/>
    <w:rsid w:val="00062876"/>
    <w:rsid w:val="000639D0"/>
    <w:rsid w:val="00064377"/>
    <w:rsid w:val="000654E0"/>
    <w:rsid w:val="00067735"/>
    <w:rsid w:val="00067868"/>
    <w:rsid w:val="00067B91"/>
    <w:rsid w:val="00067DFE"/>
    <w:rsid w:val="00070DF4"/>
    <w:rsid w:val="00072968"/>
    <w:rsid w:val="00072C31"/>
    <w:rsid w:val="00073342"/>
    <w:rsid w:val="00073917"/>
    <w:rsid w:val="00073F6F"/>
    <w:rsid w:val="00075715"/>
    <w:rsid w:val="00075E46"/>
    <w:rsid w:val="0007672A"/>
    <w:rsid w:val="0007690E"/>
    <w:rsid w:val="00077C2C"/>
    <w:rsid w:val="00077F56"/>
    <w:rsid w:val="00082317"/>
    <w:rsid w:val="00082A63"/>
    <w:rsid w:val="00083185"/>
    <w:rsid w:val="00083DEF"/>
    <w:rsid w:val="00084322"/>
    <w:rsid w:val="00085149"/>
    <w:rsid w:val="00085545"/>
    <w:rsid w:val="00086442"/>
    <w:rsid w:val="00092A2C"/>
    <w:rsid w:val="00093CBC"/>
    <w:rsid w:val="000948AB"/>
    <w:rsid w:val="00094928"/>
    <w:rsid w:val="000950AE"/>
    <w:rsid w:val="00095556"/>
    <w:rsid w:val="00095571"/>
    <w:rsid w:val="00095899"/>
    <w:rsid w:val="00096640"/>
    <w:rsid w:val="00096CCD"/>
    <w:rsid w:val="000A06E5"/>
    <w:rsid w:val="000A081D"/>
    <w:rsid w:val="000A1279"/>
    <w:rsid w:val="000A1594"/>
    <w:rsid w:val="000A20B4"/>
    <w:rsid w:val="000A246E"/>
    <w:rsid w:val="000A28D4"/>
    <w:rsid w:val="000A399C"/>
    <w:rsid w:val="000A3BB1"/>
    <w:rsid w:val="000A700B"/>
    <w:rsid w:val="000B3685"/>
    <w:rsid w:val="000B48E8"/>
    <w:rsid w:val="000B607C"/>
    <w:rsid w:val="000B627D"/>
    <w:rsid w:val="000B67BB"/>
    <w:rsid w:val="000C0E0E"/>
    <w:rsid w:val="000C0EC9"/>
    <w:rsid w:val="000C12F7"/>
    <w:rsid w:val="000C1AA3"/>
    <w:rsid w:val="000C1D03"/>
    <w:rsid w:val="000C1D22"/>
    <w:rsid w:val="000C352D"/>
    <w:rsid w:val="000C39D3"/>
    <w:rsid w:val="000C4532"/>
    <w:rsid w:val="000C4736"/>
    <w:rsid w:val="000C4ABE"/>
    <w:rsid w:val="000C5779"/>
    <w:rsid w:val="000C6071"/>
    <w:rsid w:val="000C650E"/>
    <w:rsid w:val="000C696F"/>
    <w:rsid w:val="000D1C17"/>
    <w:rsid w:val="000D2B6E"/>
    <w:rsid w:val="000D3D14"/>
    <w:rsid w:val="000D43A7"/>
    <w:rsid w:val="000E050B"/>
    <w:rsid w:val="000E1351"/>
    <w:rsid w:val="000E1A60"/>
    <w:rsid w:val="000E2B1E"/>
    <w:rsid w:val="000E310B"/>
    <w:rsid w:val="000E344D"/>
    <w:rsid w:val="000E3584"/>
    <w:rsid w:val="000E367D"/>
    <w:rsid w:val="000E3B9F"/>
    <w:rsid w:val="000E3FA3"/>
    <w:rsid w:val="000E5362"/>
    <w:rsid w:val="000E5B99"/>
    <w:rsid w:val="000E5C01"/>
    <w:rsid w:val="000E6049"/>
    <w:rsid w:val="000E656D"/>
    <w:rsid w:val="000E6B06"/>
    <w:rsid w:val="000E707A"/>
    <w:rsid w:val="000F089F"/>
    <w:rsid w:val="000F0B35"/>
    <w:rsid w:val="000F107A"/>
    <w:rsid w:val="000F11DB"/>
    <w:rsid w:val="000F188D"/>
    <w:rsid w:val="000F3D64"/>
    <w:rsid w:val="000F59FF"/>
    <w:rsid w:val="000F6052"/>
    <w:rsid w:val="000F7A72"/>
    <w:rsid w:val="000F7D64"/>
    <w:rsid w:val="00101381"/>
    <w:rsid w:val="00101801"/>
    <w:rsid w:val="0010217A"/>
    <w:rsid w:val="0010315B"/>
    <w:rsid w:val="00103FEA"/>
    <w:rsid w:val="00106641"/>
    <w:rsid w:val="00106A09"/>
    <w:rsid w:val="0010768B"/>
    <w:rsid w:val="00107A1A"/>
    <w:rsid w:val="001105EF"/>
    <w:rsid w:val="00112923"/>
    <w:rsid w:val="00112A5C"/>
    <w:rsid w:val="00113297"/>
    <w:rsid w:val="001154E7"/>
    <w:rsid w:val="0011556B"/>
    <w:rsid w:val="00115C78"/>
    <w:rsid w:val="0011709C"/>
    <w:rsid w:val="00120245"/>
    <w:rsid w:val="001202B8"/>
    <w:rsid w:val="001211CD"/>
    <w:rsid w:val="00121E00"/>
    <w:rsid w:val="0012224E"/>
    <w:rsid w:val="0012308A"/>
    <w:rsid w:val="00123461"/>
    <w:rsid w:val="001236ED"/>
    <w:rsid w:val="001244E5"/>
    <w:rsid w:val="001305D7"/>
    <w:rsid w:val="00131427"/>
    <w:rsid w:val="001317E1"/>
    <w:rsid w:val="00131D52"/>
    <w:rsid w:val="0013213E"/>
    <w:rsid w:val="00132310"/>
    <w:rsid w:val="00132B7F"/>
    <w:rsid w:val="00132ED7"/>
    <w:rsid w:val="001344ED"/>
    <w:rsid w:val="00134ABB"/>
    <w:rsid w:val="001356DF"/>
    <w:rsid w:val="00135D44"/>
    <w:rsid w:val="00135D6E"/>
    <w:rsid w:val="0013651B"/>
    <w:rsid w:val="00136F5E"/>
    <w:rsid w:val="00136F90"/>
    <w:rsid w:val="001371FF"/>
    <w:rsid w:val="00141D7E"/>
    <w:rsid w:val="0014344F"/>
    <w:rsid w:val="0014430B"/>
    <w:rsid w:val="00144A9C"/>
    <w:rsid w:val="00144FD4"/>
    <w:rsid w:val="00145991"/>
    <w:rsid w:val="001463DA"/>
    <w:rsid w:val="001464D9"/>
    <w:rsid w:val="00150BAC"/>
    <w:rsid w:val="0015165F"/>
    <w:rsid w:val="00151706"/>
    <w:rsid w:val="0015177E"/>
    <w:rsid w:val="00153694"/>
    <w:rsid w:val="00153C95"/>
    <w:rsid w:val="00156FE2"/>
    <w:rsid w:val="001572B6"/>
    <w:rsid w:val="00157351"/>
    <w:rsid w:val="00157A42"/>
    <w:rsid w:val="00157E87"/>
    <w:rsid w:val="00160E4F"/>
    <w:rsid w:val="00160EC0"/>
    <w:rsid w:val="0016192B"/>
    <w:rsid w:val="00161FBC"/>
    <w:rsid w:val="00163464"/>
    <w:rsid w:val="001638E2"/>
    <w:rsid w:val="0016397E"/>
    <w:rsid w:val="00164735"/>
    <w:rsid w:val="00164DA3"/>
    <w:rsid w:val="00166407"/>
    <w:rsid w:val="001666FE"/>
    <w:rsid w:val="00166745"/>
    <w:rsid w:val="001678AE"/>
    <w:rsid w:val="00167ABC"/>
    <w:rsid w:val="00167DF0"/>
    <w:rsid w:val="00170B94"/>
    <w:rsid w:val="00171EB6"/>
    <w:rsid w:val="001731BC"/>
    <w:rsid w:val="001739B8"/>
    <w:rsid w:val="00174847"/>
    <w:rsid w:val="00175320"/>
    <w:rsid w:val="00175B74"/>
    <w:rsid w:val="001761DC"/>
    <w:rsid w:val="00176C3F"/>
    <w:rsid w:val="00177CF1"/>
    <w:rsid w:val="00180211"/>
    <w:rsid w:val="00181AE3"/>
    <w:rsid w:val="00181C5F"/>
    <w:rsid w:val="00182307"/>
    <w:rsid w:val="00182D4A"/>
    <w:rsid w:val="00183156"/>
    <w:rsid w:val="00183546"/>
    <w:rsid w:val="00183BFE"/>
    <w:rsid w:val="00183F31"/>
    <w:rsid w:val="001841AC"/>
    <w:rsid w:val="00185B69"/>
    <w:rsid w:val="00186D80"/>
    <w:rsid w:val="001870FA"/>
    <w:rsid w:val="00187524"/>
    <w:rsid w:val="00187656"/>
    <w:rsid w:val="001902EA"/>
    <w:rsid w:val="00191F4A"/>
    <w:rsid w:val="001926AE"/>
    <w:rsid w:val="00193026"/>
    <w:rsid w:val="00193511"/>
    <w:rsid w:val="00193C39"/>
    <w:rsid w:val="001A0CA6"/>
    <w:rsid w:val="001A21DA"/>
    <w:rsid w:val="001A4894"/>
    <w:rsid w:val="001A55EF"/>
    <w:rsid w:val="001A57ED"/>
    <w:rsid w:val="001B028E"/>
    <w:rsid w:val="001B06D5"/>
    <w:rsid w:val="001B15FE"/>
    <w:rsid w:val="001B19B3"/>
    <w:rsid w:val="001B217C"/>
    <w:rsid w:val="001B791F"/>
    <w:rsid w:val="001B7E2A"/>
    <w:rsid w:val="001C3BF6"/>
    <w:rsid w:val="001C571A"/>
    <w:rsid w:val="001C5A8D"/>
    <w:rsid w:val="001C67C2"/>
    <w:rsid w:val="001D0065"/>
    <w:rsid w:val="001D3967"/>
    <w:rsid w:val="001D3E60"/>
    <w:rsid w:val="001D4193"/>
    <w:rsid w:val="001D4B18"/>
    <w:rsid w:val="001D5539"/>
    <w:rsid w:val="001D6A64"/>
    <w:rsid w:val="001E12AE"/>
    <w:rsid w:val="001E148B"/>
    <w:rsid w:val="001E1502"/>
    <w:rsid w:val="001E1FFE"/>
    <w:rsid w:val="001E2848"/>
    <w:rsid w:val="001E4D42"/>
    <w:rsid w:val="001E5484"/>
    <w:rsid w:val="001E5921"/>
    <w:rsid w:val="001E5D8C"/>
    <w:rsid w:val="001E7DBF"/>
    <w:rsid w:val="001F16D3"/>
    <w:rsid w:val="001F364F"/>
    <w:rsid w:val="001F4F89"/>
    <w:rsid w:val="001F573A"/>
    <w:rsid w:val="00201789"/>
    <w:rsid w:val="00202E00"/>
    <w:rsid w:val="002036E0"/>
    <w:rsid w:val="002039C6"/>
    <w:rsid w:val="00204157"/>
    <w:rsid w:val="002052F0"/>
    <w:rsid w:val="0020641A"/>
    <w:rsid w:val="002068A9"/>
    <w:rsid w:val="00207903"/>
    <w:rsid w:val="00207CFF"/>
    <w:rsid w:val="00211745"/>
    <w:rsid w:val="00211A4F"/>
    <w:rsid w:val="002130E6"/>
    <w:rsid w:val="00213444"/>
    <w:rsid w:val="0021394D"/>
    <w:rsid w:val="00214801"/>
    <w:rsid w:val="002153F8"/>
    <w:rsid w:val="00215BFC"/>
    <w:rsid w:val="00216520"/>
    <w:rsid w:val="0021716B"/>
    <w:rsid w:val="00220E5B"/>
    <w:rsid w:val="00222326"/>
    <w:rsid w:val="00223C37"/>
    <w:rsid w:val="00224A09"/>
    <w:rsid w:val="00225574"/>
    <w:rsid w:val="0022690C"/>
    <w:rsid w:val="00227721"/>
    <w:rsid w:val="0022779E"/>
    <w:rsid w:val="00230249"/>
    <w:rsid w:val="00231611"/>
    <w:rsid w:val="002336F6"/>
    <w:rsid w:val="00233D70"/>
    <w:rsid w:val="00233E2B"/>
    <w:rsid w:val="002374CC"/>
    <w:rsid w:val="00237F82"/>
    <w:rsid w:val="00242686"/>
    <w:rsid w:val="00242BEF"/>
    <w:rsid w:val="00244987"/>
    <w:rsid w:val="0024513B"/>
    <w:rsid w:val="002455EF"/>
    <w:rsid w:val="00247BFD"/>
    <w:rsid w:val="00250865"/>
    <w:rsid w:val="00250D44"/>
    <w:rsid w:val="00251115"/>
    <w:rsid w:val="00251F2E"/>
    <w:rsid w:val="00252899"/>
    <w:rsid w:val="0025434C"/>
    <w:rsid w:val="002551F1"/>
    <w:rsid w:val="00256C10"/>
    <w:rsid w:val="00256FB8"/>
    <w:rsid w:val="00257316"/>
    <w:rsid w:val="00257A21"/>
    <w:rsid w:val="002606E8"/>
    <w:rsid w:val="00261E00"/>
    <w:rsid w:val="00263B63"/>
    <w:rsid w:val="0026420F"/>
    <w:rsid w:val="00265121"/>
    <w:rsid w:val="00266158"/>
    <w:rsid w:val="002675E9"/>
    <w:rsid w:val="00272EDB"/>
    <w:rsid w:val="002730DC"/>
    <w:rsid w:val="002735AE"/>
    <w:rsid w:val="002738C7"/>
    <w:rsid w:val="00275149"/>
    <w:rsid w:val="002752BD"/>
    <w:rsid w:val="0027680B"/>
    <w:rsid w:val="00276DC5"/>
    <w:rsid w:val="002772EA"/>
    <w:rsid w:val="002778C3"/>
    <w:rsid w:val="00280127"/>
    <w:rsid w:val="00280268"/>
    <w:rsid w:val="00280940"/>
    <w:rsid w:val="00281546"/>
    <w:rsid w:val="0028217C"/>
    <w:rsid w:val="00283913"/>
    <w:rsid w:val="002848FD"/>
    <w:rsid w:val="00284B63"/>
    <w:rsid w:val="0028603E"/>
    <w:rsid w:val="00286046"/>
    <w:rsid w:val="00287452"/>
    <w:rsid w:val="002918CC"/>
    <w:rsid w:val="002919E7"/>
    <w:rsid w:val="00291B69"/>
    <w:rsid w:val="00292DFE"/>
    <w:rsid w:val="002932A3"/>
    <w:rsid w:val="00293A19"/>
    <w:rsid w:val="002958EF"/>
    <w:rsid w:val="00295B90"/>
    <w:rsid w:val="00296AB2"/>
    <w:rsid w:val="00296FCC"/>
    <w:rsid w:val="002A0AE6"/>
    <w:rsid w:val="002A4442"/>
    <w:rsid w:val="002A45A4"/>
    <w:rsid w:val="002A4D34"/>
    <w:rsid w:val="002A6A4A"/>
    <w:rsid w:val="002A6BDC"/>
    <w:rsid w:val="002A6F7F"/>
    <w:rsid w:val="002A75D5"/>
    <w:rsid w:val="002A7E86"/>
    <w:rsid w:val="002B17DC"/>
    <w:rsid w:val="002B1AD5"/>
    <w:rsid w:val="002B321E"/>
    <w:rsid w:val="002B37CC"/>
    <w:rsid w:val="002B3963"/>
    <w:rsid w:val="002B5E4D"/>
    <w:rsid w:val="002B62F9"/>
    <w:rsid w:val="002B64D8"/>
    <w:rsid w:val="002C0F42"/>
    <w:rsid w:val="002C189E"/>
    <w:rsid w:val="002C3658"/>
    <w:rsid w:val="002C3B5C"/>
    <w:rsid w:val="002D04DC"/>
    <w:rsid w:val="002D1E15"/>
    <w:rsid w:val="002D3645"/>
    <w:rsid w:val="002D3A45"/>
    <w:rsid w:val="002D5B6E"/>
    <w:rsid w:val="002D6096"/>
    <w:rsid w:val="002D7A8F"/>
    <w:rsid w:val="002D7D98"/>
    <w:rsid w:val="002E0500"/>
    <w:rsid w:val="002E16C2"/>
    <w:rsid w:val="002E1DBF"/>
    <w:rsid w:val="002E22A1"/>
    <w:rsid w:val="002E250E"/>
    <w:rsid w:val="002E339A"/>
    <w:rsid w:val="002E396B"/>
    <w:rsid w:val="002E3E61"/>
    <w:rsid w:val="002E44F6"/>
    <w:rsid w:val="002E46CF"/>
    <w:rsid w:val="002E6DE4"/>
    <w:rsid w:val="002E6E52"/>
    <w:rsid w:val="002E79FB"/>
    <w:rsid w:val="002F0407"/>
    <w:rsid w:val="002F105A"/>
    <w:rsid w:val="002F15DA"/>
    <w:rsid w:val="002F1D38"/>
    <w:rsid w:val="002F221F"/>
    <w:rsid w:val="002F2E51"/>
    <w:rsid w:val="002F3A88"/>
    <w:rsid w:val="002F3B88"/>
    <w:rsid w:val="002F3CDE"/>
    <w:rsid w:val="002F5108"/>
    <w:rsid w:val="002F5AAE"/>
    <w:rsid w:val="002F5CDD"/>
    <w:rsid w:val="002F6A8C"/>
    <w:rsid w:val="002F772D"/>
    <w:rsid w:val="002F781E"/>
    <w:rsid w:val="002F7CE8"/>
    <w:rsid w:val="00300742"/>
    <w:rsid w:val="00301F65"/>
    <w:rsid w:val="003027E8"/>
    <w:rsid w:val="00302927"/>
    <w:rsid w:val="00304A5A"/>
    <w:rsid w:val="003061B9"/>
    <w:rsid w:val="003100A3"/>
    <w:rsid w:val="00312915"/>
    <w:rsid w:val="00313E0C"/>
    <w:rsid w:val="00314108"/>
    <w:rsid w:val="00314711"/>
    <w:rsid w:val="00315F19"/>
    <w:rsid w:val="0031792F"/>
    <w:rsid w:val="00317A20"/>
    <w:rsid w:val="00317A86"/>
    <w:rsid w:val="00320990"/>
    <w:rsid w:val="00321EA6"/>
    <w:rsid w:val="003238F5"/>
    <w:rsid w:val="00324FE0"/>
    <w:rsid w:val="003251E1"/>
    <w:rsid w:val="00326078"/>
    <w:rsid w:val="0032741F"/>
    <w:rsid w:val="003300D1"/>
    <w:rsid w:val="00330FBD"/>
    <w:rsid w:val="00331A04"/>
    <w:rsid w:val="00332937"/>
    <w:rsid w:val="00332BDD"/>
    <w:rsid w:val="00333EF8"/>
    <w:rsid w:val="00335CBE"/>
    <w:rsid w:val="00337530"/>
    <w:rsid w:val="00340A90"/>
    <w:rsid w:val="00342145"/>
    <w:rsid w:val="00343F57"/>
    <w:rsid w:val="00346182"/>
    <w:rsid w:val="00347D55"/>
    <w:rsid w:val="00351D5C"/>
    <w:rsid w:val="003539DD"/>
    <w:rsid w:val="0035559A"/>
    <w:rsid w:val="003562A9"/>
    <w:rsid w:val="00356D65"/>
    <w:rsid w:val="003570BA"/>
    <w:rsid w:val="00360045"/>
    <w:rsid w:val="003605BA"/>
    <w:rsid w:val="00361B99"/>
    <w:rsid w:val="0036257D"/>
    <w:rsid w:val="0036266C"/>
    <w:rsid w:val="00367528"/>
    <w:rsid w:val="003704EA"/>
    <w:rsid w:val="003726B4"/>
    <w:rsid w:val="00372B44"/>
    <w:rsid w:val="00372BA2"/>
    <w:rsid w:val="0037398D"/>
    <w:rsid w:val="003740EB"/>
    <w:rsid w:val="00375B12"/>
    <w:rsid w:val="00377D9F"/>
    <w:rsid w:val="00380A3F"/>
    <w:rsid w:val="003815F6"/>
    <w:rsid w:val="00382CE2"/>
    <w:rsid w:val="0038328B"/>
    <w:rsid w:val="0038390C"/>
    <w:rsid w:val="00384B44"/>
    <w:rsid w:val="00384F28"/>
    <w:rsid w:val="00385B69"/>
    <w:rsid w:val="0038772E"/>
    <w:rsid w:val="00387FC5"/>
    <w:rsid w:val="00393F48"/>
    <w:rsid w:val="00394155"/>
    <w:rsid w:val="003941BE"/>
    <w:rsid w:val="003945D9"/>
    <w:rsid w:val="0039565F"/>
    <w:rsid w:val="00396793"/>
    <w:rsid w:val="003979AD"/>
    <w:rsid w:val="003A36EB"/>
    <w:rsid w:val="003A7CBE"/>
    <w:rsid w:val="003B1311"/>
    <w:rsid w:val="003B2330"/>
    <w:rsid w:val="003B28A9"/>
    <w:rsid w:val="003B296F"/>
    <w:rsid w:val="003B42D4"/>
    <w:rsid w:val="003B4F29"/>
    <w:rsid w:val="003B50F4"/>
    <w:rsid w:val="003B6E17"/>
    <w:rsid w:val="003B7957"/>
    <w:rsid w:val="003B7C44"/>
    <w:rsid w:val="003C0530"/>
    <w:rsid w:val="003C2A67"/>
    <w:rsid w:val="003C3C0D"/>
    <w:rsid w:val="003C3E5B"/>
    <w:rsid w:val="003C56D1"/>
    <w:rsid w:val="003C6F62"/>
    <w:rsid w:val="003D0855"/>
    <w:rsid w:val="003D564B"/>
    <w:rsid w:val="003D59B6"/>
    <w:rsid w:val="003D5B12"/>
    <w:rsid w:val="003D6054"/>
    <w:rsid w:val="003D6177"/>
    <w:rsid w:val="003D7056"/>
    <w:rsid w:val="003D7699"/>
    <w:rsid w:val="003E1099"/>
    <w:rsid w:val="003E2852"/>
    <w:rsid w:val="003E48AF"/>
    <w:rsid w:val="003E5B7B"/>
    <w:rsid w:val="003E76FB"/>
    <w:rsid w:val="003F074B"/>
    <w:rsid w:val="003F0787"/>
    <w:rsid w:val="003F1555"/>
    <w:rsid w:val="003F168B"/>
    <w:rsid w:val="003F228E"/>
    <w:rsid w:val="003F3FD5"/>
    <w:rsid w:val="003F528A"/>
    <w:rsid w:val="004003B1"/>
    <w:rsid w:val="004026B8"/>
    <w:rsid w:val="00403424"/>
    <w:rsid w:val="00406606"/>
    <w:rsid w:val="00406DCF"/>
    <w:rsid w:val="00407242"/>
    <w:rsid w:val="00411053"/>
    <w:rsid w:val="00411541"/>
    <w:rsid w:val="004115E9"/>
    <w:rsid w:val="004116D6"/>
    <w:rsid w:val="00411F1D"/>
    <w:rsid w:val="00412170"/>
    <w:rsid w:val="00412AA0"/>
    <w:rsid w:val="00414E6B"/>
    <w:rsid w:val="0041754C"/>
    <w:rsid w:val="00417829"/>
    <w:rsid w:val="00420374"/>
    <w:rsid w:val="00420899"/>
    <w:rsid w:val="00421F31"/>
    <w:rsid w:val="0042395E"/>
    <w:rsid w:val="004244C2"/>
    <w:rsid w:val="00424AAD"/>
    <w:rsid w:val="004261B0"/>
    <w:rsid w:val="00426A34"/>
    <w:rsid w:val="0042753C"/>
    <w:rsid w:val="00430331"/>
    <w:rsid w:val="0043034B"/>
    <w:rsid w:val="00430E58"/>
    <w:rsid w:val="00431511"/>
    <w:rsid w:val="004338ED"/>
    <w:rsid w:val="00433B58"/>
    <w:rsid w:val="004360CC"/>
    <w:rsid w:val="0043718C"/>
    <w:rsid w:val="00437CEF"/>
    <w:rsid w:val="00440D74"/>
    <w:rsid w:val="00441374"/>
    <w:rsid w:val="00441C7D"/>
    <w:rsid w:val="00442333"/>
    <w:rsid w:val="004425DA"/>
    <w:rsid w:val="00443221"/>
    <w:rsid w:val="0044668E"/>
    <w:rsid w:val="0044704F"/>
    <w:rsid w:val="00447E21"/>
    <w:rsid w:val="004502BC"/>
    <w:rsid w:val="00450BAA"/>
    <w:rsid w:val="004510B3"/>
    <w:rsid w:val="00452A28"/>
    <w:rsid w:val="00452FAF"/>
    <w:rsid w:val="004535E2"/>
    <w:rsid w:val="00453716"/>
    <w:rsid w:val="0045428A"/>
    <w:rsid w:val="00455861"/>
    <w:rsid w:val="004569B2"/>
    <w:rsid w:val="00460021"/>
    <w:rsid w:val="00461046"/>
    <w:rsid w:val="00461DFB"/>
    <w:rsid w:val="004621E4"/>
    <w:rsid w:val="00462C9B"/>
    <w:rsid w:val="00462FAE"/>
    <w:rsid w:val="00463D73"/>
    <w:rsid w:val="0046439B"/>
    <w:rsid w:val="00465E40"/>
    <w:rsid w:val="00466B5A"/>
    <w:rsid w:val="00466F60"/>
    <w:rsid w:val="0046708F"/>
    <w:rsid w:val="0046736D"/>
    <w:rsid w:val="00472175"/>
    <w:rsid w:val="004725DE"/>
    <w:rsid w:val="004726F4"/>
    <w:rsid w:val="004737AD"/>
    <w:rsid w:val="00476469"/>
    <w:rsid w:val="00477DA9"/>
    <w:rsid w:val="0048182D"/>
    <w:rsid w:val="00482ABE"/>
    <w:rsid w:val="00490443"/>
    <w:rsid w:val="00490C74"/>
    <w:rsid w:val="004920BF"/>
    <w:rsid w:val="004925EF"/>
    <w:rsid w:val="00493B3F"/>
    <w:rsid w:val="00493FE1"/>
    <w:rsid w:val="0049650B"/>
    <w:rsid w:val="0049755E"/>
    <w:rsid w:val="004A0AAC"/>
    <w:rsid w:val="004A1E5B"/>
    <w:rsid w:val="004A27EC"/>
    <w:rsid w:val="004A3E3B"/>
    <w:rsid w:val="004A4272"/>
    <w:rsid w:val="004A4C86"/>
    <w:rsid w:val="004A4FB4"/>
    <w:rsid w:val="004A5443"/>
    <w:rsid w:val="004A617D"/>
    <w:rsid w:val="004A6C04"/>
    <w:rsid w:val="004A71B2"/>
    <w:rsid w:val="004B07AD"/>
    <w:rsid w:val="004B0997"/>
    <w:rsid w:val="004B1C25"/>
    <w:rsid w:val="004B261E"/>
    <w:rsid w:val="004B2BE6"/>
    <w:rsid w:val="004B3736"/>
    <w:rsid w:val="004B4ECC"/>
    <w:rsid w:val="004B5DA6"/>
    <w:rsid w:val="004B63DD"/>
    <w:rsid w:val="004C0653"/>
    <w:rsid w:val="004C0E45"/>
    <w:rsid w:val="004C28FA"/>
    <w:rsid w:val="004C29F7"/>
    <w:rsid w:val="004C3A06"/>
    <w:rsid w:val="004C3AA2"/>
    <w:rsid w:val="004C40A0"/>
    <w:rsid w:val="004C4B0D"/>
    <w:rsid w:val="004C5314"/>
    <w:rsid w:val="004C5E9C"/>
    <w:rsid w:val="004C67DC"/>
    <w:rsid w:val="004D2A1B"/>
    <w:rsid w:val="004D2BBD"/>
    <w:rsid w:val="004D2F71"/>
    <w:rsid w:val="004D3C4D"/>
    <w:rsid w:val="004D4281"/>
    <w:rsid w:val="004D4A88"/>
    <w:rsid w:val="004D588A"/>
    <w:rsid w:val="004D5E05"/>
    <w:rsid w:val="004D66CE"/>
    <w:rsid w:val="004E0744"/>
    <w:rsid w:val="004E14E4"/>
    <w:rsid w:val="004E16F5"/>
    <w:rsid w:val="004E1B61"/>
    <w:rsid w:val="004E2078"/>
    <w:rsid w:val="004E209C"/>
    <w:rsid w:val="004E45DA"/>
    <w:rsid w:val="004E4AE8"/>
    <w:rsid w:val="004E5484"/>
    <w:rsid w:val="004E596D"/>
    <w:rsid w:val="004E631F"/>
    <w:rsid w:val="004E6F5B"/>
    <w:rsid w:val="004E6FF2"/>
    <w:rsid w:val="004E7C9F"/>
    <w:rsid w:val="004F059C"/>
    <w:rsid w:val="004F0E19"/>
    <w:rsid w:val="004F3656"/>
    <w:rsid w:val="004F42E3"/>
    <w:rsid w:val="004F67F5"/>
    <w:rsid w:val="004F78D0"/>
    <w:rsid w:val="0050051C"/>
    <w:rsid w:val="005011FD"/>
    <w:rsid w:val="00502685"/>
    <w:rsid w:val="00504892"/>
    <w:rsid w:val="00505581"/>
    <w:rsid w:val="00506B57"/>
    <w:rsid w:val="00512448"/>
    <w:rsid w:val="00513768"/>
    <w:rsid w:val="00513B02"/>
    <w:rsid w:val="0051404D"/>
    <w:rsid w:val="00514EBC"/>
    <w:rsid w:val="00521003"/>
    <w:rsid w:val="00522527"/>
    <w:rsid w:val="00522B73"/>
    <w:rsid w:val="00526142"/>
    <w:rsid w:val="00526363"/>
    <w:rsid w:val="00526425"/>
    <w:rsid w:val="005271A9"/>
    <w:rsid w:val="005310AA"/>
    <w:rsid w:val="00533A18"/>
    <w:rsid w:val="00533AED"/>
    <w:rsid w:val="00534194"/>
    <w:rsid w:val="00535281"/>
    <w:rsid w:val="005361D0"/>
    <w:rsid w:val="00536F9C"/>
    <w:rsid w:val="00537363"/>
    <w:rsid w:val="00537B89"/>
    <w:rsid w:val="00537CAB"/>
    <w:rsid w:val="00540023"/>
    <w:rsid w:val="0054030E"/>
    <w:rsid w:val="00540554"/>
    <w:rsid w:val="0054195D"/>
    <w:rsid w:val="00541EB6"/>
    <w:rsid w:val="00542136"/>
    <w:rsid w:val="00543305"/>
    <w:rsid w:val="00543D67"/>
    <w:rsid w:val="0054508B"/>
    <w:rsid w:val="00547A5B"/>
    <w:rsid w:val="0055117F"/>
    <w:rsid w:val="00552C45"/>
    <w:rsid w:val="00552D14"/>
    <w:rsid w:val="00553CD8"/>
    <w:rsid w:val="00554182"/>
    <w:rsid w:val="0055575B"/>
    <w:rsid w:val="00555960"/>
    <w:rsid w:val="00556019"/>
    <w:rsid w:val="0055734D"/>
    <w:rsid w:val="00560669"/>
    <w:rsid w:val="00561D02"/>
    <w:rsid w:val="0056319E"/>
    <w:rsid w:val="00563814"/>
    <w:rsid w:val="0056489E"/>
    <w:rsid w:val="005663B1"/>
    <w:rsid w:val="00566612"/>
    <w:rsid w:val="00566BBB"/>
    <w:rsid w:val="00570B48"/>
    <w:rsid w:val="00571904"/>
    <w:rsid w:val="00573EC7"/>
    <w:rsid w:val="00574C1F"/>
    <w:rsid w:val="00574ECE"/>
    <w:rsid w:val="00575444"/>
    <w:rsid w:val="00575B51"/>
    <w:rsid w:val="0057655F"/>
    <w:rsid w:val="005805A7"/>
    <w:rsid w:val="00580E09"/>
    <w:rsid w:val="00581326"/>
    <w:rsid w:val="00585D74"/>
    <w:rsid w:val="00587845"/>
    <w:rsid w:val="00590E8D"/>
    <w:rsid w:val="005917FF"/>
    <w:rsid w:val="00593491"/>
    <w:rsid w:val="0059447D"/>
    <w:rsid w:val="005944AD"/>
    <w:rsid w:val="0059482A"/>
    <w:rsid w:val="00594B40"/>
    <w:rsid w:val="00594D17"/>
    <w:rsid w:val="00594DAA"/>
    <w:rsid w:val="0059529B"/>
    <w:rsid w:val="0059638D"/>
    <w:rsid w:val="00596464"/>
    <w:rsid w:val="00596E97"/>
    <w:rsid w:val="005972E6"/>
    <w:rsid w:val="00597EDE"/>
    <w:rsid w:val="005A26CF"/>
    <w:rsid w:val="005A322B"/>
    <w:rsid w:val="005A3921"/>
    <w:rsid w:val="005A399F"/>
    <w:rsid w:val="005A39A8"/>
    <w:rsid w:val="005A3AA0"/>
    <w:rsid w:val="005A54AF"/>
    <w:rsid w:val="005A72EC"/>
    <w:rsid w:val="005B006D"/>
    <w:rsid w:val="005B089E"/>
    <w:rsid w:val="005B2AF3"/>
    <w:rsid w:val="005B3547"/>
    <w:rsid w:val="005B46E3"/>
    <w:rsid w:val="005B4C31"/>
    <w:rsid w:val="005B5840"/>
    <w:rsid w:val="005B5D0E"/>
    <w:rsid w:val="005B6132"/>
    <w:rsid w:val="005C208F"/>
    <w:rsid w:val="005C3AA0"/>
    <w:rsid w:val="005C429C"/>
    <w:rsid w:val="005C5E04"/>
    <w:rsid w:val="005D01C0"/>
    <w:rsid w:val="005D05CF"/>
    <w:rsid w:val="005D08A4"/>
    <w:rsid w:val="005D0A18"/>
    <w:rsid w:val="005D10ED"/>
    <w:rsid w:val="005D1107"/>
    <w:rsid w:val="005D61AC"/>
    <w:rsid w:val="005D6754"/>
    <w:rsid w:val="005D68D5"/>
    <w:rsid w:val="005D70FE"/>
    <w:rsid w:val="005D7159"/>
    <w:rsid w:val="005D7625"/>
    <w:rsid w:val="005D7C7B"/>
    <w:rsid w:val="005E2837"/>
    <w:rsid w:val="005E284B"/>
    <w:rsid w:val="005E345E"/>
    <w:rsid w:val="005E39C6"/>
    <w:rsid w:val="005E613F"/>
    <w:rsid w:val="005F1B90"/>
    <w:rsid w:val="005F1F93"/>
    <w:rsid w:val="005F1FC9"/>
    <w:rsid w:val="005F2845"/>
    <w:rsid w:val="005F4D0D"/>
    <w:rsid w:val="005F530C"/>
    <w:rsid w:val="005F587D"/>
    <w:rsid w:val="005F676F"/>
    <w:rsid w:val="005F6901"/>
    <w:rsid w:val="005F6936"/>
    <w:rsid w:val="005F6977"/>
    <w:rsid w:val="00602F43"/>
    <w:rsid w:val="00604060"/>
    <w:rsid w:val="00604699"/>
    <w:rsid w:val="00605DFA"/>
    <w:rsid w:val="00606A6F"/>
    <w:rsid w:val="00607943"/>
    <w:rsid w:val="00607BE0"/>
    <w:rsid w:val="0061063A"/>
    <w:rsid w:val="00612DB6"/>
    <w:rsid w:val="0061333F"/>
    <w:rsid w:val="0061491D"/>
    <w:rsid w:val="00616C59"/>
    <w:rsid w:val="00620057"/>
    <w:rsid w:val="00620EF7"/>
    <w:rsid w:val="00621994"/>
    <w:rsid w:val="0062205B"/>
    <w:rsid w:val="006235AA"/>
    <w:rsid w:val="00623E66"/>
    <w:rsid w:val="00624062"/>
    <w:rsid w:val="00624DDE"/>
    <w:rsid w:val="00624DF6"/>
    <w:rsid w:val="00627AC1"/>
    <w:rsid w:val="00630B96"/>
    <w:rsid w:val="00631E8E"/>
    <w:rsid w:val="0063251B"/>
    <w:rsid w:val="00633549"/>
    <w:rsid w:val="00633EB2"/>
    <w:rsid w:val="00634CBD"/>
    <w:rsid w:val="006358C0"/>
    <w:rsid w:val="00635C14"/>
    <w:rsid w:val="00635FDD"/>
    <w:rsid w:val="006363E5"/>
    <w:rsid w:val="00636D0A"/>
    <w:rsid w:val="00640B04"/>
    <w:rsid w:val="0064177D"/>
    <w:rsid w:val="0064229C"/>
    <w:rsid w:val="00642487"/>
    <w:rsid w:val="006424FB"/>
    <w:rsid w:val="0064288D"/>
    <w:rsid w:val="00643EB7"/>
    <w:rsid w:val="006451CE"/>
    <w:rsid w:val="006452E9"/>
    <w:rsid w:val="00645525"/>
    <w:rsid w:val="00645C2E"/>
    <w:rsid w:val="0064613D"/>
    <w:rsid w:val="00646F83"/>
    <w:rsid w:val="0065034E"/>
    <w:rsid w:val="00650CFE"/>
    <w:rsid w:val="00650D3A"/>
    <w:rsid w:val="00650E50"/>
    <w:rsid w:val="00651169"/>
    <w:rsid w:val="00651805"/>
    <w:rsid w:val="00652AD0"/>
    <w:rsid w:val="0065346C"/>
    <w:rsid w:val="0065438D"/>
    <w:rsid w:val="0065498E"/>
    <w:rsid w:val="00654C48"/>
    <w:rsid w:val="00655DF7"/>
    <w:rsid w:val="0065623F"/>
    <w:rsid w:val="00657EA7"/>
    <w:rsid w:val="00657F6E"/>
    <w:rsid w:val="006604AE"/>
    <w:rsid w:val="00662726"/>
    <w:rsid w:val="006638C5"/>
    <w:rsid w:val="00664434"/>
    <w:rsid w:val="00665D96"/>
    <w:rsid w:val="00665E16"/>
    <w:rsid w:val="006661A5"/>
    <w:rsid w:val="006669E5"/>
    <w:rsid w:val="00667095"/>
    <w:rsid w:val="00670272"/>
    <w:rsid w:val="00670C4D"/>
    <w:rsid w:val="0067110A"/>
    <w:rsid w:val="00674BE3"/>
    <w:rsid w:val="0067768B"/>
    <w:rsid w:val="00680065"/>
    <w:rsid w:val="00681C57"/>
    <w:rsid w:val="00682847"/>
    <w:rsid w:val="00682B1F"/>
    <w:rsid w:val="00682F1A"/>
    <w:rsid w:val="00682F4F"/>
    <w:rsid w:val="00684584"/>
    <w:rsid w:val="00684CB9"/>
    <w:rsid w:val="006868DA"/>
    <w:rsid w:val="00686F30"/>
    <w:rsid w:val="0068725F"/>
    <w:rsid w:val="00687A60"/>
    <w:rsid w:val="00687EA8"/>
    <w:rsid w:val="00691ED6"/>
    <w:rsid w:val="0069255F"/>
    <w:rsid w:val="006927D1"/>
    <w:rsid w:val="00692AB4"/>
    <w:rsid w:val="006936AD"/>
    <w:rsid w:val="00694A1C"/>
    <w:rsid w:val="00695058"/>
    <w:rsid w:val="00695598"/>
    <w:rsid w:val="00696779"/>
    <w:rsid w:val="006A0BA0"/>
    <w:rsid w:val="006A1827"/>
    <w:rsid w:val="006A1981"/>
    <w:rsid w:val="006A1D6E"/>
    <w:rsid w:val="006A26B3"/>
    <w:rsid w:val="006A40D7"/>
    <w:rsid w:val="006A4675"/>
    <w:rsid w:val="006A59BE"/>
    <w:rsid w:val="006A5CCF"/>
    <w:rsid w:val="006A7974"/>
    <w:rsid w:val="006A7E5D"/>
    <w:rsid w:val="006B109D"/>
    <w:rsid w:val="006B121B"/>
    <w:rsid w:val="006B159C"/>
    <w:rsid w:val="006B1DC5"/>
    <w:rsid w:val="006B2189"/>
    <w:rsid w:val="006B261B"/>
    <w:rsid w:val="006B2E2A"/>
    <w:rsid w:val="006B31C4"/>
    <w:rsid w:val="006B518B"/>
    <w:rsid w:val="006B62BF"/>
    <w:rsid w:val="006C1815"/>
    <w:rsid w:val="006C1B1D"/>
    <w:rsid w:val="006C2C43"/>
    <w:rsid w:val="006C36D2"/>
    <w:rsid w:val="006C393A"/>
    <w:rsid w:val="006C393C"/>
    <w:rsid w:val="006C6646"/>
    <w:rsid w:val="006C6B4B"/>
    <w:rsid w:val="006C7373"/>
    <w:rsid w:val="006C7962"/>
    <w:rsid w:val="006D0016"/>
    <w:rsid w:val="006D031D"/>
    <w:rsid w:val="006D17EC"/>
    <w:rsid w:val="006D1837"/>
    <w:rsid w:val="006D2620"/>
    <w:rsid w:val="006D2F1A"/>
    <w:rsid w:val="006E07AF"/>
    <w:rsid w:val="006E17AB"/>
    <w:rsid w:val="006E17B9"/>
    <w:rsid w:val="006E1C06"/>
    <w:rsid w:val="006E2F1A"/>
    <w:rsid w:val="006E3B58"/>
    <w:rsid w:val="006E44F7"/>
    <w:rsid w:val="006E4EB9"/>
    <w:rsid w:val="006E527A"/>
    <w:rsid w:val="006E611F"/>
    <w:rsid w:val="006E6E02"/>
    <w:rsid w:val="006E6F86"/>
    <w:rsid w:val="006E72CE"/>
    <w:rsid w:val="006E742B"/>
    <w:rsid w:val="006F34EC"/>
    <w:rsid w:val="006F4AFF"/>
    <w:rsid w:val="006F68A5"/>
    <w:rsid w:val="006F68BA"/>
    <w:rsid w:val="006F6ADB"/>
    <w:rsid w:val="006F773A"/>
    <w:rsid w:val="00700168"/>
    <w:rsid w:val="00700702"/>
    <w:rsid w:val="00701A2C"/>
    <w:rsid w:val="0070235D"/>
    <w:rsid w:val="007031AE"/>
    <w:rsid w:val="00703255"/>
    <w:rsid w:val="007042FC"/>
    <w:rsid w:val="00704A40"/>
    <w:rsid w:val="00705D44"/>
    <w:rsid w:val="00710B99"/>
    <w:rsid w:val="007115BB"/>
    <w:rsid w:val="0071240E"/>
    <w:rsid w:val="00712FDA"/>
    <w:rsid w:val="007135BE"/>
    <w:rsid w:val="00714412"/>
    <w:rsid w:val="00714BA4"/>
    <w:rsid w:val="0071524A"/>
    <w:rsid w:val="00716399"/>
    <w:rsid w:val="007207D3"/>
    <w:rsid w:val="00720895"/>
    <w:rsid w:val="00720B00"/>
    <w:rsid w:val="00721D3C"/>
    <w:rsid w:val="00721E0B"/>
    <w:rsid w:val="007223F6"/>
    <w:rsid w:val="007227E9"/>
    <w:rsid w:val="00722976"/>
    <w:rsid w:val="00723606"/>
    <w:rsid w:val="00724185"/>
    <w:rsid w:val="0072482D"/>
    <w:rsid w:val="007263A6"/>
    <w:rsid w:val="00727992"/>
    <w:rsid w:val="00730C32"/>
    <w:rsid w:val="00731177"/>
    <w:rsid w:val="00731BEC"/>
    <w:rsid w:val="007325E0"/>
    <w:rsid w:val="00734BF1"/>
    <w:rsid w:val="00735FDF"/>
    <w:rsid w:val="00742872"/>
    <w:rsid w:val="0074483B"/>
    <w:rsid w:val="007450CE"/>
    <w:rsid w:val="00745D06"/>
    <w:rsid w:val="00745EEA"/>
    <w:rsid w:val="00746277"/>
    <w:rsid w:val="007469DB"/>
    <w:rsid w:val="0074796D"/>
    <w:rsid w:val="00747D6B"/>
    <w:rsid w:val="00747F75"/>
    <w:rsid w:val="00752B6C"/>
    <w:rsid w:val="00752EF5"/>
    <w:rsid w:val="007536EB"/>
    <w:rsid w:val="007539AE"/>
    <w:rsid w:val="00754B84"/>
    <w:rsid w:val="00754D18"/>
    <w:rsid w:val="00755F13"/>
    <w:rsid w:val="00756399"/>
    <w:rsid w:val="007563D9"/>
    <w:rsid w:val="00756BF1"/>
    <w:rsid w:val="0075709D"/>
    <w:rsid w:val="007620D4"/>
    <w:rsid w:val="00762791"/>
    <w:rsid w:val="00764AD1"/>
    <w:rsid w:val="007659B8"/>
    <w:rsid w:val="007660B0"/>
    <w:rsid w:val="0076630E"/>
    <w:rsid w:val="00766A44"/>
    <w:rsid w:val="007677F6"/>
    <w:rsid w:val="007719F5"/>
    <w:rsid w:val="007741F3"/>
    <w:rsid w:val="007743D8"/>
    <w:rsid w:val="007747EF"/>
    <w:rsid w:val="007758FE"/>
    <w:rsid w:val="00775A84"/>
    <w:rsid w:val="00775D0F"/>
    <w:rsid w:val="00777EB3"/>
    <w:rsid w:val="00777F13"/>
    <w:rsid w:val="00780C78"/>
    <w:rsid w:val="00780D09"/>
    <w:rsid w:val="00787B3F"/>
    <w:rsid w:val="0079027D"/>
    <w:rsid w:val="007906D9"/>
    <w:rsid w:val="0079154C"/>
    <w:rsid w:val="00792483"/>
    <w:rsid w:val="007945E9"/>
    <w:rsid w:val="00794604"/>
    <w:rsid w:val="00796B9E"/>
    <w:rsid w:val="007A3821"/>
    <w:rsid w:val="007A3A82"/>
    <w:rsid w:val="007A55C8"/>
    <w:rsid w:val="007A6E5C"/>
    <w:rsid w:val="007A70BE"/>
    <w:rsid w:val="007A739E"/>
    <w:rsid w:val="007B0837"/>
    <w:rsid w:val="007B1409"/>
    <w:rsid w:val="007B2E80"/>
    <w:rsid w:val="007B3AD6"/>
    <w:rsid w:val="007B3BCD"/>
    <w:rsid w:val="007B507D"/>
    <w:rsid w:val="007B6C97"/>
    <w:rsid w:val="007B7AA5"/>
    <w:rsid w:val="007C0DD1"/>
    <w:rsid w:val="007C2412"/>
    <w:rsid w:val="007C2DC8"/>
    <w:rsid w:val="007C40D8"/>
    <w:rsid w:val="007C464D"/>
    <w:rsid w:val="007C48A3"/>
    <w:rsid w:val="007C6219"/>
    <w:rsid w:val="007C637B"/>
    <w:rsid w:val="007C654F"/>
    <w:rsid w:val="007D0841"/>
    <w:rsid w:val="007D0FB3"/>
    <w:rsid w:val="007D2ABB"/>
    <w:rsid w:val="007D351E"/>
    <w:rsid w:val="007D3885"/>
    <w:rsid w:val="007D3B8D"/>
    <w:rsid w:val="007D3CBA"/>
    <w:rsid w:val="007D5833"/>
    <w:rsid w:val="007D60B2"/>
    <w:rsid w:val="007D628E"/>
    <w:rsid w:val="007D6366"/>
    <w:rsid w:val="007D6FB7"/>
    <w:rsid w:val="007E064F"/>
    <w:rsid w:val="007E1201"/>
    <w:rsid w:val="007E4E55"/>
    <w:rsid w:val="007E5B49"/>
    <w:rsid w:val="007E5EB0"/>
    <w:rsid w:val="007E63B4"/>
    <w:rsid w:val="007F0F5A"/>
    <w:rsid w:val="007F1AAC"/>
    <w:rsid w:val="007F228F"/>
    <w:rsid w:val="007F3778"/>
    <w:rsid w:val="007F531D"/>
    <w:rsid w:val="007F5DDE"/>
    <w:rsid w:val="007F5E5F"/>
    <w:rsid w:val="007F638E"/>
    <w:rsid w:val="007F7539"/>
    <w:rsid w:val="007F75ED"/>
    <w:rsid w:val="008003DC"/>
    <w:rsid w:val="008004CF"/>
    <w:rsid w:val="00800EFD"/>
    <w:rsid w:val="00801C90"/>
    <w:rsid w:val="00802099"/>
    <w:rsid w:val="008031E0"/>
    <w:rsid w:val="00803A35"/>
    <w:rsid w:val="00805A96"/>
    <w:rsid w:val="0081009F"/>
    <w:rsid w:val="0081029D"/>
    <w:rsid w:val="00810BAD"/>
    <w:rsid w:val="00811D15"/>
    <w:rsid w:val="00812A7E"/>
    <w:rsid w:val="00814EAC"/>
    <w:rsid w:val="00816CFF"/>
    <w:rsid w:val="00816E46"/>
    <w:rsid w:val="00817908"/>
    <w:rsid w:val="0082486C"/>
    <w:rsid w:val="00824D1E"/>
    <w:rsid w:val="00826759"/>
    <w:rsid w:val="00826839"/>
    <w:rsid w:val="00827526"/>
    <w:rsid w:val="00827AE1"/>
    <w:rsid w:val="00830374"/>
    <w:rsid w:val="0083061A"/>
    <w:rsid w:val="00831725"/>
    <w:rsid w:val="00831A94"/>
    <w:rsid w:val="00831DE8"/>
    <w:rsid w:val="00832356"/>
    <w:rsid w:val="0083255C"/>
    <w:rsid w:val="00832BDC"/>
    <w:rsid w:val="00832F33"/>
    <w:rsid w:val="0083351B"/>
    <w:rsid w:val="008356D4"/>
    <w:rsid w:val="00837522"/>
    <w:rsid w:val="008401FA"/>
    <w:rsid w:val="00840881"/>
    <w:rsid w:val="00840D0F"/>
    <w:rsid w:val="00840DDF"/>
    <w:rsid w:val="00840FCD"/>
    <w:rsid w:val="008411C5"/>
    <w:rsid w:val="00841589"/>
    <w:rsid w:val="00841817"/>
    <w:rsid w:val="0084190A"/>
    <w:rsid w:val="00842429"/>
    <w:rsid w:val="0084382E"/>
    <w:rsid w:val="00843C70"/>
    <w:rsid w:val="00844843"/>
    <w:rsid w:val="008478BC"/>
    <w:rsid w:val="00851EA0"/>
    <w:rsid w:val="0085211F"/>
    <w:rsid w:val="00852643"/>
    <w:rsid w:val="00854D02"/>
    <w:rsid w:val="00856326"/>
    <w:rsid w:val="00857121"/>
    <w:rsid w:val="00857D59"/>
    <w:rsid w:val="008602DF"/>
    <w:rsid w:val="00860AD4"/>
    <w:rsid w:val="00860F08"/>
    <w:rsid w:val="00861B41"/>
    <w:rsid w:val="008626F2"/>
    <w:rsid w:val="00863ED6"/>
    <w:rsid w:val="00864411"/>
    <w:rsid w:val="00864EAD"/>
    <w:rsid w:val="00866947"/>
    <w:rsid w:val="00866BA3"/>
    <w:rsid w:val="008670F3"/>
    <w:rsid w:val="00867353"/>
    <w:rsid w:val="008708B4"/>
    <w:rsid w:val="008710DF"/>
    <w:rsid w:val="008710FA"/>
    <w:rsid w:val="00872785"/>
    <w:rsid w:val="00872BBA"/>
    <w:rsid w:val="0087550E"/>
    <w:rsid w:val="008759FC"/>
    <w:rsid w:val="00875EA7"/>
    <w:rsid w:val="00875F56"/>
    <w:rsid w:val="00876B47"/>
    <w:rsid w:val="0087717D"/>
    <w:rsid w:val="008775AD"/>
    <w:rsid w:val="00881129"/>
    <w:rsid w:val="00882264"/>
    <w:rsid w:val="008828C1"/>
    <w:rsid w:val="00882C4E"/>
    <w:rsid w:val="00882CB5"/>
    <w:rsid w:val="00882DA0"/>
    <w:rsid w:val="00884128"/>
    <w:rsid w:val="00885100"/>
    <w:rsid w:val="0088511F"/>
    <w:rsid w:val="0088584B"/>
    <w:rsid w:val="00885C82"/>
    <w:rsid w:val="008865C5"/>
    <w:rsid w:val="00886DFD"/>
    <w:rsid w:val="00887239"/>
    <w:rsid w:val="0089007E"/>
    <w:rsid w:val="0089020C"/>
    <w:rsid w:val="008910A9"/>
    <w:rsid w:val="008913F0"/>
    <w:rsid w:val="008928BF"/>
    <w:rsid w:val="008932F3"/>
    <w:rsid w:val="008943C5"/>
    <w:rsid w:val="0089479C"/>
    <w:rsid w:val="00894F67"/>
    <w:rsid w:val="00895AFE"/>
    <w:rsid w:val="008978E6"/>
    <w:rsid w:val="008A1667"/>
    <w:rsid w:val="008A2933"/>
    <w:rsid w:val="008A3604"/>
    <w:rsid w:val="008A566C"/>
    <w:rsid w:val="008A5DF7"/>
    <w:rsid w:val="008A5FF4"/>
    <w:rsid w:val="008A6441"/>
    <w:rsid w:val="008A66CB"/>
    <w:rsid w:val="008A7B6B"/>
    <w:rsid w:val="008B09E9"/>
    <w:rsid w:val="008B1D9B"/>
    <w:rsid w:val="008B5185"/>
    <w:rsid w:val="008B647A"/>
    <w:rsid w:val="008B64AC"/>
    <w:rsid w:val="008B7A7F"/>
    <w:rsid w:val="008B7DC8"/>
    <w:rsid w:val="008C19A9"/>
    <w:rsid w:val="008C1A9E"/>
    <w:rsid w:val="008C349D"/>
    <w:rsid w:val="008C5B26"/>
    <w:rsid w:val="008C7096"/>
    <w:rsid w:val="008C7097"/>
    <w:rsid w:val="008C7732"/>
    <w:rsid w:val="008C7BC6"/>
    <w:rsid w:val="008D452A"/>
    <w:rsid w:val="008D51F8"/>
    <w:rsid w:val="008D72CD"/>
    <w:rsid w:val="008E003E"/>
    <w:rsid w:val="008E146B"/>
    <w:rsid w:val="008E1DE1"/>
    <w:rsid w:val="008E2AB0"/>
    <w:rsid w:val="008E5A00"/>
    <w:rsid w:val="008E5A57"/>
    <w:rsid w:val="008E5ACF"/>
    <w:rsid w:val="008E66B0"/>
    <w:rsid w:val="008E7573"/>
    <w:rsid w:val="008E7C22"/>
    <w:rsid w:val="008F03DF"/>
    <w:rsid w:val="008F0A37"/>
    <w:rsid w:val="008F27C3"/>
    <w:rsid w:val="008F4669"/>
    <w:rsid w:val="008F5C27"/>
    <w:rsid w:val="008F6CD2"/>
    <w:rsid w:val="008F7D57"/>
    <w:rsid w:val="00902312"/>
    <w:rsid w:val="009031DD"/>
    <w:rsid w:val="00903FB9"/>
    <w:rsid w:val="00904575"/>
    <w:rsid w:val="00905127"/>
    <w:rsid w:val="009061AD"/>
    <w:rsid w:val="009062C9"/>
    <w:rsid w:val="00906D2F"/>
    <w:rsid w:val="00907044"/>
    <w:rsid w:val="00907910"/>
    <w:rsid w:val="00907F02"/>
    <w:rsid w:val="0091131F"/>
    <w:rsid w:val="0091327E"/>
    <w:rsid w:val="009139D2"/>
    <w:rsid w:val="00913FB8"/>
    <w:rsid w:val="009143EE"/>
    <w:rsid w:val="00914AC9"/>
    <w:rsid w:val="00914B20"/>
    <w:rsid w:val="00914B7F"/>
    <w:rsid w:val="009162EA"/>
    <w:rsid w:val="00916881"/>
    <w:rsid w:val="00916BD5"/>
    <w:rsid w:val="0091739E"/>
    <w:rsid w:val="00920D63"/>
    <w:rsid w:val="009224D3"/>
    <w:rsid w:val="00922CDA"/>
    <w:rsid w:val="0092472B"/>
    <w:rsid w:val="00932EBE"/>
    <w:rsid w:val="009335B6"/>
    <w:rsid w:val="00934A43"/>
    <w:rsid w:val="0093598E"/>
    <w:rsid w:val="0093656E"/>
    <w:rsid w:val="00936A9B"/>
    <w:rsid w:val="00936F95"/>
    <w:rsid w:val="00937EF6"/>
    <w:rsid w:val="00941329"/>
    <w:rsid w:val="009420D1"/>
    <w:rsid w:val="00942A82"/>
    <w:rsid w:val="00942E01"/>
    <w:rsid w:val="00943AA4"/>
    <w:rsid w:val="00943D31"/>
    <w:rsid w:val="00944700"/>
    <w:rsid w:val="009449FE"/>
    <w:rsid w:val="00946AD8"/>
    <w:rsid w:val="00946D77"/>
    <w:rsid w:val="00952895"/>
    <w:rsid w:val="00952D25"/>
    <w:rsid w:val="00952E14"/>
    <w:rsid w:val="00953024"/>
    <w:rsid w:val="00953C22"/>
    <w:rsid w:val="00953DEA"/>
    <w:rsid w:val="009542FA"/>
    <w:rsid w:val="0095528A"/>
    <w:rsid w:val="009574C9"/>
    <w:rsid w:val="009619AF"/>
    <w:rsid w:val="009623CC"/>
    <w:rsid w:val="00965233"/>
    <w:rsid w:val="009724F4"/>
    <w:rsid w:val="00972812"/>
    <w:rsid w:val="009730F4"/>
    <w:rsid w:val="00973AB7"/>
    <w:rsid w:val="009740C3"/>
    <w:rsid w:val="009752D7"/>
    <w:rsid w:val="00975822"/>
    <w:rsid w:val="00975957"/>
    <w:rsid w:val="00977959"/>
    <w:rsid w:val="00977E45"/>
    <w:rsid w:val="00980D1A"/>
    <w:rsid w:val="00981766"/>
    <w:rsid w:val="00981AC6"/>
    <w:rsid w:val="00981D15"/>
    <w:rsid w:val="009831C3"/>
    <w:rsid w:val="009843BD"/>
    <w:rsid w:val="009849F5"/>
    <w:rsid w:val="00984C0C"/>
    <w:rsid w:val="00984F1D"/>
    <w:rsid w:val="00985726"/>
    <w:rsid w:val="00985776"/>
    <w:rsid w:val="00985850"/>
    <w:rsid w:val="00985BD2"/>
    <w:rsid w:val="009878EB"/>
    <w:rsid w:val="009914D5"/>
    <w:rsid w:val="00991871"/>
    <w:rsid w:val="00992A83"/>
    <w:rsid w:val="00992D60"/>
    <w:rsid w:val="00995FE3"/>
    <w:rsid w:val="00996A1B"/>
    <w:rsid w:val="009A082D"/>
    <w:rsid w:val="009A0A6A"/>
    <w:rsid w:val="009A1CD6"/>
    <w:rsid w:val="009A21FC"/>
    <w:rsid w:val="009A3C25"/>
    <w:rsid w:val="009A4550"/>
    <w:rsid w:val="009A47B2"/>
    <w:rsid w:val="009A523D"/>
    <w:rsid w:val="009A6550"/>
    <w:rsid w:val="009B00DC"/>
    <w:rsid w:val="009B0778"/>
    <w:rsid w:val="009B1A26"/>
    <w:rsid w:val="009B3449"/>
    <w:rsid w:val="009B5EBB"/>
    <w:rsid w:val="009B63F0"/>
    <w:rsid w:val="009C0CCA"/>
    <w:rsid w:val="009C140C"/>
    <w:rsid w:val="009C16A4"/>
    <w:rsid w:val="009C29F9"/>
    <w:rsid w:val="009C30CF"/>
    <w:rsid w:val="009C4A4E"/>
    <w:rsid w:val="009C4A88"/>
    <w:rsid w:val="009C4F0A"/>
    <w:rsid w:val="009C5624"/>
    <w:rsid w:val="009C7F23"/>
    <w:rsid w:val="009D026A"/>
    <w:rsid w:val="009D0487"/>
    <w:rsid w:val="009D06F5"/>
    <w:rsid w:val="009D0C7F"/>
    <w:rsid w:val="009D145D"/>
    <w:rsid w:val="009D2893"/>
    <w:rsid w:val="009D39A9"/>
    <w:rsid w:val="009D3AFB"/>
    <w:rsid w:val="009D3B88"/>
    <w:rsid w:val="009D6040"/>
    <w:rsid w:val="009D62EB"/>
    <w:rsid w:val="009D7A4A"/>
    <w:rsid w:val="009E053C"/>
    <w:rsid w:val="009E1665"/>
    <w:rsid w:val="009E3A45"/>
    <w:rsid w:val="009E43DA"/>
    <w:rsid w:val="009E4A7C"/>
    <w:rsid w:val="009E5E38"/>
    <w:rsid w:val="009E636E"/>
    <w:rsid w:val="009E7DAE"/>
    <w:rsid w:val="009E7F3F"/>
    <w:rsid w:val="009F27A8"/>
    <w:rsid w:val="009F3950"/>
    <w:rsid w:val="009F3FDE"/>
    <w:rsid w:val="009F4B59"/>
    <w:rsid w:val="009F5455"/>
    <w:rsid w:val="009F69CD"/>
    <w:rsid w:val="009F6A4C"/>
    <w:rsid w:val="009F6DA9"/>
    <w:rsid w:val="009F7B72"/>
    <w:rsid w:val="00A004CC"/>
    <w:rsid w:val="00A006DB"/>
    <w:rsid w:val="00A00ADD"/>
    <w:rsid w:val="00A00BCB"/>
    <w:rsid w:val="00A00EF5"/>
    <w:rsid w:val="00A067FC"/>
    <w:rsid w:val="00A06E1E"/>
    <w:rsid w:val="00A1016F"/>
    <w:rsid w:val="00A103DB"/>
    <w:rsid w:val="00A11B9C"/>
    <w:rsid w:val="00A12620"/>
    <w:rsid w:val="00A137D5"/>
    <w:rsid w:val="00A14315"/>
    <w:rsid w:val="00A14573"/>
    <w:rsid w:val="00A151FB"/>
    <w:rsid w:val="00A15C15"/>
    <w:rsid w:val="00A163AE"/>
    <w:rsid w:val="00A208EA"/>
    <w:rsid w:val="00A22936"/>
    <w:rsid w:val="00A22B40"/>
    <w:rsid w:val="00A22F68"/>
    <w:rsid w:val="00A2421B"/>
    <w:rsid w:val="00A24C05"/>
    <w:rsid w:val="00A24C16"/>
    <w:rsid w:val="00A253BA"/>
    <w:rsid w:val="00A25F12"/>
    <w:rsid w:val="00A26003"/>
    <w:rsid w:val="00A265AE"/>
    <w:rsid w:val="00A26764"/>
    <w:rsid w:val="00A32765"/>
    <w:rsid w:val="00A3423B"/>
    <w:rsid w:val="00A34F52"/>
    <w:rsid w:val="00A34F80"/>
    <w:rsid w:val="00A35868"/>
    <w:rsid w:val="00A36C12"/>
    <w:rsid w:val="00A40388"/>
    <w:rsid w:val="00A4043F"/>
    <w:rsid w:val="00A40E6B"/>
    <w:rsid w:val="00A41B3D"/>
    <w:rsid w:val="00A42CF7"/>
    <w:rsid w:val="00A44746"/>
    <w:rsid w:val="00A45A74"/>
    <w:rsid w:val="00A4621C"/>
    <w:rsid w:val="00A463BE"/>
    <w:rsid w:val="00A472FE"/>
    <w:rsid w:val="00A4737A"/>
    <w:rsid w:val="00A50300"/>
    <w:rsid w:val="00A52293"/>
    <w:rsid w:val="00A52965"/>
    <w:rsid w:val="00A52FF9"/>
    <w:rsid w:val="00A5306D"/>
    <w:rsid w:val="00A55134"/>
    <w:rsid w:val="00A55817"/>
    <w:rsid w:val="00A562AD"/>
    <w:rsid w:val="00A5706F"/>
    <w:rsid w:val="00A57887"/>
    <w:rsid w:val="00A57D5E"/>
    <w:rsid w:val="00A6028F"/>
    <w:rsid w:val="00A609F6"/>
    <w:rsid w:val="00A61381"/>
    <w:rsid w:val="00A63217"/>
    <w:rsid w:val="00A635F8"/>
    <w:rsid w:val="00A63F33"/>
    <w:rsid w:val="00A65109"/>
    <w:rsid w:val="00A6556E"/>
    <w:rsid w:val="00A67492"/>
    <w:rsid w:val="00A6751C"/>
    <w:rsid w:val="00A70B1F"/>
    <w:rsid w:val="00A71471"/>
    <w:rsid w:val="00A718D2"/>
    <w:rsid w:val="00A71EB7"/>
    <w:rsid w:val="00A725AD"/>
    <w:rsid w:val="00A736D2"/>
    <w:rsid w:val="00A760A0"/>
    <w:rsid w:val="00A76C6D"/>
    <w:rsid w:val="00A81163"/>
    <w:rsid w:val="00A81750"/>
    <w:rsid w:val="00A81E85"/>
    <w:rsid w:val="00A8214B"/>
    <w:rsid w:val="00A823ED"/>
    <w:rsid w:val="00A82C12"/>
    <w:rsid w:val="00A82F8E"/>
    <w:rsid w:val="00A838D4"/>
    <w:rsid w:val="00A84131"/>
    <w:rsid w:val="00A84250"/>
    <w:rsid w:val="00A846C0"/>
    <w:rsid w:val="00A870C1"/>
    <w:rsid w:val="00A87958"/>
    <w:rsid w:val="00A87994"/>
    <w:rsid w:val="00A87F0B"/>
    <w:rsid w:val="00A918E6"/>
    <w:rsid w:val="00A924E1"/>
    <w:rsid w:val="00A939BC"/>
    <w:rsid w:val="00A957A6"/>
    <w:rsid w:val="00A9752B"/>
    <w:rsid w:val="00A97729"/>
    <w:rsid w:val="00AA00BE"/>
    <w:rsid w:val="00AA0BBA"/>
    <w:rsid w:val="00AA10F8"/>
    <w:rsid w:val="00AA1AE2"/>
    <w:rsid w:val="00AA5495"/>
    <w:rsid w:val="00AA601F"/>
    <w:rsid w:val="00AA6BEA"/>
    <w:rsid w:val="00AA6EAC"/>
    <w:rsid w:val="00AB1C36"/>
    <w:rsid w:val="00AB1CED"/>
    <w:rsid w:val="00AB2D99"/>
    <w:rsid w:val="00AB362B"/>
    <w:rsid w:val="00AB43C8"/>
    <w:rsid w:val="00AB5630"/>
    <w:rsid w:val="00AB7FC4"/>
    <w:rsid w:val="00AC121F"/>
    <w:rsid w:val="00AC4B25"/>
    <w:rsid w:val="00AC50DC"/>
    <w:rsid w:val="00AC65C6"/>
    <w:rsid w:val="00AC6BDF"/>
    <w:rsid w:val="00AC6DC1"/>
    <w:rsid w:val="00AC73A2"/>
    <w:rsid w:val="00AD0163"/>
    <w:rsid w:val="00AD0A47"/>
    <w:rsid w:val="00AD103C"/>
    <w:rsid w:val="00AD1570"/>
    <w:rsid w:val="00AD3B8E"/>
    <w:rsid w:val="00AD4584"/>
    <w:rsid w:val="00AD6101"/>
    <w:rsid w:val="00AD689B"/>
    <w:rsid w:val="00AD7837"/>
    <w:rsid w:val="00AE1AFD"/>
    <w:rsid w:val="00AE652B"/>
    <w:rsid w:val="00AE667D"/>
    <w:rsid w:val="00AE6838"/>
    <w:rsid w:val="00AE7427"/>
    <w:rsid w:val="00AE7CEF"/>
    <w:rsid w:val="00AF087F"/>
    <w:rsid w:val="00AF1A7B"/>
    <w:rsid w:val="00AF3156"/>
    <w:rsid w:val="00AF37AB"/>
    <w:rsid w:val="00AF3B90"/>
    <w:rsid w:val="00AF57F9"/>
    <w:rsid w:val="00AF6A0E"/>
    <w:rsid w:val="00AF6ECF"/>
    <w:rsid w:val="00AF75ED"/>
    <w:rsid w:val="00B010C1"/>
    <w:rsid w:val="00B01729"/>
    <w:rsid w:val="00B0374B"/>
    <w:rsid w:val="00B03D3E"/>
    <w:rsid w:val="00B04362"/>
    <w:rsid w:val="00B0454C"/>
    <w:rsid w:val="00B04791"/>
    <w:rsid w:val="00B04BD5"/>
    <w:rsid w:val="00B06814"/>
    <w:rsid w:val="00B06CAA"/>
    <w:rsid w:val="00B07F26"/>
    <w:rsid w:val="00B1099D"/>
    <w:rsid w:val="00B11567"/>
    <w:rsid w:val="00B116CD"/>
    <w:rsid w:val="00B11BF2"/>
    <w:rsid w:val="00B124EC"/>
    <w:rsid w:val="00B13512"/>
    <w:rsid w:val="00B135DA"/>
    <w:rsid w:val="00B13AB2"/>
    <w:rsid w:val="00B16C7B"/>
    <w:rsid w:val="00B16CF5"/>
    <w:rsid w:val="00B23B0B"/>
    <w:rsid w:val="00B23B21"/>
    <w:rsid w:val="00B23F93"/>
    <w:rsid w:val="00B24334"/>
    <w:rsid w:val="00B24C63"/>
    <w:rsid w:val="00B26194"/>
    <w:rsid w:val="00B26268"/>
    <w:rsid w:val="00B2654A"/>
    <w:rsid w:val="00B268B1"/>
    <w:rsid w:val="00B269DB"/>
    <w:rsid w:val="00B26BCA"/>
    <w:rsid w:val="00B30BA7"/>
    <w:rsid w:val="00B31580"/>
    <w:rsid w:val="00B332D4"/>
    <w:rsid w:val="00B35B9D"/>
    <w:rsid w:val="00B36323"/>
    <w:rsid w:val="00B40975"/>
    <w:rsid w:val="00B40C00"/>
    <w:rsid w:val="00B42289"/>
    <w:rsid w:val="00B43877"/>
    <w:rsid w:val="00B43DDA"/>
    <w:rsid w:val="00B44C66"/>
    <w:rsid w:val="00B465E4"/>
    <w:rsid w:val="00B4668D"/>
    <w:rsid w:val="00B47EBD"/>
    <w:rsid w:val="00B51862"/>
    <w:rsid w:val="00B51A73"/>
    <w:rsid w:val="00B52887"/>
    <w:rsid w:val="00B54336"/>
    <w:rsid w:val="00B54600"/>
    <w:rsid w:val="00B54C4F"/>
    <w:rsid w:val="00B561D8"/>
    <w:rsid w:val="00B57995"/>
    <w:rsid w:val="00B57DCA"/>
    <w:rsid w:val="00B609E3"/>
    <w:rsid w:val="00B618B3"/>
    <w:rsid w:val="00B626A6"/>
    <w:rsid w:val="00B64961"/>
    <w:rsid w:val="00B654E6"/>
    <w:rsid w:val="00B6596D"/>
    <w:rsid w:val="00B664F5"/>
    <w:rsid w:val="00B66B0D"/>
    <w:rsid w:val="00B66C76"/>
    <w:rsid w:val="00B70FDB"/>
    <w:rsid w:val="00B7132B"/>
    <w:rsid w:val="00B717CB"/>
    <w:rsid w:val="00B72556"/>
    <w:rsid w:val="00B736D3"/>
    <w:rsid w:val="00B7407C"/>
    <w:rsid w:val="00B74AC9"/>
    <w:rsid w:val="00B76811"/>
    <w:rsid w:val="00B7761B"/>
    <w:rsid w:val="00B77994"/>
    <w:rsid w:val="00B77B8D"/>
    <w:rsid w:val="00B82FB4"/>
    <w:rsid w:val="00B85229"/>
    <w:rsid w:val="00B855C0"/>
    <w:rsid w:val="00B85701"/>
    <w:rsid w:val="00B90075"/>
    <w:rsid w:val="00B90370"/>
    <w:rsid w:val="00B9073A"/>
    <w:rsid w:val="00B9112C"/>
    <w:rsid w:val="00B93133"/>
    <w:rsid w:val="00B9547F"/>
    <w:rsid w:val="00B956AC"/>
    <w:rsid w:val="00B975A6"/>
    <w:rsid w:val="00BA3BDE"/>
    <w:rsid w:val="00BA6B2E"/>
    <w:rsid w:val="00BA7E83"/>
    <w:rsid w:val="00BB029B"/>
    <w:rsid w:val="00BB1AEE"/>
    <w:rsid w:val="00BB35A6"/>
    <w:rsid w:val="00BB3C89"/>
    <w:rsid w:val="00BB3CD5"/>
    <w:rsid w:val="00BB4066"/>
    <w:rsid w:val="00BB4ECF"/>
    <w:rsid w:val="00BC1AF5"/>
    <w:rsid w:val="00BC65C8"/>
    <w:rsid w:val="00BC7406"/>
    <w:rsid w:val="00BC7EE9"/>
    <w:rsid w:val="00BD0FD9"/>
    <w:rsid w:val="00BD1013"/>
    <w:rsid w:val="00BD3880"/>
    <w:rsid w:val="00BD38EB"/>
    <w:rsid w:val="00BD4163"/>
    <w:rsid w:val="00BD4DF2"/>
    <w:rsid w:val="00BD5F5C"/>
    <w:rsid w:val="00BD646A"/>
    <w:rsid w:val="00BD7922"/>
    <w:rsid w:val="00BE03AE"/>
    <w:rsid w:val="00BE0C46"/>
    <w:rsid w:val="00BE1043"/>
    <w:rsid w:val="00BE1119"/>
    <w:rsid w:val="00BE1CCE"/>
    <w:rsid w:val="00BE31C0"/>
    <w:rsid w:val="00BE3485"/>
    <w:rsid w:val="00BE4322"/>
    <w:rsid w:val="00BE53EB"/>
    <w:rsid w:val="00BE5754"/>
    <w:rsid w:val="00BE58C4"/>
    <w:rsid w:val="00BE6281"/>
    <w:rsid w:val="00BE74EB"/>
    <w:rsid w:val="00BE78EB"/>
    <w:rsid w:val="00BE7A6A"/>
    <w:rsid w:val="00BF03CE"/>
    <w:rsid w:val="00BF259D"/>
    <w:rsid w:val="00BF2804"/>
    <w:rsid w:val="00BF5314"/>
    <w:rsid w:val="00BF5C92"/>
    <w:rsid w:val="00BF6E4C"/>
    <w:rsid w:val="00BF72CA"/>
    <w:rsid w:val="00BF7AFC"/>
    <w:rsid w:val="00BF7DC5"/>
    <w:rsid w:val="00C012F8"/>
    <w:rsid w:val="00C02993"/>
    <w:rsid w:val="00C02AD5"/>
    <w:rsid w:val="00C03084"/>
    <w:rsid w:val="00C041DB"/>
    <w:rsid w:val="00C04F23"/>
    <w:rsid w:val="00C05863"/>
    <w:rsid w:val="00C06B78"/>
    <w:rsid w:val="00C10FE8"/>
    <w:rsid w:val="00C11BC0"/>
    <w:rsid w:val="00C11DF6"/>
    <w:rsid w:val="00C126DD"/>
    <w:rsid w:val="00C1334C"/>
    <w:rsid w:val="00C156CD"/>
    <w:rsid w:val="00C157C6"/>
    <w:rsid w:val="00C16D8C"/>
    <w:rsid w:val="00C213F3"/>
    <w:rsid w:val="00C23865"/>
    <w:rsid w:val="00C23985"/>
    <w:rsid w:val="00C241F1"/>
    <w:rsid w:val="00C248D3"/>
    <w:rsid w:val="00C270B2"/>
    <w:rsid w:val="00C308BD"/>
    <w:rsid w:val="00C3292B"/>
    <w:rsid w:val="00C329B3"/>
    <w:rsid w:val="00C333FB"/>
    <w:rsid w:val="00C33A43"/>
    <w:rsid w:val="00C33B66"/>
    <w:rsid w:val="00C35843"/>
    <w:rsid w:val="00C40EDB"/>
    <w:rsid w:val="00C411EE"/>
    <w:rsid w:val="00C419DA"/>
    <w:rsid w:val="00C44218"/>
    <w:rsid w:val="00C46AA8"/>
    <w:rsid w:val="00C473E5"/>
    <w:rsid w:val="00C47C4A"/>
    <w:rsid w:val="00C507B0"/>
    <w:rsid w:val="00C50D11"/>
    <w:rsid w:val="00C51534"/>
    <w:rsid w:val="00C51657"/>
    <w:rsid w:val="00C516C8"/>
    <w:rsid w:val="00C51746"/>
    <w:rsid w:val="00C53176"/>
    <w:rsid w:val="00C545D9"/>
    <w:rsid w:val="00C54BFF"/>
    <w:rsid w:val="00C54C8D"/>
    <w:rsid w:val="00C55749"/>
    <w:rsid w:val="00C5592B"/>
    <w:rsid w:val="00C57F17"/>
    <w:rsid w:val="00C6145B"/>
    <w:rsid w:val="00C6165B"/>
    <w:rsid w:val="00C61A91"/>
    <w:rsid w:val="00C620DC"/>
    <w:rsid w:val="00C6210A"/>
    <w:rsid w:val="00C63FDB"/>
    <w:rsid w:val="00C64B31"/>
    <w:rsid w:val="00C65DD8"/>
    <w:rsid w:val="00C664EC"/>
    <w:rsid w:val="00C713F6"/>
    <w:rsid w:val="00C7179F"/>
    <w:rsid w:val="00C72F12"/>
    <w:rsid w:val="00C730E0"/>
    <w:rsid w:val="00C73113"/>
    <w:rsid w:val="00C73628"/>
    <w:rsid w:val="00C73CF1"/>
    <w:rsid w:val="00C73FDD"/>
    <w:rsid w:val="00C741F9"/>
    <w:rsid w:val="00C74754"/>
    <w:rsid w:val="00C74D59"/>
    <w:rsid w:val="00C751F6"/>
    <w:rsid w:val="00C757A1"/>
    <w:rsid w:val="00C7592A"/>
    <w:rsid w:val="00C76332"/>
    <w:rsid w:val="00C77E2C"/>
    <w:rsid w:val="00C8060F"/>
    <w:rsid w:val="00C81242"/>
    <w:rsid w:val="00C81D56"/>
    <w:rsid w:val="00C82084"/>
    <w:rsid w:val="00C828A4"/>
    <w:rsid w:val="00C8352D"/>
    <w:rsid w:val="00C83EB9"/>
    <w:rsid w:val="00C84293"/>
    <w:rsid w:val="00C8510D"/>
    <w:rsid w:val="00C853EC"/>
    <w:rsid w:val="00C8589D"/>
    <w:rsid w:val="00C86A7D"/>
    <w:rsid w:val="00C86AEE"/>
    <w:rsid w:val="00C86B09"/>
    <w:rsid w:val="00C87298"/>
    <w:rsid w:val="00C87EB3"/>
    <w:rsid w:val="00C902F1"/>
    <w:rsid w:val="00C90F5F"/>
    <w:rsid w:val="00C93E33"/>
    <w:rsid w:val="00C94A0B"/>
    <w:rsid w:val="00C94BC0"/>
    <w:rsid w:val="00C952E9"/>
    <w:rsid w:val="00C95B43"/>
    <w:rsid w:val="00C95E9C"/>
    <w:rsid w:val="00C95EC7"/>
    <w:rsid w:val="00C9623D"/>
    <w:rsid w:val="00C96A88"/>
    <w:rsid w:val="00C973F0"/>
    <w:rsid w:val="00CA09E7"/>
    <w:rsid w:val="00CA1D74"/>
    <w:rsid w:val="00CA2A06"/>
    <w:rsid w:val="00CA2AC4"/>
    <w:rsid w:val="00CA4310"/>
    <w:rsid w:val="00CA5664"/>
    <w:rsid w:val="00CA64EE"/>
    <w:rsid w:val="00CA660B"/>
    <w:rsid w:val="00CA7511"/>
    <w:rsid w:val="00CB154D"/>
    <w:rsid w:val="00CB35F0"/>
    <w:rsid w:val="00CB3A64"/>
    <w:rsid w:val="00CB416C"/>
    <w:rsid w:val="00CB42A4"/>
    <w:rsid w:val="00CB5811"/>
    <w:rsid w:val="00CB5EAB"/>
    <w:rsid w:val="00CB6EA5"/>
    <w:rsid w:val="00CB6F20"/>
    <w:rsid w:val="00CB7CC3"/>
    <w:rsid w:val="00CC0FCD"/>
    <w:rsid w:val="00CC1161"/>
    <w:rsid w:val="00CC1350"/>
    <w:rsid w:val="00CC3163"/>
    <w:rsid w:val="00CC3903"/>
    <w:rsid w:val="00CC3B9D"/>
    <w:rsid w:val="00CC4962"/>
    <w:rsid w:val="00CC5C0F"/>
    <w:rsid w:val="00CC61E6"/>
    <w:rsid w:val="00CC6575"/>
    <w:rsid w:val="00CD37CB"/>
    <w:rsid w:val="00CD5863"/>
    <w:rsid w:val="00CD6333"/>
    <w:rsid w:val="00CD707B"/>
    <w:rsid w:val="00CE439A"/>
    <w:rsid w:val="00CE50FC"/>
    <w:rsid w:val="00CE6B2A"/>
    <w:rsid w:val="00CE70BF"/>
    <w:rsid w:val="00CE73E8"/>
    <w:rsid w:val="00CF05B9"/>
    <w:rsid w:val="00CF0D84"/>
    <w:rsid w:val="00CF527C"/>
    <w:rsid w:val="00D00A4C"/>
    <w:rsid w:val="00D01FC2"/>
    <w:rsid w:val="00D02543"/>
    <w:rsid w:val="00D02658"/>
    <w:rsid w:val="00D02757"/>
    <w:rsid w:val="00D03C95"/>
    <w:rsid w:val="00D040BC"/>
    <w:rsid w:val="00D045DB"/>
    <w:rsid w:val="00D049CC"/>
    <w:rsid w:val="00D057D1"/>
    <w:rsid w:val="00D06071"/>
    <w:rsid w:val="00D06A3A"/>
    <w:rsid w:val="00D07670"/>
    <w:rsid w:val="00D07CC5"/>
    <w:rsid w:val="00D10AD3"/>
    <w:rsid w:val="00D10D0B"/>
    <w:rsid w:val="00D1109B"/>
    <w:rsid w:val="00D11661"/>
    <w:rsid w:val="00D12F0A"/>
    <w:rsid w:val="00D149F8"/>
    <w:rsid w:val="00D14E44"/>
    <w:rsid w:val="00D16AC2"/>
    <w:rsid w:val="00D17A66"/>
    <w:rsid w:val="00D20191"/>
    <w:rsid w:val="00D2030B"/>
    <w:rsid w:val="00D20C42"/>
    <w:rsid w:val="00D223DF"/>
    <w:rsid w:val="00D2412B"/>
    <w:rsid w:val="00D25628"/>
    <w:rsid w:val="00D261C1"/>
    <w:rsid w:val="00D264F4"/>
    <w:rsid w:val="00D324DA"/>
    <w:rsid w:val="00D3259D"/>
    <w:rsid w:val="00D337B2"/>
    <w:rsid w:val="00D3447C"/>
    <w:rsid w:val="00D3452F"/>
    <w:rsid w:val="00D34AA3"/>
    <w:rsid w:val="00D35AE5"/>
    <w:rsid w:val="00D36028"/>
    <w:rsid w:val="00D37023"/>
    <w:rsid w:val="00D377AF"/>
    <w:rsid w:val="00D4009B"/>
    <w:rsid w:val="00D403C8"/>
    <w:rsid w:val="00D43F0E"/>
    <w:rsid w:val="00D4400D"/>
    <w:rsid w:val="00D44575"/>
    <w:rsid w:val="00D445B8"/>
    <w:rsid w:val="00D44CEC"/>
    <w:rsid w:val="00D45AFC"/>
    <w:rsid w:val="00D46A9E"/>
    <w:rsid w:val="00D46BB9"/>
    <w:rsid w:val="00D50CFC"/>
    <w:rsid w:val="00D51419"/>
    <w:rsid w:val="00D5178A"/>
    <w:rsid w:val="00D51F83"/>
    <w:rsid w:val="00D520B8"/>
    <w:rsid w:val="00D524E2"/>
    <w:rsid w:val="00D53436"/>
    <w:rsid w:val="00D54100"/>
    <w:rsid w:val="00D55CE5"/>
    <w:rsid w:val="00D60B49"/>
    <w:rsid w:val="00D60C32"/>
    <w:rsid w:val="00D6277B"/>
    <w:rsid w:val="00D6290F"/>
    <w:rsid w:val="00D633A4"/>
    <w:rsid w:val="00D657E9"/>
    <w:rsid w:val="00D66B3A"/>
    <w:rsid w:val="00D679D3"/>
    <w:rsid w:val="00D71779"/>
    <w:rsid w:val="00D758D1"/>
    <w:rsid w:val="00D75BCD"/>
    <w:rsid w:val="00D76063"/>
    <w:rsid w:val="00D76159"/>
    <w:rsid w:val="00D76EA1"/>
    <w:rsid w:val="00D76FE5"/>
    <w:rsid w:val="00D81271"/>
    <w:rsid w:val="00D82407"/>
    <w:rsid w:val="00D8299A"/>
    <w:rsid w:val="00D82E11"/>
    <w:rsid w:val="00D837CA"/>
    <w:rsid w:val="00D8635D"/>
    <w:rsid w:val="00D865EA"/>
    <w:rsid w:val="00D867F0"/>
    <w:rsid w:val="00D8695C"/>
    <w:rsid w:val="00D8759A"/>
    <w:rsid w:val="00D87E9D"/>
    <w:rsid w:val="00D917FB"/>
    <w:rsid w:val="00D924C3"/>
    <w:rsid w:val="00D92AC6"/>
    <w:rsid w:val="00D92D2E"/>
    <w:rsid w:val="00D92D6E"/>
    <w:rsid w:val="00D941A6"/>
    <w:rsid w:val="00D952E9"/>
    <w:rsid w:val="00D96981"/>
    <w:rsid w:val="00D979EA"/>
    <w:rsid w:val="00D97F03"/>
    <w:rsid w:val="00DA04E0"/>
    <w:rsid w:val="00DA36F2"/>
    <w:rsid w:val="00DA3D94"/>
    <w:rsid w:val="00DA537B"/>
    <w:rsid w:val="00DA5F72"/>
    <w:rsid w:val="00DB05C4"/>
    <w:rsid w:val="00DB32F3"/>
    <w:rsid w:val="00DB4B51"/>
    <w:rsid w:val="00DB4E08"/>
    <w:rsid w:val="00DB5BF8"/>
    <w:rsid w:val="00DB5D7B"/>
    <w:rsid w:val="00DB6542"/>
    <w:rsid w:val="00DB6DF7"/>
    <w:rsid w:val="00DB7F9D"/>
    <w:rsid w:val="00DC0794"/>
    <w:rsid w:val="00DC0AA6"/>
    <w:rsid w:val="00DC0D9F"/>
    <w:rsid w:val="00DC124B"/>
    <w:rsid w:val="00DC14A2"/>
    <w:rsid w:val="00DC168F"/>
    <w:rsid w:val="00DC18ED"/>
    <w:rsid w:val="00DC40DE"/>
    <w:rsid w:val="00DC5016"/>
    <w:rsid w:val="00DC5236"/>
    <w:rsid w:val="00DC5B6F"/>
    <w:rsid w:val="00DC6567"/>
    <w:rsid w:val="00DD0524"/>
    <w:rsid w:val="00DD1661"/>
    <w:rsid w:val="00DD1664"/>
    <w:rsid w:val="00DD1A0D"/>
    <w:rsid w:val="00DD39D8"/>
    <w:rsid w:val="00DD3BE5"/>
    <w:rsid w:val="00DD3D11"/>
    <w:rsid w:val="00DD4C83"/>
    <w:rsid w:val="00DD5260"/>
    <w:rsid w:val="00DD53FE"/>
    <w:rsid w:val="00DD5AE1"/>
    <w:rsid w:val="00DD5E82"/>
    <w:rsid w:val="00DD628B"/>
    <w:rsid w:val="00DD6916"/>
    <w:rsid w:val="00DE024F"/>
    <w:rsid w:val="00DE0830"/>
    <w:rsid w:val="00DE0A31"/>
    <w:rsid w:val="00DE1753"/>
    <w:rsid w:val="00DE1952"/>
    <w:rsid w:val="00DE3BF7"/>
    <w:rsid w:val="00DE514F"/>
    <w:rsid w:val="00DF0310"/>
    <w:rsid w:val="00DF1E49"/>
    <w:rsid w:val="00DF1EEA"/>
    <w:rsid w:val="00DF206C"/>
    <w:rsid w:val="00DF394C"/>
    <w:rsid w:val="00DF3EE9"/>
    <w:rsid w:val="00DF4624"/>
    <w:rsid w:val="00DF48C9"/>
    <w:rsid w:val="00DF4B73"/>
    <w:rsid w:val="00DF5DC8"/>
    <w:rsid w:val="00DF63E1"/>
    <w:rsid w:val="00E01533"/>
    <w:rsid w:val="00E01EDD"/>
    <w:rsid w:val="00E0206D"/>
    <w:rsid w:val="00E02089"/>
    <w:rsid w:val="00E038DE"/>
    <w:rsid w:val="00E05012"/>
    <w:rsid w:val="00E05C3B"/>
    <w:rsid w:val="00E05C6A"/>
    <w:rsid w:val="00E07D9D"/>
    <w:rsid w:val="00E07DAA"/>
    <w:rsid w:val="00E108B0"/>
    <w:rsid w:val="00E1130A"/>
    <w:rsid w:val="00E11FFC"/>
    <w:rsid w:val="00E1255A"/>
    <w:rsid w:val="00E146DA"/>
    <w:rsid w:val="00E148CD"/>
    <w:rsid w:val="00E14CB3"/>
    <w:rsid w:val="00E15983"/>
    <w:rsid w:val="00E15F3D"/>
    <w:rsid w:val="00E169E7"/>
    <w:rsid w:val="00E1733E"/>
    <w:rsid w:val="00E175FC"/>
    <w:rsid w:val="00E17FC3"/>
    <w:rsid w:val="00E22B54"/>
    <w:rsid w:val="00E23665"/>
    <w:rsid w:val="00E238BE"/>
    <w:rsid w:val="00E242DA"/>
    <w:rsid w:val="00E24829"/>
    <w:rsid w:val="00E251BD"/>
    <w:rsid w:val="00E32370"/>
    <w:rsid w:val="00E3267F"/>
    <w:rsid w:val="00E33760"/>
    <w:rsid w:val="00E34345"/>
    <w:rsid w:val="00E34685"/>
    <w:rsid w:val="00E34B90"/>
    <w:rsid w:val="00E34DC1"/>
    <w:rsid w:val="00E35A0D"/>
    <w:rsid w:val="00E35CD6"/>
    <w:rsid w:val="00E35F21"/>
    <w:rsid w:val="00E3644C"/>
    <w:rsid w:val="00E4067C"/>
    <w:rsid w:val="00E41108"/>
    <w:rsid w:val="00E4285C"/>
    <w:rsid w:val="00E42A7B"/>
    <w:rsid w:val="00E4348D"/>
    <w:rsid w:val="00E44C61"/>
    <w:rsid w:val="00E44FC7"/>
    <w:rsid w:val="00E46A58"/>
    <w:rsid w:val="00E51C57"/>
    <w:rsid w:val="00E52162"/>
    <w:rsid w:val="00E529DB"/>
    <w:rsid w:val="00E53CEF"/>
    <w:rsid w:val="00E54551"/>
    <w:rsid w:val="00E5605C"/>
    <w:rsid w:val="00E5748C"/>
    <w:rsid w:val="00E578BA"/>
    <w:rsid w:val="00E61572"/>
    <w:rsid w:val="00E62C00"/>
    <w:rsid w:val="00E6580E"/>
    <w:rsid w:val="00E66AC2"/>
    <w:rsid w:val="00E70D8E"/>
    <w:rsid w:val="00E71395"/>
    <w:rsid w:val="00E71D1A"/>
    <w:rsid w:val="00E7296D"/>
    <w:rsid w:val="00E74303"/>
    <w:rsid w:val="00E74D09"/>
    <w:rsid w:val="00E75228"/>
    <w:rsid w:val="00E75244"/>
    <w:rsid w:val="00E77764"/>
    <w:rsid w:val="00E77CC3"/>
    <w:rsid w:val="00E80CF0"/>
    <w:rsid w:val="00E813F4"/>
    <w:rsid w:val="00E835C0"/>
    <w:rsid w:val="00E84CCA"/>
    <w:rsid w:val="00E852D9"/>
    <w:rsid w:val="00E85CC4"/>
    <w:rsid w:val="00E8656A"/>
    <w:rsid w:val="00E90A8A"/>
    <w:rsid w:val="00E9103D"/>
    <w:rsid w:val="00E91B1F"/>
    <w:rsid w:val="00E91EE7"/>
    <w:rsid w:val="00E92024"/>
    <w:rsid w:val="00E920A2"/>
    <w:rsid w:val="00E92745"/>
    <w:rsid w:val="00E9349F"/>
    <w:rsid w:val="00E93BB9"/>
    <w:rsid w:val="00E947E6"/>
    <w:rsid w:val="00E961AB"/>
    <w:rsid w:val="00EA0A11"/>
    <w:rsid w:val="00EA11CD"/>
    <w:rsid w:val="00EA1749"/>
    <w:rsid w:val="00EA191A"/>
    <w:rsid w:val="00EA2113"/>
    <w:rsid w:val="00EA216B"/>
    <w:rsid w:val="00EA3E64"/>
    <w:rsid w:val="00EA453E"/>
    <w:rsid w:val="00EA6AF9"/>
    <w:rsid w:val="00EA7A93"/>
    <w:rsid w:val="00EB012C"/>
    <w:rsid w:val="00EB2FAA"/>
    <w:rsid w:val="00EB2FC4"/>
    <w:rsid w:val="00EB3ED4"/>
    <w:rsid w:val="00EB51DA"/>
    <w:rsid w:val="00EB6582"/>
    <w:rsid w:val="00EB6FBB"/>
    <w:rsid w:val="00EB70D0"/>
    <w:rsid w:val="00EB733F"/>
    <w:rsid w:val="00EC155A"/>
    <w:rsid w:val="00EC406C"/>
    <w:rsid w:val="00EC4080"/>
    <w:rsid w:val="00EC44C8"/>
    <w:rsid w:val="00EC6C5E"/>
    <w:rsid w:val="00ED0E78"/>
    <w:rsid w:val="00ED196E"/>
    <w:rsid w:val="00ED3250"/>
    <w:rsid w:val="00ED4EEB"/>
    <w:rsid w:val="00ED50CE"/>
    <w:rsid w:val="00ED684C"/>
    <w:rsid w:val="00ED72E7"/>
    <w:rsid w:val="00EE028C"/>
    <w:rsid w:val="00EE12A3"/>
    <w:rsid w:val="00EE26B4"/>
    <w:rsid w:val="00EE2EE7"/>
    <w:rsid w:val="00EE4B56"/>
    <w:rsid w:val="00EE786D"/>
    <w:rsid w:val="00EF037A"/>
    <w:rsid w:val="00EF0A6E"/>
    <w:rsid w:val="00EF4002"/>
    <w:rsid w:val="00EF453E"/>
    <w:rsid w:val="00EF5E72"/>
    <w:rsid w:val="00EF6C26"/>
    <w:rsid w:val="00EF76FA"/>
    <w:rsid w:val="00F00D82"/>
    <w:rsid w:val="00F01073"/>
    <w:rsid w:val="00F01905"/>
    <w:rsid w:val="00F01E73"/>
    <w:rsid w:val="00F0261E"/>
    <w:rsid w:val="00F02DB6"/>
    <w:rsid w:val="00F02F9C"/>
    <w:rsid w:val="00F0515B"/>
    <w:rsid w:val="00F05396"/>
    <w:rsid w:val="00F05BDB"/>
    <w:rsid w:val="00F07CBD"/>
    <w:rsid w:val="00F100BF"/>
    <w:rsid w:val="00F10CDC"/>
    <w:rsid w:val="00F10D93"/>
    <w:rsid w:val="00F13936"/>
    <w:rsid w:val="00F1545F"/>
    <w:rsid w:val="00F16896"/>
    <w:rsid w:val="00F171CD"/>
    <w:rsid w:val="00F2034D"/>
    <w:rsid w:val="00F21E0B"/>
    <w:rsid w:val="00F21E54"/>
    <w:rsid w:val="00F21F86"/>
    <w:rsid w:val="00F22A02"/>
    <w:rsid w:val="00F22C14"/>
    <w:rsid w:val="00F22C37"/>
    <w:rsid w:val="00F24352"/>
    <w:rsid w:val="00F243F1"/>
    <w:rsid w:val="00F248CE"/>
    <w:rsid w:val="00F2656C"/>
    <w:rsid w:val="00F2788F"/>
    <w:rsid w:val="00F30729"/>
    <w:rsid w:val="00F32338"/>
    <w:rsid w:val="00F32760"/>
    <w:rsid w:val="00F34691"/>
    <w:rsid w:val="00F36059"/>
    <w:rsid w:val="00F3654D"/>
    <w:rsid w:val="00F409D3"/>
    <w:rsid w:val="00F4112E"/>
    <w:rsid w:val="00F41ED4"/>
    <w:rsid w:val="00F4217B"/>
    <w:rsid w:val="00F424EF"/>
    <w:rsid w:val="00F44737"/>
    <w:rsid w:val="00F44B3F"/>
    <w:rsid w:val="00F44E53"/>
    <w:rsid w:val="00F45EB3"/>
    <w:rsid w:val="00F4630A"/>
    <w:rsid w:val="00F46776"/>
    <w:rsid w:val="00F46B16"/>
    <w:rsid w:val="00F46BA6"/>
    <w:rsid w:val="00F47AB4"/>
    <w:rsid w:val="00F504A9"/>
    <w:rsid w:val="00F50F76"/>
    <w:rsid w:val="00F51C0D"/>
    <w:rsid w:val="00F53A3F"/>
    <w:rsid w:val="00F5457F"/>
    <w:rsid w:val="00F54E43"/>
    <w:rsid w:val="00F54F74"/>
    <w:rsid w:val="00F55C47"/>
    <w:rsid w:val="00F55CDF"/>
    <w:rsid w:val="00F55FAD"/>
    <w:rsid w:val="00F5650E"/>
    <w:rsid w:val="00F56FDB"/>
    <w:rsid w:val="00F610D9"/>
    <w:rsid w:val="00F63B6A"/>
    <w:rsid w:val="00F63F73"/>
    <w:rsid w:val="00F641F1"/>
    <w:rsid w:val="00F64C8F"/>
    <w:rsid w:val="00F64FDA"/>
    <w:rsid w:val="00F65D89"/>
    <w:rsid w:val="00F66FFA"/>
    <w:rsid w:val="00F707B3"/>
    <w:rsid w:val="00F708D9"/>
    <w:rsid w:val="00F70B4B"/>
    <w:rsid w:val="00F71652"/>
    <w:rsid w:val="00F72B68"/>
    <w:rsid w:val="00F744C1"/>
    <w:rsid w:val="00F74BA6"/>
    <w:rsid w:val="00F75C16"/>
    <w:rsid w:val="00F76D33"/>
    <w:rsid w:val="00F77080"/>
    <w:rsid w:val="00F80709"/>
    <w:rsid w:val="00F83B71"/>
    <w:rsid w:val="00F84F41"/>
    <w:rsid w:val="00F85385"/>
    <w:rsid w:val="00F8750E"/>
    <w:rsid w:val="00F87ECE"/>
    <w:rsid w:val="00F90230"/>
    <w:rsid w:val="00F91301"/>
    <w:rsid w:val="00F9205B"/>
    <w:rsid w:val="00F924F8"/>
    <w:rsid w:val="00F928A5"/>
    <w:rsid w:val="00F9303D"/>
    <w:rsid w:val="00F9354C"/>
    <w:rsid w:val="00F93B0C"/>
    <w:rsid w:val="00F93DA7"/>
    <w:rsid w:val="00F95C95"/>
    <w:rsid w:val="00F95DB6"/>
    <w:rsid w:val="00F969B4"/>
    <w:rsid w:val="00F96AE0"/>
    <w:rsid w:val="00F96ED7"/>
    <w:rsid w:val="00F97267"/>
    <w:rsid w:val="00F9780D"/>
    <w:rsid w:val="00FA049A"/>
    <w:rsid w:val="00FA1F32"/>
    <w:rsid w:val="00FA1F87"/>
    <w:rsid w:val="00FA287A"/>
    <w:rsid w:val="00FA2FAC"/>
    <w:rsid w:val="00FA3A22"/>
    <w:rsid w:val="00FA6C96"/>
    <w:rsid w:val="00FA705B"/>
    <w:rsid w:val="00FB077E"/>
    <w:rsid w:val="00FB0FB8"/>
    <w:rsid w:val="00FB2554"/>
    <w:rsid w:val="00FB2C9F"/>
    <w:rsid w:val="00FB35AD"/>
    <w:rsid w:val="00FB42CD"/>
    <w:rsid w:val="00FB6C17"/>
    <w:rsid w:val="00FB6E24"/>
    <w:rsid w:val="00FC2C71"/>
    <w:rsid w:val="00FC2DEA"/>
    <w:rsid w:val="00FC33BB"/>
    <w:rsid w:val="00FC4237"/>
    <w:rsid w:val="00FC5E31"/>
    <w:rsid w:val="00FC62A3"/>
    <w:rsid w:val="00FC6357"/>
    <w:rsid w:val="00FC7616"/>
    <w:rsid w:val="00FD08CC"/>
    <w:rsid w:val="00FD0DDD"/>
    <w:rsid w:val="00FD0FB8"/>
    <w:rsid w:val="00FD133E"/>
    <w:rsid w:val="00FD1ADA"/>
    <w:rsid w:val="00FD2215"/>
    <w:rsid w:val="00FD2244"/>
    <w:rsid w:val="00FD3E25"/>
    <w:rsid w:val="00FD5C2E"/>
    <w:rsid w:val="00FD65EA"/>
    <w:rsid w:val="00FD6FE2"/>
    <w:rsid w:val="00FE08A5"/>
    <w:rsid w:val="00FE107B"/>
    <w:rsid w:val="00FE1A93"/>
    <w:rsid w:val="00FE1AC0"/>
    <w:rsid w:val="00FE3A6E"/>
    <w:rsid w:val="00FE40DA"/>
    <w:rsid w:val="00FE432F"/>
    <w:rsid w:val="00FE5874"/>
    <w:rsid w:val="00FE6121"/>
    <w:rsid w:val="00FF106E"/>
    <w:rsid w:val="00FF175B"/>
    <w:rsid w:val="00FF37DF"/>
    <w:rsid w:val="00FF469B"/>
    <w:rsid w:val="00FF595F"/>
    <w:rsid w:val="00FF7E4C"/>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elevation.fandom.com/wiki/Destination_dispatch" TargetMode="Externa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s://www.peters-research.com/index.php?option=com_content&amp;view=article&amp;id=57%3Alift-passenger-traffic-patterns-applications-current-knowledge-and-measurement&amp;catid=3%3Apapers&amp;Itemid=1" TargetMode="External"/><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link.springer.com/content/pdf/10.1023%2FA%3A1007518724497.pdf" TargetMode="External"/><Relationship Id="rId38" Type="http://schemas.openxmlformats.org/officeDocument/2006/relationships/hyperlink" Target="https://www.tripadvisor.com.au/LocationPhotoDirectLink-g53449-d294369-i310683750-Cathedral_of_Learning-Pittsburgh_Pennsylvania.html"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global.ctbuh.org/resources/papers/download/399-elevator-traffic-simulation-procedur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en.wikipedia.org/wiki/Shanghai_Tower" TargetMode="External"/><Relationship Id="rId37" Type="http://schemas.openxmlformats.org/officeDocument/2006/relationships/hyperlink" Target="https://www.slideshare.net/yogeshwarank1/asic-design-flow-71285160" TargetMode="External"/><Relationship Id="rId40" Type="http://schemas.openxmlformats.org/officeDocument/2006/relationships/hyperlink" Target="https://www.retrofitmagazine.com/destination-dispatch-system-improves-buildings-elevator-performance-and-efficienc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elca-eu.org/" TargetMode="Externa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c.europa.eu/growth/sectors/mechanical-engineering/lifts_en" TargetMode="External"/><Relationship Id="rId43"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CD1FA-7445-44DD-94D6-BFAA0F42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2292</TotalTime>
  <Pages>54</Pages>
  <Words>10659</Words>
  <Characters>63955</Characters>
  <Application>Microsoft Office Word</Application>
  <DocSecurity>0</DocSecurity>
  <Lines>532</Lines>
  <Paragraphs>148</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74466</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FysekPC</cp:lastModifiedBy>
  <cp:revision>2055</cp:revision>
  <cp:lastPrinted>2019-06-24T10:45:00Z</cp:lastPrinted>
  <dcterms:created xsi:type="dcterms:W3CDTF">2017-12-14T21:19:00Z</dcterms:created>
  <dcterms:modified xsi:type="dcterms:W3CDTF">2019-06-26T11:43:00Z</dcterms:modified>
  <cp:category>Praca dyplomowa</cp:category>
</cp:coreProperties>
</file>